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End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End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EC2A68"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End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57412B">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ED1792" w:rsidRPr="00AE695C" w:rsidRDefault="00ED1792"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sidR="0057412B">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End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End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End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End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77A4727A">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45717B"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45717B"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45717B"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45717B"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45717B"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45717B" w14:paraId="69EF83BD" w14:textId="77777777" w:rsidTr="00C15CA7">
                        <w:tc>
                          <w:tcPr>
                            <w:tcW w:w="3651" w:type="dxa"/>
                          </w:tcPr>
                          <w:p w14:paraId="0DFB7082" w14:textId="77777777" w:rsidR="002B2C96" w:rsidRPr="00664B4E" w:rsidRDefault="002B2C96" w:rsidP="00C15CA7">
                            <w:pPr>
                              <w:spacing w:line="240" w:lineRule="auto"/>
                            </w:pPr>
                            <w:r w:rsidRPr="00664B4E">
                              <w:t>1. Services</w:t>
                            </w:r>
                          </w:p>
                        </w:tc>
                        <w:tc>
                          <w:tcPr>
                            <w:tcW w:w="5103" w:type="dxa"/>
                          </w:tcPr>
                          <w:p w14:paraId="0217E66D" w14:textId="77777777" w:rsidR="002B2C96" w:rsidRPr="00664B4E" w:rsidRDefault="002B2C96" w:rsidP="00C15CA7">
                            <w:pPr>
                              <w:spacing w:line="240" w:lineRule="auto"/>
                            </w:pPr>
                            <w:r w:rsidRPr="00664B4E">
                              <w:t>6. Information Technology Services (IT Services)</w:t>
                            </w:r>
                          </w:p>
                        </w:tc>
                      </w:tr>
                      <w:tr w:rsidR="0045717B" w14:paraId="2F14AAF5" w14:textId="77777777" w:rsidTr="00C15CA7">
                        <w:tc>
                          <w:tcPr>
                            <w:tcW w:w="3651" w:type="dxa"/>
                          </w:tcPr>
                          <w:p w14:paraId="249DE6F2" w14:textId="77777777" w:rsidR="002B2C96" w:rsidRPr="00664B4E" w:rsidRDefault="002B2C96" w:rsidP="00C15CA7">
                            <w:pPr>
                              <w:spacing w:line="240" w:lineRule="auto"/>
                            </w:pPr>
                            <w:r w:rsidRPr="00664B4E">
                              <w:t>2. Quality</w:t>
                            </w:r>
                          </w:p>
                        </w:tc>
                        <w:tc>
                          <w:tcPr>
                            <w:tcW w:w="5103" w:type="dxa"/>
                          </w:tcPr>
                          <w:p w14:paraId="58B19101" w14:textId="77777777" w:rsidR="002B2C96" w:rsidRPr="00664B4E" w:rsidRDefault="002B2C96" w:rsidP="00C15CA7">
                            <w:pPr>
                              <w:spacing w:line="240" w:lineRule="auto"/>
                            </w:pPr>
                            <w:r w:rsidRPr="00664B4E">
                              <w:t>7. Electronic-Commerce (e-commerce)</w:t>
                            </w:r>
                          </w:p>
                        </w:tc>
                      </w:tr>
                      <w:tr w:rsidR="0045717B" w14:paraId="37CFD789" w14:textId="77777777" w:rsidTr="00C15CA7">
                        <w:tc>
                          <w:tcPr>
                            <w:tcW w:w="3651" w:type="dxa"/>
                          </w:tcPr>
                          <w:p w14:paraId="46EF3971" w14:textId="77777777" w:rsidR="002B2C96" w:rsidRPr="00664B4E" w:rsidRDefault="002B2C96" w:rsidP="00C15CA7">
                            <w:pPr>
                              <w:spacing w:line="240" w:lineRule="auto"/>
                            </w:pPr>
                            <w:r w:rsidRPr="00664B4E">
                              <w:t>3. Quality of Service</w:t>
                            </w:r>
                          </w:p>
                        </w:tc>
                        <w:tc>
                          <w:tcPr>
                            <w:tcW w:w="5103" w:type="dxa"/>
                          </w:tcPr>
                          <w:p w14:paraId="627B85FB" w14:textId="77777777" w:rsidR="002B2C96" w:rsidRPr="00664B4E" w:rsidRDefault="002B2C96" w:rsidP="00C15CA7">
                            <w:pPr>
                              <w:spacing w:line="240" w:lineRule="auto"/>
                            </w:pPr>
                            <w:r w:rsidRPr="00664B4E">
                              <w:t>8. Electronic-Government (e-government)</w:t>
                            </w:r>
                          </w:p>
                        </w:tc>
                      </w:tr>
                      <w:tr w:rsidR="0045717B" w14:paraId="1127ADB1" w14:textId="77777777" w:rsidTr="00C15CA7">
                        <w:tc>
                          <w:tcPr>
                            <w:tcW w:w="3651" w:type="dxa"/>
                          </w:tcPr>
                          <w:p w14:paraId="3B8C6515" w14:textId="77777777" w:rsidR="002B2C96" w:rsidRPr="00664B4E" w:rsidRDefault="002B2C96" w:rsidP="00C15CA7">
                            <w:pPr>
                              <w:spacing w:line="240" w:lineRule="auto"/>
                            </w:pPr>
                            <w:r w:rsidRPr="00664B4E">
                              <w:t>4. Electronic-Services (e-services)</w:t>
                            </w:r>
                          </w:p>
                        </w:tc>
                        <w:tc>
                          <w:tcPr>
                            <w:tcW w:w="5103" w:type="dxa"/>
                          </w:tcPr>
                          <w:p w14:paraId="140EA6F4" w14:textId="77777777" w:rsidR="002B2C96" w:rsidRPr="00664B4E" w:rsidRDefault="002B2C96" w:rsidP="00C15CA7">
                            <w:pPr>
                              <w:spacing w:line="240" w:lineRule="auto"/>
                            </w:pPr>
                            <w:r w:rsidRPr="00664B4E">
                              <w:t>9. Electronic-Infrastructure (e-infrastructure)</w:t>
                            </w:r>
                          </w:p>
                        </w:tc>
                      </w:tr>
                      <w:tr w:rsidR="0045717B" w14:paraId="2A87D0CE" w14:textId="77777777" w:rsidTr="00C15CA7">
                        <w:tc>
                          <w:tcPr>
                            <w:tcW w:w="3651" w:type="dxa"/>
                          </w:tcPr>
                          <w:p w14:paraId="3A3F2AFB" w14:textId="77777777" w:rsidR="002B2C96" w:rsidRPr="00664B4E" w:rsidRDefault="002B2C96" w:rsidP="00C15CA7">
                            <w:pPr>
                              <w:spacing w:line="240" w:lineRule="auto"/>
                            </w:pPr>
                            <w:r w:rsidRPr="00664B4E">
                              <w:t>5. Quality of e-services</w:t>
                            </w:r>
                          </w:p>
                        </w:tc>
                        <w:tc>
                          <w:tcPr>
                            <w:tcW w:w="5103" w:type="dxa"/>
                          </w:tcPr>
                          <w:p w14:paraId="2460A432" w14:textId="77777777" w:rsidR="002B2C96" w:rsidRPr="00664B4E" w:rsidRDefault="002B2C96" w:rsidP="00C15CA7">
                            <w:pPr>
                              <w:spacing w:line="240" w:lineRule="auto"/>
                            </w:pPr>
                            <w:r w:rsidRPr="00664B4E">
                              <w:t>10. E-services Providers</w:t>
                            </w:r>
                          </w:p>
                        </w:tc>
                      </w:tr>
                    </w:tbl>
                    <w:p w14:paraId="376242FB" w14:textId="77777777" w:rsidR="002B2C96" w:rsidRDefault="002B2C96"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0EB64D2C" w:rsidR="00DD0226" w:rsidRDefault="00682771" w:rsidP="0027671E">
      <w:pPr>
        <w:rPr>
          <w:lang w:val="en-GB"/>
        </w:rPr>
      </w:pPr>
      <w:r>
        <w:rPr>
          <w:noProof/>
          <w:lang w:val="en-US" w:eastAsia="en-US"/>
        </w:rPr>
        <mc:AlternateContent>
          <mc:Choice Requires="wps">
            <w:drawing>
              <wp:anchor distT="0" distB="0" distL="114300" distR="114300" simplePos="0" relativeHeight="251666432" behindDoc="0" locked="0" layoutInCell="1" allowOverlap="1" wp14:anchorId="03DB1DA4" wp14:editId="7AC8AACD">
                <wp:simplePos x="0" y="0"/>
                <wp:positionH relativeFrom="column">
                  <wp:posOffset>-152400</wp:posOffset>
                </wp:positionH>
                <wp:positionV relativeFrom="paragraph">
                  <wp:posOffset>951230</wp:posOffset>
                </wp:positionV>
                <wp:extent cx="5715000" cy="1898650"/>
                <wp:effectExtent l="0" t="0" r="0" b="6350"/>
                <wp:wrapSquare wrapText="bothSides"/>
                <wp:docPr id="55" name="Text Box 55"/>
                <wp:cNvGraphicFramePr/>
                <a:graphic xmlns:a="http://schemas.openxmlformats.org/drawingml/2006/main">
                  <a:graphicData uri="http://schemas.microsoft.com/office/word/2010/wordprocessingShape">
                    <wps:wsp>
                      <wps:cNvSpPr txBox="1"/>
                      <wps:spPr>
                        <a:xfrm>
                          <a:off x="0" y="0"/>
                          <a:ext cx="5715000" cy="189865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28" type="#_x0000_t202" style="position:absolute;left:0;text-align:left;margin-left:-11.95pt;margin-top:74.9pt;width:450pt;height:1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" filled="f" stroked="f">
                <v:textbox>
                  <w:txbxContent>
                    <w:tbl>
                      <w:tblPr>
                        <w:tblStyle w:val="TableGrid"/>
                        <w:tblW w:w="94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52"/>
                        <w:gridCol w:w="5798"/>
                      </w:tblGrid>
                      <w:tr w:rsidR="006A2B34" w14:paraId="7060CF19" w14:textId="77777777" w:rsidTr="006A2B34">
                        <w:trPr>
                          <w:trHeight w:val="498"/>
                        </w:trPr>
                        <w:tc>
                          <w:tcPr>
                            <w:tcW w:w="3652" w:type="dxa"/>
                          </w:tcPr>
                          <w:p w14:paraId="6F2EB74F" w14:textId="31A869D5" w:rsidR="00682771" w:rsidRPr="00664B4E" w:rsidRDefault="006A2B34" w:rsidP="00682771">
                            <w:pPr>
                              <w:spacing w:line="240" w:lineRule="auto"/>
                              <w:ind w:left="-142"/>
                            </w:pPr>
                            <w:r>
                              <w:t xml:space="preserve"> </w:t>
                            </w:r>
                            <w:r w:rsidR="00682771" w:rsidRPr="00664B4E">
                              <w:t>1. Services</w:t>
                            </w:r>
                          </w:p>
                        </w:tc>
                        <w:tc>
                          <w:tcPr>
                            <w:tcW w:w="5798" w:type="dxa"/>
                          </w:tcPr>
                          <w:p w14:paraId="6E3B34AD" w14:textId="6A0920C8" w:rsidR="00682771" w:rsidRPr="00664B4E" w:rsidRDefault="006A2B34" w:rsidP="00682771">
                            <w:pPr>
                              <w:spacing w:line="240" w:lineRule="auto"/>
                              <w:ind w:left="-142"/>
                            </w:pPr>
                            <w:r>
                              <w:t xml:space="preserve">  </w:t>
                            </w:r>
                            <w:r w:rsidR="00682771" w:rsidRPr="00664B4E">
                              <w:t>6. Information Technology Services (IT Services)</w:t>
                            </w:r>
                          </w:p>
                        </w:tc>
                      </w:tr>
                      <w:tr w:rsidR="006A2B34" w14:paraId="2DA39D58" w14:textId="77777777" w:rsidTr="006A2B34">
                        <w:trPr>
                          <w:trHeight w:val="512"/>
                        </w:trPr>
                        <w:tc>
                          <w:tcPr>
                            <w:tcW w:w="3652" w:type="dxa"/>
                          </w:tcPr>
                          <w:p w14:paraId="4CF5F4D5" w14:textId="1E6206B7" w:rsidR="00682771" w:rsidRPr="00664B4E" w:rsidRDefault="006A2B34" w:rsidP="00682771">
                            <w:pPr>
                              <w:spacing w:line="240" w:lineRule="auto"/>
                              <w:ind w:left="-142"/>
                            </w:pPr>
                            <w:r>
                              <w:t xml:space="preserve"> </w:t>
                            </w:r>
                            <w:r w:rsidR="00682771" w:rsidRPr="00664B4E">
                              <w:t>2. Quality</w:t>
                            </w:r>
                          </w:p>
                        </w:tc>
                        <w:tc>
                          <w:tcPr>
                            <w:tcW w:w="5798" w:type="dxa"/>
                          </w:tcPr>
                          <w:p w14:paraId="12BE67DF" w14:textId="5FC0299C" w:rsidR="00682771" w:rsidRPr="00664B4E" w:rsidRDefault="006A2B34" w:rsidP="00682771">
                            <w:pPr>
                              <w:spacing w:line="240" w:lineRule="auto"/>
                              <w:ind w:left="-142"/>
                            </w:pPr>
                            <w:r>
                              <w:t xml:space="preserve">  </w:t>
                            </w:r>
                            <w:r w:rsidR="00682771" w:rsidRPr="00664B4E">
                              <w:t>7. Electronic-Commerce (e-commerce)</w:t>
                            </w:r>
                          </w:p>
                        </w:tc>
                      </w:tr>
                      <w:tr w:rsidR="006A2B34" w14:paraId="15CE98ED" w14:textId="77777777" w:rsidTr="006A2B34">
                        <w:trPr>
                          <w:trHeight w:val="498"/>
                        </w:trPr>
                        <w:tc>
                          <w:tcPr>
                            <w:tcW w:w="3652" w:type="dxa"/>
                          </w:tcPr>
                          <w:p w14:paraId="78D80FCF" w14:textId="24F0D192" w:rsidR="00682771" w:rsidRPr="00664B4E" w:rsidRDefault="006A2B34" w:rsidP="00682771">
                            <w:pPr>
                              <w:spacing w:line="240" w:lineRule="auto"/>
                              <w:ind w:left="-142"/>
                            </w:pPr>
                            <w:r>
                              <w:t xml:space="preserve"> </w:t>
                            </w:r>
                            <w:r w:rsidR="00682771" w:rsidRPr="00664B4E">
                              <w:t>3. Quality of Service</w:t>
                            </w:r>
                          </w:p>
                        </w:tc>
                        <w:tc>
                          <w:tcPr>
                            <w:tcW w:w="5798" w:type="dxa"/>
                          </w:tcPr>
                          <w:p w14:paraId="13E3660C" w14:textId="5541FE28" w:rsidR="00682771" w:rsidRPr="00664B4E" w:rsidRDefault="006A2B34" w:rsidP="00682771">
                            <w:pPr>
                              <w:spacing w:line="240" w:lineRule="auto"/>
                              <w:ind w:left="-142"/>
                            </w:pPr>
                            <w:r>
                              <w:t xml:space="preserve">  </w:t>
                            </w:r>
                            <w:r w:rsidR="00682771" w:rsidRPr="00664B4E">
                              <w:t>8. Electronic-Government (e-government)</w:t>
                            </w:r>
                          </w:p>
                        </w:tc>
                      </w:tr>
                      <w:tr w:rsidR="006A2B34" w14:paraId="79858EC9" w14:textId="77777777" w:rsidTr="006A2B34">
                        <w:trPr>
                          <w:trHeight w:val="498"/>
                        </w:trPr>
                        <w:tc>
                          <w:tcPr>
                            <w:tcW w:w="3652" w:type="dxa"/>
                          </w:tcPr>
                          <w:p w14:paraId="31CD8946" w14:textId="45A48290" w:rsidR="00682771" w:rsidRPr="00664B4E" w:rsidRDefault="006A2B34" w:rsidP="00682771">
                            <w:pPr>
                              <w:spacing w:line="240" w:lineRule="auto"/>
                              <w:ind w:left="-142"/>
                            </w:pPr>
                            <w:r>
                              <w:t xml:space="preserve"> </w:t>
                            </w:r>
                            <w:r w:rsidR="00682771" w:rsidRPr="00664B4E">
                              <w:t>4. Electronic-Services (e-services)</w:t>
                            </w:r>
                          </w:p>
                        </w:tc>
                        <w:tc>
                          <w:tcPr>
                            <w:tcW w:w="5798" w:type="dxa"/>
                          </w:tcPr>
                          <w:p w14:paraId="35181FB7" w14:textId="56D5704C" w:rsidR="00682771" w:rsidRPr="00664B4E" w:rsidRDefault="006A2B34" w:rsidP="00682771">
                            <w:pPr>
                              <w:spacing w:line="240" w:lineRule="auto"/>
                              <w:ind w:left="-142"/>
                            </w:pPr>
                            <w:r>
                              <w:t xml:space="preserve">  </w:t>
                            </w:r>
                            <w:r w:rsidR="00682771" w:rsidRPr="00664B4E">
                              <w:t>9. Electronic-Infrastructure (e-infrastructure)</w:t>
                            </w:r>
                          </w:p>
                        </w:tc>
                      </w:tr>
                      <w:tr w:rsidR="006A2B34" w14:paraId="006CB8E1" w14:textId="77777777" w:rsidTr="006A2B34">
                        <w:trPr>
                          <w:trHeight w:val="498"/>
                        </w:trPr>
                        <w:tc>
                          <w:tcPr>
                            <w:tcW w:w="3652" w:type="dxa"/>
                          </w:tcPr>
                          <w:p w14:paraId="13C3B706" w14:textId="5331B4D0" w:rsidR="00682771" w:rsidRPr="00664B4E" w:rsidRDefault="006A2B34" w:rsidP="00682771">
                            <w:pPr>
                              <w:spacing w:line="240" w:lineRule="auto"/>
                              <w:ind w:left="-142"/>
                            </w:pPr>
                            <w:r>
                              <w:t xml:space="preserve"> </w:t>
                            </w:r>
                            <w:r w:rsidR="00682771" w:rsidRPr="00664B4E">
                              <w:t>5. Quality of e-services</w:t>
                            </w:r>
                          </w:p>
                        </w:tc>
                        <w:tc>
                          <w:tcPr>
                            <w:tcW w:w="5798" w:type="dxa"/>
                          </w:tcPr>
                          <w:p w14:paraId="56511A59" w14:textId="77777777" w:rsidR="00682771" w:rsidRPr="00664B4E" w:rsidRDefault="00682771" w:rsidP="00682771">
                            <w:pPr>
                              <w:spacing w:line="240" w:lineRule="auto"/>
                              <w:ind w:left="-142"/>
                            </w:pPr>
                            <w:r w:rsidRPr="00664B4E">
                              <w:t>10. E-services Providers</w:t>
                            </w:r>
                          </w:p>
                        </w:tc>
                      </w:tr>
                    </w:tbl>
                    <w:p w14:paraId="65FD3C78" w14:textId="77777777" w:rsidR="00682771" w:rsidRDefault="00682771" w:rsidP="00682771">
                      <w:pPr>
                        <w:ind w:left="-142"/>
                      </w:pPr>
                    </w:p>
                  </w:txbxContent>
                </v:textbox>
                <w10:wrap type="square"/>
              </v:shape>
            </w:pict>
          </mc:Fallback>
        </mc:AlternateContent>
      </w:r>
      <w:r w:rsidR="00DD0226">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chapter</w:t>
      </w:r>
      <w:r w:rsidR="00012FF8">
        <w:rPr>
          <w:lang w:val="en-GB"/>
        </w:rPr>
        <w:t>:</w:t>
      </w:r>
    </w:p>
    <w:p w14:paraId="470FE930" w14:textId="018AF386" w:rsidR="00F97ED2" w:rsidRDefault="004359BC" w:rsidP="004359BC">
      <w:pPr>
        <w:pStyle w:val="Heading2"/>
      </w:pPr>
      <w:bookmarkStart w:id="19" w:name="_Toc332882802"/>
      <w:r>
        <w:t>Service</w:t>
      </w:r>
      <w:bookmarkEnd w:id="19"/>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is defined as coformance to specifications then objective and measurable standards are established </w:t>
      </w:r>
      <w:sdt>
        <w:sdtPr>
          <w:id w:val="706222799"/>
          <w:citation/>
        </w:sdtPr>
        <w:sdtEndPr/>
        <w:sdtContent>
          <w:r>
            <w:fldChar w:fldCharType="begin"/>
          </w:r>
          <w:r>
            <w:rPr>
              <w:lang w:val="en-US"/>
            </w:rPr>
            <w:instrText xml:space="preserve"> CITATION Juk10 \l 1033 </w:instrText>
          </w:r>
          <w:r>
            <w:fldChar w:fldCharType="separate"/>
          </w:r>
          <w:r w:rsidR="00435390" w:rsidRPr="00435390">
            <w:rPr>
              <w:noProof/>
              <w:lang w:val="en-US"/>
            </w:rPr>
            <w:t>[</w:t>
          </w:r>
          <w:hyperlink w:anchor="Juk10" w:history="1">
            <w:r w:rsidR="00435390" w:rsidRPr="00435390">
              <w:rPr>
                <w:noProof/>
                <w:lang w:val="en-US"/>
              </w:rPr>
              <w:t>1</w:t>
            </w:r>
          </w:hyperlink>
          <w:r w:rsidR="00435390" w:rsidRPr="00435390">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3DF8C06D" w:rsidR="00094347" w:rsidRDefault="00094347" w:rsidP="00094347">
      <w:r>
        <w:lastRenderedPageBreak/>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[REF?]</w:t>
      </w:r>
      <w:r>
        <w:t>.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67774612"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EndPr/>
        <w:sdtContent>
          <w:r>
            <w:fldChar w:fldCharType="begin"/>
          </w:r>
          <w:r>
            <w:rPr>
              <w:lang w:val="en-US"/>
            </w:rPr>
            <w:instrText xml:space="preserve"> CITATION Juk10 \l 1033 </w:instrText>
          </w:r>
          <w:r>
            <w:fldChar w:fldCharType="separate"/>
          </w:r>
          <w:r w:rsidR="00435390" w:rsidRPr="00435390">
            <w:rPr>
              <w:noProof/>
              <w:lang w:val="en-US"/>
            </w:rPr>
            <w:t>[</w:t>
          </w:r>
          <w:hyperlink w:anchor="Juk10" w:history="1">
            <w:r w:rsidR="00435390" w:rsidRPr="00435390">
              <w:rPr>
                <w:noProof/>
                <w:lang w:val="en-US"/>
              </w:rPr>
              <w:t>1</w:t>
            </w:r>
          </w:hyperlink>
          <w:r w:rsidR="00435390" w:rsidRPr="00435390">
            <w:rPr>
              <w:noProof/>
              <w:lang w:val="en-US"/>
            </w:rPr>
            <w:t>]</w:t>
          </w:r>
          <w:r>
            <w:fldChar w:fldCharType="end"/>
          </w:r>
        </w:sdtContent>
      </w:sdt>
      <w:r>
        <w:t>.</w:t>
      </w:r>
    </w:p>
    <w:p w14:paraId="5B190A38" w14:textId="12FECACD" w:rsidR="00CC70A3" w:rsidRDefault="00CC70A3" w:rsidP="00FD02F7">
      <w:pPr>
        <w:rPr>
          <w:lang w:val="en-GB"/>
        </w:rPr>
      </w:pPr>
      <w:r>
        <w:rPr>
          <w:lang w:val="en-GB"/>
        </w:rPr>
        <w:t xml:space="preserve">One of the first models that allowed </w:t>
      </w:r>
      <w:r w:rsidR="00837B4E">
        <w:rPr>
          <w:lang w:val="en-GB"/>
        </w:rPr>
        <w:t>measuring</w:t>
      </w:r>
      <w:r>
        <w:rPr>
          <w:lang w:val="en-GB"/>
        </w:rPr>
        <w:t xml:space="preserve"> the quality of services was created in 1985 as a conceptual model, in a study developed by </w:t>
      </w:r>
      <w:proofErr w:type="spellStart"/>
      <w:r>
        <w:rPr>
          <w:lang w:val="en-GB"/>
        </w:rPr>
        <w:t>Parasuraman</w:t>
      </w:r>
      <w:proofErr w:type="spellEnd"/>
      <w:r>
        <w:rPr>
          <w:lang w:val="en-GB"/>
        </w:rPr>
        <w:t xml:space="preserve">, </w:t>
      </w:r>
      <w:proofErr w:type="spellStart"/>
      <w:r>
        <w:rPr>
          <w:lang w:val="en-GB"/>
        </w:rPr>
        <w:t>Zeithaml</w:t>
      </w:r>
      <w:proofErr w:type="spellEnd"/>
      <w:r>
        <w:rPr>
          <w:lang w:val="en-GB"/>
        </w:rPr>
        <w:t xml:space="preserve"> and Berry (1985)</w:t>
      </w:r>
      <w:sdt>
        <w:sdtPr>
          <w:rPr>
            <w:lang w:val="en-GB"/>
          </w:rPr>
          <w:id w:val="-620994974"/>
          <w:citation/>
        </w:sdtPr>
        <w:sdtEndPr/>
        <w:sdtContent>
          <w:r>
            <w:rPr>
              <w:lang w:val="en-GB"/>
            </w:rPr>
            <w:fldChar w:fldCharType="begin"/>
          </w:r>
          <w:r>
            <w:rPr>
              <w:lang w:val="en-US"/>
            </w:rPr>
            <w:instrText xml:space="preserve"> CITATION APa85 \l 1033 </w:instrText>
          </w:r>
          <w:r>
            <w:rPr>
              <w:lang w:val="en-GB"/>
            </w:rPr>
            <w:fldChar w:fldCharType="separate"/>
          </w:r>
          <w:r w:rsidR="00435390">
            <w:rPr>
              <w:noProof/>
              <w:lang w:val="en-US"/>
            </w:rPr>
            <w:t xml:space="preserve"> </w:t>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quality</w:t>
      </w:r>
      <w:sdt>
        <w:sdtPr>
          <w:rPr>
            <w:lang w:val="en-GB"/>
          </w:rPr>
          <w:id w:val="209309526"/>
          <w:citation/>
        </w:sdtPr>
        <w:sdtEnd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rsidR="00837B4E">
            <w:rPr>
              <w:lang w:val="en-GB"/>
            </w:rPr>
            <w:fldChar w:fldCharType="end"/>
          </w:r>
        </w:sdtContent>
      </w:sdt>
      <w:r w:rsidR="00837B4E">
        <w:rPr>
          <w:lang w:val="en-GB"/>
        </w:rPr>
        <w:t>.</w:t>
      </w:r>
    </w:p>
    <w:p w14:paraId="39267BEA" w14:textId="4C5A8041" w:rsidR="00D30C80" w:rsidRDefault="00C04540" w:rsidP="00DE623B">
      <w:r>
        <w:rPr>
          <w:noProof/>
          <w:lang w:val="en-US" w:eastAsia="en-US"/>
        </w:rPr>
        <mc:AlternateContent>
          <mc:Choice Requires="wps">
            <w:drawing>
              <wp:anchor distT="0" distB="0" distL="114300" distR="114300" simplePos="0" relativeHeight="251667456" behindDoc="0" locked="0" layoutInCell="1" allowOverlap="1" wp14:anchorId="64EAF68C" wp14:editId="7F4D7DAB">
                <wp:simplePos x="0" y="0"/>
                <wp:positionH relativeFrom="column">
                  <wp:align>center</wp:align>
                </wp:positionH>
                <wp:positionV relativeFrom="paragraph">
                  <wp:posOffset>1129665</wp:posOffset>
                </wp:positionV>
                <wp:extent cx="3061970" cy="3086100"/>
                <wp:effectExtent l="0" t="0" r="0" b="12700"/>
                <wp:wrapSquare wrapText="largest"/>
                <wp:docPr id="59" name="Text Box 59"/>
                <wp:cNvGraphicFramePr/>
                <a:graphic xmlns:a="http://schemas.openxmlformats.org/drawingml/2006/main">
                  <a:graphicData uri="http://schemas.microsoft.com/office/word/2010/wordprocessingShape">
                    <wps:wsp>
                      <wps:cNvSpPr txBox="1"/>
                      <wps:spPr>
                        <a:xfrm>
                          <a:off x="0" y="0"/>
                          <a:ext cx="3061970" cy="3086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EndPr/>
                              <w:sdtContent>
                                <w:r w:rsidR="00854BF3">
                                  <w:fldChar w:fldCharType="begin"/>
                                </w:r>
                                <w:r w:rsidR="00854BF3">
                                  <w:rPr>
                                    <w:lang w:val="en-US"/>
                                  </w:rPr>
                                  <w:instrText xml:space="preserve"> CITATION APa85 \l 1033 </w:instrText>
                                </w:r>
                                <w:r w:rsidR="00854BF3">
                                  <w:fldChar w:fldCharType="separate"/>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rsidR="00854BF3">
                                  <w:fldChar w:fldCharType="end"/>
                                </w:r>
                              </w:sdtContent>
                            </w:sdt>
                          </w:p>
                          <w:p w14:paraId="3D243695" w14:textId="77777777" w:rsidR="00C64972" w:rsidRDefault="00C64972"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59" o:spid="_x0000_s1029" type="#_x0000_t202" style="position:absolute;left:0;text-align:left;margin-left:0;margin-top:88.95pt;width:241.1pt;height:243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" filled="f" stroked="f">
                <v:textbox>
                  <w:txbxContent>
                    <w:p w14:paraId="4CDFA003" w14:textId="77777777" w:rsidR="00C64972" w:rsidRDefault="00C64972"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C64972" w:rsidRDefault="00C64972"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rsidR="00854BF3">
                        <w:t xml:space="preserve">. </w:t>
                      </w:r>
                      <w:r>
                        <w:t>Service Quality Model</w:t>
                      </w:r>
                      <w:r w:rsidR="00854BF3">
                        <w:t xml:space="preserve"> </w:t>
                      </w:r>
                      <w:sdt>
                        <w:sdtPr>
                          <w:id w:val="710841597"/>
                          <w:citation/>
                        </w:sdtPr>
                        <w:sdtContent>
                          <w:r w:rsidR="00854BF3">
                            <w:fldChar w:fldCharType="begin"/>
                          </w:r>
                          <w:r w:rsidR="00854BF3">
                            <w:rPr>
                              <w:lang w:val="en-US"/>
                            </w:rPr>
                            <w:instrText xml:space="preserve"> CITATION APa85 \l 1033 </w:instrText>
                          </w:r>
                          <w:r w:rsidR="00854BF3">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854BF3">
                            <w:fldChar w:fldCharType="end"/>
                          </w:r>
                        </w:sdtContent>
                      </w:sdt>
                    </w:p>
                    <w:p w14:paraId="3D243695" w14:textId="77777777" w:rsidR="00C64972" w:rsidRDefault="00C64972" w:rsidP="00C04540">
                      <w:pPr>
                        <w:jc w:val="center"/>
                      </w:pPr>
                    </w:p>
                  </w:txbxContent>
                </v:textbox>
                <w10:wrap type="square" side="largest"/>
              </v:shape>
            </w:pict>
          </mc:Fallback>
        </mc:AlternateContent>
      </w:r>
      <w:r w:rsidR="00D30C80">
        <w:t xml:space="preserve">Parasuraman et al. (1985) </w:t>
      </w:r>
      <w:sdt>
        <w:sdtPr>
          <w:id w:val="-64646040"/>
          <w:citation/>
        </w:sdtPr>
        <w:sdtEndPr/>
        <w:sdtContent>
          <w:r w:rsidR="00D30C80">
            <w:fldChar w:fldCharType="begin"/>
          </w:r>
          <w:r w:rsidR="00D30C80">
            <w:rPr>
              <w:lang w:val="en-US"/>
            </w:rPr>
            <w:instrText xml:space="preserve"> CITATION APa85 \l 1033 </w:instrText>
          </w:r>
          <w:r w:rsidR="00D30C80">
            <w:fldChar w:fldCharType="separate"/>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rsidR="00D30C80">
            <w:fldChar w:fldCharType="end"/>
          </w:r>
        </w:sdtContent>
      </w:sdt>
      <w:r w:rsidR="00D30C80">
        <w:t xml:space="preserve"> identified five gaps (</w:t>
      </w:r>
      <w:r w:rsidR="00854BF3">
        <w:t>Figure 1</w:t>
      </w:r>
      <w:r w:rsidR="00D30C80">
        <w:t>), Gap1 through Gap4 on the part of the service provider, and Gap5 on the consumer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0473B655" w14:textId="77777777" w:rsidR="00C04540" w:rsidRDefault="00C04540" w:rsidP="00DE623B"/>
    <w:p w14:paraId="3BFA763F" w14:textId="77777777" w:rsidR="00C04540" w:rsidRDefault="00C04540" w:rsidP="00DE623B"/>
    <w:p w14:paraId="12971B9E" w14:textId="77777777" w:rsidR="00C04540" w:rsidRDefault="00C04540" w:rsidP="00DE623B"/>
    <w:p w14:paraId="4A0B2FE0" w14:textId="77777777" w:rsidR="00C04540" w:rsidRDefault="00C04540" w:rsidP="00DE623B"/>
    <w:p w14:paraId="2A38760C" w14:textId="77777777" w:rsidR="00C04540" w:rsidRDefault="00C04540" w:rsidP="00DE623B"/>
    <w:p w14:paraId="531583BF" w14:textId="77777777" w:rsidR="00C04540" w:rsidRDefault="00C04540" w:rsidP="00DE623B"/>
    <w:p w14:paraId="7B6C2AF9"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EndPr/>
        <w:sdtContent>
          <w:r>
            <w:fldChar w:fldCharType="begin"/>
          </w:r>
          <w:r>
            <w:rPr>
              <w:lang w:val="en-US"/>
            </w:rPr>
            <w:instrText xml:space="preserve"> CITATION APa85 \l 1033 </w:instrText>
          </w:r>
          <w:r>
            <w:fldChar w:fldCharType="separate"/>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EndPr/>
                              <w:sdtContent>
                                <w:r w:rsidR="00DC44FC">
                                  <w:fldChar w:fldCharType="begin"/>
                                </w:r>
                                <w:r w:rsidR="00DC44FC">
                                  <w:rPr>
                                    <w:lang w:val="en-US"/>
                                  </w:rPr>
                                  <w:instrText xml:space="preserve"> CITATION APa85 \l 1033 </w:instrText>
                                </w:r>
                                <w:r w:rsidR="00DC44FC">
                                  <w:fldChar w:fldCharType="separate"/>
                                </w:r>
                                <w:r w:rsidR="00435390" w:rsidRPr="00435390">
                                  <w:rPr>
                                    <w:noProof/>
                                    <w:lang w:val="en-US"/>
                                  </w:rPr>
                                  <w:t>[</w:t>
                                </w:r>
                                <w:hyperlink w:anchor="APa85" w:history="1">
                                  <w:r w:rsidR="00435390" w:rsidRPr="00435390">
                                    <w:rPr>
                                      <w:noProof/>
                                      <w:lang w:val="en-US"/>
                                    </w:rPr>
                                    <w:t>2</w:t>
                                  </w:r>
                                </w:hyperlink>
                                <w:r w:rsidR="00435390" w:rsidRPr="00435390">
                                  <w:rPr>
                                    <w:noProof/>
                                    <w:lang w:val="en-US"/>
                                  </w:rPr>
                                  <w:t>]</w:t>
                                </w:r>
                                <w:r w:rsidR="00DC44FC">
                                  <w:fldChar w:fldCharType="end"/>
                                </w:r>
                              </w:sdtContent>
                            </w:sdt>
                          </w:p>
                          <w:p w14:paraId="3EF4AFED" w14:textId="77777777" w:rsidR="00D559A5" w:rsidRDefault="00D559A5"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30"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" filled="f" stroked="f">
                <v:textbox>
                  <w:txbxContent>
                    <w:p w14:paraId="5B8BBD7F" w14:textId="77777777" w:rsidR="00D559A5" w:rsidRDefault="00D559A5"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3">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D559A5" w:rsidRDefault="00D559A5"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Perception of Service Quality</w:t>
                      </w:r>
                      <w:r w:rsidR="00DC44FC">
                        <w:t xml:space="preserve"> </w:t>
                      </w:r>
                      <w:sdt>
                        <w:sdtPr>
                          <w:id w:val="1747144273"/>
                          <w:citation/>
                        </w:sdtPr>
                        <w:sdtContent>
                          <w:r w:rsidR="00DC44FC">
                            <w:fldChar w:fldCharType="begin"/>
                          </w:r>
                          <w:r w:rsidR="00DC44FC">
                            <w:rPr>
                              <w:lang w:val="en-US"/>
                            </w:rPr>
                            <w:instrText xml:space="preserve"> CITATION APa85 \l 1033 </w:instrText>
                          </w:r>
                          <w:r w:rsidR="00DC44FC">
                            <w:fldChar w:fldCharType="separate"/>
                          </w:r>
                          <w:r w:rsidR="00435390" w:rsidRPr="00435390">
                            <w:rPr>
                              <w:noProof/>
                              <w:lang w:val="en-US"/>
                            </w:rPr>
                            <w:t>[</w:t>
                          </w:r>
                          <w:hyperlink w:anchor="APa85" w:history="1">
                            <w:r w:rsidR="00435390" w:rsidRPr="00435390">
                              <w:rPr>
                                <w:rStyle w:val="Tiitellehtautor"/>
                                <w:noProof/>
                                <w:lang w:val="en-US"/>
                              </w:rPr>
                              <w:t>2</w:t>
                            </w:r>
                          </w:hyperlink>
                          <w:r w:rsidR="00435390" w:rsidRPr="00435390">
                            <w:rPr>
                              <w:noProof/>
                              <w:lang w:val="en-US"/>
                            </w:rPr>
                            <w:t>]</w:t>
                          </w:r>
                          <w:r w:rsidR="00DC44FC">
                            <w:fldChar w:fldCharType="end"/>
                          </w:r>
                        </w:sdtContent>
                      </w:sdt>
                    </w:p>
                    <w:p w14:paraId="3EF4AFED" w14:textId="77777777" w:rsidR="00D559A5" w:rsidRDefault="00D559A5"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Pr>
              <w:noProof/>
              <w:lang w:val="en-US"/>
            </w:rPr>
            <w:t xml:space="preserve"> </w:t>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EndPr/>
        <w:sdtContent>
          <w:r>
            <w:rPr>
              <w:lang w:val="en-GB"/>
            </w:rPr>
            <w:fldChar w:fldCharType="begin"/>
          </w:r>
          <w:r>
            <w:rPr>
              <w:lang w:val="en-US"/>
            </w:rPr>
            <w:instrText xml:space="preserve"> CITATION JSa03 \l 1033 </w:instrText>
          </w:r>
          <w:r>
            <w:rPr>
              <w:lang w:val="en-GB"/>
            </w:rPr>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EndPr/>
        <w:sdtContent>
          <w:r>
            <w:rPr>
              <w:lang w:val="en-GB"/>
            </w:rPr>
            <w:fldChar w:fldCharType="begin"/>
          </w:r>
          <w:r>
            <w:rPr>
              <w:lang w:val="en-US"/>
            </w:rPr>
            <w:instrText xml:space="preserve"> CITATION Fil14 \l 1033 </w:instrText>
          </w:r>
          <w:r>
            <w:rPr>
              <w:lang w:val="en-GB"/>
            </w:rPr>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EndPr/>
        <w:sdtContent>
          <w:r w:rsidR="00941916">
            <w:fldChar w:fldCharType="begin"/>
          </w:r>
          <w:r w:rsidR="00941916">
            <w:rPr>
              <w:lang w:val="en-US"/>
            </w:rPr>
            <w:instrText xml:space="preserve"> CITATION Fil14 \l 1033 </w:instrText>
          </w:r>
          <w:r w:rsidR="00941916">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End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noProof/>
                <w:lang w:val="en-US"/>
              </w:rPr>
              <w:t>6</w:t>
            </w:r>
          </w:hyperlink>
          <w:r w:rsidR="00435390" w:rsidRPr="00435390">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EndPr/>
        <w:sdtContent>
          <w:r>
            <w:fldChar w:fldCharType="begin"/>
          </w:r>
          <w:r>
            <w:rPr>
              <w:lang w:val="en-US"/>
            </w:rPr>
            <w:instrText xml:space="preserve"> CITATION kri13 \l 1033 </w:instrText>
          </w:r>
          <w:r>
            <w:fldChar w:fldCharType="separate"/>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EndPr/>
        <w:sdtContent>
          <w:r w:rsidR="00181F30">
            <w:fldChar w:fldCharType="begin"/>
          </w:r>
          <w:r w:rsidR="00C56ECB">
            <w:rPr>
              <w:lang w:val="en-US"/>
            </w:rPr>
            <w:instrText xml:space="preserve">CITATION JSa03 \l 1033 </w:instrText>
          </w:r>
          <w:r w:rsidR="00181F30">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EndPr/>
        <w:sdtContent>
          <w:r>
            <w:rPr>
              <w:lang w:val="en-GB"/>
            </w:rPr>
            <w:fldChar w:fldCharType="begin"/>
          </w:r>
          <w:r>
            <w:rPr>
              <w:lang w:val="en-US"/>
            </w:rPr>
            <w:instrText xml:space="preserve"> CITATION GPi \l 1033 </w:instrText>
          </w:r>
          <w:r>
            <w:rPr>
              <w:lang w:val="en-GB"/>
            </w:rPr>
            <w:fldChar w:fldCharType="separate"/>
          </w:r>
          <w:r w:rsidR="00435390">
            <w:rPr>
              <w:noProof/>
              <w:lang w:val="en-US"/>
            </w:rPr>
            <w:t xml:space="preserve"> </w:t>
          </w:r>
          <w:r w:rsidR="00435390" w:rsidRPr="00435390">
            <w:rPr>
              <w:noProof/>
              <w:lang w:val="en-US"/>
            </w:rPr>
            <w:t>[</w:t>
          </w:r>
          <w:hyperlink w:anchor="GPi" w:history="1">
            <w:r w:rsidR="00435390" w:rsidRPr="00435390">
              <w:rPr>
                <w:noProof/>
                <w:lang w:val="en-US"/>
              </w:rPr>
              <w:t>7</w:t>
            </w:r>
          </w:hyperlink>
          <w:r w:rsidR="00435390" w:rsidRPr="00435390">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End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noProof/>
                <w:lang w:val="en-US"/>
              </w:rPr>
              <w:t>7</w:t>
            </w:r>
          </w:hyperlink>
          <w:r w:rsidR="00435390" w:rsidRPr="00435390">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EndPr/>
        <w:sdtContent>
          <w:r w:rsidR="00742B35">
            <w:fldChar w:fldCharType="begin"/>
          </w:r>
          <w:r w:rsidR="00742B35">
            <w:rPr>
              <w:lang w:val="en-US"/>
            </w:rPr>
            <w:instrText xml:space="preserve"> CITATION GPi \l 1033 </w:instrText>
          </w:r>
          <w:r w:rsidR="00742B35">
            <w:fldChar w:fldCharType="separate"/>
          </w:r>
          <w:r w:rsidR="00435390">
            <w:rPr>
              <w:noProof/>
              <w:lang w:val="en-US"/>
            </w:rPr>
            <w:t xml:space="preserve"> </w:t>
          </w:r>
          <w:r w:rsidR="00435390" w:rsidRPr="00435390">
            <w:rPr>
              <w:noProof/>
              <w:lang w:val="en-US"/>
            </w:rPr>
            <w:t>[</w:t>
          </w:r>
          <w:hyperlink w:anchor="GPi" w:history="1">
            <w:r w:rsidR="00435390" w:rsidRPr="00435390">
              <w:rPr>
                <w:noProof/>
                <w:lang w:val="en-US"/>
              </w:rPr>
              <w:t>7</w:t>
            </w:r>
          </w:hyperlink>
          <w:r w:rsidR="00435390" w:rsidRPr="00435390">
            <w:rPr>
              <w:noProof/>
              <w:lang w:val="en-US"/>
            </w:rPr>
            <w:t>]</w:t>
          </w:r>
          <w:r w:rsidR="00742B35">
            <w:fldChar w:fldCharType="end"/>
          </w:r>
        </w:sdtContent>
      </w:sdt>
      <w:r w:rsidR="00473D09">
        <w:t>.</w:t>
      </w:r>
    </w:p>
    <w:p w14:paraId="0D4C3992" w14:textId="49BABEB8" w:rsidR="00CE5733" w:rsidRDefault="00CE5733" w:rsidP="00CE5733">
      <w:r>
        <w:t xml:space="preserve">In order too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EndPr/>
        <w:sdtContent>
          <w:r>
            <w:fldChar w:fldCharType="begin"/>
          </w:r>
          <w:r>
            <w:rPr>
              <w:lang w:val="en-US"/>
            </w:rPr>
            <w:instrText xml:space="preserve"> CITATION Egi10 \l 1033 </w:instrText>
          </w:r>
          <w:r>
            <w:fldChar w:fldCharType="separate"/>
          </w:r>
          <w:r w:rsidR="00435390" w:rsidRPr="00435390">
            <w:rPr>
              <w:noProof/>
              <w:lang w:val="en-US"/>
            </w:rPr>
            <w:t>[</w:t>
          </w:r>
          <w:hyperlink w:anchor="Egi10" w:history="1">
            <w:r w:rsidR="00435390" w:rsidRPr="00435390">
              <w:rPr>
                <w:noProof/>
                <w:lang w:val="en-US"/>
              </w:rPr>
              <w:t>9</w:t>
            </w:r>
          </w:hyperlink>
          <w:r w:rsidR="00435390" w:rsidRPr="00435390">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225E3133" w14:textId="4223341D" w:rsidR="00C26F83" w:rsidRDefault="002336FF" w:rsidP="002336FF">
      <w:pPr>
        <w:jc w:val="left"/>
      </w:pPr>
      <w:r>
        <w:t xml:space="preserve">See Appendix A, Figure A.1 for </w:t>
      </w:r>
      <w:r w:rsidR="001A14FB">
        <w:t>Procedure model for</w:t>
      </w:r>
      <w:r w:rsidR="001872FE">
        <w:t xml:space="preserve"> a</w:t>
      </w:r>
      <w:r w:rsidR="001A14FB">
        <w:t xml:space="preserve"> single</w:t>
      </w:r>
      <w:r>
        <w:t xml:space="preserve"> E-service.</w:t>
      </w:r>
    </w:p>
    <w:p w14:paraId="11AE31D0" w14:textId="046C2CD3" w:rsidR="00A00417" w:rsidRDefault="00BF6302" w:rsidP="00BF6302">
      <w:pPr>
        <w:pStyle w:val="Heading2"/>
      </w:pPr>
      <w:bookmarkStart w:id="23" w:name="_Toc332882806"/>
      <w:r>
        <w:t>ISO/IEC 25010</w:t>
      </w:r>
      <w:bookmarkEnd w:id="23"/>
    </w:p>
    <w:p w14:paraId="3F24A623" w14:textId="7689F474" w:rsidR="00EE665C" w:rsidRPr="00EE665C" w:rsidRDefault="00012469" w:rsidP="00EE665C">
      <w:r w:rsidRPr="00ED16BD">
        <w:t>International Organization for Standarization (ISO) and International Electrotechnical Commission (IEC) standard, series 25010</w:t>
      </w:r>
      <w:r>
        <w:t xml:space="preserve"> is known as ISO/IEC 25010 which is an evolution of ISO/IEC 9126</w:t>
      </w:r>
      <w:sdt>
        <w:sdtPr>
          <w:id w:val="1769044983"/>
          <w:citation/>
        </w:sdtPr>
        <w:sdtEndPr/>
        <w:sdtContent>
          <w:r w:rsidR="00F84ED2">
            <w:fldChar w:fldCharType="begin"/>
          </w:r>
          <w:r w:rsidR="00F84ED2">
            <w:rPr>
              <w:lang w:val="en-US"/>
            </w:rPr>
            <w:instrText xml:space="preserve"> CITATION BSI11 \l 1033 </w:instrText>
          </w:r>
          <w:r w:rsidR="00F84ED2">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F84ED2">
            <w:fldChar w:fldCharType="end"/>
          </w:r>
        </w:sdtContent>
      </w:sdt>
      <w:r w:rsidRPr="00ED16BD">
        <w:t>,</w:t>
      </w:r>
    </w:p>
    <w:p w14:paraId="450044D6" w14:textId="7F97C292" w:rsidR="00BF6302" w:rsidRDefault="008223EE" w:rsidP="00BF6302">
      <w:r>
        <w:t xml:space="preserve">According with </w:t>
      </w:r>
      <w:sdt>
        <w:sdtPr>
          <w:id w:val="-2030167194"/>
          <w:citation/>
        </w:sdtPr>
        <w:sdtEnd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rsidR="009A23A8">
        <w:t>, t</w:t>
      </w:r>
      <w:r w:rsidR="00562F0E">
        <w:t>he quality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0DCF34B0">
                <wp:extent cx="3397119"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397119"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EndPr/>
                              <w:sdtContent>
                                <w:r w:rsidR="00B12D02">
                                  <w:fldChar w:fldCharType="begin"/>
                                </w:r>
                                <w:r w:rsidR="00B12D02">
                                  <w:rPr>
                                    <w:lang w:val="en-US"/>
                                  </w:rPr>
                                  <w:instrText xml:space="preserve"> CITATION BSI11 \l 1033 </w:instrText>
                                </w:r>
                                <w:r w:rsidR="00B12D02">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B12D02">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67.5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" filled="f" stroked="f">
                <v:textbox>
                  <w:txbxContent>
                    <w:p w14:paraId="19A2EDB1" w14:textId="77777777" w:rsidR="00EF7418" w:rsidRDefault="00EF7418"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5">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72D4F661" w:rsidR="00EF7418" w:rsidRDefault="00EF7418" w:rsidP="00B66087">
                      <w:pPr>
                        <w:pStyle w:val="Caption"/>
                        <w:jc w:val="both"/>
                      </w:pPr>
                      <w:r>
                        <w:t xml:space="preserve">Figure </w:t>
                      </w:r>
                      <w:r>
                        <w:fldChar w:fldCharType="begin"/>
                      </w:r>
                      <w:r>
                        <w:instrText xml:space="preserve"> SEQ Figure \* ARABIC </w:instrText>
                      </w:r>
                      <w:r>
                        <w:fldChar w:fldCharType="separate"/>
                      </w:r>
                      <w:r>
                        <w:rPr>
                          <w:noProof/>
                        </w:rPr>
                        <w:t>3</w:t>
                      </w:r>
                      <w:r>
                        <w:fldChar w:fldCharType="end"/>
                      </w:r>
                      <w:r>
                        <w:t>. ISO/IEC Family Standards</w:t>
                      </w:r>
                      <w:r w:rsidR="00B12D02">
                        <w:t xml:space="preserve">, taken from </w:t>
                      </w:r>
                      <w:sdt>
                        <w:sdtPr>
                          <w:id w:val="-791127997"/>
                          <w:citation/>
                        </w:sdtPr>
                        <w:sdtContent>
                          <w:r w:rsidR="00B12D02">
                            <w:fldChar w:fldCharType="begin"/>
                          </w:r>
                          <w:r w:rsidR="00B12D02">
                            <w:rPr>
                              <w:lang w:val="en-US"/>
                            </w:rPr>
                            <w:instrText xml:space="preserve"> CITATION BSI11 \l 1033 </w:instrText>
                          </w:r>
                          <w:r w:rsidR="00B12D02">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B12D02">
                            <w:fldChar w:fldCharType="end"/>
                          </w:r>
                        </w:sdtContent>
                      </w:sdt>
                    </w:p>
                  </w:txbxContent>
                </v:textbox>
                <w10:anchorlock/>
              </v:shape>
            </w:pict>
          </mc:Fallback>
        </mc:AlternateContent>
      </w:r>
    </w:p>
    <w:p w14:paraId="30FEA019" w14:textId="5EE30804" w:rsidR="003514CC" w:rsidRDefault="003514CC" w:rsidP="00BF6302">
      <w:r w:rsidRPr="00EE665C">
        <w:rPr>
          <w:b/>
        </w:rPr>
        <w:lastRenderedPageBreak/>
        <w:t>ISO/IEC 2501n</w:t>
      </w:r>
      <w:r w:rsidR="00483E5D">
        <w:rPr>
          <w:b/>
        </w:rPr>
        <w:t xml:space="preserve"> (in Fig. 3)</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EndPr/>
        <w:sdtContent>
          <w:r w:rsidR="00B12D02">
            <w:fldChar w:fldCharType="begin"/>
          </w:r>
          <w:r w:rsidR="00B12D02">
            <w:rPr>
              <w:lang w:val="en-US"/>
            </w:rPr>
            <w:instrText xml:space="preserve"> CITATION BSI11 \l 1033 </w:instrText>
          </w:r>
          <w:r w:rsidR="00B12D02">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B12D02">
            <w:fldChar w:fldCharType="end"/>
          </w:r>
        </w:sdtContent>
      </w:sdt>
      <w:r>
        <w:t>.</w:t>
      </w:r>
    </w:p>
    <w:p w14:paraId="51BE38D3" w14:textId="402B6087" w:rsidR="00B12D02" w:rsidRDefault="00B12D02" w:rsidP="00BF6302">
      <w:r>
        <w:t xml:space="preserve">Quality in Use model defines five characteristics related to outcomes of interaction with a system: Effectiveness, Efficiency, Satisfaction, Freedom from risk, and Context Coverage (Fig. 4) </w:t>
      </w:r>
      <w:sdt>
        <w:sdtPr>
          <w:id w:val="-1328591101"/>
          <w:citation/>
        </w:sdtPr>
        <w:sdtEnd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w:t>
      </w:r>
    </w:p>
    <w:p w14:paraId="0E368AA1" w14:textId="647964BA" w:rsidR="00B12D02" w:rsidRDefault="00FB3E19" w:rsidP="00FB3E19">
      <w:pPr>
        <w:jc w:val="center"/>
      </w:pPr>
      <w:r>
        <w:rPr>
          <w:noProof/>
          <w:lang w:val="en-US" w:eastAsia="en-US"/>
        </w:rPr>
        <mc:AlternateContent>
          <mc:Choice Requires="wps">
            <w:drawing>
              <wp:inline distT="0" distB="0" distL="0" distR="0" wp14:anchorId="2393634E" wp14:editId="6C7DEF52">
                <wp:extent cx="5027942" cy="2631036"/>
                <wp:effectExtent l="0" t="0" r="0" b="10795"/>
                <wp:docPr id="71" name="Text Box 71"/>
                <wp:cNvGraphicFramePr/>
                <a:graphic xmlns:a="http://schemas.openxmlformats.org/drawingml/2006/main">
                  <a:graphicData uri="http://schemas.microsoft.com/office/word/2010/wordprocessingShape">
                    <wps:wsp>
                      <wps:cNvSpPr txBox="1"/>
                      <wps:spPr>
                        <a:xfrm>
                          <a:off x="0" y="0"/>
                          <a:ext cx="5027942" cy="26310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6">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95.9pt;height:207.1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" filled="f" stroked="f">
                <v:textbox>
                  <w:txbxContent>
                    <w:p w14:paraId="65D62BBD" w14:textId="5C75999E" w:rsidR="00FB3E19" w:rsidRDefault="00CF41C5" w:rsidP="00FB3E19">
                      <w:pPr>
                        <w:keepNext/>
                      </w:pPr>
                      <w:r>
                        <w:rPr>
                          <w:noProof/>
                          <w:lang w:val="en-US" w:eastAsia="en-US"/>
                        </w:rPr>
                        <w:drawing>
                          <wp:inline distT="0" distB="0" distL="0" distR="0" wp14:anchorId="26932096" wp14:editId="4166BE93">
                            <wp:extent cx="4602789" cy="2075194"/>
                            <wp:effectExtent l="0" t="0" r="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7">
                                      <a:extLst>
                                        <a:ext uri="{28A0092B-C50C-407E-A947-70E740481C1C}">
                                          <a14:useLocalDpi xmlns:a14="http://schemas.microsoft.com/office/drawing/2010/main" val="0"/>
                                        </a:ext>
                                      </a:extLst>
                                    </a:blip>
                                    <a:stretch>
                                      <a:fillRect/>
                                    </a:stretch>
                                  </pic:blipFill>
                                  <pic:spPr>
                                    <a:xfrm>
                                      <a:off x="0" y="0"/>
                                      <a:ext cx="4603937" cy="2075712"/>
                                    </a:xfrm>
                                    <a:prstGeom prst="rect">
                                      <a:avLst/>
                                    </a:prstGeom>
                                  </pic:spPr>
                                </pic:pic>
                              </a:graphicData>
                            </a:graphic>
                          </wp:inline>
                        </w:drawing>
                      </w:r>
                    </w:p>
                    <w:p w14:paraId="6458D563" w14:textId="701A88C1"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Quality in Use model, ISO/IEC 25010</w:t>
                      </w:r>
                    </w:p>
                    <w:p w14:paraId="0D9B49F6" w14:textId="0600C019" w:rsidR="00FB3E19" w:rsidRDefault="00FB3E19"/>
                  </w:txbxContent>
                </v:textbox>
                <w10:anchorlock/>
              </v:shape>
            </w:pict>
          </mc:Fallback>
        </mc:AlternateContent>
      </w:r>
    </w:p>
    <w:p w14:paraId="201A16ED" w14:textId="490A08EE" w:rsidR="00D857AB" w:rsidRDefault="00B12D02" w:rsidP="00B12D02">
      <w:r>
        <w:t xml:space="preserve">As stated in </w:t>
      </w:r>
      <w:sdt>
        <w:sdtPr>
          <w:id w:val="1465322458"/>
          <w:citation/>
        </w:sdtPr>
        <w:sdtEnd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50032874" w14:textId="343E5843" w:rsidR="00CF4C0D" w:rsidRPr="00B12D02" w:rsidRDefault="00DD0BCB" w:rsidP="00B12D02">
      <w:r>
        <w:t xml:space="preserve">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 5) </w:t>
      </w:r>
      <w:sdt>
        <w:sdtPr>
          <w:id w:val="-971817311"/>
          <w:citation/>
        </w:sdtPr>
        <w:sdtEnd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w:lastRenderedPageBreak/>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8">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EndPr/>
                              <w:sdtContent>
                                <w:r w:rsidR="00591C17">
                                  <w:fldChar w:fldCharType="begin"/>
                                </w:r>
                                <w:r w:rsidR="00591C17">
                                  <w:rPr>
                                    <w:lang w:val="en-US"/>
                                  </w:rPr>
                                  <w:instrText xml:space="preserve"> CITATION BSI11 \l 1033 </w:instrText>
                                </w:r>
                                <w:r w:rsidR="00591C17">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591C17">
                                  <w:fldChar w:fldCharType="end"/>
                                </w:r>
                              </w:sdtContent>
                            </w:sdt>
                          </w:p>
                          <w:p w14:paraId="7D75CAE3" w14:textId="5D59031C" w:rsidR="00FB3E19" w:rsidRDefault="00FB3E19"/>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L0CdICAAAX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ZOw4jm9QrXS9B3Za&#10;3c23M3TZAINuiPP3xMJAAyFhSfk7+HChdyXWvYTRRtvvf9IHf2goWDEKbS+xgg2GkfisYP7OszwP&#10;+yQecqAQHOyxZXVsUc9yoaEpGSxDQ6MY/L0YRG61fIJNVoU3wUQUhZdL7Adx4bulBZuQsqqKTrBB&#10;DPE36sHQEDr0KEzHY/tErOlHyAOPbvWwSEjxZpI633BT6erZa97EMXvBtIcftk9kZb8pw3o7Pkev&#10;l30+/wU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tlL0CdICAAAXBgAADgAAAAAAAAAAAAAAAAAsAgAAZHJzL2Uyb0Rv&#10;Yy54bWxQSwECLQAUAAYACAAAACEADtGNEt8AAAAFAQAADwAAAAAAAAAAAAAAAAAqBQAAZHJzL2Rv&#10;d25yZXYueG1sUEsFBgAAAAAEAAQA8wAAADYGAAAAAA==&#10;" filled="f" stroked="f">
                <v:textbox>
                  <w:txbxContent>
                    <w:p w14:paraId="3AD941E2" w14:textId="77777777" w:rsidR="00FB3E19" w:rsidRDefault="00FB3E19" w:rsidP="00FB3E19">
                      <w:pPr>
                        <w:keepNext/>
                      </w:pPr>
                      <w:r>
                        <w:rPr>
                          <w:noProof/>
                          <w:lang w:val="en-US" w:eastAsia="en-US"/>
                        </w:rPr>
                        <w:drawing>
                          <wp:inline distT="0" distB="0" distL="0" distR="0" wp14:anchorId="206D618C" wp14:editId="48ED5DBA">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9">
                                      <a:extLst>
                                        <a:ext uri="{28A0092B-C50C-407E-A947-70E740481C1C}">
                                          <a14:useLocalDpi xmlns:a14="http://schemas.microsoft.com/office/drawing/2010/main" val="0"/>
                                        </a:ext>
                                      </a:extLst>
                                    </a:blip>
                                    <a:stretch>
                                      <a:fillRect/>
                                    </a:stretch>
                                  </pic:blipFill>
                                  <pic:spPr>
                                    <a:xfrm>
                                      <a:off x="0" y="0"/>
                                      <a:ext cx="5244695" cy="2166754"/>
                                    </a:xfrm>
                                    <a:prstGeom prst="rect">
                                      <a:avLst/>
                                    </a:prstGeom>
                                  </pic:spPr>
                                </pic:pic>
                              </a:graphicData>
                            </a:graphic>
                          </wp:inline>
                        </w:drawing>
                      </w:r>
                    </w:p>
                    <w:p w14:paraId="3BC1467B" w14:textId="25F71252" w:rsidR="00FB3E19" w:rsidRDefault="00FB3E19" w:rsidP="00FB3E19">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Product Quality, ISO/IEC 25010</w:t>
                      </w:r>
                      <w:r w:rsidR="00591C17">
                        <w:t xml:space="preserve">, taken from </w:t>
                      </w:r>
                      <w:sdt>
                        <w:sdtPr>
                          <w:id w:val="-1448769022"/>
                          <w:citation/>
                        </w:sdtPr>
                        <w:sdtContent>
                          <w:r w:rsidR="00591C17">
                            <w:fldChar w:fldCharType="begin"/>
                          </w:r>
                          <w:r w:rsidR="00591C17">
                            <w:rPr>
                              <w:lang w:val="en-US"/>
                            </w:rPr>
                            <w:instrText xml:space="preserve"> CITATION BSI11 \l 1033 </w:instrText>
                          </w:r>
                          <w:r w:rsidR="00591C17">
                            <w:fldChar w:fldCharType="separate"/>
                          </w:r>
                          <w:r w:rsidR="00435390" w:rsidRPr="00435390">
                            <w:rPr>
                              <w:noProof/>
                              <w:lang w:val="en-US"/>
                            </w:rPr>
                            <w:t>[</w:t>
                          </w:r>
                          <w:hyperlink w:anchor="BSI11" w:history="1">
                            <w:r w:rsidR="00435390" w:rsidRPr="00435390">
                              <w:rPr>
                                <w:rStyle w:val="Tiitellehtautor"/>
                                <w:noProof/>
                                <w:lang w:val="en-US"/>
                              </w:rPr>
                              <w:t>10</w:t>
                            </w:r>
                          </w:hyperlink>
                          <w:r w:rsidR="00435390" w:rsidRPr="00435390">
                            <w:rPr>
                              <w:noProof/>
                              <w:lang w:val="en-US"/>
                            </w:rPr>
                            <w:t>]</w:t>
                          </w:r>
                          <w:r w:rsidR="00591C17">
                            <w:fldChar w:fldCharType="end"/>
                          </w:r>
                        </w:sdtContent>
                      </w:sdt>
                    </w:p>
                    <w:p w14:paraId="7D75CAE3" w14:textId="5D59031C" w:rsidR="00FB3E19" w:rsidRDefault="00FB3E19"/>
                  </w:txbxContent>
                </v:textbox>
                <w10:anchorlock/>
              </v:shape>
            </w:pict>
          </mc:Fallback>
        </mc:AlternateContent>
      </w:r>
    </w:p>
    <w:p w14:paraId="42232101" w14:textId="0CCFB916" w:rsidR="00FB3E19" w:rsidRDefault="00591C17" w:rsidP="00BF6302">
      <w:r>
        <w:t xml:space="preserve">As stated in </w:t>
      </w:r>
      <w:sdt>
        <w:sdtPr>
          <w:id w:val="609399060"/>
          <w:citation/>
        </w:sdtPr>
        <w:sdtEndPr/>
        <w:sdtContent>
          <w:r>
            <w:fldChar w:fldCharType="begin"/>
          </w:r>
          <w:r>
            <w:rPr>
              <w:lang w:val="en-US"/>
            </w:rPr>
            <w:instrText xml:space="preserve"> CITATION BSI11 \l 1033 </w:instrText>
          </w:r>
          <w:r>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t xml:space="preserve">. </w:t>
      </w:r>
      <w:r w:rsidR="00124414">
        <w:t xml:space="preserve">According with Teimouri et al. </w:t>
      </w:r>
      <w:sdt>
        <w:sdtPr>
          <w:id w:val="990448643"/>
          <w:citation/>
        </w:sdtPr>
        <w:sdtEndPr/>
        <w:sdtContent>
          <w:r w:rsidR="00124414">
            <w:fldChar w:fldCharType="begin"/>
          </w:r>
          <w:r w:rsidR="00124414">
            <w:rPr>
              <w:lang w:val="en-US"/>
            </w:rPr>
            <w:instrText xml:space="preserve"> CITATION Had14 \l 1033 </w:instrText>
          </w:r>
          <w:r w:rsidR="00124414">
            <w:fldChar w:fldCharType="separate"/>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EndPr/>
        <w:sdtContent>
          <w:r>
            <w:fldChar w:fldCharType="begin"/>
          </w:r>
          <w:r>
            <w:rPr>
              <w:lang w:val="en-US"/>
            </w:rPr>
            <w:instrText xml:space="preserve">CITATION JSa03 \l 1033 </w:instrText>
          </w:r>
          <w:r>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EndPr/>
        <w:sdtContent>
          <w:r>
            <w:fldChar w:fldCharType="begin"/>
          </w:r>
          <w:r>
            <w:rPr>
              <w:lang w:val="en-US"/>
            </w:rPr>
            <w:instrText xml:space="preserve"> CITATION JEC06 \l 1033 </w:instrText>
          </w:r>
          <w:r>
            <w:fldChar w:fldCharType="separate"/>
          </w:r>
          <w:r w:rsidR="00435390">
            <w:rPr>
              <w:noProof/>
              <w:lang w:val="en-US"/>
            </w:rPr>
            <w:t xml:space="preserve"> </w:t>
          </w:r>
          <w:r w:rsidR="00435390" w:rsidRPr="00435390">
            <w:rPr>
              <w:noProof/>
              <w:lang w:val="en-US"/>
            </w:rPr>
            <w:t>[</w:t>
          </w:r>
          <w:hyperlink w:anchor="JEC06" w:history="1">
            <w:r w:rsidR="00435390" w:rsidRPr="00435390">
              <w:rPr>
                <w:noProof/>
                <w:lang w:val="en-US"/>
              </w:rPr>
              <w:t>13</w:t>
            </w:r>
          </w:hyperlink>
          <w:r w:rsidR="00435390" w:rsidRPr="00435390">
            <w:rPr>
              <w:noProof/>
              <w:lang w:val="en-US"/>
            </w:rPr>
            <w:t>]</w:t>
          </w:r>
          <w:r>
            <w:fldChar w:fldCharType="end"/>
          </w:r>
        </w:sdtContent>
      </w:sdt>
      <w:r>
        <w:t xml:space="preserve">. </w:t>
      </w:r>
    </w:p>
    <w:p w14:paraId="69763912" w14:textId="7CE14806" w:rsidR="00094347"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End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435390" w:rsidRPr="00435390">
            <w:rPr>
              <w:noProof/>
              <w:lang w:val="en-US"/>
            </w:rPr>
            <w:t>[</w:t>
          </w:r>
          <w:hyperlink w:anchor="Juk10" w:history="1">
            <w:r w:rsidR="00435390" w:rsidRPr="00435390">
              <w:rPr>
                <w:noProof/>
                <w:lang w:val="en-US"/>
              </w:rPr>
              <w:t>1</w:t>
            </w:r>
          </w:hyperlink>
          <w:r w:rsidR="00435390" w:rsidRPr="00435390">
            <w:rPr>
              <w:noProof/>
              <w:lang w:val="en-US"/>
            </w:rPr>
            <w:t>]</w:t>
          </w:r>
          <w:r w:rsidR="00094347" w:rsidRPr="00ED16BD">
            <w:fldChar w:fldCharType="end"/>
          </w:r>
        </w:sdtContent>
      </w:sdt>
      <w:r w:rsidR="00094347" w:rsidRPr="00ED16BD">
        <w:t>.</w:t>
      </w:r>
    </w:p>
    <w:p w14:paraId="61586797" w14:textId="5EF092BC" w:rsidR="001C7F96" w:rsidRDefault="001C7F96" w:rsidP="00ED16BD">
      <w:r>
        <w:t xml:space="preserve">According to Ateeq, Kamil and Basri in </w:t>
      </w:r>
      <w:sdt>
        <w:sdtPr>
          <w:id w:val="1423845201"/>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rsidR="001C08F4">
        <w:t xml:space="preserve"> </w:t>
      </w:r>
      <w:r w:rsidR="00CF5CDE">
        <w:t xml:space="preserve">e-SQ </w:t>
      </w:r>
      <w:r w:rsidR="001C08F4">
        <w:t>can provide organization competitive advantages in the online environment.</w:t>
      </w:r>
    </w:p>
    <w:p w14:paraId="27A7378C" w14:textId="26E41227" w:rsidR="00C56ECB" w:rsidRDefault="00C56ECB" w:rsidP="00ED16BD">
      <w:r>
        <w:lastRenderedPageBreak/>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EndPr/>
        <w:sdtContent>
          <w:r>
            <w:fldChar w:fldCharType="begin"/>
          </w:r>
          <w:r>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EndPr/>
        <w:sdtContent>
          <w:r>
            <w:fldChar w:fldCharType="begin"/>
          </w:r>
          <w:r>
            <w:rPr>
              <w:lang w:val="en-US"/>
            </w:rPr>
            <w:instrText xml:space="preserve"> CITATION VAZ02 \l 1033 </w:instrText>
          </w:r>
          <w:r>
            <w:fldChar w:fldCharType="separate"/>
          </w:r>
          <w:r w:rsidR="00435390">
            <w:rPr>
              <w:noProof/>
              <w:lang w:val="en-US"/>
            </w:rPr>
            <w:t xml:space="preserve"> </w:t>
          </w:r>
          <w:r w:rsidR="00435390" w:rsidRPr="00435390">
            <w:rPr>
              <w:noProof/>
              <w:lang w:val="en-US"/>
            </w:rPr>
            <w:t>[</w:t>
          </w:r>
          <w:hyperlink w:anchor="VAZ02" w:history="1">
            <w:r w:rsidR="00435390" w:rsidRPr="00435390">
              <w:rPr>
                <w:noProof/>
                <w:lang w:val="en-US"/>
              </w:rPr>
              <w:t>14</w:t>
            </w:r>
          </w:hyperlink>
          <w:r w:rsidR="00435390" w:rsidRPr="00435390">
            <w:rPr>
              <w:noProof/>
              <w:lang w:val="en-US"/>
            </w:rPr>
            <w:t>]</w:t>
          </w:r>
          <w:r>
            <w:fldChar w:fldCharType="end"/>
          </w:r>
        </w:sdtContent>
      </w:sdt>
      <w:r>
        <w:t>.</w:t>
      </w:r>
    </w:p>
    <w:p w14:paraId="79E9B7C9" w14:textId="0ADB07A0"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EndPr/>
        <w:sdtContent>
          <w:r w:rsidR="00493000">
            <w:fldChar w:fldCharType="begin"/>
          </w:r>
          <w:r w:rsidR="00493000">
            <w:rPr>
              <w:lang w:val="en-US"/>
            </w:rPr>
            <w:instrText xml:space="preserve"> CITATION Zei01 \l 1033 </w:instrText>
          </w:r>
          <w:r w:rsidR="00493000">
            <w:fldChar w:fldCharType="separate"/>
          </w:r>
          <w:r w:rsidR="00435390">
            <w:rPr>
              <w:noProof/>
              <w:lang w:val="en-US"/>
            </w:rPr>
            <w:t xml:space="preserve"> </w:t>
          </w:r>
          <w:r w:rsidR="00435390" w:rsidRPr="00435390">
            <w:rPr>
              <w:noProof/>
              <w:lang w:val="en-US"/>
            </w:rPr>
            <w:t>[</w:t>
          </w:r>
          <w:hyperlink w:anchor="Zei01" w:history="1">
            <w:r w:rsidR="00435390" w:rsidRPr="00435390">
              <w:rPr>
                <w:noProof/>
                <w:lang w:val="en-US"/>
              </w:rPr>
              <w:t>15</w:t>
            </w:r>
          </w:hyperlink>
          <w:r w:rsidR="00435390" w:rsidRPr="00435390">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EndPr/>
        <w:sdtContent>
          <w:r w:rsidR="00DC47ED">
            <w:fldChar w:fldCharType="begin"/>
          </w:r>
          <w:r w:rsidR="00DC47ED">
            <w:rPr>
              <w:lang w:val="en-US"/>
            </w:rPr>
            <w:instrText xml:space="preserve"> CITATION Cox01 \l 1033 </w:instrText>
          </w:r>
          <w:r w:rsidR="00DC47ED">
            <w:fldChar w:fldCharType="separate"/>
          </w:r>
          <w:r w:rsidR="00435390">
            <w:rPr>
              <w:noProof/>
              <w:lang w:val="en-US"/>
            </w:rPr>
            <w:t xml:space="preserve"> </w:t>
          </w:r>
          <w:r w:rsidR="00435390" w:rsidRPr="00435390">
            <w:rPr>
              <w:noProof/>
              <w:lang w:val="en-US"/>
            </w:rPr>
            <w:t>[</w:t>
          </w:r>
          <w:hyperlink w:anchor="Cox01" w:history="1">
            <w:r w:rsidR="00435390" w:rsidRPr="00435390">
              <w:rPr>
                <w:noProof/>
                <w:lang w:val="en-US"/>
              </w:rPr>
              <w:t>16</w:t>
            </w:r>
          </w:hyperlink>
          <w:r w:rsidR="00435390" w:rsidRPr="00435390">
            <w:rPr>
              <w:noProof/>
              <w:lang w:val="en-US"/>
            </w:rPr>
            <w:t>]</w:t>
          </w:r>
          <w:r w:rsidR="00DC47ED">
            <w:fldChar w:fldCharType="end"/>
          </w:r>
        </w:sdtContent>
      </w:sdt>
      <w:r w:rsidR="00493000">
        <w:t xml:space="preserve">, </w:t>
      </w:r>
      <w:r w:rsidR="0073102E">
        <w:t>Yang et al. (2003) posposed eight dimensions (</w:t>
      </w:r>
      <w:r w:rsidR="00CD66EA">
        <w:t>Prompt delivery, Credibility, Ease of use, Reliability, Convenience, Communication, Accessibility and C</w:t>
      </w:r>
      <w:r w:rsidR="0073102E">
        <w:t>ompetence)</w:t>
      </w:r>
      <w:sdt>
        <w:sdtPr>
          <w:id w:val="-1571497153"/>
          <w:citation/>
        </w:sdtPr>
        <w:sdtEndPr/>
        <w:sdtContent>
          <w:r w:rsidR="00071F63">
            <w:fldChar w:fldCharType="begin"/>
          </w:r>
          <w:r w:rsidR="00071F63">
            <w:rPr>
              <w:lang w:val="en-US"/>
            </w:rPr>
            <w:instrText xml:space="preserve"> CITATION ZYa03 \l 1033 </w:instrText>
          </w:r>
          <w:r w:rsidR="00071F63">
            <w:fldChar w:fldCharType="separate"/>
          </w:r>
          <w:r w:rsidR="00435390">
            <w:rPr>
              <w:noProof/>
              <w:lang w:val="en-US"/>
            </w:rPr>
            <w:t xml:space="preserve"> </w:t>
          </w:r>
          <w:r w:rsidR="00435390" w:rsidRPr="00435390">
            <w:rPr>
              <w:noProof/>
              <w:lang w:val="en-US"/>
            </w:rPr>
            <w:t>[</w:t>
          </w:r>
          <w:hyperlink w:anchor="ZYa03" w:history="1">
            <w:r w:rsidR="00435390" w:rsidRPr="00435390">
              <w:rPr>
                <w:noProof/>
                <w:lang w:val="en-US"/>
              </w:rPr>
              <w:t>17</w:t>
            </w:r>
          </w:hyperlink>
          <w:r w:rsidR="00435390" w:rsidRPr="00435390">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EndPr/>
        <w:sdtContent>
          <w:r w:rsidR="00D94577">
            <w:fldChar w:fldCharType="begin"/>
          </w:r>
          <w:r w:rsidR="00D94577">
            <w:rPr>
              <w:lang w:val="en-US"/>
            </w:rPr>
            <w:instrText xml:space="preserve"> CITATION MRa08 \l 1033 </w:instrText>
          </w:r>
          <w:r w:rsidR="00D94577">
            <w:fldChar w:fldCharType="separate"/>
          </w:r>
          <w:r w:rsidR="00435390">
            <w:rPr>
              <w:noProof/>
              <w:lang w:val="en-US"/>
            </w:rPr>
            <w:t xml:space="preserve"> </w:t>
          </w:r>
          <w:r w:rsidR="00435390" w:rsidRPr="00435390">
            <w:rPr>
              <w:noProof/>
              <w:lang w:val="en-US"/>
            </w:rPr>
            <w:t>[</w:t>
          </w:r>
          <w:hyperlink w:anchor="MRa08" w:history="1">
            <w:r w:rsidR="00435390" w:rsidRPr="00435390">
              <w:rPr>
                <w:noProof/>
                <w:lang w:val="en-US"/>
              </w:rPr>
              <w:t>18</w:t>
            </w:r>
          </w:hyperlink>
          <w:r w:rsidR="00435390" w:rsidRPr="00435390">
            <w:rPr>
              <w:noProof/>
              <w:lang w:val="en-US"/>
            </w:rPr>
            <w:t>]</w:t>
          </w:r>
          <w:r w:rsidR="00D94577">
            <w:fldChar w:fldCharType="end"/>
          </w:r>
        </w:sdtContent>
      </w:sdt>
      <w:r w:rsidR="00C20B99">
        <w:t>.</w:t>
      </w:r>
    </w:p>
    <w:p w14:paraId="088C5D5F" w14:textId="38244E3D"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EndPr/>
        <w:sdtContent>
          <w:r w:rsidR="005C2016">
            <w:fldChar w:fldCharType="begin"/>
          </w:r>
          <w:r w:rsidR="005C2016">
            <w:rPr>
              <w:lang w:val="en-US"/>
            </w:rPr>
            <w:instrText xml:space="preserve"> CITATION Wol \l 1033 </w:instrText>
          </w:r>
          <w:r w:rsidR="005C2016">
            <w:fldChar w:fldCharType="separate"/>
          </w:r>
          <w:r w:rsidR="00435390" w:rsidRPr="00435390">
            <w:rPr>
              <w:noProof/>
              <w:lang w:val="en-US"/>
            </w:rPr>
            <w:t>[</w:t>
          </w:r>
          <w:hyperlink w:anchor="Wol" w:history="1">
            <w:r w:rsidR="00435390" w:rsidRPr="00435390">
              <w:rPr>
                <w:noProof/>
                <w:lang w:val="en-US"/>
              </w:rPr>
              <w:t>19</w:t>
            </w:r>
          </w:hyperlink>
          <w:r w:rsidR="00435390" w:rsidRPr="00435390">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C618B7">
        <w:t>Sesign, I</w:t>
      </w:r>
      <w:r w:rsidR="00C61108">
        <w:t>ntuit</w:t>
      </w:r>
      <w:r w:rsidR="00C618B7">
        <w:t>iveness, Innovativeness, Flow-emotional appeal, Integrated communication, Business processes, and S</w:t>
      </w:r>
      <w:r w:rsidR="00C61108">
        <w:t>ubstitutability)</w:t>
      </w:r>
      <w:sdt>
        <w:sdtPr>
          <w:id w:val="-1226453972"/>
          <w:citation/>
        </w:sdtPr>
        <w:sdtEndPr/>
        <w:sdtContent>
          <w:r w:rsidR="00C61108">
            <w:fldChar w:fldCharType="begin"/>
          </w:r>
          <w:r w:rsidR="00C61108">
            <w:rPr>
              <w:lang w:val="en-US"/>
            </w:rPr>
            <w:instrText xml:space="preserve"> CITATION VAZ021 \l 1033 </w:instrText>
          </w:r>
          <w:r w:rsidR="00C61108">
            <w:fldChar w:fldCharType="separate"/>
          </w:r>
          <w:r w:rsidR="00435390">
            <w:rPr>
              <w:noProof/>
              <w:lang w:val="en-US"/>
            </w:rPr>
            <w:t xml:space="preserve"> </w:t>
          </w:r>
          <w:r w:rsidR="00435390" w:rsidRPr="00435390">
            <w:rPr>
              <w:noProof/>
              <w:lang w:val="en-US"/>
            </w:rPr>
            <w:t>[</w:t>
          </w:r>
          <w:hyperlink w:anchor="VAZ021" w:history="1">
            <w:r w:rsidR="00435390" w:rsidRPr="00435390">
              <w:rPr>
                <w:noProof/>
                <w:lang w:val="en-US"/>
              </w:rPr>
              <w:t>20</w:t>
            </w:r>
          </w:hyperlink>
          <w:r w:rsidR="00435390" w:rsidRPr="00435390">
            <w:rPr>
              <w:noProof/>
              <w:lang w:val="en-US"/>
            </w:rPr>
            <w:t>]</w:t>
          </w:r>
          <w:r w:rsidR="00C61108">
            <w:fldChar w:fldCharType="end"/>
          </w:r>
        </w:sdtContent>
      </w:sdt>
      <w:r w:rsidR="00C61108">
        <w:t xml:space="preserve"> and </w:t>
      </w:r>
      <w:sdt>
        <w:sdtPr>
          <w:id w:val="-1065721194"/>
          <w:citation/>
        </w:sdtPr>
        <w:sdtEndPr/>
        <w:sdtContent>
          <w:r w:rsidR="00C61108">
            <w:fldChar w:fldCharType="begin"/>
          </w:r>
          <w:r w:rsidR="00C61108">
            <w:rPr>
              <w:lang w:val="en-US"/>
            </w:rPr>
            <w:instrText xml:space="preserve"> CITATION BVa \l 1033 </w:instrText>
          </w:r>
          <w:r w:rsidR="00C61108">
            <w:fldChar w:fldCharType="separate"/>
          </w:r>
          <w:r w:rsidR="00435390" w:rsidRPr="00435390">
            <w:rPr>
              <w:noProof/>
              <w:lang w:val="en-US"/>
            </w:rPr>
            <w:t>[</w:t>
          </w:r>
          <w:hyperlink w:anchor="BVa" w:history="1">
            <w:r w:rsidR="00435390" w:rsidRPr="00435390">
              <w:rPr>
                <w:noProof/>
                <w:lang w:val="en-US"/>
              </w:rPr>
              <w:t>21</w:t>
            </w:r>
          </w:hyperlink>
          <w:r w:rsidR="00435390" w:rsidRPr="00435390">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EndPr/>
        <w:sdtContent>
          <w:r w:rsidR="001A772A">
            <w:fldChar w:fldCharType="begin"/>
          </w:r>
          <w:r w:rsidR="001A772A">
            <w:rPr>
              <w:lang w:val="en-US"/>
            </w:rPr>
            <w:instrText xml:space="preserve"> CITATION GBr08 \l 1033 </w:instrText>
          </w:r>
          <w:r w:rsidR="001A772A">
            <w:fldChar w:fldCharType="separate"/>
          </w:r>
          <w:r w:rsidR="00435390">
            <w:rPr>
              <w:noProof/>
              <w:lang w:val="en-US"/>
            </w:rPr>
            <w:t xml:space="preserve"> </w:t>
          </w:r>
          <w:r w:rsidR="00435390" w:rsidRPr="00435390">
            <w:rPr>
              <w:noProof/>
              <w:lang w:val="en-US"/>
            </w:rPr>
            <w:t>[</w:t>
          </w:r>
          <w:hyperlink w:anchor="GBr08" w:history="1">
            <w:r w:rsidR="00435390" w:rsidRPr="00435390">
              <w:rPr>
                <w:noProof/>
                <w:lang w:val="en-US"/>
              </w:rPr>
              <w:t>22</w:t>
            </w:r>
          </w:hyperlink>
          <w:r w:rsidR="00435390" w:rsidRPr="00435390">
            <w:rPr>
              <w:noProof/>
              <w:lang w:val="en-US"/>
            </w:rPr>
            <w:t>]</w:t>
          </w:r>
          <w:r w:rsidR="001A772A">
            <w:fldChar w:fldCharType="end"/>
          </w:r>
        </w:sdtContent>
      </w:sdt>
      <w:r w:rsidR="00B764A0">
        <w:t>.</w:t>
      </w:r>
    </w:p>
    <w:p w14:paraId="5EAC175C" w14:textId="2F635C00" w:rsidR="002F3CDE" w:rsidRDefault="00912A5B" w:rsidP="00ED16BD">
      <w:r>
        <w:t>Table 1 shows six common instruments and their dimensions for evaluating the quality of e-services.</w:t>
      </w:r>
    </w:p>
    <w:p w14:paraId="6B8E504A" w14:textId="26B40EBB" w:rsidR="002F3CDE" w:rsidRDefault="002F3CDE" w:rsidP="00FC492F">
      <w:pPr>
        <w:jc w:val="center"/>
      </w:pPr>
      <w:r>
        <w:rPr>
          <w:noProof/>
          <w:lang w:val="en-US" w:eastAsia="en-US"/>
        </w:rPr>
        <w:lastRenderedPageBreak/>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EndPr/>
                              <w:sdtContent>
                                <w:r w:rsidR="00552DDB">
                                  <w:fldChar w:fldCharType="begin"/>
                                </w:r>
                                <w:r w:rsidR="00552DDB">
                                  <w:rPr>
                                    <w:lang w:val="en-US"/>
                                  </w:rPr>
                                  <w:instrText xml:space="preserve"> CITATION Iha14 \l 1033 </w:instrText>
                                </w:r>
                                <w:r w:rsidR="00552DDB">
                                  <w:fldChar w:fldCharType="separate"/>
                                </w:r>
                                <w:r w:rsidR="00435390">
                                  <w:rPr>
                                    <w:noProof/>
                                    <w:lang w:val="en-US"/>
                                  </w:rPr>
                                  <w:t xml:space="preserve"> </w:t>
                                </w:r>
                                <w:r w:rsidR="00435390" w:rsidRPr="00435390">
                                  <w:rPr>
                                    <w:noProof/>
                                    <w:lang w:val="en-US"/>
                                  </w:rPr>
                                  <w:t>[</w:t>
                                </w:r>
                                <w:hyperlink w:anchor="Iha14" w:history="1">
                                  <w:r w:rsidR="00435390" w:rsidRPr="00435390">
                                    <w:rPr>
                                      <w:noProof/>
                                      <w:lang w:val="en-US"/>
                                    </w:rPr>
                                    <w:t>43</w:t>
                                  </w:r>
                                </w:hyperlink>
                                <w:r w:rsidR="00435390" w:rsidRPr="00435390">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520A5893" w:rsidR="00DB56EE" w:rsidRDefault="00DB56EE"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xml:space="preserve"> Common e-SQ measures and their dimensions, taken from</w:t>
                      </w:r>
                      <w:sdt>
                        <w:sdtPr>
                          <w:id w:val="660660123"/>
                          <w:citation/>
                        </w:sdtPr>
                        <w:sdtEndPr/>
                        <w:sdtContent>
                          <w:r w:rsidR="00552DDB">
                            <w:fldChar w:fldCharType="begin"/>
                          </w:r>
                          <w:r w:rsidR="00552DDB">
                            <w:rPr>
                              <w:lang w:val="en-US"/>
                            </w:rPr>
                            <w:instrText xml:space="preserve"> CITATION Iha14 \l 1033 </w:instrText>
                          </w:r>
                          <w:r w:rsidR="00552DDB">
                            <w:fldChar w:fldCharType="separate"/>
                          </w:r>
                          <w:r w:rsidR="00435390">
                            <w:rPr>
                              <w:noProof/>
                              <w:lang w:val="en-US"/>
                            </w:rPr>
                            <w:t xml:space="preserve"> </w:t>
                          </w:r>
                          <w:r w:rsidR="00435390" w:rsidRPr="00435390">
                            <w:rPr>
                              <w:noProof/>
                              <w:lang w:val="en-US"/>
                            </w:rPr>
                            <w:t>[</w:t>
                          </w:r>
                          <w:hyperlink w:anchor="Iha14" w:history="1">
                            <w:r w:rsidR="00435390" w:rsidRPr="00435390">
                              <w:rPr>
                                <w:noProof/>
                                <w:lang w:val="en-US"/>
                              </w:rPr>
                              <w:t>43</w:t>
                            </w:r>
                          </w:hyperlink>
                          <w:r w:rsidR="00435390" w:rsidRPr="00435390">
                            <w:rPr>
                              <w:noProof/>
                              <w:lang w:val="en-US"/>
                            </w:rPr>
                            <w:t>]</w:t>
                          </w:r>
                          <w:r w:rsidR="00552DDB">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2F3CDE" w:rsidRPr="00B3679C" w14:paraId="028BF883" w14:textId="77777777" w:rsidTr="007D2FF4">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2F3CDE" w:rsidRPr="00B3679C" w14:paraId="1C7AFBBD"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2F3CDE" w:rsidRPr="00B3679C" w14:paraId="42A58F16"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2F3CDE" w:rsidRPr="00B3679C" w14:paraId="2B7AAB89" w14:textId="77777777" w:rsidTr="007D2FF4">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2F3CDE" w:rsidRPr="00B3679C" w14:paraId="4DE7C38D"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2F3CDE" w:rsidRPr="00B3679C" w14:paraId="2EA7930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2F3CDE" w:rsidRPr="00B3679C" w14:paraId="099A8061" w14:textId="77777777" w:rsidTr="007D2FF4">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2F3CDE" w:rsidRPr="00B3679C" w14:paraId="5C4DB413" w14:textId="77777777" w:rsidTr="007D2FF4">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2F3CDE" w:rsidRPr="00B3679C" w14:paraId="03F1DFE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2F3CDE" w:rsidRPr="00B3679C" w14:paraId="34CE1E98"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2F3CDE" w:rsidRPr="00B3679C" w14:paraId="2E989DB3"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2F3CDE" w:rsidRPr="00B3679C" w14:paraId="7A496836"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2F3CDE" w:rsidRPr="00B3679C" w14:paraId="05F64067"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50C51EF2"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2F3CDE" w:rsidRPr="00B3679C" w14:paraId="71429C92"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2F3CDE" w:rsidRPr="00B3679C" w14:paraId="558CC529" w14:textId="77777777" w:rsidTr="007D2FF4">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2F3CDE" w:rsidRPr="00B3679C" w:rsidRDefault="002F3CDE" w:rsidP="007D2FF4">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2F3CDE" w:rsidRPr="00B3679C" w14:paraId="085A095A"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2F3CDE" w:rsidRPr="00B3679C" w14:paraId="6B178B50" w14:textId="77777777" w:rsidTr="007D2FF4">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2F3CDE" w:rsidRPr="00B3679C" w:rsidRDefault="002F3CDE" w:rsidP="007D2FF4">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2F3CDE" w:rsidRDefault="002F3CDE"/>
                  </w:txbxContent>
                </v:textbox>
                <w10:anchorlock/>
              </v:shape>
            </w:pict>
          </mc:Fallback>
        </mc:AlternateContent>
      </w:r>
    </w:p>
    <w:p w14:paraId="367CFF9F" w14:textId="5EEF7453" w:rsidR="00B764A0" w:rsidRDefault="00B764A0" w:rsidP="00ED16BD">
      <w:r>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EndPr/>
        <w:sdtContent>
          <w:r w:rsidR="00F84403">
            <w:fldChar w:fldCharType="begin"/>
          </w:r>
          <w:r w:rsidR="00F84403">
            <w:rPr>
              <w:lang w:val="en-US"/>
            </w:rPr>
            <w:instrText xml:space="preserve"> CITATION Bre11 \l 1033 </w:instrText>
          </w:r>
          <w:r w:rsidR="00F84403">
            <w:fldChar w:fldCharType="separate"/>
          </w:r>
          <w:r w:rsidR="00435390">
            <w:rPr>
              <w:noProof/>
              <w:lang w:val="en-US"/>
            </w:rPr>
            <w:t xml:space="preserve"> </w:t>
          </w:r>
          <w:r w:rsidR="00435390" w:rsidRPr="00435390">
            <w:rPr>
              <w:noProof/>
              <w:lang w:val="en-US"/>
            </w:rPr>
            <w:t>[</w:t>
          </w:r>
          <w:hyperlink w:anchor="Bre11" w:history="1">
            <w:r w:rsidR="00435390" w:rsidRPr="00435390">
              <w:rPr>
                <w:noProof/>
                <w:lang w:val="en-US"/>
              </w:rPr>
              <w:t>23</w:t>
            </w:r>
          </w:hyperlink>
          <w:r w:rsidR="00435390" w:rsidRPr="00435390">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EndPr/>
        <w:sdtContent>
          <w:r w:rsidR="00627ECA">
            <w:fldChar w:fldCharType="begin"/>
          </w:r>
          <w:r w:rsidR="00627ECA">
            <w:rPr>
              <w:lang w:val="en-US"/>
            </w:rPr>
            <w:instrText xml:space="preserve"> CITATION VAZ02 \l 1033 </w:instrText>
          </w:r>
          <w:r w:rsidR="00627ECA">
            <w:fldChar w:fldCharType="separate"/>
          </w:r>
          <w:r w:rsidR="00435390">
            <w:rPr>
              <w:noProof/>
              <w:lang w:val="en-US"/>
            </w:rPr>
            <w:t xml:space="preserve"> </w:t>
          </w:r>
          <w:r w:rsidR="00435390" w:rsidRPr="00435390">
            <w:rPr>
              <w:noProof/>
              <w:lang w:val="en-US"/>
            </w:rPr>
            <w:t>[</w:t>
          </w:r>
          <w:hyperlink w:anchor="VAZ02" w:history="1">
            <w:r w:rsidR="00435390" w:rsidRPr="00435390">
              <w:rPr>
                <w:noProof/>
                <w:lang w:val="en-US"/>
              </w:rPr>
              <w:t>14</w:t>
            </w:r>
          </w:hyperlink>
          <w:r w:rsidR="00435390" w:rsidRPr="00435390">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EndPr/>
        <w:sdtContent>
          <w:r>
            <w:fldChar w:fldCharType="begin"/>
          </w:r>
          <w:r>
            <w:rPr>
              <w:lang w:val="en-US"/>
            </w:rPr>
            <w:instrText xml:space="preserve"> CITATION HLi091 \l 1033 </w:instrText>
          </w:r>
          <w:r>
            <w:fldChar w:fldCharType="separate"/>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fldChar w:fldCharType="end"/>
          </w:r>
        </w:sdtContent>
      </w:sdt>
      <w:r>
        <w:t xml:space="preserve"> and </w:t>
      </w:r>
      <w:sdt>
        <w:sdtPr>
          <w:id w:val="1961683980"/>
          <w:citation/>
        </w:sdtPr>
        <w:sdtEndPr/>
        <w:sdtContent>
          <w:r>
            <w:fldChar w:fldCharType="begin"/>
          </w:r>
          <w:r>
            <w:rPr>
              <w:lang w:val="en-US"/>
            </w:rPr>
            <w:instrText xml:space="preserve"> CITATION LiH08 \l 1033 </w:instrText>
          </w:r>
          <w:r>
            <w:fldChar w:fldCharType="separate"/>
          </w:r>
          <w:r w:rsidR="00435390" w:rsidRPr="00435390">
            <w:rPr>
              <w:noProof/>
              <w:lang w:val="en-US"/>
            </w:rPr>
            <w:t>[</w:t>
          </w:r>
          <w:hyperlink w:anchor="LiH08" w:history="1">
            <w:r w:rsidR="00435390" w:rsidRPr="00435390">
              <w:rPr>
                <w:noProof/>
                <w:lang w:val="en-US"/>
              </w:rPr>
              <w:t>25</w:t>
            </w:r>
          </w:hyperlink>
          <w:r w:rsidR="00435390" w:rsidRPr="00435390">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EndPr/>
        <w:sdtContent>
          <w:r>
            <w:fldChar w:fldCharType="begin"/>
          </w:r>
          <w:r>
            <w:rPr>
              <w:lang w:val="en-US"/>
            </w:rPr>
            <w:instrText xml:space="preserve"> CITATION Fil14 \l 1033 </w:instrText>
          </w:r>
          <w:r>
            <w:fldChar w:fldCharType="separate"/>
          </w:r>
          <w:r w:rsidR="00435390">
            <w:rPr>
              <w:noProof/>
              <w:lang w:val="en-US"/>
            </w:rPr>
            <w:t xml:space="preserve"> </w:t>
          </w:r>
          <w:r w:rsidR="00435390" w:rsidRPr="00435390">
            <w:rPr>
              <w:noProof/>
              <w:lang w:val="en-US"/>
            </w:rPr>
            <w:t>[</w:t>
          </w:r>
          <w:hyperlink w:anchor="Fil14" w:history="1">
            <w:r w:rsidR="00435390" w:rsidRPr="00435390">
              <w:rPr>
                <w:noProof/>
                <w:lang w:val="en-US"/>
              </w:rPr>
              <w:t>3</w:t>
            </w:r>
          </w:hyperlink>
          <w:r w:rsidR="00435390" w:rsidRPr="00435390">
            <w:rPr>
              <w:noProof/>
              <w:lang w:val="en-US"/>
            </w:rPr>
            <w:t>]</w:t>
          </w:r>
          <w:r>
            <w:fldChar w:fldCharType="end"/>
          </w:r>
        </w:sdtContent>
      </w:sdt>
      <w:r>
        <w:t>.</w:t>
      </w:r>
    </w:p>
    <w:p w14:paraId="630446B6" w14:textId="2D739DD3" w:rsidR="00FE00E4" w:rsidRDefault="0045717B" w:rsidP="003D4A7C">
      <w:r>
        <w:t>Many online organization businesses became unsuccessful due to poor e-service quality</w:t>
      </w:r>
      <w:sdt>
        <w:sdtPr>
          <w:id w:val="901648743"/>
          <w:citation/>
        </w:sdtPr>
        <w:sdtEndPr/>
        <w:sdtContent>
          <w:r>
            <w:fldChar w:fldCharType="begin"/>
          </w:r>
          <w:r w:rsidRPr="003D4A7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noProof/>
                <w:lang w:val="en-US"/>
              </w:rPr>
              <w:t>26</w:t>
            </w:r>
          </w:hyperlink>
          <w:r w:rsidR="00435390" w:rsidRPr="00435390">
            <w:rPr>
              <w:noProof/>
              <w:lang w:val="en-US"/>
            </w:rPr>
            <w:t>]</w:t>
          </w:r>
          <w:r>
            <w:fldChar w:fldCharType="end"/>
          </w:r>
        </w:sdtContent>
      </w:sdt>
      <w:r>
        <w:t>.</w:t>
      </w:r>
      <w:r w:rsidR="00D8737B">
        <w:t xml:space="preserve"> </w:t>
      </w:r>
    </w:p>
    <w:p w14:paraId="7AFDF96C" w14:textId="77777777" w:rsidR="00A87A4E" w:rsidRDefault="00A87A4E" w:rsidP="003D4A7C">
      <w:r>
        <w:lastRenderedPageBreak/>
        <w:t xml:space="preserve">Companies can use e-service quality as a competitive advantage in competitive marketplace. High e-service quality provide long-term benefits to a company </w:t>
      </w:r>
      <w:sdt>
        <w:sdtPr>
          <w:id w:val="2057897402"/>
          <w:citation/>
        </w:sdtPr>
        <w:sdtEndPr/>
        <w:sdtContent>
          <w:r>
            <w:fldChar w:fldCharType="begin"/>
          </w:r>
          <w:r w:rsidRPr="003D4A7C">
            <w:rPr>
              <w:lang w:val="en-US"/>
            </w:rPr>
            <w:instrText xml:space="preserve"> CITATION JSa03 \l 1033 </w:instrText>
          </w:r>
          <w:r>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EndPr/>
        <w:sdtContent>
          <w:r>
            <w:fldChar w:fldCharType="begin"/>
          </w:r>
          <w:r w:rsidRPr="008835AC">
            <w:rPr>
              <w:lang w:val="en-US"/>
            </w:rPr>
            <w:instrText xml:space="preserve"> CITATION GGL05 \l 1033 </w:instrText>
          </w:r>
          <w:r>
            <w:fldChar w:fldCharType="separate"/>
          </w:r>
          <w:r w:rsidR="00435390">
            <w:rPr>
              <w:noProof/>
              <w:lang w:val="en-US"/>
            </w:rPr>
            <w:t xml:space="preserve"> </w:t>
          </w:r>
          <w:r w:rsidR="00435390" w:rsidRPr="00435390">
            <w:rPr>
              <w:noProof/>
              <w:lang w:val="en-US"/>
            </w:rPr>
            <w:t>[</w:t>
          </w:r>
          <w:hyperlink w:anchor="GGL05" w:history="1">
            <w:r w:rsidR="00435390" w:rsidRPr="00435390">
              <w:rPr>
                <w:noProof/>
                <w:lang w:val="en-US"/>
              </w:rPr>
              <w:t>26</w:t>
            </w:r>
          </w:hyperlink>
          <w:r w:rsidR="00435390" w:rsidRPr="00435390">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EndPr/>
        <w:sdtContent>
          <w:r>
            <w:fldChar w:fldCharType="begin"/>
          </w:r>
          <w:r>
            <w:rPr>
              <w:lang w:val="en-US"/>
            </w:rPr>
            <w:instrText xml:space="preserve"> CITATION NSe06 \l 1033 </w:instrText>
          </w:r>
          <w:r>
            <w:fldChar w:fldCharType="separate"/>
          </w:r>
          <w:r w:rsidR="00435390">
            <w:rPr>
              <w:noProof/>
              <w:lang w:val="en-US"/>
            </w:rPr>
            <w:t xml:space="preserve"> </w:t>
          </w:r>
          <w:r w:rsidR="00435390" w:rsidRPr="00435390">
            <w:rPr>
              <w:noProof/>
              <w:lang w:val="en-US"/>
            </w:rPr>
            <w:t>[</w:t>
          </w:r>
          <w:hyperlink w:anchor="NSe06" w:history="1">
            <w:r w:rsidR="00435390" w:rsidRPr="00435390">
              <w:rPr>
                <w:noProof/>
                <w:lang w:val="en-US"/>
              </w:rPr>
              <w:t>27</w:t>
            </w:r>
          </w:hyperlink>
          <w:r w:rsidR="00435390" w:rsidRPr="00435390">
            <w:rPr>
              <w:noProof/>
              <w:lang w:val="en-US"/>
            </w:rPr>
            <w:t>]</w:t>
          </w:r>
          <w:r>
            <w:fldChar w:fldCharType="end"/>
          </w:r>
        </w:sdtContent>
      </w:sdt>
      <w:r>
        <w:t>.</w:t>
      </w:r>
    </w:p>
    <w:p w14:paraId="74BA5A0B" w14:textId="77777777" w:rsidR="00B6453F" w:rsidRPr="00ED16BD" w:rsidRDefault="00B6453F" w:rsidP="00B6453F">
      <w:r>
        <w:t xml:space="preserve">In order to make the assessment process easier, the quality in use model defined in ISO/IEC 25010 </w:t>
      </w:r>
      <w:sdt>
        <w:sdtPr>
          <w:id w:val="-1908226163"/>
          <w:citation/>
        </w:sdtPr>
        <w:sdtEndPr/>
        <w:sdtContent>
          <w:r>
            <w:fldChar w:fldCharType="begin"/>
          </w:r>
          <w:r>
            <w:rPr>
              <w:lang w:val="en-US"/>
            </w:rPr>
            <w:instrText xml:space="preserve"> CITATION ISO09 \l 1033 </w:instrText>
          </w:r>
          <w:r>
            <w:fldChar w:fldCharType="separate"/>
          </w:r>
          <w:r w:rsidR="00435390" w:rsidRPr="00435390">
            <w:rPr>
              <w:noProof/>
              <w:lang w:val="en-US"/>
            </w:rPr>
            <w:t>[</w:t>
          </w:r>
          <w:hyperlink w:anchor="ISO09" w:history="1">
            <w:r w:rsidR="00435390" w:rsidRPr="00435390">
              <w:rPr>
                <w:noProof/>
                <w:lang w:val="en-US"/>
              </w:rPr>
              <w:t>28</w:t>
            </w:r>
          </w:hyperlink>
          <w:r w:rsidR="00435390" w:rsidRPr="00435390">
            <w:rPr>
              <w:noProof/>
              <w:lang w:val="en-US"/>
            </w:rPr>
            <w:t>]</w:t>
          </w:r>
          <w:r>
            <w:fldChar w:fldCharType="end"/>
          </w:r>
        </w:sdtContent>
      </w:sdt>
      <w:r>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noProof/>
                <w:lang w:val="en-US"/>
              </w:rPr>
              <w:t>29</w:t>
            </w:r>
          </w:hyperlink>
          <w:r w:rsidR="00435390" w:rsidRPr="00435390">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End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435390" w:rsidRPr="00435390">
            <w:rPr>
              <w:noProof/>
              <w:lang w:val="en-US"/>
            </w:rPr>
            <w:t>[</w:t>
          </w:r>
          <w:hyperlink w:anchor="kri13" w:history="1">
            <w:r w:rsidR="00435390" w:rsidRPr="00435390">
              <w:rPr>
                <w:noProof/>
                <w:lang w:val="en-US"/>
              </w:rPr>
              <w:t>4</w:t>
            </w:r>
          </w:hyperlink>
          <w:r w:rsidR="00435390" w:rsidRPr="00435390">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End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435390" w:rsidRPr="00435390">
            <w:rPr>
              <w:noProof/>
              <w:lang w:val="en-US"/>
            </w:rPr>
            <w:t>[</w:t>
          </w:r>
          <w:hyperlink w:anchor="Mar14" w:history="1">
            <w:r w:rsidR="00435390" w:rsidRPr="00435390">
              <w:rPr>
                <w:noProof/>
                <w:lang w:val="en-US"/>
              </w:rPr>
              <w:t>29</w:t>
            </w:r>
          </w:hyperlink>
          <w:r w:rsidR="00435390" w:rsidRPr="00435390">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lastRenderedPageBreak/>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EndPr/>
        <w:sdtContent>
          <w:r>
            <w:rPr>
              <w:lang w:val="en-GB"/>
            </w:rPr>
            <w:fldChar w:fldCharType="begin"/>
          </w:r>
          <w:r>
            <w:rPr>
              <w:lang w:val="en-US"/>
            </w:rPr>
            <w:instrText xml:space="preserve"> CITATION Mar14 \l 1033 </w:instrText>
          </w:r>
          <w:r>
            <w:rPr>
              <w:lang w:val="en-GB"/>
            </w:rPr>
            <w:fldChar w:fldCharType="separate"/>
          </w:r>
          <w:r w:rsidR="00435390" w:rsidRPr="00435390">
            <w:rPr>
              <w:noProof/>
              <w:lang w:val="en-US"/>
            </w:rPr>
            <w:t>[</w:t>
          </w:r>
          <w:hyperlink w:anchor="Mar14" w:history="1">
            <w:r w:rsidR="00435390" w:rsidRPr="00435390">
              <w:rPr>
                <w:noProof/>
                <w:lang w:val="en-US"/>
              </w:rPr>
              <w:t>29</w:t>
            </w:r>
          </w:hyperlink>
          <w:r w:rsidR="00435390" w:rsidRPr="00435390">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example eBay)</w:t>
      </w:r>
      <w:r w:rsidR="00FA5CDE" w:rsidRPr="006C0461">
        <w:rPr>
          <w:rStyle w:val="FootnoteReference"/>
          <w:lang w:val="en-GB"/>
        </w:rPr>
        <w:footnoteReference w:id="4"/>
      </w:r>
      <w:r w:rsidR="00B301C3">
        <w:rPr>
          <w:lang w:val="en-GB"/>
        </w:rPr>
        <w:t>.</w:t>
      </w:r>
    </w:p>
    <w:p w14:paraId="26646FB4" w14:textId="77777777" w:rsidR="00312131" w:rsidRDefault="00312131" w:rsidP="006C0461">
      <w:pPr>
        <w:rPr>
          <w:lang w:val="en-GB"/>
        </w:rPr>
      </w:pPr>
      <w:r w:rsidRPr="006C0461">
        <w:rPr>
          <w:lang w:val="en-GB"/>
        </w:rPr>
        <w:t>Online environment has the power of “fast shifting” to consumers in order to switch to a new provider with a click of a mouse. Online customers expect fast, friendly and high quality service. According to Zhao and Gutierrez  (2001) users want choice, convenience, and a responsive service with special touch.</w:t>
      </w:r>
    </w:p>
    <w:p w14:paraId="729A79E3" w14:textId="6496EFAA" w:rsidR="00DB3F73" w:rsidRPr="006C0461" w:rsidRDefault="00DB3F73" w:rsidP="006C0461">
      <w:pPr>
        <w:rPr>
          <w:lang w:val="en-GB"/>
        </w:rPr>
      </w:pPr>
      <w:r>
        <w:rPr>
          <w:lang w:val="en-GB"/>
        </w:rPr>
        <w:t xml:space="preserve">The rapid development of social media and Web 2.0 has provided a huge potential to transform e-commerce from a </w:t>
      </w:r>
      <w:r w:rsidR="00F91471">
        <w:rPr>
          <w:lang w:val="en-GB"/>
        </w:rPr>
        <w:t>product-oriented</w:t>
      </w:r>
      <w:r>
        <w:rPr>
          <w:lang w:val="en-GB"/>
        </w:rPr>
        <w:t xml:space="preserve"> environment to a social and customer cent</w:t>
      </w:r>
      <w:r w:rsidR="00F91471">
        <w:rPr>
          <w:lang w:val="en-GB"/>
        </w:rPr>
        <w:t xml:space="preserve"> </w:t>
      </w:r>
      <w:r>
        <w:rPr>
          <w:lang w:val="en-GB"/>
        </w:rPr>
        <w:t>red one</w:t>
      </w:r>
      <w:r w:rsidR="00F91471">
        <w:rPr>
          <w:lang w:val="en-GB"/>
        </w:rPr>
        <w:t xml:space="preserve"> (Wigand et al. 2008)</w:t>
      </w:r>
      <w:sdt>
        <w:sdtPr>
          <w:rPr>
            <w:lang w:val="en-GB"/>
          </w:rPr>
          <w:id w:val="1010112998"/>
          <w:citation/>
        </w:sdtPr>
        <w:sdtEndPr/>
        <w:sdtContent>
          <w:r w:rsidR="00F91471">
            <w:rPr>
              <w:lang w:val="en-GB"/>
            </w:rPr>
            <w:fldChar w:fldCharType="begin"/>
          </w:r>
          <w:r w:rsidR="00F91471">
            <w:rPr>
              <w:lang w:val="en-US"/>
            </w:rPr>
            <w:instrText xml:space="preserve"> CITATION Hua13 \l 1033 </w:instrText>
          </w:r>
          <w:r w:rsidR="00F91471">
            <w:rPr>
              <w:lang w:val="en-GB"/>
            </w:rPr>
            <w:fldChar w:fldCharType="separate"/>
          </w:r>
          <w:r w:rsidR="00435390">
            <w:rPr>
              <w:noProof/>
              <w:lang w:val="en-US"/>
            </w:rPr>
            <w:t xml:space="preserve"> </w:t>
          </w:r>
          <w:r w:rsidR="00435390" w:rsidRPr="00435390">
            <w:rPr>
              <w:noProof/>
              <w:lang w:val="en-US"/>
            </w:rPr>
            <w:t>[</w:t>
          </w:r>
          <w:hyperlink w:anchor="Hua13" w:history="1">
            <w:r w:rsidR="00435390" w:rsidRPr="00435390">
              <w:rPr>
                <w:noProof/>
                <w:lang w:val="en-US"/>
              </w:rPr>
              <w:t>30</w:t>
            </w:r>
          </w:hyperlink>
          <w:r w:rsidR="00435390" w:rsidRPr="00435390">
            <w:rPr>
              <w:noProof/>
              <w:lang w:val="en-US"/>
            </w:rPr>
            <w:t>]</w:t>
          </w:r>
          <w:r w:rsidR="00F91471">
            <w:rPr>
              <w:lang w:val="en-GB"/>
            </w:rPr>
            <w:fldChar w:fldCharType="end"/>
          </w:r>
        </w:sdtContent>
      </w:sdt>
      <w:r>
        <w:rPr>
          <w:lang w:val="en-GB"/>
        </w:rPr>
        <w:t>.</w:t>
      </w:r>
    </w:p>
    <w:p w14:paraId="761E0F60" w14:textId="77777777" w:rsidR="00312131" w:rsidRPr="00925C04" w:rsidRDefault="00312131" w:rsidP="006C0461">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w:t>
      </w:r>
      <w:r w:rsidRPr="006C0461">
        <w:rPr>
          <w:lang w:val="en-GB"/>
        </w:rPr>
        <w:lastRenderedPageBreak/>
        <w:t>centric. Success for a company is measured by how effectively it interacts with its custo</w:t>
      </w:r>
      <w:r w:rsidRPr="006C0461">
        <w:rPr>
          <w:lang w:val="en-GB"/>
        </w:rPr>
        <w:t>m</w:t>
      </w:r>
      <w:r w:rsidRPr="006C0461">
        <w:rPr>
          <w:lang w:val="en-GB"/>
        </w:rPr>
        <w:t>ers.</w:t>
      </w:r>
    </w:p>
    <w:p w14:paraId="1447D431" w14:textId="77F7D582" w:rsidR="00F52C74" w:rsidRDefault="00F52C74" w:rsidP="00F52C74">
      <w:pPr>
        <w:rPr>
          <w:lang w:val="en-GB"/>
        </w:rPr>
      </w:pPr>
      <w:r w:rsidRPr="00F52C74">
        <w:rPr>
          <w:lang w:val="en-GB"/>
        </w:rPr>
        <w:t>Service quality is one of the key factors in determining the success or failure of e-commerce</w:t>
      </w:r>
      <w:sdt>
        <w:sdtPr>
          <w:rPr>
            <w:lang w:val="en-GB"/>
          </w:rPr>
          <w:id w:val="-46298093"/>
          <w:citation/>
        </w:sdtPr>
        <w:sdtEndPr/>
        <w:sdtContent>
          <w:r w:rsidRPr="00F52C74">
            <w:rPr>
              <w:lang w:val="en-GB"/>
            </w:rPr>
            <w:fldChar w:fldCharType="begin"/>
          </w:r>
          <w:r w:rsidRPr="00F52C74">
            <w:rPr>
              <w:lang w:val="en-US"/>
            </w:rPr>
            <w:instrText xml:space="preserve"> CITATION Had14 \l 1033 </w:instrText>
          </w:r>
          <w:r w:rsidRPr="00F52C74">
            <w:rPr>
              <w:lang w:val="en-GB"/>
            </w:rPr>
            <w:fldChar w:fldCharType="separate"/>
          </w:r>
          <w:r w:rsidR="00435390">
            <w:rPr>
              <w:noProof/>
              <w:lang w:val="en-US"/>
            </w:rPr>
            <w:t xml:space="preserve"> </w:t>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Pr="00F52C74">
            <w:rPr>
              <w:lang w:val="en-GB"/>
            </w:rPr>
            <w:fldChar w:fldCharType="end"/>
          </w:r>
        </w:sdtContent>
      </w:sdt>
      <w:r w:rsidRPr="00F52C74">
        <w:rPr>
          <w:lang w:val="en-GB"/>
        </w:rPr>
        <w:t>.</w:t>
      </w:r>
      <w:r w:rsidR="00D740B1">
        <w:rPr>
          <w:lang w:val="en-GB"/>
        </w:rPr>
        <w:t xml:space="preserve"> Service quality is critical principle in e-commerce design </w:t>
      </w:r>
      <w:sdt>
        <w:sdtPr>
          <w:rPr>
            <w:lang w:val="en-GB"/>
          </w:rPr>
          <w:id w:val="1245922343"/>
          <w:citation/>
        </w:sdtPr>
        <w:sdtEnd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435390" w:rsidRPr="00435390">
            <w:rPr>
              <w:noProof/>
              <w:lang w:val="en-US"/>
            </w:rPr>
            <w:t>[</w:t>
          </w:r>
          <w:hyperlink w:anchor="Hua13" w:history="1">
            <w:r w:rsidR="00435390" w:rsidRPr="00435390">
              <w:rPr>
                <w:noProof/>
                <w:lang w:val="en-US"/>
              </w:rPr>
              <w:t>30</w:t>
            </w:r>
          </w:hyperlink>
          <w:r w:rsidR="00435390" w:rsidRPr="00435390">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End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435390" w:rsidRPr="00435390">
            <w:rPr>
              <w:noProof/>
              <w:lang w:val="en-US"/>
            </w:rPr>
            <w:t>[</w:t>
          </w:r>
          <w:hyperlink w:anchor="Hua13" w:history="1">
            <w:r w:rsidR="00435390" w:rsidRPr="00435390">
              <w:rPr>
                <w:noProof/>
                <w:lang w:val="en-US"/>
              </w:rPr>
              <w:t>30</w:t>
            </w:r>
          </w:hyperlink>
          <w:r w:rsidR="00435390" w:rsidRPr="00435390">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4071ACD7" w14:textId="0555D98E" w:rsidR="00F93433" w:rsidRPr="00A749B3" w:rsidRDefault="00A749B3" w:rsidP="00A749B3">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customers when they shop online.</w:t>
      </w:r>
    </w:p>
    <w:p w14:paraId="3693F474" w14:textId="1655EA4C" w:rsidR="009A4D09" w:rsidRPr="00F91A6B" w:rsidRDefault="00EC2A68" w:rsidP="00C27BA0">
      <w:pPr>
        <w:ind w:left="360"/>
        <w:jc w:val="center"/>
        <w:rPr>
          <w:lang w:val="en-GB"/>
        </w:rPr>
      </w:pPr>
      <w:r>
        <w:rPr>
          <w:noProof/>
          <w:lang w:val="en-US" w:eastAsia="en-US"/>
        </w:rPr>
        <mc:AlternateContent>
          <mc:Choice Requires="wps">
            <w:drawing>
              <wp:inline distT="0" distB="0" distL="0" distR="0" wp14:anchorId="524C2912" wp14:editId="77C4E0F2">
                <wp:extent cx="4260957" cy="2555193"/>
                <wp:effectExtent l="0" t="0" r="0" b="10795"/>
                <wp:docPr id="2" name="Text Box 2"/>
                <wp:cNvGraphicFramePr/>
                <a:graphic xmlns:a="http://schemas.openxmlformats.org/drawingml/2006/main">
                  <a:graphicData uri="http://schemas.microsoft.com/office/word/2010/wordprocessingShape">
                    <wps:wsp>
                      <wps:cNvSpPr txBox="1"/>
                      <wps:spPr>
                        <a:xfrm>
                          <a:off x="0" y="0"/>
                          <a:ext cx="4260957" cy="25551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42165C" w14:textId="35488F68" w:rsidR="00EC2A68" w:rsidRDefault="00EC2A68" w:rsidP="00EC2A68">
                            <w:pPr>
                              <w:pStyle w:val="Caption"/>
                              <w:keepNext/>
                              <w:jc w:val="both"/>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3D539A47" w14:textId="52B41659" w:rsidR="00EC2A68" w:rsidRDefault="00EC2A68">
                            <w:r>
                              <w:rPr>
                                <w:noProof/>
                                <w:lang w:val="en-US" w:eastAsia="en-US"/>
                              </w:rPr>
                              <w:drawing>
                                <wp:inline distT="0" distB="0" distL="0" distR="0" wp14:anchorId="61CA40E7" wp14:editId="237900BE">
                                  <wp:extent cx="4067252" cy="2147083"/>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0">
                                            <a:extLst>
                                              <a:ext uri="{28A0092B-C50C-407E-A947-70E740481C1C}">
                                                <a14:useLocalDpi xmlns:a14="http://schemas.microsoft.com/office/drawing/2010/main" val="0"/>
                                              </a:ext>
                                            </a:extLst>
                                          </a:blip>
                                          <a:stretch>
                                            <a:fillRect/>
                                          </a:stretch>
                                        </pic:blipFill>
                                        <pic:spPr>
                                          <a:xfrm>
                                            <a:off x="0" y="0"/>
                                            <a:ext cx="4067739" cy="214734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35.5pt;height:201.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" filled="f" stroked="f">
                <v:textbox>
                  <w:txbxContent>
                    <w:p w14:paraId="6842165C" w14:textId="35488F68" w:rsidR="00EC2A68" w:rsidRDefault="00EC2A68" w:rsidP="00EC2A68">
                      <w:pPr>
                        <w:pStyle w:val="Caption"/>
                        <w:keepNext/>
                        <w:jc w:val="both"/>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3D539A47" w14:textId="52B41659" w:rsidR="00EC2A68" w:rsidRDefault="00EC2A68">
                      <w:r>
                        <w:rPr>
                          <w:noProof/>
                          <w:lang w:val="en-US" w:eastAsia="en-US"/>
                        </w:rPr>
                        <w:drawing>
                          <wp:inline distT="0" distB="0" distL="0" distR="0" wp14:anchorId="61CA40E7" wp14:editId="237900BE">
                            <wp:extent cx="4067252" cy="2147083"/>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20">
                                      <a:extLst>
                                        <a:ext uri="{28A0092B-C50C-407E-A947-70E740481C1C}">
                                          <a14:useLocalDpi xmlns:a14="http://schemas.microsoft.com/office/drawing/2010/main" val="0"/>
                                        </a:ext>
                                      </a:extLst>
                                    </a:blip>
                                    <a:stretch>
                                      <a:fillRect/>
                                    </a:stretch>
                                  </pic:blipFill>
                                  <pic:spPr>
                                    <a:xfrm>
                                      <a:off x="0" y="0"/>
                                      <a:ext cx="4067739" cy="2147340"/>
                                    </a:xfrm>
                                    <a:prstGeom prst="rect">
                                      <a:avLst/>
                                    </a:prstGeom>
                                  </pic:spPr>
                                </pic:pic>
                              </a:graphicData>
                            </a:graphic>
                          </wp:inline>
                        </w:drawing>
                      </w:r>
                    </w:p>
                  </w:txbxContent>
                </v:textbox>
                <w10:anchorlock/>
              </v:shape>
            </w:pict>
          </mc:Fallback>
        </mc:AlternateContent>
      </w:r>
    </w:p>
    <w:p w14:paraId="78E5DB47" w14:textId="4EF3BFD3" w:rsidR="00220052" w:rsidRDefault="0016760B" w:rsidP="00220052">
      <w:pPr>
        <w:rPr>
          <w:lang w:val="en-GB"/>
        </w:rPr>
      </w:pPr>
      <w:r>
        <w:rPr>
          <w:lang w:val="en-GB"/>
        </w:rPr>
        <w:t>Some of these dimensions are similar to those of service quality dimensions, for example ‘Reliability’ which is one of the key</w:t>
      </w:r>
      <w:bookmarkStart w:id="29" w:name="_GoBack"/>
      <w:bookmarkEnd w:id="29"/>
      <w:r>
        <w:rPr>
          <w:lang w:val="en-GB"/>
        </w:rPr>
        <w:t xml:space="preserve"> dimensions of the offline context is reported in n</w:t>
      </w:r>
      <w:r>
        <w:rPr>
          <w:lang w:val="en-GB"/>
        </w:rPr>
        <w:t>u</w:t>
      </w:r>
      <w:r>
        <w:rPr>
          <w:lang w:val="en-GB"/>
        </w:rPr>
        <w:t>merous e-SQ scales. ‘Responsiveness’ which is one of SERVQUAL dimensions is also reported in several studies of e-SQ, but the inte</w:t>
      </w:r>
      <w:r>
        <w:rPr>
          <w:lang w:val="en-GB"/>
        </w:rPr>
        <w:t>r</w:t>
      </w:r>
      <w:r>
        <w:rPr>
          <w:lang w:val="en-GB"/>
        </w:rPr>
        <w:t>pretation of ‘Responsiveness’ dimension is different in web-based context from its conn</w:t>
      </w:r>
      <w:r>
        <w:rPr>
          <w:lang w:val="en-GB"/>
        </w:rPr>
        <w:t>o</w:t>
      </w:r>
      <w:r>
        <w:rPr>
          <w:lang w:val="en-GB"/>
        </w:rPr>
        <w:t>tations in the traditional interpersonal service environment</w:t>
      </w:r>
      <w:sdt>
        <w:sdtPr>
          <w:rPr>
            <w:lang w:val="en-GB"/>
          </w:rPr>
          <w:id w:val="-2667426"/>
          <w:citation/>
        </w:sdtPr>
        <w:sdtEnd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435390">
            <w:rPr>
              <w:noProof/>
              <w:lang w:val="en-US"/>
            </w:rPr>
            <w:t xml:space="preserve"> </w:t>
          </w:r>
          <w:r w:rsidR="00435390" w:rsidRPr="00435390">
            <w:rPr>
              <w:noProof/>
              <w:lang w:val="en-US"/>
            </w:rPr>
            <w:t>[</w:t>
          </w:r>
          <w:hyperlink w:anchor="RLa10" w:history="1">
            <w:r w:rsidR="00435390" w:rsidRPr="00435390">
              <w:rPr>
                <w:noProof/>
                <w:lang w:val="en-US"/>
              </w:rPr>
              <w:t>31</w:t>
            </w:r>
          </w:hyperlink>
          <w:r w:rsidR="00435390" w:rsidRPr="00435390">
            <w:rPr>
              <w:noProof/>
              <w:lang w:val="en-US"/>
            </w:rPr>
            <w:t>]</w:t>
          </w:r>
          <w:r w:rsidR="00435390">
            <w:rPr>
              <w:lang w:val="en-GB"/>
            </w:rPr>
            <w:fldChar w:fldCharType="end"/>
          </w:r>
        </w:sdtContent>
      </w:sdt>
      <w:r>
        <w:rPr>
          <w:lang w:val="en-GB"/>
        </w:rPr>
        <w:t>.</w:t>
      </w:r>
    </w:p>
    <w:p w14:paraId="1033C684" w14:textId="2A4E845D" w:rsidR="00435390" w:rsidRPr="00220052" w:rsidRDefault="00435390" w:rsidP="00220052">
      <w:pPr>
        <w:rPr>
          <w:lang w:val="en-GB"/>
        </w:rPr>
      </w:pPr>
      <w:r>
        <w:rPr>
          <w:lang w:val="en-GB"/>
        </w:rPr>
        <w:t>Tw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lastRenderedPageBreak/>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30" w:name="_Toc332882810"/>
      <w:r>
        <w:t>E</w:t>
      </w:r>
      <w:r w:rsidR="006606B5">
        <w:t>-government</w:t>
      </w:r>
      <w:bookmarkEnd w:id="30"/>
    </w:p>
    <w:p w14:paraId="03B4868A" w14:textId="7C452AF2" w:rsidR="00F554BC" w:rsidRPr="00F554BC" w:rsidRDefault="00EE21DD" w:rsidP="00F554BC">
      <w:r>
        <w:t xml:space="preserve">In </w:t>
      </w:r>
      <w:sdt>
        <w:sdtPr>
          <w:id w:val="-1546520880"/>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t xml:space="preserve"> is mentioned that e</w:t>
      </w:r>
      <w:r w:rsidR="00F554BC">
        <w:t>-government is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EndPr/>
        <w:sdtContent>
          <w:r w:rsidR="00630F36">
            <w:fldChar w:fldCharType="begin"/>
          </w:r>
          <w:r w:rsidR="00630F36">
            <w:rPr>
              <w:lang w:val="en-US"/>
            </w:rPr>
            <w:instrText xml:space="preserve"> CITATION AAl08 \l 1033 </w:instrText>
          </w:r>
          <w:r w:rsidR="00630F36">
            <w:fldChar w:fldCharType="separate"/>
          </w:r>
          <w:r w:rsidR="00435390" w:rsidRPr="00435390">
            <w:rPr>
              <w:noProof/>
              <w:lang w:val="en-US"/>
            </w:rPr>
            <w:t>[</w:t>
          </w:r>
          <w:hyperlink w:anchor="AAl08" w:history="1">
            <w:r w:rsidR="00435390" w:rsidRPr="00435390">
              <w:rPr>
                <w:noProof/>
                <w:lang w:val="en-US"/>
              </w:rPr>
              <w:t>32</w:t>
            </w:r>
          </w:hyperlink>
          <w:r w:rsidR="00435390" w:rsidRPr="00435390">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EndPr/>
        <w:sdtContent>
          <w:r w:rsidR="0009420E">
            <w:fldChar w:fldCharType="begin"/>
          </w:r>
          <w:r w:rsidR="00C56ECB">
            <w:rPr>
              <w:lang w:val="en-US"/>
            </w:rPr>
            <w:instrText>CITATION JSa03 \l 1033  \m Owe13</w:instrText>
          </w:r>
          <w:r w:rsidR="0009420E">
            <w:fldChar w:fldCharType="separate"/>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hyperlink w:anchor="Owe13" w:history="1">
            <w:r w:rsidR="00435390" w:rsidRPr="00435390">
              <w:rPr>
                <w:noProof/>
                <w:lang w:val="en-US"/>
              </w:rPr>
              <w:t>33</w:t>
            </w:r>
          </w:hyperlink>
          <w:r w:rsidR="00435390" w:rsidRPr="00435390">
            <w:rPr>
              <w:noProof/>
              <w:lang w:val="en-US"/>
            </w:rPr>
            <w:t>]</w:t>
          </w:r>
          <w:r w:rsidR="0009420E">
            <w:fldChar w:fldCharType="end"/>
          </w:r>
        </w:sdtContent>
      </w:sdt>
      <w:r w:rsidR="0009420E">
        <w:t xml:space="preserve"> and </w:t>
      </w:r>
      <w:sdt>
        <w:sdtPr>
          <w:id w:val="1736902029"/>
          <w:citation/>
        </w:sdtPr>
        <w:sdtEndPr/>
        <w:sdtContent>
          <w:r w:rsidR="0009420E">
            <w:fldChar w:fldCharType="begin"/>
          </w:r>
          <w:r w:rsidR="0009420E">
            <w:rPr>
              <w:lang w:val="en-US"/>
            </w:rPr>
            <w:instrText xml:space="preserve"> CITATION HLi09 \l 1033 </w:instrText>
          </w:r>
          <w:r w:rsidR="0009420E">
            <w:fldChar w:fldCharType="separate"/>
          </w:r>
          <w:r w:rsidR="00435390" w:rsidRPr="00435390">
            <w:rPr>
              <w:noProof/>
              <w:lang w:val="en-US"/>
            </w:rPr>
            <w:t>[</w:t>
          </w:r>
          <w:hyperlink w:anchor="HLi09" w:history="1">
            <w:r w:rsidR="00435390" w:rsidRPr="00435390">
              <w:rPr>
                <w:noProof/>
                <w:lang w:val="en-US"/>
              </w:rPr>
              <w:t>34</w:t>
            </w:r>
          </w:hyperlink>
          <w:r w:rsidR="00435390" w:rsidRPr="00435390">
            <w:rPr>
              <w:noProof/>
              <w:lang w:val="en-US"/>
            </w:rPr>
            <w:t>]</w:t>
          </w:r>
          <w:r w:rsidR="0009420E">
            <w:fldChar w:fldCharType="end"/>
          </w:r>
        </w:sdtContent>
      </w:sdt>
      <w:r w:rsidR="00193BF9">
        <w:t>.</w:t>
      </w:r>
    </w:p>
    <w:p w14:paraId="7575A89B" w14:textId="3522C81F" w:rsidR="00283E1F" w:rsidRPr="006C0461" w:rsidRDefault="00283E1F" w:rsidP="006C0461">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 Customer perspe</w:t>
      </w:r>
      <w:r w:rsidRPr="006C0461">
        <w:rPr>
          <w:lang w:val="en-GB"/>
        </w:rPr>
        <w:t>c</w:t>
      </w:r>
      <w:r w:rsidRPr="006C0461">
        <w:rPr>
          <w:lang w:val="en-GB"/>
        </w:rPr>
        <w:t xml:space="preserve">tive about quality of service is fundamental to measure users satisfaction. </w:t>
      </w:r>
      <w:r w:rsidRPr="006C0461">
        <w:t>One of the most recent models which allows to measure the quality of traditional services from two perspectives (Consumer and Marketer) was created as conceptual model in 1985. Parasuraman et al. improved and compacted the conceptual model from 10 dimensions (where Accessibility and Security were considered) to 7</w:t>
      </w:r>
      <w:r w:rsidR="00FC2107">
        <w:t xml:space="preserve"> dimensions</w:t>
      </w:r>
      <w:r w:rsidRPr="006C0461">
        <w:t xml:space="preserve"> (where none of the 4-dimensions  from this thesis work were considerd). Conceptual Model for e-government </w:t>
      </w:r>
      <w:r w:rsidRPr="006C0461">
        <w:lastRenderedPageBreak/>
        <w:t>services does not consider any of the 4-dimensions (AUES) although it was based on improvements of Parasuraman et al. model. During 2010 (Sá, F., et al. 2014) Alanezi, Kamil and Basri did a proposal to measure quality of e-government services, here Security was considered as part of its conception.</w:t>
      </w:r>
    </w:p>
    <w:p w14:paraId="3DD23E2A" w14:textId="77777777" w:rsidR="00283E1F" w:rsidRPr="006C0461" w:rsidRDefault="00283E1F" w:rsidP="006C0461">
      <w:r w:rsidRPr="006C0461">
        <w:t>E-government service portals need to understand user needs more than government's perspectives or interests. This is a challenge, that's why it's important to have standardized framework that makes architecture of government service portals as clear as possible, the easier is to find information from user’s perspective the better.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 citizens and businesses.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EndPr/>
        <w:sdtContent>
          <w:r>
            <w:rPr>
              <w:highlight w:val="yellow"/>
            </w:rPr>
            <w:fldChar w:fldCharType="begin"/>
          </w:r>
          <w:r>
            <w:rPr>
              <w:highlight w:val="yellow"/>
              <w:lang w:val="en-US"/>
            </w:rPr>
            <w:instrText xml:space="preserve"> CITATION Dem09 \l 1033 </w:instrText>
          </w:r>
          <w:r>
            <w:rPr>
              <w:highlight w:val="yellow"/>
            </w:rPr>
            <w:fldChar w:fldCharType="separate"/>
          </w:r>
          <w:r w:rsidR="00435390" w:rsidRPr="00435390">
            <w:rPr>
              <w:noProof/>
              <w:highlight w:val="yellow"/>
              <w:lang w:val="en-US"/>
            </w:rPr>
            <w:t>[</w:t>
          </w:r>
          <w:hyperlink w:anchor="Dem09" w:history="1">
            <w:r w:rsidR="00435390" w:rsidRPr="00435390">
              <w:rPr>
                <w:noProof/>
                <w:highlight w:val="yellow"/>
                <w:lang w:val="en-US"/>
              </w:rPr>
              <w:t>35</w:t>
            </w:r>
          </w:hyperlink>
          <w:r w:rsidR="00435390" w:rsidRPr="00435390">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58DF8BF5" w:rsidR="00740BBE" w:rsidRDefault="00740BBE" w:rsidP="00740BBE">
      <w:r w:rsidRPr="00740BBE">
        <w:lastRenderedPageBreak/>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esrvice </w:t>
      </w:r>
      <w:sdt>
        <w:sdtPr>
          <w:id w:val="1870325437"/>
          <w:citation/>
        </w:sdtPr>
        <w:sdtEndPr/>
        <w:sdtContent>
          <w:r>
            <w:fldChar w:fldCharType="begin"/>
          </w:r>
          <w:r>
            <w:rPr>
              <w:lang w:val="en-US"/>
            </w:rPr>
            <w:instrText xml:space="preserve"> CITATION CHa07 \l 1033 </w:instrText>
          </w:r>
          <w:r>
            <w:fldChar w:fldCharType="separate"/>
          </w:r>
          <w:r w:rsidR="00435390" w:rsidRPr="00435390">
            <w:rPr>
              <w:noProof/>
              <w:lang w:val="en-US"/>
            </w:rPr>
            <w:t>[</w:t>
          </w:r>
          <w:hyperlink w:anchor="CHa07" w:history="1">
            <w:r w:rsidR="00435390" w:rsidRPr="00435390">
              <w:rPr>
                <w:noProof/>
                <w:lang w:val="en-US"/>
              </w:rPr>
              <w:t>36</w:t>
            </w:r>
          </w:hyperlink>
          <w:r w:rsidR="00435390" w:rsidRPr="00435390">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EndPr/>
        <w:sdtContent>
          <w:r w:rsidR="005067CB">
            <w:fldChar w:fldCharType="begin"/>
          </w:r>
          <w:r w:rsidR="005067CB">
            <w:rPr>
              <w:lang w:val="en-US"/>
            </w:rPr>
            <w:instrText xml:space="preserve"> CITATION CWT \l 1033 </w:instrText>
          </w:r>
          <w:r w:rsidR="005067CB">
            <w:fldChar w:fldCharType="separate"/>
          </w:r>
          <w:r w:rsidR="00435390" w:rsidRPr="00435390">
            <w:rPr>
              <w:noProof/>
              <w:lang w:val="en-US"/>
            </w:rPr>
            <w:t>[</w:t>
          </w:r>
          <w:hyperlink w:anchor="CWT" w:history="1">
            <w:r w:rsidR="00435390" w:rsidRPr="00435390">
              <w:rPr>
                <w:noProof/>
                <w:lang w:val="en-US"/>
              </w:rPr>
              <w:t>37</w:t>
            </w:r>
          </w:hyperlink>
          <w:r w:rsidR="00435390" w:rsidRPr="00435390">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EndPr/>
        <w:sdtContent>
          <w:r w:rsidR="00712E9F">
            <w:fldChar w:fldCharType="begin"/>
          </w:r>
          <w:r w:rsidR="00712E9F">
            <w:rPr>
              <w:lang w:val="en-US"/>
            </w:rPr>
            <w:instrText xml:space="preserve"> CITATION Moh \l 1033 </w:instrText>
          </w:r>
          <w:r w:rsidR="00712E9F">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EndPr/>
        <w:sdtContent>
          <w:r>
            <w:fldChar w:fldCharType="begin"/>
          </w:r>
          <w:r>
            <w:rPr>
              <w:lang w:val="en-US"/>
            </w:rPr>
            <w:instrText xml:space="preserve"> CITATION Moh \l 1033 </w:instrText>
          </w:r>
          <w:r>
            <w:fldChar w:fldCharType="separate"/>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fldChar w:fldCharType="end"/>
          </w:r>
        </w:sdtContent>
      </w:sdt>
      <w:r w:rsidR="006A4561">
        <w:t>.</w:t>
      </w:r>
    </w:p>
    <w:p w14:paraId="555560F6" w14:textId="394199E2" w:rsidR="006A4561" w:rsidRPr="00740BBE" w:rsidRDefault="00CB507D" w:rsidP="00740BBE">
      <w:r>
        <w:t>One of the main obstacles in an online environment development is the lack of confidence stimulated by the deficiency of security and privacy</w:t>
      </w:r>
      <w:sdt>
        <w:sdtPr>
          <w:id w:val="185337650"/>
          <w:citation/>
        </w:sdtPr>
        <w:sdtEndPr/>
        <w:sdtContent>
          <w:r>
            <w:fldChar w:fldCharType="begin"/>
          </w:r>
          <w:r>
            <w:rPr>
              <w:lang w:val="en-US"/>
            </w:rPr>
            <w:instrText xml:space="preserve"> CITATION ECr07 \l 1033 </w:instrText>
          </w:r>
          <w:r>
            <w:fldChar w:fldCharType="separate"/>
          </w:r>
          <w:r w:rsidR="00435390">
            <w:rPr>
              <w:noProof/>
              <w:lang w:val="en-US"/>
            </w:rPr>
            <w:t xml:space="preserve"> </w:t>
          </w:r>
          <w:r w:rsidR="00435390" w:rsidRPr="00435390">
            <w:rPr>
              <w:noProof/>
              <w:lang w:val="en-US"/>
            </w:rPr>
            <w:t>[</w:t>
          </w:r>
          <w:hyperlink w:anchor="ECr07" w:history="1">
            <w:r w:rsidR="00435390" w:rsidRPr="00435390">
              <w:rPr>
                <w:noProof/>
                <w:lang w:val="en-US"/>
              </w:rPr>
              <w:t>38</w:t>
            </w:r>
          </w:hyperlink>
          <w:r w:rsidR="00435390" w:rsidRPr="00435390">
            <w:rPr>
              <w:noProof/>
              <w:lang w:val="en-US"/>
            </w:rPr>
            <w:t>]</w:t>
          </w:r>
          <w:r>
            <w:fldChar w:fldCharType="end"/>
          </w:r>
        </w:sdtContent>
      </w:sdt>
      <w:r w:rsidR="002E4B7D">
        <w:t>.</w:t>
      </w:r>
    </w:p>
    <w:p w14:paraId="408968A5" w14:textId="69404FF4" w:rsidR="00283E1F" w:rsidRDefault="000F5925" w:rsidP="00283E1F">
      <w:pPr>
        <w:pStyle w:val="Heading2"/>
      </w:pPr>
      <w:bookmarkStart w:id="31" w:name="_Toc332882811"/>
      <w:r>
        <w:t>E</w:t>
      </w:r>
      <w:r w:rsidR="00283E1F">
        <w:t>-infrastructure</w:t>
      </w:r>
      <w:bookmarkEnd w:id="31"/>
    </w:p>
    <w:p w14:paraId="2B35E306" w14:textId="77777777" w:rsidR="00283E1F" w:rsidRDefault="00283E1F" w:rsidP="006C0461">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p>
    <w:p w14:paraId="4D533931" w14:textId="77777777"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EndPr/>
        <w:sdtContent>
          <w:r w:rsidRPr="00116DC4">
            <w:fldChar w:fldCharType="begin"/>
          </w:r>
          <w:r w:rsidRPr="00116DC4">
            <w:rPr>
              <w:lang w:val="en-US"/>
            </w:rPr>
            <w:instrText xml:space="preserve"> CITATION Owe13 \l 1033 </w:instrText>
          </w:r>
          <w:r w:rsidRPr="00116DC4">
            <w:fldChar w:fldCharType="separate"/>
          </w:r>
          <w:r w:rsidR="00435390">
            <w:rPr>
              <w:noProof/>
              <w:lang w:val="en-US"/>
            </w:rPr>
            <w:t xml:space="preserve"> </w:t>
          </w:r>
          <w:r w:rsidR="00435390" w:rsidRPr="00435390">
            <w:rPr>
              <w:noProof/>
              <w:lang w:val="en-US"/>
            </w:rPr>
            <w:t>[</w:t>
          </w:r>
          <w:hyperlink w:anchor="Owe13" w:history="1">
            <w:r w:rsidR="00435390" w:rsidRPr="00435390">
              <w:rPr>
                <w:noProof/>
                <w:lang w:val="en-US"/>
              </w:rPr>
              <w:t>33</w:t>
            </w:r>
          </w:hyperlink>
          <w:r w:rsidR="00435390" w:rsidRPr="00435390">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Interoperability in e-government shoud enable efficient information exchange between applications from different agencies in order to provide high quality services to both, businesses and citizens. E-</w:t>
      </w:r>
      <w:r w:rsidRPr="00116DC4">
        <w:lastRenderedPageBreak/>
        <w:t>infraestructures are not designed by an omnipotent design and the e-infraestructre emerges from e-infraestructure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End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435390" w:rsidRPr="00435390">
            <w:rPr>
              <w:noProof/>
              <w:lang w:val="en-US"/>
            </w:rPr>
            <w:t>[</w:t>
          </w:r>
          <w:hyperlink w:anchor="Owe13" w:history="1">
            <w:r w:rsidR="00435390" w:rsidRPr="00435390">
              <w:rPr>
                <w:noProof/>
                <w:lang w:val="en-US"/>
              </w:rPr>
              <w:t>33</w:t>
            </w:r>
          </w:hyperlink>
          <w:r w:rsidR="00435390" w:rsidRPr="00435390">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Pr="00116DC4"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038A0825" w14:textId="4BEB92C6" w:rsidR="005F5184" w:rsidRDefault="00094347" w:rsidP="00283E1F">
      <w:pPr>
        <w:pStyle w:val="Heading2"/>
      </w:pPr>
      <w:bookmarkStart w:id="32" w:name="_Toc332882812"/>
      <w:r>
        <w:t>E</w:t>
      </w:r>
      <w:r w:rsidR="00283E1F">
        <w:t>-services Providers</w:t>
      </w:r>
      <w:bookmarkEnd w:id="32"/>
    </w:p>
    <w:p w14:paraId="6EE04875" w14:textId="77777777" w:rsidR="00283E1F" w:rsidRPr="003664AE" w:rsidRDefault="00283E1F" w:rsidP="006C0461">
      <w:pPr>
        <w:rPr>
          <w:lang w:val="en-GB"/>
        </w:rPr>
      </w:pPr>
      <w:r w:rsidRPr="003664AE">
        <w:rPr>
          <w:lang w:val="en-GB"/>
        </w:rPr>
        <w:t>Around trust and trustworthiness there have been several researches. A trustworthy service is considered to have as minimum a set of elements, those are: preserve and respect the privacy concern of its users, be reliable and be delivered with the top level business inte</w:t>
      </w:r>
      <w:r w:rsidRPr="003664AE">
        <w:rPr>
          <w:lang w:val="en-GB"/>
        </w:rPr>
        <w:t>g</w:t>
      </w:r>
      <w:r w:rsidRPr="003664AE">
        <w:rPr>
          <w:lang w:val="en-GB"/>
        </w:rPr>
        <w:t>rity. Continuous growth of e-services economy is a trigger for stakeholders to adopt trus</w:t>
      </w:r>
      <w:r w:rsidRPr="003664AE">
        <w:rPr>
          <w:lang w:val="en-GB"/>
        </w:rPr>
        <w:t>t</w:t>
      </w:r>
      <w:r w:rsidRPr="003664AE">
        <w:rPr>
          <w:lang w:val="en-GB"/>
        </w:rPr>
        <w:t xml:space="preserve">worthiness as critical component on offered e-services. Eight elements fundamental for trustworthiness of e-services are identified; only two are related not directly with the 4-dimensions concerning this thesis (‘Privacy’ and ‘Third parties’, both related to Security dimension). According to </w:t>
      </w:r>
      <w:r w:rsidRPr="003664AE">
        <w:t xml:space="preserve">Ostasius, E., &amp; Petraviciute, Z. </w:t>
      </w:r>
      <w:r w:rsidRPr="003664AE">
        <w:rPr>
          <w:lang w:val="en-GB"/>
        </w:rPr>
        <w:t>(</w:t>
      </w:r>
      <w:r w:rsidRPr="003664AE">
        <w:t>2010)</w:t>
      </w:r>
      <w:r w:rsidRPr="003664AE">
        <w:rPr>
          <w:lang w:val="en-GB"/>
        </w:rPr>
        <w:t>, there should be a deve</w:t>
      </w:r>
      <w:r w:rsidRPr="003664AE">
        <w:rPr>
          <w:lang w:val="en-GB"/>
        </w:rPr>
        <w:t>l</w:t>
      </w:r>
      <w:r w:rsidRPr="003664AE">
        <w:rPr>
          <w:lang w:val="en-GB"/>
        </w:rPr>
        <w:t>oped tool for the quantitative assessment of trustworthiness, having two parts, one for evaluating the e-service provider and another part to assess the e-service provider from the user's perspective.</w:t>
      </w:r>
    </w:p>
    <w:p w14:paraId="2D48A7A4" w14:textId="77777777"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noProof/>
                <w:lang w:val="en-US"/>
              </w:rPr>
              <w:t>9</w:t>
            </w:r>
          </w:hyperlink>
          <w:r w:rsidR="00435390" w:rsidRPr="00435390">
            <w:rPr>
              <w:noProof/>
              <w:lang w:val="en-US"/>
            </w:rPr>
            <w:t>]</w:t>
          </w:r>
          <w:r w:rsidRPr="003664AE">
            <w:rPr>
              <w:lang w:val="en-GB"/>
            </w:rPr>
            <w:fldChar w:fldCharType="end"/>
          </w:r>
        </w:sdtContent>
      </w:sdt>
      <w:r w:rsidRPr="003664AE">
        <w:rPr>
          <w:lang w:val="en-GB"/>
        </w:rPr>
        <w:t xml:space="preserve">.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 According to </w:t>
      </w:r>
      <w:r w:rsidRPr="003664AE">
        <w:t>Al-Dabbous, N.,</w:t>
      </w:r>
      <w:r w:rsidRPr="003664AE">
        <w:rPr>
          <w:lang w:val="en-GB"/>
        </w:rPr>
        <w:t xml:space="preserve"> et al. </w:t>
      </w:r>
      <w:r w:rsidRPr="003664AE">
        <w:rPr>
          <w:lang w:val="en-GB"/>
        </w:rPr>
        <w:lastRenderedPageBreak/>
        <w:t>(2011) demand of high quality e-services means to have a complex providing system, and contrary, the higher sophistication level means the simpler e-service from the user point of view.</w:t>
      </w:r>
    </w:p>
    <w:p w14:paraId="57541139" w14:textId="77777777" w:rsidR="00283E1F" w:rsidRPr="003664AE" w:rsidRDefault="00283E1F" w:rsidP="006C0461">
      <w:pPr>
        <w:rPr>
          <w:lang w:val="en-GB"/>
        </w:rPr>
      </w:pPr>
      <w:r w:rsidRPr="003664AE">
        <w:rPr>
          <w:lang w:val="en-GB"/>
        </w:rPr>
        <w:t xml:space="preserve">Based on </w:t>
      </w:r>
      <w:sdt>
        <w:sdtPr>
          <w:rPr>
            <w:lang w:val="en-GB"/>
          </w:rPr>
          <w:id w:val="1515255122"/>
          <w:citation/>
        </w:sdtPr>
        <w:sdtEnd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435390" w:rsidRPr="00435390">
            <w:rPr>
              <w:noProof/>
              <w:lang w:val="en-US"/>
            </w:rPr>
            <w:t>[</w:t>
          </w:r>
          <w:hyperlink w:anchor="Egi10" w:history="1">
            <w:r w:rsidR="00435390" w:rsidRPr="00435390">
              <w:rPr>
                <w:noProof/>
                <w:lang w:val="en-US"/>
              </w:rPr>
              <w:t>9</w:t>
            </w:r>
          </w:hyperlink>
          <w:r w:rsidR="00435390" w:rsidRPr="00435390">
            <w:rPr>
              <w:noProof/>
              <w:lang w:val="en-US"/>
            </w:rPr>
            <w:t>]</w:t>
          </w:r>
          <w:r w:rsidRPr="003664AE">
            <w:rPr>
              <w:lang w:val="en-GB"/>
            </w:rPr>
            <w:fldChar w:fldCharType="end"/>
          </w:r>
        </w:sdtContent>
      </w:sdt>
      <w:r w:rsidRPr="003664AE">
        <w:rPr>
          <w:lang w:val="en-GB"/>
        </w:rPr>
        <w:t xml:space="preserve"> we remark fourteen (14) important points about e-services providers:</w:t>
      </w:r>
    </w:p>
    <w:p w14:paraId="4F259EF5" w14:textId="77777777" w:rsidR="00283E1F" w:rsidRPr="003664AE" w:rsidRDefault="00283E1F" w:rsidP="006C0461">
      <w:pPr>
        <w:pStyle w:val="ListParagraph"/>
        <w:numPr>
          <w:ilvl w:val="0"/>
          <w:numId w:val="10"/>
        </w:numPr>
      </w:pPr>
      <w:r w:rsidRPr="003664AE">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77777777"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EndPr/>
        <w:sdtContent>
          <w:r>
            <w:fldChar w:fldCharType="begin"/>
          </w:r>
          <w:r>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79502B1B" w14:textId="4AAB5912" w:rsidR="00ED1792" w:rsidRDefault="00ED1792" w:rsidP="00ED1792">
      <w:pPr>
        <w:pStyle w:val="Heading2"/>
      </w:pPr>
      <w:bookmarkStart w:id="33" w:name="_Toc332882813"/>
      <w:r>
        <w:lastRenderedPageBreak/>
        <w:t>Online environment vs. Traditional business</w:t>
      </w:r>
      <w:bookmarkEnd w:id="33"/>
    </w:p>
    <w:p w14:paraId="2A84D46B" w14:textId="5B7EA491" w:rsidR="00ED1792" w:rsidRDefault="00ED1792" w:rsidP="00ED1792">
      <w:r>
        <w:t xml:space="preserve">The differences between online environment and traditional business unit are as follows </w:t>
      </w:r>
      <w:sdt>
        <w:sdtPr>
          <w:id w:val="2103443013"/>
          <w:citation/>
        </w:sdtPr>
        <w:sdtEndPr/>
        <w:sdtContent>
          <w:r>
            <w:fldChar w:fldCharType="begin"/>
          </w:r>
          <w:r>
            <w:rPr>
              <w:lang w:val="en-US"/>
            </w:rPr>
            <w:instrText xml:space="preserve"> CITATION RLa10 \l 1033 </w:instrText>
          </w:r>
          <w:r>
            <w:fldChar w:fldCharType="separate"/>
          </w:r>
          <w:r w:rsidR="00435390" w:rsidRPr="00435390">
            <w:rPr>
              <w:noProof/>
              <w:lang w:val="en-US"/>
            </w:rPr>
            <w:t>[</w:t>
          </w:r>
          <w:hyperlink w:anchor="RLa10" w:history="1">
            <w:r w:rsidR="00435390" w:rsidRPr="00435390">
              <w:rPr>
                <w:noProof/>
                <w:lang w:val="en-US"/>
              </w:rPr>
              <w:t>31</w:t>
            </w:r>
          </w:hyperlink>
          <w:r w:rsidR="00435390" w:rsidRPr="00435390">
            <w:rPr>
              <w:noProof/>
              <w:lang w:val="en-US"/>
            </w:rPr>
            <w:t>]</w:t>
          </w:r>
          <w:r>
            <w:fldChar w:fldCharType="end"/>
          </w:r>
        </w:sdtContent>
      </w:sdt>
      <w:r>
        <w:t>:</w:t>
      </w:r>
    </w:p>
    <w:p w14:paraId="01252A13" w14:textId="29E0CB70" w:rsidR="00ED1792" w:rsidRDefault="00ED1792" w:rsidP="000A203B">
      <w:pPr>
        <w:pStyle w:val="ListParagraph"/>
        <w:numPr>
          <w:ilvl w:val="0"/>
          <w:numId w:val="35"/>
        </w:numPr>
      </w:pPr>
      <w:r>
        <w:t>Convenience and efficiency: consumers using the online environment have the convenience of sving time and effort in comparing the price (and some technical features) of product more efficiently</w:t>
      </w:r>
      <w:sdt>
        <w:sdtPr>
          <w:id w:val="-2035874662"/>
          <w:citation/>
        </w:sdtPr>
        <w:sdtEndPr/>
        <w:sdtContent>
          <w:r>
            <w:fldChar w:fldCharType="begin"/>
          </w:r>
          <w:r w:rsidRPr="000A203B">
            <w:rPr>
              <w:lang w:val="en-US"/>
            </w:rPr>
            <w:instrText xml:space="preserve"> CITATION JSa03 \l 1033 </w:instrText>
          </w:r>
          <w:r>
            <w:fldChar w:fldCharType="separate"/>
          </w:r>
          <w:r w:rsidR="00435390">
            <w:rPr>
              <w:noProof/>
              <w:lang w:val="en-US"/>
            </w:rPr>
            <w:t xml:space="preserve"> </w:t>
          </w:r>
          <w:r w:rsidR="00435390" w:rsidRPr="00435390">
            <w:rPr>
              <w:noProof/>
              <w:lang w:val="en-US"/>
            </w:rPr>
            <w:t>[</w:t>
          </w:r>
          <w:hyperlink w:anchor="JSa03" w:history="1">
            <w:r w:rsidR="00435390" w:rsidRPr="00435390">
              <w:rPr>
                <w:noProof/>
                <w:lang w:val="en-US"/>
              </w:rPr>
              <w:t>5</w:t>
            </w:r>
          </w:hyperlink>
          <w:r w:rsidR="00435390" w:rsidRPr="00435390">
            <w:rPr>
              <w:noProof/>
              <w:lang w:val="en-US"/>
            </w:rPr>
            <w:t>]</w:t>
          </w:r>
          <w:r>
            <w:fldChar w:fldCharType="end"/>
          </w:r>
        </w:sdtContent>
      </w:sdt>
      <w:r>
        <w:t>.</w:t>
      </w:r>
    </w:p>
    <w:p w14:paraId="4C3BB6CE" w14:textId="2FE94FEB" w:rsidR="00ED1792" w:rsidRDefault="00ED1792" w:rsidP="000A203B">
      <w:pPr>
        <w:pStyle w:val="ListParagraph"/>
        <w:numPr>
          <w:ilvl w:val="0"/>
          <w:numId w:val="35"/>
        </w:numPr>
      </w:pPr>
      <w:r>
        <w:t>Safety and confidentiality: participation in the online environment involves users in distinctive issues regarding privacy, safete and confidentiality.</w:t>
      </w:r>
    </w:p>
    <w:p w14:paraId="4924FB96" w14:textId="36EFD7D8" w:rsidR="00AB6D27" w:rsidRDefault="00AB6D27" w:rsidP="000A203B">
      <w:pPr>
        <w:pStyle w:val="ListParagraph"/>
        <w:numPr>
          <w:ilvl w:val="0"/>
          <w:numId w:val="35"/>
        </w:numPr>
      </w:pPr>
      <w:r>
        <w:t>Absence of face-to-face contact: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2DD0BA8C" w:rsidR="00AB6D27" w:rsidRPr="00ED1792" w:rsidRDefault="00AB6D27" w:rsidP="000A203B">
      <w:pPr>
        <w:pStyle w:val="ListParagraph"/>
        <w:numPr>
          <w:ilvl w:val="0"/>
          <w:numId w:val="35"/>
        </w:numPr>
      </w:pPr>
      <w:r>
        <w:t>Co-production of service quality: customer in online environment play a more prominent role in co-producing the delivered service that is the case of traditional context</w:t>
      </w:r>
      <w:sdt>
        <w:sdtPr>
          <w:id w:val="-434988090"/>
          <w:citation/>
        </w:sdtPr>
        <w:sdtEndPr/>
        <w:sdtContent>
          <w:r>
            <w:fldChar w:fldCharType="begin"/>
          </w:r>
          <w:r w:rsidRPr="000A203B">
            <w:rPr>
              <w:lang w:val="en-US"/>
            </w:rPr>
            <w:instrText xml:space="preserve"> CITATION MFa07 \l 1033 </w:instrText>
          </w:r>
          <w:r>
            <w:fldChar w:fldCharType="separate"/>
          </w:r>
          <w:r w:rsidR="00435390">
            <w:rPr>
              <w:noProof/>
              <w:lang w:val="en-US"/>
            </w:rPr>
            <w:t xml:space="preserve"> </w:t>
          </w:r>
          <w:r w:rsidR="00435390" w:rsidRPr="00435390">
            <w:rPr>
              <w:noProof/>
              <w:lang w:val="en-US"/>
            </w:rPr>
            <w:t>[</w:t>
          </w:r>
          <w:hyperlink w:anchor="MFa07" w:history="1">
            <w:r w:rsidR="00435390" w:rsidRPr="00435390">
              <w:rPr>
                <w:noProof/>
                <w:lang w:val="en-US"/>
              </w:rPr>
              <w:t>39</w:t>
            </w:r>
          </w:hyperlink>
          <w:r w:rsidR="00435390" w:rsidRPr="00435390">
            <w:rPr>
              <w:noProof/>
              <w:lang w:val="en-US"/>
            </w:rPr>
            <w:t>]</w:t>
          </w:r>
          <w:r>
            <w:fldChar w:fldCharType="end"/>
          </w:r>
        </w:sdtContent>
      </w:sdt>
      <w:r w:rsidR="000A203B">
        <w:t>.</w:t>
      </w:r>
    </w:p>
    <w:p w14:paraId="6F1CC52F" w14:textId="7F3E4ABC" w:rsidR="002D6FAC" w:rsidRDefault="0053581B" w:rsidP="002D6FAC">
      <w:pPr>
        <w:pStyle w:val="Heading2"/>
      </w:pPr>
      <w:bookmarkStart w:id="34" w:name="_Toc332882814"/>
      <w:r>
        <w:t>Chapter</w:t>
      </w:r>
      <w:r w:rsidR="002D6FAC">
        <w:t xml:space="preserve"> summary</w:t>
      </w:r>
      <w:bookmarkEnd w:id="34"/>
    </w:p>
    <w:p w14:paraId="7F2C84CC" w14:textId="69EF8FFA" w:rsidR="0074663C" w:rsidRPr="0074663C" w:rsidRDefault="0074663C" w:rsidP="0074663C">
      <w:r>
        <w:t>With the evolution of Internet, electronic services spread and increased all over the world.</w:t>
      </w:r>
    </w:p>
    <w:p w14:paraId="2CB52626" w14:textId="3C855586" w:rsidR="00734938" w:rsidRPr="00734938" w:rsidRDefault="00734938" w:rsidP="00734938">
      <w:r>
        <w:t>Based on previous section of this chapter the State-of-the-Art about e-services and its quality can be summarized as follows.</w:t>
      </w:r>
    </w:p>
    <w:p w14:paraId="258647EA" w14:textId="063E93B0" w:rsidR="006B1158" w:rsidRDefault="006B1158" w:rsidP="006B1158">
      <w:r>
        <w:rPr>
          <w:noProof/>
          <w:lang w:val="en-US" w:eastAsia="en-US"/>
        </w:rPr>
        <mc:AlternateContent>
          <mc:Choice Requires="wps">
            <w:drawing>
              <wp:anchor distT="0" distB="0" distL="114300" distR="114300" simplePos="0" relativeHeight="251663360" behindDoc="0" locked="0" layoutInCell="1" allowOverlap="1" wp14:anchorId="3E8BFFBF" wp14:editId="2F8821BE">
                <wp:simplePos x="0" y="0"/>
                <wp:positionH relativeFrom="column">
                  <wp:posOffset>-76200</wp:posOffset>
                </wp:positionH>
                <wp:positionV relativeFrom="paragraph">
                  <wp:posOffset>776605</wp:posOffset>
                </wp:positionV>
                <wp:extent cx="5715000" cy="339026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15000" cy="33902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36" type="#_x0000_t202" style="position:absolute;left:0;text-align:left;margin-left:-5.95pt;margin-top:61.15pt;width:450pt;height:266.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" filled="f" stroked="f">
                <v:textbox>
                  <w:txbxContent>
                    <w:p w14:paraId="12C261B6" w14:textId="77777777" w:rsidR="002D1E33" w:rsidRDefault="00ED1792" w:rsidP="002D1E33">
                      <w:pPr>
                        <w:keepNext/>
                      </w:pPr>
                      <w:r>
                        <w:rPr>
                          <w:noProof/>
                          <w:lang w:val="en-US" w:eastAsia="en-US"/>
                        </w:rPr>
                        <w:drawing>
                          <wp:inline distT="0" distB="0" distL="0" distR="0" wp14:anchorId="5372D4EB" wp14:editId="14A915F4">
                            <wp:extent cx="5551805" cy="2874316"/>
                            <wp:effectExtent l="0" t="0" r="1079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1805" cy="2874316"/>
                                    </a:xfrm>
                                    <a:prstGeom prst="rect">
                                      <a:avLst/>
                                    </a:prstGeom>
                                    <a:noFill/>
                                    <a:ln>
                                      <a:noFill/>
                                    </a:ln>
                                  </pic:spPr>
                                </pic:pic>
                              </a:graphicData>
                            </a:graphic>
                          </wp:inline>
                        </w:drawing>
                      </w:r>
                    </w:p>
                    <w:p w14:paraId="462B3851" w14:textId="4841475B" w:rsidR="002D1E33" w:rsidRDefault="002D1E33" w:rsidP="002D1E33">
                      <w:pPr>
                        <w:pStyle w:val="Caption"/>
                        <w:jc w:val="both"/>
                      </w:pPr>
                      <w:r>
                        <w:t xml:space="preserve">Figure </w:t>
                      </w:r>
                      <w:r>
                        <w:fldChar w:fldCharType="begin"/>
                      </w:r>
                      <w:r>
                        <w:instrText xml:space="preserve"> SEQ Figure \* ARABIC </w:instrText>
                      </w:r>
                      <w:r>
                        <w:fldChar w:fldCharType="separate"/>
                      </w:r>
                      <w:r>
                        <w:rPr>
                          <w:noProof/>
                        </w:rPr>
                        <w:t>1</w:t>
                      </w:r>
                      <w:r>
                        <w:fldChar w:fldCharType="end"/>
                      </w:r>
                      <w:r>
                        <w:t>. The e-services State-of-the-Art meta-model</w:t>
                      </w:r>
                    </w:p>
                    <w:p w14:paraId="2B81AC7B" w14:textId="4CC3E8AF" w:rsidR="00ED1792" w:rsidRDefault="00ED1792" w:rsidP="006B1158"/>
                  </w:txbxContent>
                </v:textbox>
                <w10:wrap type="square"/>
              </v:shape>
            </w:pict>
          </mc:Fallback>
        </mc:AlternateContent>
      </w:r>
      <w:r w:rsidR="006C62FD">
        <w:t xml:space="preserve">There are many and different studies for measuring e-service quality, but there is no e-service concept definition as reference, on the other hand </w:t>
      </w:r>
      <w:r w:rsidR="00553C8A">
        <w:t>al</w:t>
      </w:r>
      <w:r w:rsidR="006C0210">
        <w:t xml:space="preserve">l the studies propose different </w:t>
      </w:r>
      <w:r w:rsidR="00553C8A">
        <w:lastRenderedPageBreak/>
        <w:t xml:space="preserve">dimensions for evaluating e-service quality, but </w:t>
      </w:r>
      <w:r w:rsidR="006C62FD">
        <w:t xml:space="preserve">there is no proposed reference considering which are basic and common dimensions for understanding the quality of e-services. </w:t>
      </w:r>
    </w:p>
    <w:p w14:paraId="7356A1F6" w14:textId="001E9A6C" w:rsidR="00ED1792" w:rsidRDefault="00ED1792" w:rsidP="006B1158"/>
    <w:p w14:paraId="5D90594B" w14:textId="77777777" w:rsidR="00ED1792" w:rsidRDefault="00ED1792" w:rsidP="006B1158"/>
    <w:p w14:paraId="0FEEE609" w14:textId="10C3248E" w:rsidR="00CE4D77" w:rsidRDefault="00414408" w:rsidP="006B1158">
      <w:r>
        <w:t>In</w:t>
      </w:r>
      <w:r w:rsidR="00CD0EE1">
        <w:t xml:space="preserve"> </w:t>
      </w:r>
      <w:r w:rsidR="004F7986">
        <w:t>the State-of-the-Art</w:t>
      </w:r>
      <w:r w:rsidR="00D45293">
        <w:t xml:space="preserve"> of e-services and its quality</w:t>
      </w:r>
      <w:r w:rsidR="004F7986">
        <w:t xml:space="preserve"> there are many and different models suggesting different dimensions</w:t>
      </w:r>
      <w:r w:rsidR="00D45293">
        <w:t>, and measurement instruments</w:t>
      </w:r>
      <w:r w:rsidR="008A208C">
        <w:t xml:space="preserve"> (Table X)</w:t>
      </w:r>
      <w:r w:rsidR="004F7986">
        <w:t xml:space="preserve"> for </w:t>
      </w:r>
      <w:r w:rsidR="002615B3">
        <w:t>saying how good, bad, high or low is</w:t>
      </w:r>
      <w:r w:rsidR="004F7986">
        <w:t xml:space="preserve"> the quality of e-services</w:t>
      </w:r>
      <w:r w:rsidR="008A208C">
        <w:t xml:space="preserve">, </w:t>
      </w:r>
      <w:r w:rsidR="005420EF">
        <w:t>all of them are reinventing the wheel and suggesting in different ways how to do the same idea</w:t>
      </w:r>
      <w:r w:rsidR="0008012B">
        <w:t xml:space="preserve"> “h</w:t>
      </w:r>
      <w:r w:rsidR="005420EF">
        <w:t>ow to evaluate and meassure the quality of e-services</w:t>
      </w:r>
      <w:r w:rsidR="008A208C">
        <w:t xml:space="preserve"> according with the perspective of its authors</w:t>
      </w:r>
      <w:r w:rsidR="0008012B">
        <w:t>”,</w:t>
      </w:r>
      <w:r w:rsidR="004F7986">
        <w:t xml:space="preserve"> </w:t>
      </w:r>
      <w:r w:rsidR="005420EF">
        <w:t>but w</w:t>
      </w:r>
      <w:r w:rsidR="00CE4D77">
        <w:t xml:space="preserve">hat is missing on the State-of-the-Art is </w:t>
      </w:r>
      <w:r w:rsidR="004F7986">
        <w:t xml:space="preserve">a model </w:t>
      </w:r>
      <w:r w:rsidR="005420EF">
        <w:t xml:space="preserve">which </w:t>
      </w:r>
      <w:r w:rsidR="001620B6">
        <w:t xml:space="preserve">suggests the </w:t>
      </w:r>
      <w:r w:rsidR="00C7050C">
        <w:t xml:space="preserve">reference </w:t>
      </w:r>
      <w:r w:rsidR="001620B6">
        <w:t>starting point in terms of dimensions and key components for undestanding the qualiy of e-services</w:t>
      </w:r>
      <w:r w:rsidR="00E90011">
        <w:t>.</w:t>
      </w:r>
      <w:r w:rsidR="001620B6">
        <w:t xml:space="preserve"> </w:t>
      </w:r>
      <w:r w:rsidR="00E90011">
        <w:t>S</w:t>
      </w:r>
      <w:r w:rsidR="001620B6">
        <w:t xml:space="preserve">ince the  quality and context for all the different types of e-services </w:t>
      </w:r>
      <w:r w:rsidR="00E90011">
        <w:t>are different it is not possible to have the most generic way to measure the quality of</w:t>
      </w:r>
      <w:r w:rsidR="0008012B">
        <w:t xml:space="preserve"> any kind of</w:t>
      </w:r>
      <w:r w:rsidR="00E90011">
        <w:t xml:space="preserve"> e-services, but </w:t>
      </w:r>
      <w:r w:rsidR="000A6953">
        <w:t xml:space="preserve">it is possible to understand the qualitative characteristics of e-services as starting point on the quest and definition </w:t>
      </w:r>
      <w:r w:rsidR="008C20F4">
        <w:t>for</w:t>
      </w:r>
      <w:r w:rsidR="000A6953">
        <w:t xml:space="preserve"> evaluating the quality of e-services.</w:t>
      </w:r>
    </w:p>
    <w:p w14:paraId="5645A341" w14:textId="4894CCCE" w:rsidR="007A3966" w:rsidRPr="006B1158" w:rsidRDefault="007A3966" w:rsidP="006B1158">
      <w:r w:rsidRPr="00ED16BD">
        <w:t>Some characteristics of quality have been studied but, there is no model aligned with the ISO/IEC 25010</w:t>
      </w:r>
      <w:r>
        <w:t xml:space="preserve"> standard which</w:t>
      </w:r>
      <w:r w:rsidRPr="00ED16BD">
        <w:t xml:space="preserve"> defines three main characteristics about quality: Usability, Safety and Flexibility </w:t>
      </w:r>
      <w:sdt>
        <w:sdtPr>
          <w:id w:val="-1920779623"/>
          <w:citation/>
        </w:sdtPr>
        <w:sdtEndPr/>
        <w:sdtContent>
          <w:r w:rsidRPr="00ED16BD">
            <w:fldChar w:fldCharType="begin"/>
          </w:r>
          <w:r w:rsidRPr="00ED16BD">
            <w:rPr>
              <w:lang w:val="en-US"/>
            </w:rPr>
            <w:instrText xml:space="preserve"> CITATION May \l 1033 </w:instrText>
          </w:r>
          <w:r w:rsidRPr="00ED16BD">
            <w:fldChar w:fldCharType="separate"/>
          </w:r>
          <w:r w:rsidR="00435390" w:rsidRPr="00435390">
            <w:rPr>
              <w:noProof/>
              <w:lang w:val="en-US"/>
            </w:rPr>
            <w:t>[</w:t>
          </w:r>
          <w:hyperlink w:anchor="May" w:history="1">
            <w:r w:rsidR="00435390" w:rsidRPr="00435390">
              <w:rPr>
                <w:noProof/>
                <w:lang w:val="en-US"/>
              </w:rPr>
              <w:t>6</w:t>
            </w:r>
          </w:hyperlink>
          <w:r w:rsidR="00435390" w:rsidRPr="00435390">
            <w:rPr>
              <w:noProof/>
              <w:lang w:val="en-US"/>
            </w:rPr>
            <w:t>]</w:t>
          </w:r>
          <w:r w:rsidRPr="00ED16BD">
            <w:fldChar w:fldCharType="end"/>
          </w:r>
        </w:sdtContent>
      </w:sdt>
      <w:r>
        <w:t>.</w:t>
      </w:r>
    </w:p>
    <w:p w14:paraId="160B0DE0" w14:textId="0260FCED" w:rsidR="00283E1F" w:rsidRDefault="00C81C5E" w:rsidP="00283E1F">
      <w:pPr>
        <w:pStyle w:val="Heading1"/>
      </w:pPr>
      <w:bookmarkStart w:id="35" w:name="_Toc332882815"/>
      <w:r>
        <w:lastRenderedPageBreak/>
        <w:t xml:space="preserve">The </w:t>
      </w:r>
      <w:r w:rsidR="00283E1F">
        <w:t>e-service concept</w:t>
      </w:r>
      <w:r>
        <w:t xml:space="preserve"> and four dimensions</w:t>
      </w:r>
      <w:bookmarkEnd w:id="35"/>
    </w:p>
    <w:p w14:paraId="69B125FB" w14:textId="6C725EEC" w:rsidR="0050347D" w:rsidRPr="0050347D"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per e</w:t>
      </w:r>
      <w:r w:rsidR="00DF5C1B">
        <w:t>a</w:t>
      </w:r>
      <w:r w:rsidR="00054482">
        <w:t xml:space="preserve">ch dimention is set in order to establish </w:t>
      </w:r>
      <w:r w:rsidR="00DF5C1B">
        <w:t>a conclusion after applying the proposed conceptual model to selected Estonian e-services.</w:t>
      </w:r>
    </w:p>
    <w:p w14:paraId="41200BCA" w14:textId="277DF11F" w:rsidR="00283E1F" w:rsidRDefault="00283E1F" w:rsidP="00283E1F">
      <w:pPr>
        <w:pStyle w:val="Heading2"/>
      </w:pPr>
      <w:bookmarkStart w:id="36" w:name="_Toc332882816"/>
      <w:r>
        <w:t>Four dimensions for e-service</w:t>
      </w:r>
      <w:r w:rsidR="00D13CF1">
        <w:t>s</w:t>
      </w:r>
      <w:r>
        <w:t xml:space="preserve"> (AUES)</w:t>
      </w:r>
      <w:bookmarkEnd w:id="36"/>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EndPr/>
        <w:sdtContent>
          <w:r w:rsidR="003F0FF5">
            <w:fldChar w:fldCharType="begin"/>
          </w:r>
          <w:r w:rsidR="003F0FF5">
            <w:rPr>
              <w:lang w:val="en-US"/>
            </w:rPr>
            <w:instrText xml:space="preserve"> CITATION ELo12 \l 1033 </w:instrText>
          </w:r>
          <w:r w:rsidR="003F0FF5">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51E1D88A" w:rsidR="00A830C1" w:rsidRDefault="00554D90" w:rsidP="00283E1F">
      <w:r>
        <w:t>On this thesis work</w:t>
      </w:r>
      <w:r w:rsidR="00B80E83">
        <w:t xml:space="preserve"> four dimensions</w:t>
      </w:r>
      <w:r>
        <w:t xml:space="preserve"> are proposed</w:t>
      </w:r>
      <w:r w:rsidR="00B80E83">
        <w:t xml:space="preserve"> for understanding</w:t>
      </w:r>
      <w:r w:rsidR="00A20FBB">
        <w:t xml:space="preserve"> the quality of e-services: (1)Accessibility, (2)Usability, (3)Efficiency, and (4)</w:t>
      </w:r>
      <w:r w:rsidR="00B80E83">
        <w:t>Security, shown in Figure</w:t>
      </w:r>
      <w:r w:rsidR="009475C1">
        <w:t xml:space="preserve"> 2</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3">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7"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K3RJk9QCAAAYBgAADgAAAAAAAAAAAAAAAAAsAgAAZHJzL2Uyb0RvYy54&#10;bWxQSwECLQAUAAYACAAAACEAAFJSgdoAAAAFAQAADwAAAAAAAAAAAAAAAAAsBQAAZHJzL2Rvd25y&#10;ZXYueG1sUEsFBgAAAAAEAAQA8wAAADMGAAAAAA==&#10;" filled="f" stroked="f">
                <v:textbox>
                  <w:txbxContent>
                    <w:p w14:paraId="0C6BA3CA" w14:textId="77777777" w:rsidR="00B332FB" w:rsidRDefault="00B332FB"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4">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3E671CD7" w:rsidR="00B332FB" w:rsidRDefault="00B332FB" w:rsidP="006D648B">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Four </w:t>
                      </w:r>
                      <w:r w:rsidR="006B22CA">
                        <w:t>Qualitative d</w:t>
                      </w:r>
                      <w:r>
                        <w:t>imensions for e-services</w:t>
                      </w:r>
                    </w:p>
                    <w:p w14:paraId="5D45FDFF" w14:textId="3AD159B7" w:rsidR="00B332FB" w:rsidRDefault="00B332FB" w:rsidP="006D648B">
                      <w:pPr>
                        <w:jc w:val="center"/>
                      </w:pPr>
                    </w:p>
                  </w:txbxContent>
                </v:textbox>
                <w10:anchorlock/>
              </v:shape>
            </w:pict>
          </mc:Fallback>
        </mc:AlternateContent>
      </w:r>
    </w:p>
    <w:p w14:paraId="5C7BDD6D" w14:textId="77777777" w:rsidR="00B332FB" w:rsidRDefault="00B332FB" w:rsidP="00283E1F"/>
    <w:p w14:paraId="01ED66F7" w14:textId="0B93C210" w:rsidR="00B80E83" w:rsidRPr="003C3FEB" w:rsidRDefault="00B80E83" w:rsidP="00283E1F">
      <w:r>
        <w:lastRenderedPageBreak/>
        <w:t>We define each dimension and set an hypothesis for each one as follows:</w:t>
      </w:r>
    </w:p>
    <w:p w14:paraId="5EE4FAD0" w14:textId="3377FE12" w:rsidR="00283E1F" w:rsidRDefault="00283E1F" w:rsidP="004B4B66">
      <w:pPr>
        <w:pStyle w:val="Heading3"/>
      </w:pPr>
      <w:bookmarkStart w:id="37" w:name="_Toc332882817"/>
      <w:r>
        <w:t>Accessibility</w:t>
      </w:r>
      <w:r w:rsidR="00440A13">
        <w:t xml:space="preserve"> dimension</w:t>
      </w:r>
      <w:bookmarkEnd w:id="37"/>
    </w:p>
    <w:p w14:paraId="763215C7" w14:textId="06EDF527" w:rsidR="00DE63A1" w:rsidRDefault="009C3E46" w:rsidP="00DE63A1">
      <w:r>
        <w:t xml:space="preserve">According to Kim et al., on system availability dimension of E-S-QUAL is a significant element to ensure that techinical functionality of the website is properly working which may direct to high user satisfaction and good productivity </w:t>
      </w:r>
      <w:sdt>
        <w:sdtPr>
          <w:id w:val="-453170091"/>
          <w:citation/>
        </w:sdtPr>
        <w:sdtEndPr/>
        <w:sdtContent>
          <w:r w:rsidR="00884D14">
            <w:fldChar w:fldCharType="begin"/>
          </w:r>
          <w:r w:rsidR="00884D14">
            <w:rPr>
              <w:lang w:val="en-US"/>
            </w:rPr>
            <w:instrText xml:space="preserve"> CITATION MKi061 \l 1033 </w:instrText>
          </w:r>
          <w:r w:rsidR="00884D14">
            <w:fldChar w:fldCharType="separate"/>
          </w:r>
          <w:r w:rsidR="00435390" w:rsidRPr="00435390">
            <w:rPr>
              <w:noProof/>
              <w:lang w:val="en-US"/>
            </w:rPr>
            <w:t>[</w:t>
          </w:r>
          <w:hyperlink w:anchor="MKi061" w:history="1">
            <w:r w:rsidR="00435390" w:rsidRPr="00435390">
              <w:rPr>
                <w:noProof/>
                <w:lang w:val="en-US"/>
              </w:rPr>
              <w:t>40</w:t>
            </w:r>
          </w:hyperlink>
          <w:r w:rsidR="00435390" w:rsidRPr="00435390">
            <w:rPr>
              <w:noProof/>
              <w:lang w:val="en-US"/>
            </w:rPr>
            <w:t>]</w:t>
          </w:r>
          <w:r w:rsidR="00884D14">
            <w:fldChar w:fldCharType="end"/>
          </w:r>
        </w:sdtContent>
      </w:sdt>
      <w:r w:rsidR="00A20985">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8" w:name="_Toc332882818"/>
      <w:r>
        <w:t>Usability</w:t>
      </w:r>
      <w:r w:rsidR="00440A13">
        <w:t xml:space="preserve"> dimension</w:t>
      </w:r>
      <w:bookmarkEnd w:id="38"/>
    </w:p>
    <w:p w14:paraId="37132890" w14:textId="3BA139E3" w:rsidR="000B35D4" w:rsidRDefault="000B35D4" w:rsidP="000B35D4">
      <w:r>
        <w:t xml:space="preserve">According to Yoo and Douth, ease of the site usage is one of the most significant elements that have influenced online satisfactions and behaviours on online users </w:t>
      </w:r>
      <w:sdt>
        <w:sdtPr>
          <w:id w:val="780768218"/>
          <w:citation/>
        </w:sdtPr>
        <w:sdtEndPr/>
        <w:sdtContent>
          <w:r w:rsidR="00425276">
            <w:fldChar w:fldCharType="begin"/>
          </w:r>
          <w:r w:rsidR="00425276">
            <w:rPr>
              <w:lang w:val="en-US"/>
            </w:rPr>
            <w:instrText xml:space="preserve"> CITATION BYo01 \l 1033 </w:instrText>
          </w:r>
          <w:r w:rsidR="00425276">
            <w:fldChar w:fldCharType="separate"/>
          </w:r>
          <w:r w:rsidR="00435390" w:rsidRPr="00435390">
            <w:rPr>
              <w:noProof/>
              <w:lang w:val="en-US"/>
            </w:rPr>
            <w:t>[</w:t>
          </w:r>
          <w:hyperlink w:anchor="BYo01" w:history="1">
            <w:r w:rsidR="00435390" w:rsidRPr="00435390">
              <w:rPr>
                <w:noProof/>
                <w:lang w:val="en-US"/>
              </w:rPr>
              <w:t>41</w:t>
            </w:r>
          </w:hyperlink>
          <w:r w:rsidR="00435390" w:rsidRPr="00435390">
            <w:rPr>
              <w:noProof/>
              <w:lang w:val="en-US"/>
            </w:rPr>
            <w:t>]</w:t>
          </w:r>
          <w:r w:rsidR="00425276">
            <w:fldChar w:fldCharType="end"/>
          </w:r>
        </w:sdtContent>
      </w:sdt>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9" w:name="_Toc332882819"/>
      <w:r>
        <w:t>Efficiency</w:t>
      </w:r>
      <w:r w:rsidR="00440A13">
        <w:t xml:space="preserve"> dimension</w:t>
      </w:r>
      <w:bookmarkEnd w:id="39"/>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EndPr/>
        <w:sdtContent>
          <w:r w:rsidR="00FD087C">
            <w:fldChar w:fldCharType="begin"/>
          </w:r>
          <w:r w:rsidR="00FD087C">
            <w:rPr>
              <w:lang w:val="en-US"/>
            </w:rPr>
            <w:instrText xml:space="preserve"> CITATION MKi061 \l 1033 </w:instrText>
          </w:r>
          <w:r w:rsidR="00FD087C">
            <w:fldChar w:fldCharType="separate"/>
          </w:r>
          <w:r w:rsidR="00435390" w:rsidRPr="00435390">
            <w:rPr>
              <w:noProof/>
              <w:lang w:val="en-US"/>
            </w:rPr>
            <w:t>[</w:t>
          </w:r>
          <w:hyperlink w:anchor="MKi061" w:history="1">
            <w:r w:rsidR="00435390" w:rsidRPr="00435390">
              <w:rPr>
                <w:noProof/>
                <w:lang w:val="en-US"/>
              </w:rPr>
              <w:t>40</w:t>
            </w:r>
          </w:hyperlink>
          <w:r w:rsidR="00435390" w:rsidRPr="00435390">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EndPr/>
        <w:sdtContent>
          <w:r w:rsidR="006038B5">
            <w:fldChar w:fldCharType="begin"/>
          </w:r>
          <w:r w:rsidR="006038B5" w:rsidRPr="00EB54D7">
            <w:rPr>
              <w:lang w:val="en-US"/>
            </w:rPr>
            <w:instrText xml:space="preserve"> CITATION Moh \l 1033 </w:instrText>
          </w:r>
          <w:r w:rsidR="006038B5">
            <w:fldChar w:fldCharType="separate"/>
          </w:r>
          <w:r w:rsidR="00435390">
            <w:rPr>
              <w:noProof/>
              <w:lang w:val="en-US"/>
            </w:rPr>
            <w:t xml:space="preserve"> </w:t>
          </w:r>
          <w:r w:rsidR="00435390" w:rsidRPr="00435390">
            <w:rPr>
              <w:noProof/>
              <w:lang w:val="en-US"/>
            </w:rPr>
            <w:t>[</w:t>
          </w:r>
          <w:hyperlink w:anchor="Moh" w:history="1">
            <w:r w:rsidR="00435390" w:rsidRPr="00435390">
              <w:rPr>
                <w:noProof/>
                <w:lang w:val="en-US"/>
              </w:rPr>
              <w:t>11</w:t>
            </w:r>
          </w:hyperlink>
          <w:r w:rsidR="00435390" w:rsidRPr="00435390">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40" w:name="_Toc332882820"/>
      <w:r>
        <w:t>Security</w:t>
      </w:r>
      <w:r w:rsidR="00440A13">
        <w:t xml:space="preserve"> dimension</w:t>
      </w:r>
      <w:bookmarkEnd w:id="40"/>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EndPr/>
        <w:sdtContent>
          <w:r w:rsidR="00377DA9">
            <w:fldChar w:fldCharType="begin"/>
          </w:r>
          <w:r w:rsidR="00377DA9">
            <w:rPr>
              <w:lang w:val="en-US"/>
            </w:rPr>
            <w:instrText xml:space="preserve"> CITATION Had14 \l 1033 </w:instrText>
          </w:r>
          <w:r w:rsidR="00377DA9">
            <w:fldChar w:fldCharType="separate"/>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EndPr/>
        <w:sdtContent>
          <w:r>
            <w:fldChar w:fldCharType="begin"/>
          </w:r>
          <w:r>
            <w:rPr>
              <w:lang w:val="en-US"/>
            </w:rPr>
            <w:instrText xml:space="preserve"> CITATION APa05 \l 1033 </w:instrText>
          </w:r>
          <w:r>
            <w:fldChar w:fldCharType="separate"/>
          </w:r>
          <w:r w:rsidR="00435390" w:rsidRPr="00435390">
            <w:rPr>
              <w:noProof/>
              <w:lang w:val="en-US"/>
            </w:rPr>
            <w:t>[</w:t>
          </w:r>
          <w:hyperlink w:anchor="APa05" w:history="1">
            <w:r w:rsidR="00435390" w:rsidRPr="00435390">
              <w:rPr>
                <w:noProof/>
                <w:lang w:val="en-US"/>
              </w:rPr>
              <w:t>42</w:t>
            </w:r>
          </w:hyperlink>
          <w:r w:rsidR="00435390" w:rsidRPr="00435390">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144083F" w14:textId="141EE092" w:rsidR="00EF48FA" w:rsidRDefault="00DE4501" w:rsidP="00EF48FA">
      <w:r>
        <w:t xml:space="preserve"> /* how is e-service concept defined in terms of AUES? */</w:t>
      </w:r>
    </w:p>
    <w:p w14:paraId="4AD224D7" w14:textId="61794672" w:rsidR="00B65B50" w:rsidRDefault="00B65B50" w:rsidP="00B65B50">
      <w:pPr>
        <w:pStyle w:val="Heading2"/>
      </w:pPr>
      <w:bookmarkStart w:id="41" w:name="_Toc332882821"/>
      <w:r>
        <w:t>Chapter Summary</w:t>
      </w:r>
      <w:bookmarkEnd w:id="41"/>
    </w:p>
    <w:p w14:paraId="75851F8F" w14:textId="4068ACA5" w:rsidR="00E54189" w:rsidRDefault="00E54189" w:rsidP="00E54189">
      <w:pPr>
        <w:pStyle w:val="Heading1"/>
      </w:pPr>
      <w:bookmarkStart w:id="42" w:name="_Toc332882822"/>
      <w:r>
        <w:lastRenderedPageBreak/>
        <w:t>Conceptual model for understanding e-services qualit</w:t>
      </w:r>
      <w:r w:rsidR="007F6272">
        <w:t>a</w:t>
      </w:r>
      <w:r w:rsidR="007F6272">
        <w:t>tive characteristics</w:t>
      </w:r>
      <w:bookmarkEnd w:id="42"/>
    </w:p>
    <w:p w14:paraId="651EF7A3" w14:textId="378EA90A" w:rsidR="009D2F6B" w:rsidRDefault="009D2F6B" w:rsidP="009D2F6B">
      <w:r>
        <w:t>The literature indicates a lack of global set of dimensions for measuring e-</w:t>
      </w:r>
      <w:r w:rsidR="008B004B">
        <w:t>SQ</w:t>
      </w:r>
      <w:r>
        <w:t xml:space="preserve"> </w:t>
      </w:r>
      <w:sdt>
        <w:sdtPr>
          <w:id w:val="-452866927"/>
          <w:citation/>
        </w:sdtPr>
        <w:sdtEndPr/>
        <w:sdtContent>
          <w:r>
            <w:fldChar w:fldCharType="begin"/>
          </w:r>
          <w:r>
            <w:rPr>
              <w:lang w:val="en-US"/>
            </w:rPr>
            <w:instrText xml:space="preserve"> CITATION NSe06 \l 1033 </w:instrText>
          </w:r>
          <w:r>
            <w:fldChar w:fldCharType="separate"/>
          </w:r>
          <w:r w:rsidR="00435390" w:rsidRPr="00435390">
            <w:rPr>
              <w:noProof/>
              <w:lang w:val="en-US"/>
            </w:rPr>
            <w:t>[</w:t>
          </w:r>
          <w:hyperlink w:anchor="NSe06" w:history="1">
            <w:r w:rsidR="00435390" w:rsidRPr="00435390">
              <w:rPr>
                <w:noProof/>
                <w:lang w:val="en-US"/>
              </w:rPr>
              <w:t>27</w:t>
            </w:r>
          </w:hyperlink>
          <w:r w:rsidR="00435390" w:rsidRPr="00435390">
            <w:rPr>
              <w:noProof/>
              <w:lang w:val="en-US"/>
            </w:rPr>
            <w:t>]</w:t>
          </w:r>
          <w:r>
            <w:fldChar w:fldCharType="end"/>
          </w:r>
        </w:sdtContent>
      </w:sdt>
      <w:r w:rsidR="008B004B">
        <w:t>. Researchers used various dimensions</w:t>
      </w:r>
      <w:r w:rsidR="00461515">
        <w:t xml:space="preserve"> and proposed different quality measurement instruments</w:t>
      </w:r>
      <w:r w:rsidR="008B004B">
        <w:t xml:space="preserve"> for e-SQ based on the field of their study</w:t>
      </w:r>
      <w:r w:rsidR="00461515">
        <w:t xml:space="preserve"> (Section </w:t>
      </w:r>
      <w:r w:rsidR="009675AF">
        <w:t>2.6, Table 1</w:t>
      </w:r>
      <w:r w:rsidR="00461515">
        <w:t>)</w:t>
      </w:r>
      <w:r w:rsidR="008B004B">
        <w:t>.</w:t>
      </w:r>
      <w:r w:rsidR="00375988">
        <w:t xml:space="preserve"> Moreover</w:t>
      </w:r>
      <w:r w:rsidR="008B004B">
        <w:t>, the dimensions of the common measures are subject to change based on researches study</w:t>
      </w:r>
      <w:sdt>
        <w:sdtPr>
          <w:id w:val="804351542"/>
          <w:citation/>
        </w:sdtPr>
        <w:sdtEndPr/>
        <w:sdtContent>
          <w:r w:rsidR="003E699E">
            <w:fldChar w:fldCharType="begin"/>
          </w:r>
          <w:r w:rsidR="003E699E">
            <w:rPr>
              <w:lang w:val="en-US"/>
            </w:rPr>
            <w:instrText xml:space="preserve"> CITATION Iha14 \l 1033 </w:instrText>
          </w:r>
          <w:r w:rsidR="003E699E">
            <w:fldChar w:fldCharType="separate"/>
          </w:r>
          <w:r w:rsidR="00435390">
            <w:rPr>
              <w:noProof/>
              <w:lang w:val="en-US"/>
            </w:rPr>
            <w:t xml:space="preserve"> </w:t>
          </w:r>
          <w:r w:rsidR="00435390" w:rsidRPr="00435390">
            <w:rPr>
              <w:noProof/>
              <w:lang w:val="en-US"/>
            </w:rPr>
            <w:t>[</w:t>
          </w:r>
          <w:hyperlink w:anchor="Iha14" w:history="1">
            <w:r w:rsidR="00435390" w:rsidRPr="00435390">
              <w:rPr>
                <w:noProof/>
                <w:lang w:val="en-US"/>
              </w:rPr>
              <w:t>43</w:t>
            </w:r>
          </w:hyperlink>
          <w:r w:rsidR="00435390" w:rsidRPr="00435390">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EndPr/>
        <w:sdtContent>
          <w:r w:rsidR="00F27137">
            <w:fldChar w:fldCharType="begin"/>
          </w:r>
          <w:r w:rsidR="00F27137">
            <w:rPr>
              <w:lang w:val="en-US"/>
            </w:rPr>
            <w:instrText xml:space="preserve"> CITATION ZYa03 \l 1033 </w:instrText>
          </w:r>
          <w:r w:rsidR="00F27137">
            <w:fldChar w:fldCharType="separate"/>
          </w:r>
          <w:r w:rsidR="00435390" w:rsidRPr="00435390">
            <w:rPr>
              <w:noProof/>
              <w:lang w:val="en-US"/>
            </w:rPr>
            <w:t>[</w:t>
          </w:r>
          <w:hyperlink w:anchor="ZYa03" w:history="1">
            <w:r w:rsidR="00435390" w:rsidRPr="00435390">
              <w:rPr>
                <w:noProof/>
                <w:lang w:val="en-US"/>
              </w:rPr>
              <w:t>17</w:t>
            </w:r>
          </w:hyperlink>
          <w:r w:rsidR="00435390" w:rsidRPr="00435390">
            <w:rPr>
              <w:noProof/>
              <w:lang w:val="en-US"/>
            </w:rPr>
            <w:t>]</w:t>
          </w:r>
          <w:r w:rsidR="00F27137">
            <w:fldChar w:fldCharType="end"/>
          </w:r>
        </w:sdtContent>
      </w:sdt>
      <w:r w:rsidR="00F27137">
        <w:t>.</w:t>
      </w:r>
    </w:p>
    <w:p w14:paraId="5B472724" w14:textId="795CFA6A" w:rsidR="00D865CC" w:rsidRDefault="00D865CC" w:rsidP="009D2F6B">
      <w:r>
        <w:t>On this chapter</w:t>
      </w:r>
      <w:r w:rsidR="00F55E5F">
        <w:t xml:space="preserve">, a quality in use and a product quality model are defined, </w:t>
      </w:r>
    </w:p>
    <w:p w14:paraId="0770CA50" w14:textId="4B04AA42" w:rsidR="0088387E" w:rsidRPr="00A57D76" w:rsidRDefault="00E507E2" w:rsidP="009D2F6B">
      <w:r>
        <w:t>Note: A way of t</w:t>
      </w:r>
      <w:r w:rsidR="0088387E">
        <w:t xml:space="preserve">hinking on the user quality perspective and expectations (Quality in use model components) was </w:t>
      </w:r>
      <w:r>
        <w:t xml:space="preserve">strongly </w:t>
      </w:r>
      <w:r w:rsidR="0088387E">
        <w:t>considered</w:t>
      </w:r>
      <w:r>
        <w:t xml:space="preserve"> for creation of conceptual model for understanding e-services qualitative characteristics.</w:t>
      </w:r>
    </w:p>
    <w:p w14:paraId="66498371" w14:textId="60AE1DCF" w:rsidR="000727D9" w:rsidRDefault="00845B4A" w:rsidP="000727D9">
      <w:pPr>
        <w:pStyle w:val="Heading2"/>
      </w:pPr>
      <w:bookmarkStart w:id="43" w:name="_Toc332882823"/>
      <w:r>
        <w:t xml:space="preserve">Quality in </w:t>
      </w:r>
      <w:r w:rsidR="009C2EFB">
        <w:t>u</w:t>
      </w:r>
      <w:r w:rsidR="000727D9">
        <w:t>se model for e-services</w:t>
      </w:r>
      <w:bookmarkEnd w:id="43"/>
    </w:p>
    <w:p w14:paraId="4D6AA252" w14:textId="1DC8F3CF" w:rsidR="000F259E" w:rsidRDefault="000F259E" w:rsidP="00441AA9">
      <w:r>
        <w:t>Quality in use is the extent to which a product which is being used by specific users meets their needs to achieve specific specific goals with effectiveness, efficiency, flexibility, safety and satisfaction in specific context of use</w:t>
      </w:r>
      <w:sdt>
        <w:sdtPr>
          <w:id w:val="1152173939"/>
          <w:citation/>
        </w:sdtPr>
        <w:sdtEndPr/>
        <w:sdtContent>
          <w:r>
            <w:fldChar w:fldCharType="begin"/>
          </w:r>
          <w:r>
            <w:rPr>
              <w:lang w:val="en-US"/>
            </w:rPr>
            <w:instrText xml:space="preserve"> CITATION ISO09 \l 1033 </w:instrText>
          </w:r>
          <w:r>
            <w:fldChar w:fldCharType="separate"/>
          </w:r>
          <w:r w:rsidR="00435390">
            <w:rPr>
              <w:noProof/>
              <w:lang w:val="en-US"/>
            </w:rPr>
            <w:t xml:space="preserve"> </w:t>
          </w:r>
          <w:r w:rsidR="00435390" w:rsidRPr="00435390">
            <w:rPr>
              <w:noProof/>
              <w:lang w:val="en-US"/>
            </w:rPr>
            <w:t>[</w:t>
          </w:r>
          <w:hyperlink w:anchor="ISO09" w:history="1">
            <w:r w:rsidR="00435390" w:rsidRPr="00435390">
              <w:rPr>
                <w:noProof/>
                <w:lang w:val="en-US"/>
              </w:rPr>
              <w:t>28</w:t>
            </w:r>
          </w:hyperlink>
          <w:r w:rsidR="00435390" w:rsidRPr="00435390">
            <w:rPr>
              <w:noProof/>
              <w:lang w:val="en-US"/>
            </w:rPr>
            <w:t>]</w:t>
          </w:r>
          <w:r>
            <w:fldChar w:fldCharType="end"/>
          </w:r>
        </w:sdtContent>
      </w:sdt>
      <w:r>
        <w:t>.</w:t>
      </w:r>
    </w:p>
    <w:p w14:paraId="3FB62111" w14:textId="483B28CC"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EndPr/>
        <w:sdtContent>
          <w:r w:rsidR="00EB6FB4">
            <w:fldChar w:fldCharType="begin"/>
          </w:r>
          <w:r w:rsidR="00EB6FB4">
            <w:rPr>
              <w:lang w:val="en-US"/>
            </w:rPr>
            <w:instrText xml:space="preserve"> CITATION BSI11 \l 1033 </w:instrText>
          </w:r>
          <w:r w:rsidR="00EB6FB4">
            <w:fldChar w:fldCharType="separate"/>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EB6FB4">
            <w:fldChar w:fldCharType="end"/>
          </w:r>
        </w:sdtContent>
      </w:sdt>
      <w:r>
        <w:t>.</w:t>
      </w:r>
      <w:r w:rsidR="00E04748">
        <w:t xml:space="preserve"> The main purpose of the software quality model is to specify and assess the level of quality of a product through internal measures of inherent properties of the software, and through external measures of the behaviour of the system of which the software is part</w:t>
      </w:r>
      <w:sdt>
        <w:sdtPr>
          <w:id w:val="-1133643345"/>
          <w:citation/>
        </w:sdtPr>
        <w:sdtEndPr/>
        <w:sdtContent>
          <w:r w:rsidR="00E04748">
            <w:fldChar w:fldCharType="begin"/>
          </w:r>
          <w:r w:rsidR="00E04748">
            <w:rPr>
              <w:lang w:val="en-US"/>
            </w:rPr>
            <w:instrText xml:space="preserve"> CITATION ISO09 \l 1033 </w:instrText>
          </w:r>
          <w:r w:rsidR="00E04748">
            <w:fldChar w:fldCharType="separate"/>
          </w:r>
          <w:r w:rsidR="00435390">
            <w:rPr>
              <w:noProof/>
              <w:lang w:val="en-US"/>
            </w:rPr>
            <w:t xml:space="preserve"> </w:t>
          </w:r>
          <w:r w:rsidR="00435390" w:rsidRPr="00435390">
            <w:rPr>
              <w:noProof/>
              <w:lang w:val="en-US"/>
            </w:rPr>
            <w:t>[</w:t>
          </w:r>
          <w:hyperlink w:anchor="ISO09" w:history="1">
            <w:r w:rsidR="00435390" w:rsidRPr="00435390">
              <w:rPr>
                <w:noProof/>
                <w:lang w:val="en-US"/>
              </w:rPr>
              <w:t>28</w:t>
            </w:r>
          </w:hyperlink>
          <w:r w:rsidR="00435390" w:rsidRPr="00435390">
            <w:rPr>
              <w:noProof/>
              <w:lang w:val="en-US"/>
            </w:rPr>
            <w:t>]</w:t>
          </w:r>
          <w:r w:rsidR="00E04748">
            <w:fldChar w:fldCharType="end"/>
          </w:r>
        </w:sdtContent>
      </w:sdt>
      <w:r w:rsidR="00E04748">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EndPr/>
        <w:sdtContent>
          <w:r>
            <w:fldChar w:fldCharType="begin"/>
          </w:r>
          <w:r>
            <w:rPr>
              <w:lang w:val="en-US"/>
            </w:rPr>
            <w:instrText xml:space="preserve"> CITATION May \l 1033 </w:instrText>
          </w:r>
          <w:r>
            <w:fldChar w:fldCharType="separate"/>
          </w:r>
          <w:r w:rsidR="00435390">
            <w:rPr>
              <w:noProof/>
              <w:lang w:val="en-US"/>
            </w:rPr>
            <w:t xml:space="preserve"> </w:t>
          </w:r>
          <w:r w:rsidR="00435390" w:rsidRPr="00435390">
            <w:rPr>
              <w:noProof/>
              <w:lang w:val="en-US"/>
            </w:rPr>
            <w:t>[</w:t>
          </w:r>
          <w:hyperlink w:anchor="May" w:history="1">
            <w:r w:rsidR="00435390" w:rsidRPr="00435390">
              <w:rPr>
                <w:noProof/>
                <w:lang w:val="en-US"/>
              </w:rPr>
              <w:t>6</w:t>
            </w:r>
          </w:hyperlink>
          <w:r w:rsidR="00435390" w:rsidRPr="00435390">
            <w:rPr>
              <w:noProof/>
              <w:lang w:val="en-US"/>
            </w:rPr>
            <w:t>]</w:t>
          </w:r>
          <w:r>
            <w:fldChar w:fldCharType="end"/>
          </w:r>
        </w:sdtContent>
      </w:sdt>
      <w:r>
        <w:t>.</w:t>
      </w:r>
    </w:p>
    <w:p w14:paraId="1EC3FA6D" w14:textId="14B819EA" w:rsidR="006C1004" w:rsidRDefault="006C1004" w:rsidP="00441AA9">
      <w:r>
        <w:t>In order to propose a set of attributes the question</w:t>
      </w:r>
      <w:r w:rsidR="00916951">
        <w:t xml:space="preserve"> the question</w:t>
      </w:r>
      <w:r>
        <w:t xml:space="preserve"> “What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 xml:space="preserve">?“ was </w:t>
      </w:r>
      <w:r w:rsidR="00916951">
        <w:t>considered</w:t>
      </w:r>
      <w:r>
        <w:t>.</w:t>
      </w:r>
    </w:p>
    <w:p w14:paraId="46933B54" w14:textId="581641A3" w:rsidR="00EB6FB4" w:rsidRDefault="00992C1C" w:rsidP="009C2EFB">
      <w:r>
        <w:t>Based on ... and f</w:t>
      </w:r>
      <w:r w:rsidR="00626A50">
        <w:t>rom the perspective of e-service user, t</w:t>
      </w:r>
      <w:r w:rsidR="00EB6FB4">
        <w:t xml:space="preserve">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921919">
        <w:t>2</w:t>
      </w:r>
      <w:r w:rsidR="00EB6FB4">
        <w:t>.</w:t>
      </w:r>
      <w:r w:rsidR="00C53569">
        <w:t xml:space="preserve"> </w:t>
      </w:r>
    </w:p>
    <w:p w14:paraId="1CC1846A" w14:textId="7F837500" w:rsidR="009C2EFB" w:rsidRDefault="00441AA9" w:rsidP="00441AA9">
      <w:pPr>
        <w:jc w:val="center"/>
      </w:pPr>
      <w:r>
        <w:rPr>
          <w:noProof/>
          <w:lang w:val="en-US" w:eastAsia="en-US"/>
        </w:rPr>
        <w:lastRenderedPageBreak/>
        <mc:AlternateContent>
          <mc:Choice Requires="wps">
            <w:drawing>
              <wp:inline distT="0" distB="0" distL="0" distR="0" wp14:anchorId="712C8DF0" wp14:editId="09EF81BD">
                <wp:extent cx="3066899" cy="2004673"/>
                <wp:effectExtent l="0" t="0" r="0" b="2540"/>
                <wp:docPr id="17" name="Text Box 17"/>
                <wp:cNvGraphicFramePr/>
                <a:graphic xmlns:a="http://schemas.openxmlformats.org/drawingml/2006/main">
                  <a:graphicData uri="http://schemas.microsoft.com/office/word/2010/wordprocessingShape">
                    <wps:wsp>
                      <wps:cNvSpPr txBox="1"/>
                      <wps:spPr>
                        <a:xfrm>
                          <a:off x="0" y="0"/>
                          <a:ext cx="3066899" cy="200467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5">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38" type="#_x0000_t202" style="width:241.5pt;height:157.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" filled="f" stroked="f">
                <v:textbox>
                  <w:txbxContent>
                    <w:p w14:paraId="565A1E22" w14:textId="77777777" w:rsidR="00441AA9" w:rsidRDefault="00441AA9" w:rsidP="00441AA9">
                      <w:pPr>
                        <w:keepNext/>
                      </w:pPr>
                      <w:r>
                        <w:rPr>
                          <w:noProof/>
                          <w:lang w:val="en-US" w:eastAsia="en-US"/>
                        </w:rPr>
                        <w:drawing>
                          <wp:inline distT="0" distB="0" distL="0" distR="0" wp14:anchorId="2266BAB4" wp14:editId="65D8D8E1">
                            <wp:extent cx="2840036" cy="1432539"/>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6">
                                      <a:extLst>
                                        <a:ext uri="{28A0092B-C50C-407E-A947-70E740481C1C}">
                                          <a14:useLocalDpi xmlns:a14="http://schemas.microsoft.com/office/drawing/2010/main" val="0"/>
                                        </a:ext>
                                      </a:extLst>
                                    </a:blip>
                                    <a:srcRect t="5132"/>
                                    <a:stretch/>
                                  </pic:blipFill>
                                  <pic:spPr bwMode="auto">
                                    <a:xfrm>
                                      <a:off x="0" y="0"/>
                                      <a:ext cx="2840882" cy="1432966"/>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77777777" w:rsidR="00441AA9" w:rsidRDefault="00441AA9" w:rsidP="00441AA9">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E-Service model for Quality in use</w:t>
                      </w:r>
                    </w:p>
                    <w:p w14:paraId="5027D016" w14:textId="77777777" w:rsidR="00441AA9" w:rsidRDefault="00441AA9" w:rsidP="00441AA9"/>
                  </w:txbxContent>
                </v:textbox>
                <w10:anchorlock/>
              </v:shape>
            </w:pict>
          </mc:Fallback>
        </mc:AlternateContent>
      </w:r>
    </w:p>
    <w:p w14:paraId="50B2D401" w14:textId="77777777" w:rsidR="00EB7EB8" w:rsidRPr="00C614AC" w:rsidRDefault="00EB7EB8" w:rsidP="00EB7EB8">
      <w:r w:rsidRPr="00C614AC">
        <w:rPr>
          <w:b/>
        </w:rPr>
        <w:t>Convenience</w:t>
      </w:r>
      <w:r>
        <w:t xml:space="preserve"> ...</w:t>
      </w:r>
    </w:p>
    <w:p w14:paraId="777C0459" w14:textId="77777777" w:rsidR="00EB7EB8" w:rsidRDefault="00EB7EB8" w:rsidP="00EB7EB8">
      <w:r w:rsidRPr="008A6CF6">
        <w:rPr>
          <w:b/>
        </w:rPr>
        <w:t>Performance</w:t>
      </w:r>
      <w:r>
        <w:t xml:space="preserve"> refers to how an e-service provides responce and processing times when by performing its functions, meet requirements.</w:t>
      </w:r>
    </w:p>
    <w:p w14:paraId="6BBFD04D" w14:textId="77777777" w:rsidR="00EB7EB8" w:rsidRDefault="00EB7EB8" w:rsidP="00EB7EB8">
      <w:r w:rsidRPr="007B75D6">
        <w:rPr>
          <w:b/>
        </w:rPr>
        <w:t>Trustworthiness</w:t>
      </w:r>
      <w:r>
        <w:t xml:space="preserve"> is the integrity of a system that errors or attacks will not lead to damage to the state of the system, including data, code, etc</w:t>
      </w:r>
      <w:sdt>
        <w:sdtPr>
          <w:id w:val="-1829424371"/>
          <w:citation/>
        </w:sdtPr>
        <w:sdtEndPr/>
        <w:sdtContent>
          <w:r>
            <w:fldChar w:fldCharType="begin"/>
          </w:r>
          <w:r>
            <w:rPr>
              <w:lang w:val="en-US"/>
            </w:rPr>
            <w:instrText xml:space="preserve"> CITATION BSI11 \l 1033 </w:instrText>
          </w:r>
          <w:r>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fldChar w:fldCharType="end"/>
          </w:r>
        </w:sdtContent>
      </w:sdt>
      <w:r>
        <w:t>.</w:t>
      </w:r>
    </w:p>
    <w:p w14:paraId="38A7117C" w14:textId="77777777" w:rsidR="00EB7EB8" w:rsidRDefault="00EB7EB8" w:rsidP="00EB7EB8">
      <w:r w:rsidRPr="00AC460C">
        <w:rPr>
          <w:b/>
        </w:rPr>
        <w:t>Compatibility</w:t>
      </w:r>
      <w:r>
        <w:t>, we define it as the degree to work or share information with other e-services of same type in which an e-service can be used in building new e-services regardless the hardware for software environment.</w:t>
      </w:r>
    </w:p>
    <w:p w14:paraId="5DD6F9FD" w14:textId="1B41362B" w:rsidR="000727D9" w:rsidRDefault="000727D9" w:rsidP="000727D9">
      <w:pPr>
        <w:pStyle w:val="Heading2"/>
      </w:pPr>
      <w:bookmarkStart w:id="44" w:name="_Toc332882824"/>
      <w:r>
        <w:t>Product quality model for e-services</w:t>
      </w:r>
      <w:bookmarkEnd w:id="44"/>
    </w:p>
    <w:p w14:paraId="29F5A884" w14:textId="77777777" w:rsidR="00C8443A" w:rsidRPr="00ED16BD" w:rsidRDefault="00C8443A" w:rsidP="00C8443A">
      <w:r w:rsidRPr="00ED16BD">
        <w:t xml:space="preserve">According to </w:t>
      </w:r>
      <w:sdt>
        <w:sdtPr>
          <w:rPr>
            <w:rFonts w:eastAsiaTheme="minorEastAsia"/>
            <w:noProof/>
          </w:rPr>
          <w:id w:val="668912018"/>
          <w:citation/>
        </w:sdtPr>
        <w:sdtEnd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435390" w:rsidRPr="00435390">
            <w:rPr>
              <w:rFonts w:eastAsiaTheme="minorEastAsia"/>
              <w:noProof/>
              <w:lang w:val="en-US"/>
            </w:rPr>
            <w:t>[</w:t>
          </w:r>
          <w:hyperlink w:anchor="May" w:history="1">
            <w:r w:rsidR="00435390" w:rsidRPr="00435390">
              <w:rPr>
                <w:rFonts w:eastAsiaTheme="minorEastAsia"/>
                <w:noProof/>
                <w:lang w:val="en-US"/>
              </w:rPr>
              <w:t>6</w:t>
            </w:r>
          </w:hyperlink>
          <w:r w:rsidR="00435390" w:rsidRPr="00435390">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and assess the level of quality of a product through internal measures of inherent properties of the software, and through external measures of the behavior of the systems of which the software is part.</w:t>
      </w:r>
    </w:p>
    <w:p w14:paraId="00A160FE" w14:textId="2994C92F" w:rsidR="00F73456" w:rsidRDefault="00556854" w:rsidP="00F73456">
      <w:r>
        <w:t xml:space="preserve">Product quality model </w:t>
      </w:r>
      <w:r w:rsidR="00121269">
        <w:t xml:space="preserve">represents the </w:t>
      </w:r>
      <w:r w:rsidR="00DE1D81">
        <w:t xml:space="preserve">characteristics expected by e-services </w:t>
      </w:r>
      <w:r w:rsidR="00B51288">
        <w:t>users</w:t>
      </w:r>
      <w:r w:rsidR="00665467">
        <w:t>.</w:t>
      </w:r>
    </w:p>
    <w:p w14:paraId="6A1EE9DF" w14:textId="638E9AAB" w:rsidR="006C5A7C" w:rsidRDefault="006C5A7C" w:rsidP="006C5A7C">
      <w:r>
        <w:t>In order to propose a set of attributes the question the question “What are the qualitative characteristics of an e-service from the provider perspective?“ was considered.</w:t>
      </w:r>
    </w:p>
    <w:p w14:paraId="476F4878" w14:textId="4F8748A7" w:rsidR="002C0F42" w:rsidRDefault="0070560E" w:rsidP="002C0F42">
      <w:r>
        <w:t>Based on ... and f</w:t>
      </w:r>
      <w:r w:rsidR="002C0F42">
        <w:t xml:space="preserve">rom the perspective of e-service </w:t>
      </w:r>
      <w:r w:rsidR="00121269">
        <w:t>provider</w:t>
      </w:r>
      <w:r w:rsidR="002C0F42">
        <w:t xml:space="preserve">, the attributes for product quality considered </w:t>
      </w:r>
      <w:r w:rsidR="00121269">
        <w:t>on</w:t>
      </w:r>
      <w:r w:rsidR="002C0F42">
        <w:t xml:space="preserve"> this thesis work are: Compatibility, Funcionality, and Reliability, depicted in Figure 3.</w:t>
      </w:r>
    </w:p>
    <w:p w14:paraId="32CFA369" w14:textId="321EDB5E" w:rsidR="00315C22" w:rsidRDefault="004D14D7" w:rsidP="00975F82">
      <w:pPr>
        <w:jc w:val="center"/>
      </w:pPr>
      <w:r>
        <w:rPr>
          <w:noProof/>
          <w:lang w:val="en-US" w:eastAsia="en-US"/>
        </w:rPr>
        <w:lastRenderedPageBreak/>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7">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39"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N31vtMCAAAY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" filled="f" stroked="f">
                <v:textbox>
                  <w:txbxContent>
                    <w:p w14:paraId="47506F1E" w14:textId="77777777" w:rsidR="00470E75" w:rsidRDefault="002C0F42"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8">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21077F35" w:rsidR="00470E75" w:rsidRDefault="00470E75" w:rsidP="00975F82">
                      <w:pPr>
                        <w:pStyle w:val="Caption"/>
                      </w:pPr>
                      <w:r>
                        <w:t xml:space="preserve">Figure </w:t>
                      </w:r>
                      <w:r>
                        <w:fldChar w:fldCharType="begin"/>
                      </w:r>
                      <w:r>
                        <w:instrText xml:space="preserve"> SEQ Figure \* ARABIC </w:instrText>
                      </w:r>
                      <w:r>
                        <w:fldChar w:fldCharType="separate"/>
                      </w:r>
                      <w:r>
                        <w:rPr>
                          <w:noProof/>
                        </w:rPr>
                        <w:t>3</w:t>
                      </w:r>
                      <w:r>
                        <w:fldChar w:fldCharType="end"/>
                      </w:r>
                      <w:r w:rsidR="00975F82">
                        <w:t>.</w:t>
                      </w:r>
                      <w:r>
                        <w:t xml:space="preserve"> E-Service Product Quality Model</w:t>
                      </w:r>
                    </w:p>
                    <w:p w14:paraId="3215C6EB" w14:textId="1E08812D" w:rsidR="002C0F42" w:rsidRDefault="002C0F42" w:rsidP="00975F82">
                      <w:pPr>
                        <w:jc w:val="center"/>
                      </w:pPr>
                    </w:p>
                  </w:txbxContent>
                </v:textbox>
                <w10:anchorlock/>
              </v:shape>
            </w:pict>
          </mc:Fallback>
        </mc:AlternateContent>
      </w:r>
    </w:p>
    <w:p w14:paraId="43D044D2" w14:textId="09343985" w:rsidR="00AD1296" w:rsidRDefault="00AD1296" w:rsidP="00F73456">
      <w:r>
        <w:t xml:space="preserve">Hypothesis: </w:t>
      </w:r>
      <w:r w:rsidR="00931105">
        <w:t>Compatibility, Functionality</w:t>
      </w:r>
      <w:r w:rsidR="009D7E8F">
        <w:t>,</w:t>
      </w:r>
      <w:r w:rsidR="00931105">
        <w:t xml:space="preserve"> and Reliability</w:t>
      </w:r>
      <w:r>
        <w:t xml:space="preserve"> contribute to the quality provided in e-services</w:t>
      </w:r>
      <w:r w:rsidR="00A37E03">
        <w:t xml:space="preserve"> for users</w:t>
      </w:r>
      <w:r>
        <w:t>.</w:t>
      </w:r>
    </w:p>
    <w:p w14:paraId="0AA237CF" w14:textId="77777777" w:rsidR="00F23E79" w:rsidRDefault="00F23E79" w:rsidP="00F23E79">
      <w:r w:rsidRPr="00AC460C">
        <w:rPr>
          <w:b/>
        </w:rPr>
        <w:t>Compatibility</w:t>
      </w:r>
      <w:r>
        <w:t>, we define it as the degree to work or share information with other e-services of same type in which an e-service can be used in building new e-services regardless the hardware for software environment.</w:t>
      </w:r>
    </w:p>
    <w:p w14:paraId="78F0375F" w14:textId="77777777" w:rsidR="00F23E79" w:rsidRPr="005249C4" w:rsidRDefault="00F23E79" w:rsidP="00F23E79">
      <w:r>
        <w:rPr>
          <w:b/>
        </w:rPr>
        <w:t>Functionality</w:t>
      </w:r>
      <w:r>
        <w:t xml:space="preserve"> it refers to the service characteristics regarding the functions and availability of the e-service.</w:t>
      </w:r>
    </w:p>
    <w:p w14:paraId="32892210" w14:textId="77777777" w:rsidR="00F23E79" w:rsidRDefault="00F23E79" w:rsidP="00F23E79">
      <w:r w:rsidRPr="002E7E8A">
        <w:rPr>
          <w:b/>
        </w:rPr>
        <w:t>Reliability</w:t>
      </w:r>
      <w:r>
        <w:rPr>
          <w:b/>
        </w:rPr>
        <w:t xml:space="preserve"> </w:t>
      </w:r>
      <w:r>
        <w:t xml:space="preserve">is defined as the ability to perform the promised service dependably and accurately </w:t>
      </w:r>
      <w:sdt>
        <w:sdtPr>
          <w:id w:val="-2136018474"/>
          <w:citation/>
        </w:sdtPr>
        <w:sdtEndPr/>
        <w:sdtContent>
          <w:r>
            <w:fldChar w:fldCharType="begin"/>
          </w:r>
          <w:r>
            <w:rPr>
              <w:lang w:val="en-US"/>
            </w:rPr>
            <w:instrText xml:space="preserve"> CITATION Had14 \l 1033 </w:instrText>
          </w:r>
          <w:r>
            <w:fldChar w:fldCharType="separate"/>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fldChar w:fldCharType="end"/>
          </w:r>
        </w:sdtContent>
      </w:sdt>
      <w:r>
        <w:t xml:space="preserve">. Comprises four items related to accurate online transactions, accurate records, correct performance and fulfillment, correct performance and fulfillment of promises </w:t>
      </w:r>
      <w:sdt>
        <w:sdtPr>
          <w:id w:val="1316228605"/>
          <w:citation/>
        </w:sdtPr>
        <w:sdtEndPr/>
        <w:sdtContent>
          <w:r>
            <w:fldChar w:fldCharType="begin"/>
          </w:r>
          <w:r>
            <w:rPr>
              <w:lang w:val="en-US"/>
            </w:rPr>
            <w:instrText xml:space="preserve"> CITATION ZYa04 \l 1033 </w:instrText>
          </w:r>
          <w:r>
            <w:fldChar w:fldCharType="separate"/>
          </w:r>
          <w:r w:rsidR="00435390" w:rsidRPr="00435390">
            <w:rPr>
              <w:noProof/>
              <w:lang w:val="en-US"/>
            </w:rPr>
            <w:t>[</w:t>
          </w:r>
          <w:hyperlink w:anchor="ZYa04" w:history="1">
            <w:r w:rsidR="00435390" w:rsidRPr="00435390">
              <w:rPr>
                <w:noProof/>
                <w:lang w:val="en-US"/>
              </w:rPr>
              <w:t>44</w:t>
            </w:r>
          </w:hyperlink>
          <w:r w:rsidR="00435390" w:rsidRPr="00435390">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EndPr/>
        <w:sdtContent>
          <w:r>
            <w:fldChar w:fldCharType="begin"/>
          </w:r>
          <w:r>
            <w:rPr>
              <w:lang w:val="en-US"/>
            </w:rPr>
            <w:instrText xml:space="preserve"> CITATION RLa10 \l 1033 </w:instrText>
          </w:r>
          <w:r>
            <w:fldChar w:fldCharType="separate"/>
          </w:r>
          <w:r w:rsidR="00435390">
            <w:rPr>
              <w:noProof/>
              <w:lang w:val="en-US"/>
            </w:rPr>
            <w:t xml:space="preserve"> </w:t>
          </w:r>
          <w:r w:rsidR="00435390" w:rsidRPr="00435390">
            <w:rPr>
              <w:noProof/>
              <w:lang w:val="en-US"/>
            </w:rPr>
            <w:t>[</w:t>
          </w:r>
          <w:hyperlink w:anchor="RLa10" w:history="1">
            <w:r w:rsidR="00435390" w:rsidRPr="00435390">
              <w:rPr>
                <w:noProof/>
                <w:lang w:val="en-US"/>
              </w:rPr>
              <w:t>31</w:t>
            </w:r>
          </w:hyperlink>
          <w:r w:rsidR="00435390" w:rsidRPr="00435390">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EndPr/>
        <w:sdtContent>
          <w:r>
            <w:fldChar w:fldCharType="begin"/>
          </w:r>
          <w:r>
            <w:rPr>
              <w:lang w:val="en-US"/>
            </w:rPr>
            <w:instrText xml:space="preserve"> CITATION HLi091 \l 1033 </w:instrText>
          </w:r>
          <w:r>
            <w:fldChar w:fldCharType="separate"/>
          </w:r>
          <w:r w:rsidR="00435390">
            <w:rPr>
              <w:noProof/>
              <w:lang w:val="en-US"/>
            </w:rPr>
            <w:t xml:space="preserve"> </w:t>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fldChar w:fldCharType="end"/>
          </w:r>
        </w:sdtContent>
      </w:sdt>
      <w:r>
        <w:t>.</w:t>
      </w:r>
    </w:p>
    <w:p w14:paraId="0EA6E14B" w14:textId="2674ADAB" w:rsidR="00457DEC" w:rsidRDefault="00CD515B" w:rsidP="00457DEC">
      <w:pPr>
        <w:pStyle w:val="Heading2"/>
      </w:pPr>
      <w:bookmarkStart w:id="45" w:name="_Toc332882825"/>
      <w:r>
        <w:t>Quality in use model</w:t>
      </w:r>
      <w:r w:rsidR="00457DEC">
        <w:t xml:space="preserve"> </w:t>
      </w:r>
      <w:r w:rsidR="003A703A">
        <w:t>and AUES</w:t>
      </w:r>
      <w:r w:rsidR="00F95EF5">
        <w:t xml:space="preserve"> dimensions</w:t>
      </w:r>
      <w:bookmarkEnd w:id="45"/>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perceptions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w:lastRenderedPageBreak/>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9">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0"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Dgl5QO0wIAABgGAAAOAAAAAAAAAAAAAAAAACwCAABkcnMvZTJvRG9jLnht&#10;bFBLAQItABQABgAIAAAAIQBSSJlm2gAAAAUBAAAPAAAAAAAAAAAAAAAAACsFAABkcnMvZG93bnJl&#10;di54bWxQSwUGAAAAAAQABADzAAAAMgYAAAAA&#10;" filled="f" stroked="f">
                <v:textbox>
                  <w:txbxContent>
                    <w:p w14:paraId="3A3A4BBE" w14:textId="77777777" w:rsidR="002C2900" w:rsidRDefault="002C2900"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30">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54670475" w:rsidR="002C2900" w:rsidRDefault="002C2900" w:rsidP="002C2900">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Relationships between quality in use model and AUES dimensions</w:t>
                      </w:r>
                    </w:p>
                    <w:p w14:paraId="45278D5B" w14:textId="2EDEF3C3" w:rsidR="002C2900" w:rsidRDefault="002C2900"/>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6" w:name="_Toc332882826"/>
      <w:r>
        <w:t xml:space="preserve">Quality product model </w:t>
      </w:r>
      <w:r w:rsidR="00C976C5">
        <w:t>and AUES</w:t>
      </w:r>
      <w:r w:rsidR="006C1F7A">
        <w:t xml:space="preserve"> dimensions</w:t>
      </w:r>
      <w:bookmarkEnd w:id="46"/>
    </w:p>
    <w:p w14:paraId="64B6DF2B" w14:textId="1A562929" w:rsidR="0095679B" w:rsidRDefault="008F5B97" w:rsidP="0095679B">
      <w:r>
        <w:t>// E-service provider perceptions</w:t>
      </w:r>
    </w:p>
    <w:p w14:paraId="19C27DF1" w14:textId="0F6F4AD4" w:rsidR="00D13634" w:rsidRDefault="00235A05" w:rsidP="0095679B">
      <w:r>
        <w:t>Figure 6, shows the quality product model (Chapter , Part )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31">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1"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6e9tICAAAW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" filled="f" stroked="f">
                <v:textbox>
                  <w:txbxContent>
                    <w:p w14:paraId="371F1E84" w14:textId="77777777" w:rsidR="00235A05" w:rsidRDefault="00235A05"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32">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1DC27A22" w:rsidR="00235A05" w:rsidRDefault="00235A05" w:rsidP="00235A05">
                      <w:pPr>
                        <w:pStyle w:val="Caption"/>
                        <w:jc w:val="both"/>
                      </w:pPr>
                      <w:r>
                        <w:t xml:space="preserve">Figure </w:t>
                      </w:r>
                      <w:r>
                        <w:fldChar w:fldCharType="begin"/>
                      </w:r>
                      <w:r>
                        <w:instrText xml:space="preserve"> SEQ Figure \* ARABIC </w:instrText>
                      </w:r>
                      <w:r>
                        <w:fldChar w:fldCharType="separate"/>
                      </w:r>
                      <w:r>
                        <w:rPr>
                          <w:noProof/>
                        </w:rPr>
                        <w:t>6</w:t>
                      </w:r>
                      <w:r>
                        <w:fldChar w:fldCharType="end"/>
                      </w:r>
                      <w:r>
                        <w:t>. Relationships between product quality modela dn AUES dimensions</w:t>
                      </w:r>
                    </w:p>
                    <w:p w14:paraId="3B965938" w14:textId="3BB202B8" w:rsidR="00235A05" w:rsidRDefault="00235A05" w:rsidP="00235A05"/>
                  </w:txbxContent>
                </v:textbox>
                <w10:anchorlock/>
              </v:shape>
            </w:pict>
          </mc:Fallback>
        </mc:AlternateContent>
      </w:r>
    </w:p>
    <w:p w14:paraId="4AC04122" w14:textId="33BE7FBD" w:rsidR="00D84B52" w:rsidRDefault="003252E2" w:rsidP="003252E2">
      <w:pPr>
        <w:pStyle w:val="Heading2"/>
      </w:pPr>
      <w:bookmarkStart w:id="47" w:name="_Toc332882827"/>
      <w:r>
        <w:t>Quality in use, Product quality models and AUES dimensions</w:t>
      </w:r>
      <w:bookmarkEnd w:id="47"/>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w:lastRenderedPageBreak/>
        <mc:AlternateContent>
          <mc:Choice Requires="wps">
            <w:drawing>
              <wp:inline distT="0" distB="0" distL="0" distR="0" wp14:anchorId="0806D7BB" wp14:editId="0A4D9B56">
                <wp:extent cx="4676140" cy="41361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1361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33">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2" type="#_x0000_t202" style="width:368.2pt;height:325.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" filled="f" stroked="f">
                <v:textbox>
                  <w:txbxContent>
                    <w:p w14:paraId="21FE95FA" w14:textId="2BD03E8D" w:rsidR="00F0197E" w:rsidRDefault="003F76E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34">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08DB1A21" w:rsidR="00F0197E" w:rsidRDefault="00F0197E" w:rsidP="00F0197E">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Quality in use, Product quality and AUES dimensions</w:t>
                      </w:r>
                    </w:p>
                    <w:p w14:paraId="1E671FE0" w14:textId="65B9BFC3" w:rsidR="00F0197E" w:rsidRDefault="00F0197E" w:rsidP="00F0197E"/>
                  </w:txbxContent>
                </v:textbox>
                <w10:anchorlock/>
              </v:shape>
            </w:pict>
          </mc:Fallback>
        </mc:AlternateContent>
      </w:r>
    </w:p>
    <w:p w14:paraId="251EA98B" w14:textId="76649EF6" w:rsidR="00F0197E" w:rsidRDefault="00FC492F" w:rsidP="003252E2">
      <w:r>
        <w:t xml:space="preserve">Table </w:t>
      </w:r>
      <w:r w:rsidR="00E26FB2">
        <w:t>2</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mc:AlternateContent>
          <mc:Choice Requires="wps">
            <w:drawing>
              <wp:inline distT="0" distB="0" distL="0" distR="0" wp14:anchorId="432B019C" wp14:editId="44057336">
                <wp:extent cx="5779527" cy="2628900"/>
                <wp:effectExtent l="0" t="0" r="0" b="12700"/>
                <wp:docPr id="42" name="Text Box 42"/>
                <wp:cNvGraphicFramePr/>
                <a:graphic xmlns:a="http://schemas.openxmlformats.org/drawingml/2006/main">
                  <a:graphicData uri="http://schemas.microsoft.com/office/word/2010/wordprocessingShape">
                    <wps:wsp>
                      <wps:cNvSpPr txBox="1"/>
                      <wps:spPr>
                        <a:xfrm>
                          <a:off x="0" y="0"/>
                          <a:ext cx="5779527"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5">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3" type="#_x0000_t202" style="width:455.1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" filled="f" stroked="f">
                <v:textbox>
                  <w:txbxContent>
                    <w:p w14:paraId="41CE2211" w14:textId="4E85950C" w:rsidR="005565C9" w:rsidRDefault="005565C9" w:rsidP="005565C9">
                      <w:pPr>
                        <w:pStyle w:val="Caption"/>
                        <w:keepNext/>
                      </w:pPr>
                      <w:r>
                        <w:t xml:space="preserve">Table </w:t>
                      </w:r>
                      <w:r>
                        <w:fldChar w:fldCharType="begin"/>
                      </w:r>
                      <w:r>
                        <w:instrText xml:space="preserve"> SEQ Table \* ARABIC </w:instrText>
                      </w:r>
                      <w:r>
                        <w:fldChar w:fldCharType="separate"/>
                      </w:r>
                      <w:r>
                        <w:rPr>
                          <w:noProof/>
                        </w:rPr>
                        <w:t>2</w:t>
                      </w:r>
                      <w:r>
                        <w:fldChar w:fldCharType="end"/>
                      </w:r>
                      <w:r>
                        <w:t xml:space="preserve">. Relationships between </w:t>
                      </w:r>
                      <w:r w:rsidR="007361A3">
                        <w:t>e-service q</w:t>
                      </w:r>
                      <w:r>
                        <w:t xml:space="preserve">ualitative characteristics and AUES </w:t>
                      </w:r>
                      <w:r w:rsidR="007361A3">
                        <w:t>q</w:t>
                      </w:r>
                      <w:r>
                        <w:t>uality dimensions</w:t>
                      </w:r>
                    </w:p>
                    <w:p w14:paraId="3B680B38" w14:textId="6E97774E" w:rsidR="005A1C6B" w:rsidRDefault="00A77F9E"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36">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8" w:name="_Toc332882828"/>
      <w:r w:rsidRPr="00B35649">
        <w:t>Hypothesis on e-services AUES dimensions and Qualitative chara</w:t>
      </w:r>
      <w:r w:rsidRPr="00B35649">
        <w:t>c</w:t>
      </w:r>
      <w:r w:rsidRPr="00B35649">
        <w:t>teristics</w:t>
      </w:r>
      <w:bookmarkEnd w:id="48"/>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lastRenderedPageBreak/>
        <w:t>H</w:t>
      </w:r>
      <w:r w:rsidR="004776C0" w:rsidRPr="006D7C29">
        <w:rPr>
          <w:b/>
        </w:rPr>
        <w:t>4.6.2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015B7A9D" w:rsidR="002A7C9A" w:rsidRPr="00B35649" w:rsidRDefault="002A7C9A" w:rsidP="00B35649">
      <w:r>
        <w:t>Previous hypothesis are depicted on Figure 7.</w:t>
      </w:r>
    </w:p>
    <w:p w14:paraId="3E3226BB" w14:textId="41DD5FF4" w:rsidR="007F6272" w:rsidRDefault="003D5370" w:rsidP="00340709">
      <w:pPr>
        <w:pStyle w:val="Heading2"/>
      </w:pPr>
      <w:bookmarkStart w:id="49" w:name="_Toc332882829"/>
      <w:r>
        <w:t>AUES and k</w:t>
      </w:r>
      <w:r w:rsidR="007F6272">
        <w:t>ey e-service dimensional components</w:t>
      </w:r>
      <w:bookmarkEnd w:id="49"/>
      <w:r w:rsidR="007F6272">
        <w:t xml:space="preserve"> </w:t>
      </w:r>
    </w:p>
    <w:p w14:paraId="368ED074" w14:textId="1FDFC05E" w:rsidR="005D5AB9" w:rsidRDefault="005D5AB9" w:rsidP="00553C49">
      <w:r>
        <w:t>Based on ...</w:t>
      </w:r>
    </w:p>
    <w:p w14:paraId="3DB4920D" w14:textId="0CDC08E8" w:rsidR="00674462" w:rsidRDefault="00553C49" w:rsidP="00553C49">
      <w:r>
        <w:t>Figure 7 shows four proposed dimensions  (Chapter 3, Part 1)</w:t>
      </w:r>
      <w:r w:rsidR="00752BC7">
        <w:t xml:space="preserve"> with</w:t>
      </w:r>
      <w:r>
        <w:t xml:space="preserve"> a set of components for each</w:t>
      </w:r>
      <w:r w:rsidR="00752BC7">
        <w:t xml:space="preserve"> one of AUES</w:t>
      </w:r>
      <w:r>
        <w:t xml:space="preserve"> dimension</w:t>
      </w:r>
      <w:r w:rsidR="00752BC7">
        <w:t>s</w:t>
      </w:r>
      <w:r>
        <w:t>.</w:t>
      </w:r>
    </w:p>
    <w:p w14:paraId="0E4DD752" w14:textId="1E40B6D6" w:rsidR="004365A7" w:rsidRDefault="00674462" w:rsidP="00674462">
      <w:pPr>
        <w:jc w:val="center"/>
      </w:pPr>
      <w:r>
        <w:rPr>
          <w:noProof/>
          <w:lang w:val="en-US" w:eastAsia="en-US"/>
        </w:rPr>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7">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4"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" filled="f" stroked="f">
                <v:textbox>
                  <w:txbxContent>
                    <w:p w14:paraId="5D2BE1A7" w14:textId="77777777" w:rsidR="000E269B" w:rsidRDefault="00674462"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8">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6922A989" w:rsidR="000E269B" w:rsidRDefault="000E269B" w:rsidP="000E269B">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AUES dimensions and their key components.</w:t>
                      </w:r>
                    </w:p>
                    <w:p w14:paraId="22196177" w14:textId="1734BC63" w:rsidR="00674462" w:rsidRDefault="00674462" w:rsidP="00674462"/>
                  </w:txbxContent>
                </v:textbox>
                <w10:anchorlock/>
              </v:shape>
            </w:pict>
          </mc:Fallback>
        </mc:AlternateContent>
      </w:r>
    </w:p>
    <w:p w14:paraId="17DB692B" w14:textId="0C49F128" w:rsidR="00B80230" w:rsidRDefault="00124CCC" w:rsidP="00B80230">
      <w:pPr>
        <w:jc w:val="left"/>
      </w:pPr>
      <w:r>
        <w:lastRenderedPageBreak/>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50" w:name="_Toc332882830"/>
      <w:r>
        <w:t>Accessibility</w:t>
      </w:r>
      <w:r w:rsidR="00E507E2">
        <w:t xml:space="preserve"> key components</w:t>
      </w:r>
      <w:bookmarkEnd w:id="50"/>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EndPr/>
        <w:sdtContent>
          <w:r w:rsidR="009D35E7">
            <w:fldChar w:fldCharType="begin"/>
          </w:r>
          <w:r w:rsidR="009D35E7" w:rsidRPr="008C67D3">
            <w:rPr>
              <w:lang w:val="en-US"/>
            </w:rPr>
            <w:instrText xml:space="preserve"> CITATION KWa02 \l 1033 </w:instrText>
          </w:r>
          <w:r w:rsidR="009D35E7">
            <w:fldChar w:fldCharType="separate"/>
          </w:r>
          <w:r w:rsidR="00435390" w:rsidRPr="00435390">
            <w:rPr>
              <w:noProof/>
              <w:lang w:val="en-US"/>
            </w:rPr>
            <w:t>[</w:t>
          </w:r>
          <w:hyperlink w:anchor="KWa02" w:history="1">
            <w:r w:rsidR="00435390" w:rsidRPr="00435390">
              <w:rPr>
                <w:noProof/>
                <w:lang w:val="en-US"/>
              </w:rPr>
              <w:t>45</w:t>
            </w:r>
          </w:hyperlink>
          <w:r w:rsidR="00435390" w:rsidRPr="00435390">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EndPr/>
        <w:sdtContent>
          <w:r w:rsidR="00D134EE">
            <w:fldChar w:fldCharType="begin"/>
          </w:r>
          <w:r w:rsidR="00D134EE" w:rsidRPr="008C67D3">
            <w:rPr>
              <w:lang w:val="en-US"/>
            </w:rPr>
            <w:instrText xml:space="preserve"> CITATION HLi091 \l 1033 </w:instrText>
          </w:r>
          <w:r w:rsidR="00D134EE">
            <w:fldChar w:fldCharType="separate"/>
          </w:r>
          <w:r w:rsidR="00435390">
            <w:rPr>
              <w:noProof/>
              <w:lang w:val="en-US"/>
            </w:rPr>
            <w:t xml:space="preserve"> </w:t>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EndPr/>
        <w:sdtContent>
          <w:r w:rsidR="005703ED">
            <w:fldChar w:fldCharType="begin"/>
          </w:r>
          <w:r w:rsidR="005703ED" w:rsidRPr="008C67D3">
            <w:rPr>
              <w:lang w:val="en-US"/>
            </w:rPr>
            <w:instrText xml:space="preserve"> CITATION MKi061 \l 1033 </w:instrText>
          </w:r>
          <w:r w:rsidR="005703ED">
            <w:fldChar w:fldCharType="separate"/>
          </w:r>
          <w:r w:rsidR="00435390" w:rsidRPr="00435390">
            <w:rPr>
              <w:noProof/>
              <w:lang w:val="en-US"/>
            </w:rPr>
            <w:t>[</w:t>
          </w:r>
          <w:hyperlink w:anchor="MKi061" w:history="1">
            <w:r w:rsidR="00435390" w:rsidRPr="00435390">
              <w:rPr>
                <w:noProof/>
                <w:lang w:val="en-US"/>
              </w:rPr>
              <w:t>40</w:t>
            </w:r>
          </w:hyperlink>
          <w:r w:rsidR="00435390" w:rsidRPr="00435390">
            <w:rPr>
              <w:noProof/>
              <w:lang w:val="en-US"/>
            </w:rPr>
            <w:t>]</w:t>
          </w:r>
          <w:r w:rsidR="005703ED">
            <w:fldChar w:fldCharType="end"/>
          </w:r>
        </w:sdtContent>
      </w:sdt>
      <w:r w:rsidR="00D134EE">
        <w:t>.</w:t>
      </w:r>
    </w:p>
    <w:p w14:paraId="493198AF" w14:textId="563AFDF1" w:rsidR="00FE3520" w:rsidRDefault="00FE3520" w:rsidP="008C67D3">
      <w:pPr>
        <w:pStyle w:val="ListParagraph"/>
        <w:numPr>
          <w:ilvl w:val="0"/>
          <w:numId w:val="31"/>
        </w:numPr>
        <w:tabs>
          <w:tab w:val="left" w:pos="1306"/>
        </w:tabs>
      </w:pPr>
      <w:r w:rsidRPr="008C67D3">
        <w:rPr>
          <w:b/>
        </w:rPr>
        <w:t>Maturity</w:t>
      </w:r>
      <w:r>
        <w:t xml:space="preserve"> is the degree to which a system, product or component meets needs for reliability under normal operation</w:t>
      </w:r>
      <w:bookmarkStart w:id="51" w:name="_Ref332718146"/>
      <w:r>
        <w:rPr>
          <w:rStyle w:val="FootnoteReference"/>
        </w:rPr>
        <w:footnoteReference w:id="5"/>
      </w:r>
      <w:bookmarkEnd w:id="51"/>
      <w:r w:rsidR="00E749C3">
        <w:t>.</w:t>
      </w:r>
    </w:p>
    <w:p w14:paraId="73E29354" w14:textId="5226122D" w:rsidR="00E749C3" w:rsidRPr="00072FB4" w:rsidRDefault="00E749C3" w:rsidP="008C67D3">
      <w:pPr>
        <w:pStyle w:val="ListParagraph"/>
        <w:numPr>
          <w:ilvl w:val="0"/>
          <w:numId w:val="31"/>
        </w:numPr>
        <w:tabs>
          <w:tab w:val="left" w:pos="1306"/>
        </w:tabs>
      </w:pPr>
      <w:r w:rsidRPr="008C67D3">
        <w:rPr>
          <w:b/>
        </w:rPr>
        <w:t>Operability</w:t>
      </w:r>
      <w:r>
        <w:t xml:space="preserve"> is the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2" w:name="_Toc332882831"/>
      <w:r>
        <w:t>Usability</w:t>
      </w:r>
      <w:r w:rsidR="00E507E2">
        <w:t xml:space="preserve"> key components</w:t>
      </w:r>
      <w:bookmarkEnd w:id="52"/>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EndPr/>
        <w:sdtContent>
          <w:r>
            <w:fldChar w:fldCharType="begin"/>
          </w:r>
          <w:r w:rsidRPr="00785795">
            <w:rPr>
              <w:lang w:val="en-US"/>
            </w:rPr>
            <w:instrText xml:space="preserve"> CITATION ZYa04 \l 1033 </w:instrText>
          </w:r>
          <w:r>
            <w:fldChar w:fldCharType="separate"/>
          </w:r>
          <w:r w:rsidR="00435390">
            <w:rPr>
              <w:noProof/>
              <w:lang w:val="en-US"/>
            </w:rPr>
            <w:t xml:space="preserve"> </w:t>
          </w:r>
          <w:r w:rsidR="00435390" w:rsidRPr="00435390">
            <w:rPr>
              <w:noProof/>
              <w:lang w:val="en-US"/>
            </w:rPr>
            <w:t>[</w:t>
          </w:r>
          <w:hyperlink w:anchor="ZYa04" w:history="1">
            <w:r w:rsidR="00435390" w:rsidRPr="00435390">
              <w:rPr>
                <w:noProof/>
                <w:lang w:val="en-US"/>
              </w:rPr>
              <w:t>44</w:t>
            </w:r>
          </w:hyperlink>
          <w:r w:rsidR="00435390" w:rsidRPr="00435390">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EndPr/>
        <w:sdtContent>
          <w:r w:rsidR="00E65D6D">
            <w:fldChar w:fldCharType="begin"/>
          </w:r>
          <w:r w:rsidR="00E65D6D">
            <w:rPr>
              <w:lang w:val="en-US"/>
            </w:rPr>
            <w:instrText xml:space="preserve"> CITATION APa05 \l 1033 </w:instrText>
          </w:r>
          <w:r w:rsidR="00E65D6D">
            <w:fldChar w:fldCharType="separate"/>
          </w:r>
          <w:r w:rsidR="00435390">
            <w:rPr>
              <w:noProof/>
              <w:lang w:val="en-US"/>
            </w:rPr>
            <w:t xml:space="preserve"> </w:t>
          </w:r>
          <w:r w:rsidR="00435390" w:rsidRPr="00435390">
            <w:rPr>
              <w:noProof/>
              <w:lang w:val="en-US"/>
            </w:rPr>
            <w:t>[</w:t>
          </w:r>
          <w:hyperlink w:anchor="APa05" w:history="1">
            <w:r w:rsidR="00435390" w:rsidRPr="00435390">
              <w:rPr>
                <w:noProof/>
                <w:lang w:val="en-US"/>
              </w:rPr>
              <w:t>42</w:t>
            </w:r>
          </w:hyperlink>
          <w:r w:rsidR="00435390" w:rsidRPr="00435390">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EndPr/>
        <w:sdtContent>
          <w:r w:rsidR="00EE52CD">
            <w:fldChar w:fldCharType="begin"/>
          </w:r>
          <w:r w:rsidR="00EE52CD">
            <w:rPr>
              <w:lang w:val="en-US"/>
            </w:rPr>
            <w:instrText xml:space="preserve"> CITATION BYo01 \l 1033 </w:instrText>
          </w:r>
          <w:r w:rsidR="00EE52CD">
            <w:fldChar w:fldCharType="separate"/>
          </w:r>
          <w:r w:rsidR="00435390">
            <w:rPr>
              <w:noProof/>
              <w:lang w:val="en-US"/>
            </w:rPr>
            <w:t xml:space="preserve"> </w:t>
          </w:r>
          <w:r w:rsidR="00435390" w:rsidRPr="00435390">
            <w:rPr>
              <w:noProof/>
              <w:lang w:val="en-US"/>
            </w:rPr>
            <w:t>[</w:t>
          </w:r>
          <w:hyperlink w:anchor="BYo01" w:history="1">
            <w:r w:rsidR="00435390" w:rsidRPr="00435390">
              <w:rPr>
                <w:noProof/>
                <w:lang w:val="en-US"/>
              </w:rPr>
              <w:t>41</w:t>
            </w:r>
          </w:hyperlink>
          <w:r w:rsidR="00435390" w:rsidRPr="00435390">
            <w:rPr>
              <w:noProof/>
              <w:lang w:val="en-US"/>
            </w:rPr>
            <w:t>]</w:t>
          </w:r>
          <w:r w:rsidR="00EE52CD">
            <w:fldChar w:fldCharType="end"/>
          </w:r>
        </w:sdtContent>
      </w:sdt>
      <w:r w:rsidR="00DF7CB7">
        <w:t>.</w:t>
      </w:r>
    </w:p>
    <w:p w14:paraId="7E56AB4A" w14:textId="2BACE668" w:rsidR="003D19A0" w:rsidRDefault="003D19A0" w:rsidP="00785795">
      <w:pPr>
        <w:pStyle w:val="ListParagraph"/>
        <w:numPr>
          <w:ilvl w:val="0"/>
          <w:numId w:val="34"/>
        </w:numPr>
      </w:pPr>
      <w:r w:rsidRPr="00785795">
        <w:rPr>
          <w:b/>
        </w:rPr>
        <w:t>Learnability</w:t>
      </w:r>
      <w:r>
        <w:t xml:space="preserve"> is the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02B744DD" w:rsidR="003D19A0" w:rsidRPr="00827C20" w:rsidRDefault="003D19A0" w:rsidP="00785795">
      <w:pPr>
        <w:pStyle w:val="ListParagraph"/>
        <w:numPr>
          <w:ilvl w:val="0"/>
          <w:numId w:val="34"/>
        </w:numPr>
      </w:pPr>
      <w:r w:rsidRPr="00785795">
        <w:rPr>
          <w:b/>
        </w:rPr>
        <w:t>User interface aesthetics</w:t>
      </w:r>
      <w:r>
        <w:t xml:space="preserve"> is the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3" w:name="_Toc332882832"/>
      <w:r>
        <w:t>Efficiency</w:t>
      </w:r>
      <w:r w:rsidR="00E507E2">
        <w:t xml:space="preserve"> key components</w:t>
      </w:r>
      <w:bookmarkEnd w:id="53"/>
    </w:p>
    <w:p w14:paraId="3D3183A2" w14:textId="3ADE68F8" w:rsidR="003B767F" w:rsidRPr="00795C1E" w:rsidRDefault="003B767F" w:rsidP="00654FE7">
      <w:pPr>
        <w:pStyle w:val="ListParagraph"/>
        <w:numPr>
          <w:ilvl w:val="0"/>
          <w:numId w:val="33"/>
        </w:numPr>
      </w:pPr>
      <w:r w:rsidRPr="00654FE7">
        <w:rPr>
          <w:b/>
        </w:rPr>
        <w:t>Fault tolerance</w:t>
      </w:r>
      <w:r>
        <w:t xml:space="preserve"> is the degree to which a system, product or component operates as intended despite the presence of hardware or software limits</w:t>
      </w:r>
      <w:bookmarkStart w:id="54" w:name="_Ref332720216"/>
      <w:r w:rsidR="00824170">
        <w:rPr>
          <w:rStyle w:val="FootnoteReference"/>
        </w:rPr>
        <w:footnoteReference w:id="6"/>
      </w:r>
      <w:bookmarkEnd w:id="54"/>
      <w:r>
        <w:t>.</w:t>
      </w:r>
    </w:p>
    <w:p w14:paraId="18D90621" w14:textId="5EFA5F79" w:rsidR="008E1F62" w:rsidRDefault="00D57D25" w:rsidP="00654FE7">
      <w:pPr>
        <w:pStyle w:val="ListParagraph"/>
        <w:numPr>
          <w:ilvl w:val="0"/>
          <w:numId w:val="33"/>
        </w:numPr>
      </w:pPr>
      <w:r w:rsidRPr="007947AC">
        <w:rPr>
          <w:b/>
        </w:rPr>
        <w:lastRenderedPageBreak/>
        <w:t>Responsiveness</w:t>
      </w:r>
      <w:r w:rsidR="003B7FBE">
        <w:t xml:space="preserve"> is the handling of problems effectively and responding to users in online environment, wich can increase the satisfaction of users</w:t>
      </w:r>
      <w:sdt>
        <w:sdtPr>
          <w:id w:val="-1391809296"/>
          <w:citation/>
        </w:sdtPr>
        <w:sdtEndPr/>
        <w:sdtContent>
          <w:r w:rsidR="00392CAA">
            <w:fldChar w:fldCharType="begin"/>
          </w:r>
          <w:r w:rsidR="00392CAA">
            <w:rPr>
              <w:lang w:val="en-US"/>
            </w:rPr>
            <w:instrText xml:space="preserve"> CITATION HLi091 \l 1033 </w:instrText>
          </w:r>
          <w:r w:rsidR="00392CAA">
            <w:fldChar w:fldCharType="separate"/>
          </w:r>
          <w:r w:rsidR="00435390">
            <w:rPr>
              <w:noProof/>
              <w:lang w:val="en-US"/>
            </w:rPr>
            <w:t xml:space="preserve"> </w:t>
          </w:r>
          <w:r w:rsidR="00435390" w:rsidRPr="00435390">
            <w:rPr>
              <w:noProof/>
              <w:lang w:val="en-US"/>
            </w:rPr>
            <w:t>[</w:t>
          </w:r>
          <w:hyperlink w:anchor="HLi091" w:history="1">
            <w:r w:rsidR="00435390" w:rsidRPr="00435390">
              <w:rPr>
                <w:noProof/>
                <w:lang w:val="en-US"/>
              </w:rPr>
              <w:t>24</w:t>
            </w:r>
          </w:hyperlink>
          <w:r w:rsidR="00435390" w:rsidRPr="00435390">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EndPr/>
        <w:sdtContent>
          <w:r w:rsidR="00A550FA">
            <w:fldChar w:fldCharType="begin"/>
          </w:r>
          <w:r w:rsidR="00A550FA">
            <w:rPr>
              <w:lang w:val="en-US"/>
            </w:rPr>
            <w:instrText xml:space="preserve"> CITATION Yan02 \l 1033 </w:instrText>
          </w:r>
          <w:r w:rsidR="00A550FA">
            <w:fldChar w:fldCharType="separate"/>
          </w:r>
          <w:r w:rsidR="00435390">
            <w:rPr>
              <w:noProof/>
              <w:lang w:val="en-US"/>
            </w:rPr>
            <w:t xml:space="preserve"> </w:t>
          </w:r>
          <w:r w:rsidR="00435390" w:rsidRPr="00435390">
            <w:rPr>
              <w:noProof/>
              <w:lang w:val="en-US"/>
            </w:rPr>
            <w:t>[</w:t>
          </w:r>
          <w:hyperlink w:anchor="Yan02" w:history="1">
            <w:r w:rsidR="00435390" w:rsidRPr="00435390">
              <w:rPr>
                <w:noProof/>
                <w:lang w:val="en-US"/>
              </w:rPr>
              <w:t>46</w:t>
            </w:r>
          </w:hyperlink>
          <w:r w:rsidR="00435390" w:rsidRPr="00435390">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EndPr/>
        <w:sdtContent>
          <w:r w:rsidR="009A0028">
            <w:fldChar w:fldCharType="begin"/>
          </w:r>
          <w:r w:rsidR="009A0028">
            <w:rPr>
              <w:lang w:val="en-US"/>
            </w:rPr>
            <w:instrText xml:space="preserve"> CITATION GGL05 \l 1033 </w:instrText>
          </w:r>
          <w:r w:rsidR="009A0028">
            <w:fldChar w:fldCharType="separate"/>
          </w:r>
          <w:r w:rsidR="00435390">
            <w:rPr>
              <w:noProof/>
              <w:lang w:val="en-US"/>
            </w:rPr>
            <w:t xml:space="preserve"> </w:t>
          </w:r>
          <w:r w:rsidR="00435390" w:rsidRPr="00435390">
            <w:rPr>
              <w:noProof/>
              <w:lang w:val="en-US"/>
            </w:rPr>
            <w:t>[</w:t>
          </w:r>
          <w:hyperlink w:anchor="GGL05" w:history="1">
            <w:r w:rsidR="00435390" w:rsidRPr="00435390">
              <w:rPr>
                <w:noProof/>
                <w:lang w:val="en-US"/>
              </w:rPr>
              <w:t>26</w:t>
            </w:r>
          </w:hyperlink>
          <w:r w:rsidR="00435390" w:rsidRPr="00435390">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EndPr/>
        <w:sdtContent>
          <w:r w:rsidR="007F657B">
            <w:fldChar w:fldCharType="begin"/>
          </w:r>
          <w:r w:rsidR="007F657B" w:rsidRPr="00654FE7">
            <w:rPr>
              <w:lang w:val="en-US"/>
            </w:rPr>
            <w:instrText xml:space="preserve"> CITATION ECr07 \l 1033 </w:instrText>
          </w:r>
          <w:r w:rsidR="007F657B">
            <w:fldChar w:fldCharType="separate"/>
          </w:r>
          <w:r w:rsidR="00435390">
            <w:rPr>
              <w:noProof/>
              <w:lang w:val="en-US"/>
            </w:rPr>
            <w:t xml:space="preserve"> </w:t>
          </w:r>
          <w:r w:rsidR="00435390" w:rsidRPr="00435390">
            <w:rPr>
              <w:noProof/>
              <w:lang w:val="en-US"/>
            </w:rPr>
            <w:t>[</w:t>
          </w:r>
          <w:hyperlink w:anchor="ECr07" w:history="1">
            <w:r w:rsidR="00435390" w:rsidRPr="00435390">
              <w:rPr>
                <w:noProof/>
                <w:lang w:val="en-US"/>
              </w:rPr>
              <w:t>38</w:t>
            </w:r>
          </w:hyperlink>
          <w:r w:rsidR="00435390" w:rsidRPr="00435390">
            <w:rPr>
              <w:noProof/>
              <w:lang w:val="en-US"/>
            </w:rPr>
            <w:t>]</w:t>
          </w:r>
          <w:r w:rsidR="007F657B">
            <w:fldChar w:fldCharType="end"/>
          </w:r>
        </w:sdtContent>
      </w:sdt>
    </w:p>
    <w:p w14:paraId="4FD12331" w14:textId="32A3D1E2"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is the degree to which the response and processing times and throughput rates of a product or system, when performing its functions, meet r</w:t>
      </w:r>
      <w:r w:rsidRPr="00654FE7">
        <w:rPr>
          <w:lang w:val="en-US"/>
        </w:rPr>
        <w:t>e</w:t>
      </w:r>
      <w:r w:rsidRPr="00654FE7">
        <w:rPr>
          <w:lang w:val="en-US"/>
        </w:rPr>
        <w:t>quirements</w:t>
      </w:r>
      <w:r w:rsidR="000C0716">
        <w:rPr>
          <w:rStyle w:val="FootnoteReference"/>
          <w:lang w:val="en-US"/>
        </w:rPr>
        <w:footnoteReference w:id="7"/>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End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435390" w:rsidRPr="00435390">
            <w:rPr>
              <w:noProof/>
              <w:lang w:val="en-US"/>
            </w:rPr>
            <w:t>[</w:t>
          </w:r>
          <w:hyperlink w:anchor="MCO09" w:history="1">
            <w:r w:rsidR="00435390" w:rsidRPr="00435390">
              <w:rPr>
                <w:noProof/>
                <w:lang w:val="en-US"/>
              </w:rPr>
              <w:t>47</w:t>
            </w:r>
          </w:hyperlink>
          <w:r w:rsidR="00435390" w:rsidRPr="00435390">
            <w:rPr>
              <w:noProof/>
              <w:lang w:val="en-US"/>
            </w:rPr>
            <w:t>]</w:t>
          </w:r>
          <w:r w:rsidR="00A80685">
            <w:rPr>
              <w:lang w:val="en-US"/>
            </w:rPr>
            <w:fldChar w:fldCharType="end"/>
          </w:r>
        </w:sdtContent>
      </w:sdt>
      <w:r w:rsidR="00A80685">
        <w:rPr>
          <w:lang w:val="en-US"/>
        </w:rPr>
        <w:t xml:space="preserve"> that lengthy process times may affect user sati</w:t>
      </w:r>
      <w:r w:rsidR="00A80685">
        <w:rPr>
          <w:lang w:val="en-US"/>
        </w:rPr>
        <w:t>s</w:t>
      </w:r>
      <w:r w:rsidR="00A80685">
        <w:rPr>
          <w:lang w:val="en-US"/>
        </w:rPr>
        <w:t>faction, user trust, and productivity negatively.</w:t>
      </w:r>
    </w:p>
    <w:p w14:paraId="1482470A" w14:textId="7D69EC93" w:rsidR="00637711" w:rsidRPr="00141832" w:rsidRDefault="00726A91" w:rsidP="00654FE7">
      <w:pPr>
        <w:pStyle w:val="ListParagraph"/>
        <w:numPr>
          <w:ilvl w:val="0"/>
          <w:numId w:val="33"/>
        </w:numPr>
      </w:pPr>
      <w:r w:rsidRPr="00654FE7">
        <w:rPr>
          <w:b/>
        </w:rPr>
        <w:t xml:space="preserve">Transaction </w:t>
      </w:r>
      <w:r w:rsidR="00637711" w:rsidRPr="00654FE7">
        <w:rPr>
          <w:b/>
        </w:rPr>
        <w:t>Capability</w:t>
      </w:r>
      <w:r w:rsidR="00B94660">
        <w:t xml:space="preserve">, this term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EndPr/>
        <w:sdtContent>
          <w:r w:rsidR="00B94660">
            <w:fldChar w:fldCharType="begin"/>
          </w:r>
          <w:r w:rsidR="00B94660" w:rsidRPr="00654FE7">
            <w:rPr>
              <w:lang w:val="en-US"/>
            </w:rPr>
            <w:instrText xml:space="preserve"> CITATION Int98 \l 1033 </w:instrText>
          </w:r>
          <w:r w:rsidR="00B94660">
            <w:fldChar w:fldCharType="separate"/>
          </w:r>
          <w:r w:rsidR="00435390" w:rsidRPr="00435390">
            <w:rPr>
              <w:noProof/>
              <w:lang w:val="en-US"/>
            </w:rPr>
            <w:t>[</w:t>
          </w:r>
          <w:hyperlink w:anchor="Int98" w:history="1">
            <w:r w:rsidR="00435390" w:rsidRPr="00435390">
              <w:rPr>
                <w:noProof/>
                <w:lang w:val="en-US"/>
              </w:rPr>
              <w:t>48</w:t>
            </w:r>
          </w:hyperlink>
          <w:r w:rsidR="00435390" w:rsidRPr="00435390">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4636791D" w:rsidR="0067118C" w:rsidRDefault="0067118C" w:rsidP="00654FE7">
      <w:pPr>
        <w:pStyle w:val="ListParagraph"/>
        <w:numPr>
          <w:ilvl w:val="1"/>
          <w:numId w:val="33"/>
        </w:numPr>
      </w:pPr>
      <w:r w:rsidRPr="00654FE7">
        <w:rPr>
          <w:b/>
        </w:rPr>
        <w:t>Completeness</w:t>
      </w:r>
      <w:r>
        <w:t xml:space="preserve"> is the degree to which the set of functions covers all the specified tasks and user objectives</w:t>
      </w:r>
      <w:bookmarkStart w:id="55" w:name="_Ref332719043"/>
      <w:r>
        <w:rPr>
          <w:rStyle w:val="FootnoteReference"/>
        </w:rPr>
        <w:footnoteReference w:id="8"/>
      </w:r>
      <w:bookmarkEnd w:id="55"/>
      <w:r>
        <w:t>.</w:t>
      </w:r>
    </w:p>
    <w:p w14:paraId="58A27689" w14:textId="53C97D76" w:rsidR="006379F7" w:rsidRPr="00D57D25" w:rsidRDefault="006379F7" w:rsidP="00654FE7">
      <w:pPr>
        <w:pStyle w:val="ListParagraph"/>
        <w:numPr>
          <w:ilvl w:val="1"/>
          <w:numId w:val="33"/>
        </w:numPr>
      </w:pPr>
      <w:r w:rsidRPr="00654FE7">
        <w:rPr>
          <w:b/>
        </w:rPr>
        <w:t>Correctness</w:t>
      </w:r>
      <w:r>
        <w:t xml:space="preserve"> is the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6" w:name="_Toc332882833"/>
      <w:r>
        <w:t>Security</w:t>
      </w:r>
      <w:r w:rsidR="00E507E2">
        <w:t xml:space="preserve"> key components</w:t>
      </w:r>
      <w:bookmarkEnd w:id="56"/>
    </w:p>
    <w:p w14:paraId="0B3243D0" w14:textId="20051117" w:rsidR="0033378B" w:rsidRPr="0033378B" w:rsidRDefault="0033378B" w:rsidP="00664B49">
      <w:pPr>
        <w:pStyle w:val="ListParagraph"/>
        <w:numPr>
          <w:ilvl w:val="0"/>
          <w:numId w:val="32"/>
        </w:numPr>
      </w:pPr>
      <w:r w:rsidRPr="00664B49">
        <w:rPr>
          <w:b/>
        </w:rPr>
        <w:t xml:space="preserve">Safety </w:t>
      </w:r>
      <w:r w:rsidR="00ED55BA">
        <w:t>is the attribute of a system that it will not incur any catastrophic failures in the interval of time when it is</w:t>
      </w:r>
      <w:r w:rsidR="00AA3C7C">
        <w:t xml:space="preserve"> in</w:t>
      </w:r>
      <w:r w:rsidR="00ED55BA">
        <w:t xml:space="preserve"> use</w:t>
      </w:r>
      <w:r w:rsidR="00AA3C7C">
        <w:t>.</w:t>
      </w:r>
      <w:sdt>
        <w:sdtPr>
          <w:id w:val="1587502582"/>
          <w:citation/>
        </w:sdtPr>
        <w:sdtEndPr/>
        <w:sdtContent>
          <w:r w:rsidR="00536858">
            <w:fldChar w:fldCharType="begin"/>
          </w:r>
          <w:r w:rsidR="00536858">
            <w:rPr>
              <w:lang w:val="en-US"/>
            </w:rPr>
            <w:instrText xml:space="preserve"> CITATION BSI11 \l 1033 </w:instrText>
          </w:r>
          <w:r w:rsidR="00536858">
            <w:fldChar w:fldCharType="separate"/>
          </w:r>
          <w:r w:rsidR="00435390">
            <w:rPr>
              <w:noProof/>
              <w:lang w:val="en-US"/>
            </w:rPr>
            <w:t xml:space="preserve"> </w:t>
          </w:r>
          <w:r w:rsidR="00435390" w:rsidRPr="00435390">
            <w:rPr>
              <w:noProof/>
              <w:lang w:val="en-US"/>
            </w:rPr>
            <w:t>[</w:t>
          </w:r>
          <w:hyperlink w:anchor="BSI11" w:history="1">
            <w:r w:rsidR="00435390" w:rsidRPr="00435390">
              <w:rPr>
                <w:noProof/>
                <w:lang w:val="en-US"/>
              </w:rPr>
              <w:t>10</w:t>
            </w:r>
          </w:hyperlink>
          <w:r w:rsidR="00435390" w:rsidRPr="00435390">
            <w:rPr>
              <w:noProof/>
              <w:lang w:val="en-US"/>
            </w:rPr>
            <w:t>]</w:t>
          </w:r>
          <w:r w:rsidR="00536858">
            <w:fldChar w:fldCharType="end"/>
          </w:r>
        </w:sdtContent>
      </w:sdt>
    </w:p>
    <w:p w14:paraId="202256DA" w14:textId="43516877" w:rsidR="00CD78FF" w:rsidRDefault="00CD78FF" w:rsidP="00664B49">
      <w:pPr>
        <w:pStyle w:val="ListParagraph"/>
        <w:numPr>
          <w:ilvl w:val="0"/>
          <w:numId w:val="32"/>
        </w:numPr>
      </w:pPr>
      <w:r w:rsidRPr="00664B49">
        <w:rPr>
          <w:b/>
        </w:rPr>
        <w:t>Authenticity</w:t>
      </w:r>
      <w:r>
        <w:t xml:space="preserve"> is the degree to which the identity of a subject or resource can be proved to be the one claimed</w:t>
      </w:r>
      <w:bookmarkStart w:id="57" w:name="_Ref332722138"/>
      <w:r w:rsidR="000F652A">
        <w:rPr>
          <w:rStyle w:val="FootnoteReference"/>
        </w:rPr>
        <w:footnoteReference w:id="9"/>
      </w:r>
      <w:bookmarkEnd w:id="57"/>
      <w:r>
        <w:t>.</w:t>
      </w:r>
    </w:p>
    <w:p w14:paraId="25DE7DAC" w14:textId="2585E44F" w:rsidR="00D74BAB" w:rsidRDefault="00380E1E" w:rsidP="00664B49">
      <w:pPr>
        <w:pStyle w:val="ListParagraph"/>
        <w:numPr>
          <w:ilvl w:val="0"/>
          <w:numId w:val="32"/>
        </w:numPr>
      </w:pPr>
      <w:r w:rsidRPr="003D3B3F">
        <w:rPr>
          <w:b/>
        </w:rPr>
        <w:lastRenderedPageBreak/>
        <w:t>Privacy</w:t>
      </w:r>
      <w:r>
        <w:t xml:space="preserve"> is the degree to which the </w:t>
      </w:r>
      <w:r w:rsidR="003D3B3F">
        <w:t>e-service</w:t>
      </w:r>
      <w:r>
        <w:t xml:space="preserve"> is safe and protects customer information</w:t>
      </w:r>
      <w:r w:rsidR="00DB2C4F">
        <w:t xml:space="preserve"> </w:t>
      </w:r>
      <w:sdt>
        <w:sdtPr>
          <w:id w:val="-1721819420"/>
          <w:citation/>
        </w:sdtPr>
        <w:sdtEndPr/>
        <w:sdtContent>
          <w:r w:rsidR="00CB65BD">
            <w:fldChar w:fldCharType="begin"/>
          </w:r>
          <w:r w:rsidR="00CB65BD" w:rsidRPr="003D3B3F">
            <w:rPr>
              <w:lang w:val="en-US"/>
            </w:rPr>
            <w:instrText xml:space="preserve"> CITATION APa05 \l 1033 </w:instrText>
          </w:r>
          <w:r w:rsidR="00CB65BD">
            <w:fldChar w:fldCharType="separate"/>
          </w:r>
          <w:r w:rsidR="00435390" w:rsidRPr="00435390">
            <w:rPr>
              <w:noProof/>
              <w:lang w:val="en-US"/>
            </w:rPr>
            <w:t>[</w:t>
          </w:r>
          <w:hyperlink w:anchor="APa05" w:history="1">
            <w:r w:rsidR="00435390" w:rsidRPr="00435390">
              <w:rPr>
                <w:noProof/>
                <w:lang w:val="en-US"/>
              </w:rPr>
              <w:t>42</w:t>
            </w:r>
          </w:hyperlink>
          <w:r w:rsidR="00435390" w:rsidRPr="00435390">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EndPr/>
        <w:sdtContent>
          <w:r w:rsidR="00683613">
            <w:fldChar w:fldCharType="begin"/>
          </w:r>
          <w:r w:rsidR="00683613">
            <w:rPr>
              <w:lang w:val="en-US"/>
            </w:rPr>
            <w:instrText xml:space="preserve"> CITATION Had14 \l 1033 </w:instrText>
          </w:r>
          <w:r w:rsidR="00683613">
            <w:fldChar w:fldCharType="separate"/>
          </w:r>
          <w:r w:rsidR="00435390">
            <w:rPr>
              <w:noProof/>
              <w:lang w:val="en-US"/>
            </w:rPr>
            <w:t xml:space="preserve"> </w:t>
          </w:r>
          <w:r w:rsidR="00435390" w:rsidRPr="00435390">
            <w:rPr>
              <w:noProof/>
              <w:lang w:val="en-US"/>
            </w:rPr>
            <w:t>[</w:t>
          </w:r>
          <w:hyperlink w:anchor="Had14" w:history="1">
            <w:r w:rsidR="00435390" w:rsidRPr="00435390">
              <w:rPr>
                <w:noProof/>
                <w:lang w:val="en-US"/>
              </w:rPr>
              <w:t>12</w:t>
            </w:r>
          </w:hyperlink>
          <w:r w:rsidR="00435390" w:rsidRPr="00435390">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EndPr/>
        <w:sdtContent>
          <w:r w:rsidR="00276B6F">
            <w:fldChar w:fldCharType="begin"/>
          </w:r>
          <w:r w:rsidR="00276B6F">
            <w:rPr>
              <w:lang w:val="en-US"/>
            </w:rPr>
            <w:instrText xml:space="preserve"> CITATION JEC06 \l 1033 </w:instrText>
          </w:r>
          <w:r w:rsidR="00276B6F">
            <w:fldChar w:fldCharType="separate"/>
          </w:r>
          <w:r w:rsidR="00435390">
            <w:rPr>
              <w:noProof/>
              <w:lang w:val="en-US"/>
            </w:rPr>
            <w:t xml:space="preserve"> </w:t>
          </w:r>
          <w:r w:rsidR="00435390" w:rsidRPr="00435390">
            <w:rPr>
              <w:noProof/>
              <w:lang w:val="en-US"/>
            </w:rPr>
            <w:t>[</w:t>
          </w:r>
          <w:hyperlink w:anchor="JEC06" w:history="1">
            <w:r w:rsidR="00435390" w:rsidRPr="00435390">
              <w:rPr>
                <w:noProof/>
                <w:lang w:val="en-US"/>
              </w:rPr>
              <w:t>13</w:t>
            </w:r>
          </w:hyperlink>
          <w:r w:rsidR="00435390" w:rsidRPr="00435390">
            <w:rPr>
              <w:noProof/>
              <w:lang w:val="en-US"/>
            </w:rPr>
            <w:t>]</w:t>
          </w:r>
          <w:r w:rsidR="00276B6F">
            <w:fldChar w:fldCharType="end"/>
          </w:r>
        </w:sdtContent>
      </w:sdt>
      <w:r w:rsidR="003B49C0">
        <w:t xml:space="preserve">. </w:t>
      </w:r>
    </w:p>
    <w:p w14:paraId="5B52E373" w14:textId="77777777" w:rsidR="006D12F8" w:rsidRPr="0022597E" w:rsidRDefault="006D12F8" w:rsidP="00664B49">
      <w:pPr>
        <w:pStyle w:val="ListParagraph"/>
        <w:numPr>
          <w:ilvl w:val="0"/>
          <w:numId w:val="32"/>
        </w:numPr>
      </w:pPr>
      <w:r w:rsidRPr="00664B49">
        <w:rPr>
          <w:b/>
        </w:rPr>
        <w:t>Integrity</w:t>
      </w:r>
      <w:r>
        <w:t xml:space="preserve"> is the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38510F0F" w:rsidR="00345133" w:rsidRDefault="00BA4CF7" w:rsidP="00664B49">
      <w:pPr>
        <w:pStyle w:val="ListParagraph"/>
        <w:numPr>
          <w:ilvl w:val="0"/>
          <w:numId w:val="32"/>
        </w:numPr>
      </w:pPr>
      <w:r w:rsidRPr="00664B49">
        <w:rPr>
          <w:b/>
        </w:rPr>
        <w:t>Confidentiality</w:t>
      </w:r>
      <w:r>
        <w:t xml:space="preserve"> is the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8" w:name="_Toc332882834"/>
      <w:r>
        <w:t>Hypothesis</w:t>
      </w:r>
      <w:r w:rsidR="00EE3EC4">
        <w:t xml:space="preserve"> on AUES Key dimensional components</w:t>
      </w:r>
      <w:bookmarkEnd w:id="58"/>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9">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5"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0iMVEdMCAAAXBgAADgAAAAAAAAAAAAAAAAAsAgAAZHJzL2Uyb0Rv&#10;Yy54bWxQSwECLQAUAAYACAAAACEAL2+A+t4AAAAFAQAADwAAAAAAAAAAAAAAAAArBQAAZHJzL2Rv&#10;d25yZXYueG1sUEsFBgAAAAAEAAQA8wAAADYGAAAAAA==&#10;" filled="f" stroked="f">
                <v:textbox>
                  <w:txbxContent>
                    <w:p w14:paraId="75343AEB" w14:textId="0705D01E" w:rsidR="00825DFB" w:rsidRDefault="006F14C8"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40">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6438FDC4" w:rsidR="00825DFB" w:rsidRDefault="00825DFB" w:rsidP="00825DFB">
                      <w:pPr>
                        <w:pStyle w:val="Caption"/>
                      </w:pPr>
                      <w:r>
                        <w:t xml:space="preserve">Figure </w:t>
                      </w:r>
                      <w:r>
                        <w:fldChar w:fldCharType="begin"/>
                      </w:r>
                      <w:r>
                        <w:instrText xml:space="preserve"> SEQ Figure \* ARABIC </w:instrText>
                      </w:r>
                      <w:r>
                        <w:fldChar w:fldCharType="separate"/>
                      </w:r>
                      <w:r>
                        <w:rPr>
                          <w:noProof/>
                        </w:rPr>
                        <w:t>9</w:t>
                      </w:r>
                      <w:r>
                        <w:fldChar w:fldCharType="end"/>
                      </w:r>
                      <w:r>
                        <w:t>. Connections among AUES key dimensioinal components</w:t>
                      </w:r>
                    </w:p>
                    <w:p w14:paraId="7BF62C1F" w14:textId="756D17BA" w:rsidR="00825DFB" w:rsidRDefault="00825DFB" w:rsidP="00825DFB">
                      <w:pPr>
                        <w:jc w:val="center"/>
                      </w:pPr>
                    </w:p>
                  </w:txbxContent>
                </v:textbox>
                <w10:anchorlock/>
              </v:shape>
            </w:pict>
          </mc:Fallback>
        </mc:AlternateContent>
      </w:r>
    </w:p>
    <w:p w14:paraId="2126AE6A" w14:textId="1B536B0A" w:rsidR="00340709" w:rsidRDefault="00340709" w:rsidP="004B4B66">
      <w:pPr>
        <w:pStyle w:val="Heading3"/>
      </w:pPr>
      <w:bookmarkStart w:id="59" w:name="_Toc332882835"/>
      <w:r>
        <w:t>Hypothesis series</w:t>
      </w:r>
      <w:bookmarkEnd w:id="59"/>
    </w:p>
    <w:p w14:paraId="5CE1105A" w14:textId="7CD331FE" w:rsidR="003803E0" w:rsidRDefault="003803E0" w:rsidP="00EE3EC4">
      <w:r w:rsidRPr="00706F24">
        <w:rPr>
          <w:b/>
        </w:rPr>
        <w:t>H</w:t>
      </w:r>
      <w:r w:rsidR="002A6A05" w:rsidRPr="00706F24">
        <w:rPr>
          <w:b/>
        </w:rPr>
        <w:t>4.7.1</w:t>
      </w:r>
      <w:r>
        <w:t>: Operability component contributes to degree of maturity.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lastRenderedPageBreak/>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60" w:name="_Toc332882836"/>
      <w:r>
        <w:t>Dependability</w:t>
      </w:r>
      <w:bookmarkEnd w:id="60"/>
    </w:p>
    <w:p w14:paraId="26C0C7E8" w14:textId="77777777" w:rsidR="002503D5" w:rsidRPr="002503D5" w:rsidRDefault="002503D5" w:rsidP="002503D5"/>
    <w:p w14:paraId="2C02687A" w14:textId="42DE9712" w:rsidR="00DF1EF1" w:rsidRDefault="00DF1EF1" w:rsidP="00DF1EF1">
      <w:pPr>
        <w:pStyle w:val="Heading2"/>
      </w:pPr>
      <w:bookmarkStart w:id="61" w:name="_Toc332882837"/>
      <w:r>
        <w:t>Conceptual Model</w:t>
      </w:r>
      <w:bookmarkEnd w:id="61"/>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41">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46"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nrxdE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" filled="f" stroked="f">
                <v:textbox>
                  <w:txbxContent>
                    <w:p w14:paraId="34645342" w14:textId="78929843" w:rsidR="006022C0" w:rsidRDefault="00591522"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4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0DBF1F82" w:rsidR="006022C0" w:rsidRDefault="006022C0" w:rsidP="006022C0">
                      <w:pPr>
                        <w:pStyle w:val="Caption"/>
                        <w:jc w:val="both"/>
                      </w:pPr>
                      <w:r>
                        <w:t xml:space="preserve">Figure </w:t>
                      </w:r>
                      <w:r>
                        <w:fldChar w:fldCharType="begin"/>
                      </w:r>
                      <w:r>
                        <w:instrText xml:space="preserve"> SEQ Figure \* ARABIC </w:instrText>
                      </w:r>
                      <w:r>
                        <w:fldChar w:fldCharType="separate"/>
                      </w:r>
                      <w:r>
                        <w:rPr>
                          <w:noProof/>
                        </w:rPr>
                        <w:t>10</w:t>
                      </w:r>
                      <w:r>
                        <w:fldChar w:fldCharType="end"/>
                      </w:r>
                      <w:r>
                        <w:t>. Conceptual model for understanding qualitative characteristics of e-services</w:t>
                      </w:r>
                    </w:p>
                    <w:p w14:paraId="5911E390" w14:textId="1A7FD03C" w:rsidR="006A2E06" w:rsidRDefault="006A2E06" w:rsidP="006A2E06"/>
                  </w:txbxContent>
                </v:textbox>
                <w10:anchorlock/>
              </v:shape>
            </w:pict>
          </mc:Fallback>
        </mc:AlternateContent>
      </w:r>
    </w:p>
    <w:p w14:paraId="0559087D" w14:textId="416BCCAA" w:rsidR="007106C6" w:rsidRDefault="007106C6" w:rsidP="000D4421">
      <w:r>
        <w:lastRenderedPageBreak/>
        <w:t>Table 2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2" w:name="_Toc332882838"/>
      <w:r>
        <w:lastRenderedPageBreak/>
        <w:t>Apply</w:t>
      </w:r>
      <w:r w:rsidR="00E54189">
        <w:t>ing conceptual model on selected Estonian e-services</w:t>
      </w:r>
      <w:bookmarkEnd w:id="62"/>
    </w:p>
    <w:p w14:paraId="22F679E2" w14:textId="7E81DDD1" w:rsidR="003C6464" w:rsidRDefault="003C6464" w:rsidP="003C6464">
      <w:pPr>
        <w:pStyle w:val="Heading2"/>
      </w:pPr>
      <w:bookmarkStart w:id="63" w:name="_Toc332882839"/>
      <w:r>
        <w:t xml:space="preserve">Estonian e-service 1: </w:t>
      </w:r>
      <w:r w:rsidR="00A52DB9">
        <w:t>Digital Prescription</w:t>
      </w:r>
      <w:bookmarkEnd w:id="63"/>
    </w:p>
    <w:p w14:paraId="64AE932A" w14:textId="57279B94" w:rsidR="003C6464" w:rsidRDefault="003C6464" w:rsidP="003C6464">
      <w:pPr>
        <w:pStyle w:val="Heading2"/>
      </w:pPr>
      <w:bookmarkStart w:id="64" w:name="_Toc332882840"/>
      <w:r>
        <w:t>Estonian e-service 2:</w:t>
      </w:r>
      <w:r w:rsidR="00A52DB9">
        <w:t xml:space="preserve"> X-Road services for citizens via eesti.ee</w:t>
      </w:r>
      <w:bookmarkEnd w:id="64"/>
    </w:p>
    <w:p w14:paraId="61030F84" w14:textId="6EB886A5" w:rsidR="003C6464" w:rsidRDefault="003C6464" w:rsidP="003C6464">
      <w:pPr>
        <w:pStyle w:val="Heading2"/>
      </w:pPr>
      <w:bookmarkStart w:id="65" w:name="_Toc332882841"/>
      <w:r>
        <w:t>Methodology</w:t>
      </w:r>
      <w:bookmarkEnd w:id="65"/>
    </w:p>
    <w:p w14:paraId="2CAC17E3" w14:textId="611D1D94" w:rsidR="00661C70" w:rsidRPr="00661C70" w:rsidRDefault="00661C70" w:rsidP="00661C70">
      <w:pPr>
        <w:pStyle w:val="Heading2"/>
      </w:pPr>
      <w:bookmarkStart w:id="66" w:name="_Toc332882842"/>
      <w:r>
        <w:t>Scope</w:t>
      </w:r>
      <w:bookmarkEnd w:id="66"/>
    </w:p>
    <w:p w14:paraId="6A0E8248" w14:textId="49A90645" w:rsidR="00661C70" w:rsidRPr="00661C70" w:rsidRDefault="00661C70" w:rsidP="00661C70">
      <w:pPr>
        <w:pStyle w:val="Heading2"/>
      </w:pPr>
      <w:bookmarkStart w:id="67" w:name="_Toc332882843"/>
      <w:r>
        <w:t>Limitations</w:t>
      </w:r>
      <w:bookmarkEnd w:id="67"/>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8" w:name="_Toc332882844"/>
      <w:r>
        <w:lastRenderedPageBreak/>
        <w:t>Results</w:t>
      </w:r>
      <w:r w:rsidR="00661C70">
        <w:t xml:space="preserve"> and discussion</w:t>
      </w:r>
      <w:bookmarkEnd w:id="68"/>
      <w:r w:rsidR="00661C70">
        <w:t xml:space="preserve"> </w:t>
      </w:r>
    </w:p>
    <w:p w14:paraId="66CDF01D" w14:textId="6C629583" w:rsidR="00382FE2" w:rsidRDefault="00225E72" w:rsidP="00382FE2">
      <w:pPr>
        <w:pStyle w:val="Heading2"/>
      </w:pPr>
      <w:bookmarkStart w:id="69" w:name="_Toc332882845"/>
      <w:r>
        <w:t>Results</w:t>
      </w:r>
      <w:bookmarkEnd w:id="69"/>
    </w:p>
    <w:p w14:paraId="27E9D47A" w14:textId="68C019D6" w:rsidR="00A66901" w:rsidRPr="00A66901" w:rsidRDefault="00661C70" w:rsidP="00A66901">
      <w:pPr>
        <w:pStyle w:val="Heading2"/>
      </w:pPr>
      <w:bookmarkStart w:id="70" w:name="_Toc332882846"/>
      <w:r>
        <w:t>Discussion</w:t>
      </w:r>
      <w:bookmarkEnd w:id="70"/>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71" w:name="_Toc332882847"/>
      <w:r>
        <w:lastRenderedPageBreak/>
        <w:t>Conclusions and future work</w:t>
      </w:r>
      <w:bookmarkEnd w:id="71"/>
    </w:p>
    <w:p w14:paraId="5CA85165" w14:textId="77777777" w:rsidR="00225E72" w:rsidRDefault="00225E72" w:rsidP="00225E72"/>
    <w:p w14:paraId="40478388" w14:textId="64B958B7" w:rsidR="00225E72" w:rsidRDefault="00225E72" w:rsidP="00225E72">
      <w:pPr>
        <w:pStyle w:val="Heading2"/>
      </w:pPr>
      <w:bookmarkStart w:id="72" w:name="_Toc332882848"/>
      <w:r>
        <w:t>Conclusions</w:t>
      </w:r>
      <w:bookmarkEnd w:id="72"/>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EndPr/>
        <w:sdtContent>
          <w:r>
            <w:fldChar w:fldCharType="begin"/>
          </w:r>
          <w:r>
            <w:rPr>
              <w:lang w:val="en-US"/>
            </w:rPr>
            <w:instrText xml:space="preserve"> CITATION ELo12 \l 1033 </w:instrText>
          </w:r>
          <w:r>
            <w:fldChar w:fldCharType="separate"/>
          </w:r>
          <w:r w:rsidR="00435390" w:rsidRPr="00435390">
            <w:rPr>
              <w:noProof/>
              <w:lang w:val="en-US"/>
            </w:rPr>
            <w:t>[</w:t>
          </w:r>
          <w:hyperlink w:anchor="ELo12" w:history="1">
            <w:r w:rsidR="00435390" w:rsidRPr="00435390">
              <w:rPr>
                <w:noProof/>
                <w:lang w:val="en-US"/>
              </w:rPr>
              <w:t>8</w:t>
            </w:r>
          </w:hyperlink>
          <w:r w:rsidR="00435390" w:rsidRPr="00435390">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3" w:name="_Toc332882849"/>
      <w:r>
        <w:t>Future work</w:t>
      </w:r>
      <w:bookmarkEnd w:id="73"/>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Pr="004B37D6" w:rsidRDefault="0013731F" w:rsidP="004B37D6">
      <w:r>
        <w:t>To see how the ISO/IEC 25012 standard (model for data quality) could be a complement to this work remains as future work as well.</w:t>
      </w:r>
    </w:p>
    <w:p w14:paraId="0403E601" w14:textId="77777777" w:rsidR="005268D3" w:rsidRPr="00B27115" w:rsidRDefault="002065CD" w:rsidP="00B65B50">
      <w:pPr>
        <w:pStyle w:val="Heading1"/>
        <w:numPr>
          <w:ilvl w:val="0"/>
          <w:numId w:val="0"/>
        </w:numPr>
      </w:pPr>
      <w:bookmarkStart w:id="74" w:name="_Toc165742637"/>
      <w:bookmarkStart w:id="75" w:name="_Toc165745807"/>
      <w:bookmarkStart w:id="76" w:name="_Toc165746100"/>
      <w:bookmarkStart w:id="77" w:name="_Toc332882850"/>
      <w:bookmarkEnd w:id="74"/>
      <w:bookmarkEnd w:id="75"/>
      <w:bookmarkEnd w:id="76"/>
      <w:r w:rsidRPr="002065CD">
        <w:lastRenderedPageBreak/>
        <w:t>References</w:t>
      </w:r>
      <w:bookmarkEnd w:id="77"/>
    </w:p>
    <w:sdt>
      <w:sdtPr>
        <w:rPr>
          <w:rFonts w:asciiTheme="majorHAnsi" w:eastAsiaTheme="majorEastAsia" w:hAnsiTheme="majorHAnsi" w:cstheme="majorBidi"/>
          <w:b/>
          <w:bCs/>
          <w:sz w:val="28"/>
          <w:szCs w:val="28"/>
          <w:lang w:val="en-GB"/>
          <w14:ligatures w14:val="standardContextual"/>
        </w:rPr>
        <w:id w:val="25567878"/>
        <w:bibliography/>
      </w:sdtPr>
      <w:sdtEndPr/>
      <w:sdtContent>
        <w:p w14:paraId="33D7E8A9" w14:textId="77777777" w:rsidR="00435390" w:rsidRDefault="00156940" w:rsidP="00435390">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435390">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435390" w14:paraId="74F55DAB" w14:textId="77777777" w:rsidTr="00435390">
            <w:trPr>
              <w:tblCellSpacing w:w="15" w:type="dxa"/>
            </w:trPr>
            <w:tc>
              <w:tcPr>
                <w:tcW w:w="0" w:type="auto"/>
                <w:hideMark/>
              </w:tcPr>
              <w:p w14:paraId="7D0577A1" w14:textId="77777777" w:rsidR="00435390" w:rsidRDefault="00435390">
                <w:pPr>
                  <w:pStyle w:val="Bibliography"/>
                  <w:jc w:val="right"/>
                  <w:rPr>
                    <w:rFonts w:cs="Times New Roman"/>
                    <w:noProof/>
                  </w:rPr>
                </w:pPr>
                <w:r>
                  <w:rPr>
                    <w:rFonts w:cs="Times New Roman"/>
                    <w:noProof/>
                  </w:rPr>
                  <w:t>[1]</w:t>
                </w:r>
              </w:p>
            </w:tc>
            <w:tc>
              <w:tcPr>
                <w:tcW w:w="0" w:type="auto"/>
                <w:hideMark/>
              </w:tcPr>
              <w:p w14:paraId="55CB57D5" w14:textId="77777777" w:rsidR="00435390" w:rsidRDefault="00435390">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435390" w14:paraId="502935CD" w14:textId="77777777" w:rsidTr="00435390">
            <w:trPr>
              <w:tblCellSpacing w:w="15" w:type="dxa"/>
            </w:trPr>
            <w:tc>
              <w:tcPr>
                <w:tcW w:w="0" w:type="auto"/>
                <w:hideMark/>
              </w:tcPr>
              <w:p w14:paraId="04175A6B" w14:textId="77777777" w:rsidR="00435390" w:rsidRDefault="00435390">
                <w:pPr>
                  <w:pStyle w:val="Bibliography"/>
                  <w:jc w:val="right"/>
                  <w:rPr>
                    <w:rFonts w:cs="Times New Roman"/>
                    <w:noProof/>
                  </w:rPr>
                </w:pPr>
                <w:r>
                  <w:rPr>
                    <w:rFonts w:cs="Times New Roman"/>
                    <w:noProof/>
                  </w:rPr>
                  <w:t>[2]</w:t>
                </w:r>
              </w:p>
            </w:tc>
            <w:tc>
              <w:tcPr>
                <w:tcW w:w="0" w:type="auto"/>
                <w:hideMark/>
              </w:tcPr>
              <w:p w14:paraId="0EF46090" w14:textId="77777777" w:rsidR="00435390" w:rsidRDefault="00435390">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435390" w14:paraId="3A4D6877" w14:textId="77777777" w:rsidTr="00435390">
            <w:trPr>
              <w:tblCellSpacing w:w="15" w:type="dxa"/>
            </w:trPr>
            <w:tc>
              <w:tcPr>
                <w:tcW w:w="0" w:type="auto"/>
                <w:hideMark/>
              </w:tcPr>
              <w:p w14:paraId="5801C9DF" w14:textId="77777777" w:rsidR="00435390" w:rsidRDefault="00435390">
                <w:pPr>
                  <w:pStyle w:val="Bibliography"/>
                  <w:jc w:val="right"/>
                  <w:rPr>
                    <w:rFonts w:cs="Times New Roman"/>
                    <w:noProof/>
                  </w:rPr>
                </w:pPr>
                <w:bookmarkStart w:id="78" w:name="Fil14"/>
                <w:r>
                  <w:rPr>
                    <w:rFonts w:cs="Times New Roman"/>
                    <w:noProof/>
                  </w:rPr>
                  <w:t>[3]</w:t>
                </w:r>
                <w:bookmarkEnd w:id="78"/>
              </w:p>
            </w:tc>
            <w:tc>
              <w:tcPr>
                <w:tcW w:w="0" w:type="auto"/>
                <w:hideMark/>
              </w:tcPr>
              <w:p w14:paraId="57AA4607" w14:textId="77777777" w:rsidR="00435390" w:rsidRDefault="00435390">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435390" w14:paraId="7C4667DA" w14:textId="77777777" w:rsidTr="00435390">
            <w:trPr>
              <w:tblCellSpacing w:w="15" w:type="dxa"/>
            </w:trPr>
            <w:tc>
              <w:tcPr>
                <w:tcW w:w="0" w:type="auto"/>
                <w:hideMark/>
              </w:tcPr>
              <w:p w14:paraId="46AD629D" w14:textId="77777777" w:rsidR="00435390" w:rsidRDefault="00435390">
                <w:pPr>
                  <w:pStyle w:val="Bibliography"/>
                  <w:jc w:val="right"/>
                  <w:rPr>
                    <w:rFonts w:cs="Times New Roman"/>
                    <w:noProof/>
                  </w:rPr>
                </w:pPr>
                <w:bookmarkStart w:id="79" w:name="kri13"/>
                <w:r>
                  <w:rPr>
                    <w:rFonts w:cs="Times New Roman"/>
                    <w:noProof/>
                  </w:rPr>
                  <w:t>[4]</w:t>
                </w:r>
                <w:bookmarkEnd w:id="79"/>
              </w:p>
            </w:tc>
            <w:tc>
              <w:tcPr>
                <w:tcW w:w="0" w:type="auto"/>
                <w:hideMark/>
              </w:tcPr>
              <w:p w14:paraId="04AD0285" w14:textId="77777777" w:rsidR="00435390" w:rsidRDefault="00435390">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435390" w14:paraId="7A95EF14" w14:textId="77777777" w:rsidTr="00435390">
            <w:trPr>
              <w:tblCellSpacing w:w="15" w:type="dxa"/>
            </w:trPr>
            <w:tc>
              <w:tcPr>
                <w:tcW w:w="0" w:type="auto"/>
                <w:hideMark/>
              </w:tcPr>
              <w:p w14:paraId="340B1799" w14:textId="77777777" w:rsidR="00435390" w:rsidRDefault="00435390">
                <w:pPr>
                  <w:pStyle w:val="Bibliography"/>
                  <w:jc w:val="right"/>
                  <w:rPr>
                    <w:rFonts w:cs="Times New Roman"/>
                    <w:noProof/>
                  </w:rPr>
                </w:pPr>
                <w:bookmarkStart w:id="80" w:name="JSa03"/>
                <w:r>
                  <w:rPr>
                    <w:rFonts w:cs="Times New Roman"/>
                    <w:noProof/>
                  </w:rPr>
                  <w:t>[5]</w:t>
                </w:r>
                <w:bookmarkEnd w:id="80"/>
              </w:p>
            </w:tc>
            <w:tc>
              <w:tcPr>
                <w:tcW w:w="0" w:type="auto"/>
                <w:hideMark/>
              </w:tcPr>
              <w:p w14:paraId="289516BC" w14:textId="77777777" w:rsidR="00435390" w:rsidRDefault="00435390">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435390" w14:paraId="5C6E7F2D" w14:textId="77777777" w:rsidTr="00435390">
            <w:trPr>
              <w:tblCellSpacing w:w="15" w:type="dxa"/>
            </w:trPr>
            <w:tc>
              <w:tcPr>
                <w:tcW w:w="0" w:type="auto"/>
                <w:hideMark/>
              </w:tcPr>
              <w:p w14:paraId="6501C8BA" w14:textId="77777777" w:rsidR="00435390" w:rsidRDefault="00435390">
                <w:pPr>
                  <w:pStyle w:val="Bibliography"/>
                  <w:jc w:val="right"/>
                  <w:rPr>
                    <w:rFonts w:cs="Times New Roman"/>
                    <w:noProof/>
                  </w:rPr>
                </w:pPr>
                <w:bookmarkStart w:id="81" w:name="May"/>
                <w:r>
                  <w:rPr>
                    <w:rFonts w:cs="Times New Roman"/>
                    <w:noProof/>
                  </w:rPr>
                  <w:t>[6]</w:t>
                </w:r>
                <w:bookmarkEnd w:id="81"/>
              </w:p>
            </w:tc>
            <w:tc>
              <w:tcPr>
                <w:tcW w:w="0" w:type="auto"/>
                <w:hideMark/>
              </w:tcPr>
              <w:p w14:paraId="107E6828" w14:textId="77777777" w:rsidR="00435390" w:rsidRDefault="00435390">
                <w:pPr>
                  <w:pStyle w:val="Bibliography"/>
                  <w:rPr>
                    <w:rFonts w:cs="Times New Roman"/>
                    <w:noProof/>
                  </w:rPr>
                </w:pPr>
                <w:r>
                  <w:rPr>
                    <w:rFonts w:cs="Times New Roman"/>
                    <w:noProof/>
                  </w:rPr>
                  <w:t>Mayte Herrera, Ma Ángeles Moraga, Ismael Caballero, and Coral Calero, "Quality in use model for web portals (QiUWeP)," n.d.</w:t>
                </w:r>
              </w:p>
            </w:tc>
          </w:tr>
          <w:tr w:rsidR="00435390" w14:paraId="7EDECBA0" w14:textId="77777777" w:rsidTr="00435390">
            <w:trPr>
              <w:tblCellSpacing w:w="15" w:type="dxa"/>
            </w:trPr>
            <w:tc>
              <w:tcPr>
                <w:tcW w:w="0" w:type="auto"/>
                <w:hideMark/>
              </w:tcPr>
              <w:p w14:paraId="1611C77A" w14:textId="77777777" w:rsidR="00435390" w:rsidRDefault="00435390">
                <w:pPr>
                  <w:pStyle w:val="Bibliography"/>
                  <w:jc w:val="right"/>
                  <w:rPr>
                    <w:rFonts w:cs="Times New Roman"/>
                    <w:noProof/>
                  </w:rPr>
                </w:pPr>
                <w:r>
                  <w:rPr>
                    <w:rFonts w:cs="Times New Roman"/>
                    <w:noProof/>
                  </w:rPr>
                  <w:t>[7]</w:t>
                </w:r>
              </w:p>
            </w:tc>
            <w:tc>
              <w:tcPr>
                <w:tcW w:w="0" w:type="auto"/>
                <w:hideMark/>
              </w:tcPr>
              <w:p w14:paraId="431E5CE6" w14:textId="77777777" w:rsidR="00435390" w:rsidRDefault="00435390">
                <w:pPr>
                  <w:pStyle w:val="Bibliography"/>
                  <w:rPr>
                    <w:rFonts w:cs="Times New Roman"/>
                    <w:noProof/>
                  </w:rPr>
                </w:pPr>
                <w:r>
                  <w:rPr>
                    <w:rFonts w:cs="Times New Roman"/>
                    <w:noProof/>
                  </w:rPr>
                  <w:t>G. Piccinelli and E. Stammers, "From E-Processess to E-Networks: an E-Service-oriented approach".</w:t>
                </w:r>
              </w:p>
            </w:tc>
          </w:tr>
          <w:tr w:rsidR="00435390" w14:paraId="1D605D1A" w14:textId="77777777" w:rsidTr="00435390">
            <w:trPr>
              <w:tblCellSpacing w:w="15" w:type="dxa"/>
            </w:trPr>
            <w:tc>
              <w:tcPr>
                <w:tcW w:w="0" w:type="auto"/>
                <w:hideMark/>
              </w:tcPr>
              <w:p w14:paraId="4436C4CB" w14:textId="77777777" w:rsidR="00435390" w:rsidRDefault="00435390">
                <w:pPr>
                  <w:pStyle w:val="Bibliography"/>
                  <w:jc w:val="right"/>
                  <w:rPr>
                    <w:rFonts w:cs="Times New Roman"/>
                    <w:noProof/>
                  </w:rPr>
                </w:pPr>
                <w:bookmarkStart w:id="82" w:name="ELo12"/>
                <w:r>
                  <w:rPr>
                    <w:rFonts w:cs="Times New Roman"/>
                    <w:noProof/>
                  </w:rPr>
                  <w:t>[8]</w:t>
                </w:r>
                <w:bookmarkEnd w:id="82"/>
              </w:p>
            </w:tc>
            <w:tc>
              <w:tcPr>
                <w:tcW w:w="0" w:type="auto"/>
                <w:hideMark/>
              </w:tcPr>
              <w:p w14:paraId="04286968" w14:textId="77777777" w:rsidR="00435390" w:rsidRDefault="00435390">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435390" w14:paraId="44553475" w14:textId="77777777" w:rsidTr="00435390">
            <w:trPr>
              <w:tblCellSpacing w:w="15" w:type="dxa"/>
            </w:trPr>
            <w:tc>
              <w:tcPr>
                <w:tcW w:w="0" w:type="auto"/>
                <w:hideMark/>
              </w:tcPr>
              <w:p w14:paraId="14E06944" w14:textId="77777777" w:rsidR="00435390" w:rsidRDefault="00435390">
                <w:pPr>
                  <w:pStyle w:val="Bibliography"/>
                  <w:jc w:val="right"/>
                  <w:rPr>
                    <w:rFonts w:cs="Times New Roman"/>
                    <w:noProof/>
                  </w:rPr>
                </w:pPr>
                <w:bookmarkStart w:id="83" w:name="Egi10"/>
                <w:r>
                  <w:rPr>
                    <w:rFonts w:cs="Times New Roman"/>
                    <w:noProof/>
                  </w:rPr>
                  <w:t>[9]</w:t>
                </w:r>
                <w:bookmarkEnd w:id="83"/>
              </w:p>
            </w:tc>
            <w:tc>
              <w:tcPr>
                <w:tcW w:w="0" w:type="auto"/>
                <w:hideMark/>
              </w:tcPr>
              <w:p w14:paraId="00331FBD" w14:textId="77777777" w:rsidR="00435390" w:rsidRDefault="00435390">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435390" w14:paraId="2CB5707E" w14:textId="77777777" w:rsidTr="00435390">
            <w:trPr>
              <w:tblCellSpacing w:w="15" w:type="dxa"/>
            </w:trPr>
            <w:tc>
              <w:tcPr>
                <w:tcW w:w="0" w:type="auto"/>
                <w:hideMark/>
              </w:tcPr>
              <w:p w14:paraId="13CA3916" w14:textId="77777777" w:rsidR="00435390" w:rsidRDefault="00435390">
                <w:pPr>
                  <w:pStyle w:val="Bibliography"/>
                  <w:jc w:val="right"/>
                  <w:rPr>
                    <w:rFonts w:cs="Times New Roman"/>
                    <w:noProof/>
                  </w:rPr>
                </w:pPr>
                <w:r>
                  <w:rPr>
                    <w:rFonts w:cs="Times New Roman"/>
                    <w:noProof/>
                  </w:rPr>
                  <w:t>[10]</w:t>
                </w:r>
              </w:p>
            </w:tc>
            <w:tc>
              <w:tcPr>
                <w:tcW w:w="0" w:type="auto"/>
                <w:hideMark/>
              </w:tcPr>
              <w:p w14:paraId="4FFCB4EB" w14:textId="77777777" w:rsidR="00435390" w:rsidRDefault="00435390">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435390" w14:paraId="4D04F8E1" w14:textId="77777777" w:rsidTr="00435390">
            <w:trPr>
              <w:tblCellSpacing w:w="15" w:type="dxa"/>
            </w:trPr>
            <w:tc>
              <w:tcPr>
                <w:tcW w:w="0" w:type="auto"/>
                <w:hideMark/>
              </w:tcPr>
              <w:p w14:paraId="47A95270" w14:textId="77777777" w:rsidR="00435390" w:rsidRDefault="00435390">
                <w:pPr>
                  <w:pStyle w:val="Bibliography"/>
                  <w:jc w:val="right"/>
                  <w:rPr>
                    <w:rFonts w:cs="Times New Roman"/>
                    <w:noProof/>
                  </w:rPr>
                </w:pPr>
                <w:bookmarkStart w:id="84" w:name="Moh"/>
                <w:r>
                  <w:rPr>
                    <w:rFonts w:cs="Times New Roman"/>
                    <w:noProof/>
                  </w:rPr>
                  <w:t>[11]</w:t>
                </w:r>
                <w:bookmarkEnd w:id="84"/>
              </w:p>
            </w:tc>
            <w:tc>
              <w:tcPr>
                <w:tcW w:w="0" w:type="auto"/>
                <w:hideMark/>
              </w:tcPr>
              <w:p w14:paraId="45CC6329" w14:textId="77777777" w:rsidR="00435390" w:rsidRDefault="00435390">
                <w:pPr>
                  <w:pStyle w:val="Bibliography"/>
                  <w:rPr>
                    <w:rFonts w:cs="Times New Roman"/>
                    <w:noProof/>
                  </w:rPr>
                </w:pPr>
                <w:r>
                  <w:rPr>
                    <w:rFonts w:cs="Times New Roman"/>
                    <w:noProof/>
                  </w:rPr>
                  <w:t>Mohammed Ateeq, Ahmad Kamil, and Shuib Basri, "Conceptual model for measuring e-government service quality".</w:t>
                </w:r>
              </w:p>
            </w:tc>
          </w:tr>
          <w:tr w:rsidR="00435390" w14:paraId="1BBA10CA" w14:textId="77777777" w:rsidTr="00435390">
            <w:trPr>
              <w:tblCellSpacing w:w="15" w:type="dxa"/>
            </w:trPr>
            <w:tc>
              <w:tcPr>
                <w:tcW w:w="0" w:type="auto"/>
                <w:hideMark/>
              </w:tcPr>
              <w:p w14:paraId="52CCB989" w14:textId="77777777" w:rsidR="00435390" w:rsidRDefault="00435390">
                <w:pPr>
                  <w:pStyle w:val="Bibliography"/>
                  <w:jc w:val="right"/>
                  <w:rPr>
                    <w:rFonts w:cs="Times New Roman"/>
                    <w:noProof/>
                  </w:rPr>
                </w:pPr>
                <w:bookmarkStart w:id="85" w:name="Had14"/>
                <w:r>
                  <w:rPr>
                    <w:rFonts w:cs="Times New Roman"/>
                    <w:noProof/>
                  </w:rPr>
                  <w:t>[12]</w:t>
                </w:r>
                <w:bookmarkEnd w:id="85"/>
              </w:p>
            </w:tc>
            <w:tc>
              <w:tcPr>
                <w:tcW w:w="0" w:type="auto"/>
                <w:hideMark/>
              </w:tcPr>
              <w:p w14:paraId="12F6A8E5" w14:textId="77777777" w:rsidR="00435390" w:rsidRDefault="00435390">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435390" w14:paraId="650B4E17" w14:textId="77777777" w:rsidTr="00435390">
            <w:trPr>
              <w:tblCellSpacing w:w="15" w:type="dxa"/>
            </w:trPr>
            <w:tc>
              <w:tcPr>
                <w:tcW w:w="0" w:type="auto"/>
                <w:hideMark/>
              </w:tcPr>
              <w:p w14:paraId="4C22E6AE" w14:textId="77777777" w:rsidR="00435390" w:rsidRDefault="00435390">
                <w:pPr>
                  <w:pStyle w:val="Bibliography"/>
                  <w:jc w:val="right"/>
                  <w:rPr>
                    <w:rFonts w:cs="Times New Roman"/>
                    <w:noProof/>
                  </w:rPr>
                </w:pPr>
                <w:bookmarkStart w:id="86" w:name="JEC06"/>
                <w:r>
                  <w:rPr>
                    <w:rFonts w:cs="Times New Roman"/>
                    <w:noProof/>
                  </w:rPr>
                  <w:t>[13]</w:t>
                </w:r>
                <w:bookmarkEnd w:id="86"/>
              </w:p>
            </w:tc>
            <w:tc>
              <w:tcPr>
                <w:tcW w:w="0" w:type="auto"/>
                <w:hideMark/>
              </w:tcPr>
              <w:p w14:paraId="71F87E1F" w14:textId="77777777" w:rsidR="00435390" w:rsidRDefault="00435390">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435390" w14:paraId="43DBE77B" w14:textId="77777777" w:rsidTr="00435390">
            <w:trPr>
              <w:tblCellSpacing w:w="15" w:type="dxa"/>
            </w:trPr>
            <w:tc>
              <w:tcPr>
                <w:tcW w:w="0" w:type="auto"/>
                <w:hideMark/>
              </w:tcPr>
              <w:p w14:paraId="7DBFB8AB" w14:textId="77777777" w:rsidR="00435390" w:rsidRDefault="00435390">
                <w:pPr>
                  <w:pStyle w:val="Bibliography"/>
                  <w:jc w:val="right"/>
                  <w:rPr>
                    <w:rFonts w:cs="Times New Roman"/>
                    <w:noProof/>
                  </w:rPr>
                </w:pPr>
                <w:bookmarkStart w:id="87" w:name="VAZ02"/>
                <w:r>
                  <w:rPr>
                    <w:rFonts w:cs="Times New Roman"/>
                    <w:noProof/>
                  </w:rPr>
                  <w:lastRenderedPageBreak/>
                  <w:t>[14]</w:t>
                </w:r>
                <w:bookmarkEnd w:id="87"/>
              </w:p>
            </w:tc>
            <w:tc>
              <w:tcPr>
                <w:tcW w:w="0" w:type="auto"/>
                <w:hideMark/>
              </w:tcPr>
              <w:p w14:paraId="3F1C830A" w14:textId="77777777" w:rsidR="00435390" w:rsidRDefault="00435390">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435390" w14:paraId="514CDDA1" w14:textId="77777777" w:rsidTr="00435390">
            <w:trPr>
              <w:tblCellSpacing w:w="15" w:type="dxa"/>
            </w:trPr>
            <w:tc>
              <w:tcPr>
                <w:tcW w:w="0" w:type="auto"/>
                <w:hideMark/>
              </w:tcPr>
              <w:p w14:paraId="664C3325" w14:textId="77777777" w:rsidR="00435390" w:rsidRDefault="00435390">
                <w:pPr>
                  <w:pStyle w:val="Bibliography"/>
                  <w:jc w:val="right"/>
                  <w:rPr>
                    <w:rFonts w:cs="Times New Roman"/>
                    <w:noProof/>
                  </w:rPr>
                </w:pPr>
                <w:r>
                  <w:rPr>
                    <w:rFonts w:cs="Times New Roman"/>
                    <w:noProof/>
                  </w:rPr>
                  <w:t>[15]</w:t>
                </w:r>
              </w:p>
            </w:tc>
            <w:tc>
              <w:tcPr>
                <w:tcW w:w="0" w:type="auto"/>
                <w:hideMark/>
              </w:tcPr>
              <w:p w14:paraId="14530E00" w14:textId="77777777" w:rsidR="00435390" w:rsidRDefault="00435390">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435390" w14:paraId="28D2C187" w14:textId="77777777" w:rsidTr="00435390">
            <w:trPr>
              <w:tblCellSpacing w:w="15" w:type="dxa"/>
            </w:trPr>
            <w:tc>
              <w:tcPr>
                <w:tcW w:w="0" w:type="auto"/>
                <w:hideMark/>
              </w:tcPr>
              <w:p w14:paraId="0CDF5C35" w14:textId="77777777" w:rsidR="00435390" w:rsidRDefault="00435390">
                <w:pPr>
                  <w:pStyle w:val="Bibliography"/>
                  <w:jc w:val="right"/>
                  <w:rPr>
                    <w:rFonts w:cs="Times New Roman"/>
                    <w:noProof/>
                  </w:rPr>
                </w:pPr>
                <w:r>
                  <w:rPr>
                    <w:rFonts w:cs="Times New Roman"/>
                    <w:noProof/>
                  </w:rPr>
                  <w:t>[16]</w:t>
                </w:r>
              </w:p>
            </w:tc>
            <w:tc>
              <w:tcPr>
                <w:tcW w:w="0" w:type="auto"/>
                <w:hideMark/>
              </w:tcPr>
              <w:p w14:paraId="6FE11440" w14:textId="77777777" w:rsidR="00435390" w:rsidRDefault="00435390">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435390" w14:paraId="277C289A" w14:textId="77777777" w:rsidTr="00435390">
            <w:trPr>
              <w:tblCellSpacing w:w="15" w:type="dxa"/>
            </w:trPr>
            <w:tc>
              <w:tcPr>
                <w:tcW w:w="0" w:type="auto"/>
                <w:hideMark/>
              </w:tcPr>
              <w:p w14:paraId="38572FA3" w14:textId="77777777" w:rsidR="00435390" w:rsidRDefault="00435390">
                <w:pPr>
                  <w:pStyle w:val="Bibliography"/>
                  <w:jc w:val="right"/>
                  <w:rPr>
                    <w:rFonts w:cs="Times New Roman"/>
                    <w:noProof/>
                  </w:rPr>
                </w:pPr>
                <w:bookmarkStart w:id="88" w:name="ZYa03"/>
                <w:r>
                  <w:rPr>
                    <w:rFonts w:cs="Times New Roman"/>
                    <w:noProof/>
                  </w:rPr>
                  <w:t>[17]</w:t>
                </w:r>
                <w:bookmarkEnd w:id="88"/>
              </w:p>
            </w:tc>
            <w:tc>
              <w:tcPr>
                <w:tcW w:w="0" w:type="auto"/>
                <w:hideMark/>
              </w:tcPr>
              <w:p w14:paraId="03CB40A8" w14:textId="77777777" w:rsidR="00435390" w:rsidRDefault="00435390">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435390" w14:paraId="5C574409" w14:textId="77777777" w:rsidTr="00435390">
            <w:trPr>
              <w:tblCellSpacing w:w="15" w:type="dxa"/>
            </w:trPr>
            <w:tc>
              <w:tcPr>
                <w:tcW w:w="0" w:type="auto"/>
                <w:hideMark/>
              </w:tcPr>
              <w:p w14:paraId="612E5EEE" w14:textId="77777777" w:rsidR="00435390" w:rsidRDefault="00435390">
                <w:pPr>
                  <w:pStyle w:val="Bibliography"/>
                  <w:jc w:val="right"/>
                  <w:rPr>
                    <w:rFonts w:cs="Times New Roman"/>
                    <w:noProof/>
                  </w:rPr>
                </w:pPr>
                <w:bookmarkStart w:id="89" w:name="MRa08"/>
                <w:r>
                  <w:rPr>
                    <w:rFonts w:cs="Times New Roman"/>
                    <w:noProof/>
                  </w:rPr>
                  <w:t>[18]</w:t>
                </w:r>
                <w:bookmarkEnd w:id="89"/>
              </w:p>
            </w:tc>
            <w:tc>
              <w:tcPr>
                <w:tcW w:w="0" w:type="auto"/>
                <w:hideMark/>
              </w:tcPr>
              <w:p w14:paraId="4AFCB923" w14:textId="77777777" w:rsidR="00435390" w:rsidRDefault="00435390">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435390" w14:paraId="49A6E59F" w14:textId="77777777" w:rsidTr="00435390">
            <w:trPr>
              <w:tblCellSpacing w:w="15" w:type="dxa"/>
            </w:trPr>
            <w:tc>
              <w:tcPr>
                <w:tcW w:w="0" w:type="auto"/>
                <w:hideMark/>
              </w:tcPr>
              <w:p w14:paraId="1ADA02AF" w14:textId="77777777" w:rsidR="00435390" w:rsidRDefault="00435390">
                <w:pPr>
                  <w:pStyle w:val="Bibliography"/>
                  <w:jc w:val="right"/>
                  <w:rPr>
                    <w:rFonts w:cs="Times New Roman"/>
                    <w:noProof/>
                  </w:rPr>
                </w:pPr>
                <w:r>
                  <w:rPr>
                    <w:rFonts w:cs="Times New Roman"/>
                    <w:noProof/>
                  </w:rPr>
                  <w:t>[19]</w:t>
                </w:r>
              </w:p>
            </w:tc>
            <w:tc>
              <w:tcPr>
                <w:tcW w:w="0" w:type="auto"/>
                <w:hideMark/>
              </w:tcPr>
              <w:p w14:paraId="38A5BF41" w14:textId="77777777" w:rsidR="00435390" w:rsidRDefault="00435390">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435390" w14:paraId="02D7A780" w14:textId="77777777" w:rsidTr="00435390">
            <w:trPr>
              <w:tblCellSpacing w:w="15" w:type="dxa"/>
            </w:trPr>
            <w:tc>
              <w:tcPr>
                <w:tcW w:w="0" w:type="auto"/>
                <w:hideMark/>
              </w:tcPr>
              <w:p w14:paraId="22C3E9C4" w14:textId="77777777" w:rsidR="00435390" w:rsidRDefault="00435390">
                <w:pPr>
                  <w:pStyle w:val="Bibliography"/>
                  <w:jc w:val="right"/>
                  <w:rPr>
                    <w:rFonts w:cs="Times New Roman"/>
                    <w:noProof/>
                  </w:rPr>
                </w:pPr>
                <w:bookmarkStart w:id="90" w:name="VAZ021"/>
                <w:r>
                  <w:rPr>
                    <w:rFonts w:cs="Times New Roman"/>
                    <w:noProof/>
                  </w:rPr>
                  <w:t>[20]</w:t>
                </w:r>
                <w:bookmarkEnd w:id="90"/>
              </w:p>
            </w:tc>
            <w:tc>
              <w:tcPr>
                <w:tcW w:w="0" w:type="auto"/>
                <w:hideMark/>
              </w:tcPr>
              <w:p w14:paraId="50EBD859" w14:textId="77777777" w:rsidR="00435390" w:rsidRDefault="00435390">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435390" w14:paraId="6E5B29A3" w14:textId="77777777" w:rsidTr="00435390">
            <w:trPr>
              <w:tblCellSpacing w:w="15" w:type="dxa"/>
            </w:trPr>
            <w:tc>
              <w:tcPr>
                <w:tcW w:w="0" w:type="auto"/>
                <w:hideMark/>
              </w:tcPr>
              <w:p w14:paraId="264192D2" w14:textId="77777777" w:rsidR="00435390" w:rsidRDefault="00435390">
                <w:pPr>
                  <w:pStyle w:val="Bibliography"/>
                  <w:jc w:val="right"/>
                  <w:rPr>
                    <w:rFonts w:cs="Times New Roman"/>
                    <w:noProof/>
                  </w:rPr>
                </w:pPr>
                <w:bookmarkStart w:id="91" w:name="BVa"/>
                <w:r>
                  <w:rPr>
                    <w:rFonts w:cs="Times New Roman"/>
                    <w:noProof/>
                  </w:rPr>
                  <w:t>[21]</w:t>
                </w:r>
                <w:bookmarkEnd w:id="91"/>
              </w:p>
            </w:tc>
            <w:tc>
              <w:tcPr>
                <w:tcW w:w="0" w:type="auto"/>
                <w:hideMark/>
              </w:tcPr>
              <w:p w14:paraId="3CAA5A68" w14:textId="77777777" w:rsidR="00435390" w:rsidRDefault="00435390">
                <w:pPr>
                  <w:pStyle w:val="Bibliography"/>
                  <w:rPr>
                    <w:rFonts w:cs="Times New Roman"/>
                    <w:noProof/>
                  </w:rPr>
                </w:pPr>
                <w:r>
                  <w:rPr>
                    <w:rFonts w:cs="Times New Roman"/>
                    <w:noProof/>
                  </w:rPr>
                  <w:t>B. Vanpariya and V. Patel, "Assessing electronic service quality through E-S-QUAL scale.".</w:t>
                </w:r>
              </w:p>
            </w:tc>
          </w:tr>
          <w:tr w:rsidR="00435390" w14:paraId="3B2E8146" w14:textId="77777777" w:rsidTr="00435390">
            <w:trPr>
              <w:tblCellSpacing w:w="15" w:type="dxa"/>
            </w:trPr>
            <w:tc>
              <w:tcPr>
                <w:tcW w:w="0" w:type="auto"/>
                <w:hideMark/>
              </w:tcPr>
              <w:p w14:paraId="3A593499" w14:textId="77777777" w:rsidR="00435390" w:rsidRDefault="00435390">
                <w:pPr>
                  <w:pStyle w:val="Bibliography"/>
                  <w:jc w:val="right"/>
                  <w:rPr>
                    <w:rFonts w:cs="Times New Roman"/>
                    <w:noProof/>
                  </w:rPr>
                </w:pPr>
                <w:bookmarkStart w:id="92" w:name="GBr08"/>
                <w:r>
                  <w:rPr>
                    <w:rFonts w:cs="Times New Roman"/>
                    <w:noProof/>
                  </w:rPr>
                  <w:t>[22]</w:t>
                </w:r>
                <w:bookmarkEnd w:id="92"/>
              </w:p>
            </w:tc>
            <w:tc>
              <w:tcPr>
                <w:tcW w:w="0" w:type="auto"/>
                <w:hideMark/>
              </w:tcPr>
              <w:p w14:paraId="0B439818" w14:textId="77777777" w:rsidR="00435390" w:rsidRDefault="00435390">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435390" w14:paraId="21F2A8AC" w14:textId="77777777" w:rsidTr="00435390">
            <w:trPr>
              <w:tblCellSpacing w:w="15" w:type="dxa"/>
            </w:trPr>
            <w:tc>
              <w:tcPr>
                <w:tcW w:w="0" w:type="auto"/>
                <w:hideMark/>
              </w:tcPr>
              <w:p w14:paraId="022228E2" w14:textId="77777777" w:rsidR="00435390" w:rsidRDefault="00435390">
                <w:pPr>
                  <w:pStyle w:val="Bibliography"/>
                  <w:jc w:val="right"/>
                  <w:rPr>
                    <w:rFonts w:cs="Times New Roman"/>
                    <w:noProof/>
                  </w:rPr>
                </w:pPr>
                <w:bookmarkStart w:id="93" w:name="Bre11"/>
                <w:r>
                  <w:rPr>
                    <w:rFonts w:cs="Times New Roman"/>
                    <w:noProof/>
                  </w:rPr>
                  <w:t>[23]</w:t>
                </w:r>
                <w:bookmarkEnd w:id="93"/>
              </w:p>
            </w:tc>
            <w:tc>
              <w:tcPr>
                <w:tcW w:w="0" w:type="auto"/>
                <w:hideMark/>
              </w:tcPr>
              <w:p w14:paraId="73872065" w14:textId="77777777" w:rsidR="00435390" w:rsidRDefault="00435390">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435390" w14:paraId="430847B0" w14:textId="77777777" w:rsidTr="00435390">
            <w:trPr>
              <w:tblCellSpacing w:w="15" w:type="dxa"/>
            </w:trPr>
            <w:tc>
              <w:tcPr>
                <w:tcW w:w="0" w:type="auto"/>
                <w:hideMark/>
              </w:tcPr>
              <w:p w14:paraId="753DA121" w14:textId="77777777" w:rsidR="00435390" w:rsidRDefault="00435390">
                <w:pPr>
                  <w:pStyle w:val="Bibliography"/>
                  <w:jc w:val="right"/>
                  <w:rPr>
                    <w:rFonts w:cs="Times New Roman"/>
                    <w:noProof/>
                  </w:rPr>
                </w:pPr>
                <w:bookmarkStart w:id="94" w:name="HLi091"/>
                <w:r>
                  <w:rPr>
                    <w:rFonts w:cs="Times New Roman"/>
                    <w:noProof/>
                  </w:rPr>
                  <w:t>[24]</w:t>
                </w:r>
                <w:bookmarkEnd w:id="94"/>
              </w:p>
            </w:tc>
            <w:tc>
              <w:tcPr>
                <w:tcW w:w="0" w:type="auto"/>
                <w:hideMark/>
              </w:tcPr>
              <w:p w14:paraId="585B563D" w14:textId="77777777" w:rsidR="00435390" w:rsidRDefault="00435390">
                <w:pPr>
                  <w:pStyle w:val="Bibliography"/>
                  <w:rPr>
                    <w:rFonts w:cs="Times New Roman"/>
                    <w:noProof/>
                  </w:rPr>
                </w:pPr>
                <w:r>
                  <w:rPr>
                    <w:rFonts w:cs="Times New Roman"/>
                    <w:noProof/>
                  </w:rPr>
                  <w:t>H. Li, Y. Liu, and R. Suomi, "Measurement of E-service Quality: An empirical study in online travel service," 2009.</w:t>
                </w:r>
              </w:p>
            </w:tc>
          </w:tr>
          <w:tr w:rsidR="00435390" w14:paraId="0AB7473C" w14:textId="77777777" w:rsidTr="00435390">
            <w:trPr>
              <w:tblCellSpacing w:w="15" w:type="dxa"/>
            </w:trPr>
            <w:tc>
              <w:tcPr>
                <w:tcW w:w="0" w:type="auto"/>
                <w:hideMark/>
              </w:tcPr>
              <w:p w14:paraId="2FB30980" w14:textId="77777777" w:rsidR="00435390" w:rsidRDefault="00435390">
                <w:pPr>
                  <w:pStyle w:val="Bibliography"/>
                  <w:jc w:val="right"/>
                  <w:rPr>
                    <w:rFonts w:cs="Times New Roman"/>
                    <w:noProof/>
                  </w:rPr>
                </w:pPr>
                <w:bookmarkStart w:id="95" w:name="LiH08"/>
                <w:r>
                  <w:rPr>
                    <w:rFonts w:cs="Times New Roman"/>
                    <w:noProof/>
                  </w:rPr>
                  <w:t>[25]</w:t>
                </w:r>
                <w:bookmarkEnd w:id="95"/>
              </w:p>
            </w:tc>
            <w:tc>
              <w:tcPr>
                <w:tcW w:w="0" w:type="auto"/>
                <w:hideMark/>
              </w:tcPr>
              <w:p w14:paraId="02802FD2" w14:textId="77777777" w:rsidR="00435390" w:rsidRDefault="00435390">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435390" w14:paraId="187818AB" w14:textId="77777777" w:rsidTr="00435390">
            <w:trPr>
              <w:tblCellSpacing w:w="15" w:type="dxa"/>
            </w:trPr>
            <w:tc>
              <w:tcPr>
                <w:tcW w:w="0" w:type="auto"/>
                <w:hideMark/>
              </w:tcPr>
              <w:p w14:paraId="34348844" w14:textId="77777777" w:rsidR="00435390" w:rsidRDefault="00435390">
                <w:pPr>
                  <w:pStyle w:val="Bibliography"/>
                  <w:jc w:val="right"/>
                  <w:rPr>
                    <w:rFonts w:cs="Times New Roman"/>
                    <w:noProof/>
                  </w:rPr>
                </w:pPr>
                <w:bookmarkStart w:id="96" w:name="GGL05"/>
                <w:r>
                  <w:rPr>
                    <w:rFonts w:cs="Times New Roman"/>
                    <w:noProof/>
                  </w:rPr>
                  <w:lastRenderedPageBreak/>
                  <w:t>[26]</w:t>
                </w:r>
                <w:bookmarkEnd w:id="96"/>
              </w:p>
            </w:tc>
            <w:tc>
              <w:tcPr>
                <w:tcW w:w="0" w:type="auto"/>
                <w:hideMark/>
              </w:tcPr>
              <w:p w14:paraId="5E5C5D67" w14:textId="77777777" w:rsidR="00435390" w:rsidRDefault="00435390">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435390" w14:paraId="544F252C" w14:textId="77777777" w:rsidTr="00435390">
            <w:trPr>
              <w:tblCellSpacing w:w="15" w:type="dxa"/>
            </w:trPr>
            <w:tc>
              <w:tcPr>
                <w:tcW w:w="0" w:type="auto"/>
                <w:hideMark/>
              </w:tcPr>
              <w:p w14:paraId="525704A1" w14:textId="77777777" w:rsidR="00435390" w:rsidRDefault="00435390">
                <w:pPr>
                  <w:pStyle w:val="Bibliography"/>
                  <w:jc w:val="right"/>
                  <w:rPr>
                    <w:rFonts w:cs="Times New Roman"/>
                    <w:noProof/>
                  </w:rPr>
                </w:pPr>
                <w:r>
                  <w:rPr>
                    <w:rFonts w:cs="Times New Roman"/>
                    <w:noProof/>
                  </w:rPr>
                  <w:t>[27]</w:t>
                </w:r>
              </w:p>
            </w:tc>
            <w:tc>
              <w:tcPr>
                <w:tcW w:w="0" w:type="auto"/>
                <w:hideMark/>
              </w:tcPr>
              <w:p w14:paraId="6F596A47" w14:textId="77777777" w:rsidR="00435390" w:rsidRDefault="00435390">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435390" w14:paraId="724DBF7F" w14:textId="77777777" w:rsidTr="00435390">
            <w:trPr>
              <w:tblCellSpacing w:w="15" w:type="dxa"/>
            </w:trPr>
            <w:tc>
              <w:tcPr>
                <w:tcW w:w="0" w:type="auto"/>
                <w:hideMark/>
              </w:tcPr>
              <w:p w14:paraId="7B51DABA" w14:textId="77777777" w:rsidR="00435390" w:rsidRDefault="00435390">
                <w:pPr>
                  <w:pStyle w:val="Bibliography"/>
                  <w:jc w:val="right"/>
                  <w:rPr>
                    <w:rFonts w:cs="Times New Roman"/>
                    <w:noProof/>
                  </w:rPr>
                </w:pPr>
                <w:r>
                  <w:rPr>
                    <w:rFonts w:cs="Times New Roman"/>
                    <w:noProof/>
                  </w:rPr>
                  <w:t>[28]</w:t>
                </w:r>
              </w:p>
            </w:tc>
            <w:tc>
              <w:tcPr>
                <w:tcW w:w="0" w:type="auto"/>
                <w:hideMark/>
              </w:tcPr>
              <w:p w14:paraId="0E41184B" w14:textId="77777777" w:rsidR="00435390" w:rsidRDefault="00435390">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435390" w14:paraId="64A20C98" w14:textId="77777777" w:rsidTr="00435390">
            <w:trPr>
              <w:tblCellSpacing w:w="15" w:type="dxa"/>
            </w:trPr>
            <w:tc>
              <w:tcPr>
                <w:tcW w:w="0" w:type="auto"/>
                <w:hideMark/>
              </w:tcPr>
              <w:p w14:paraId="2BB86B91" w14:textId="77777777" w:rsidR="00435390" w:rsidRDefault="00435390">
                <w:pPr>
                  <w:pStyle w:val="Bibliography"/>
                  <w:jc w:val="right"/>
                  <w:rPr>
                    <w:rFonts w:cs="Times New Roman"/>
                    <w:noProof/>
                  </w:rPr>
                </w:pPr>
                <w:bookmarkStart w:id="97" w:name="Mar14"/>
                <w:r>
                  <w:rPr>
                    <w:rFonts w:cs="Times New Roman"/>
                    <w:noProof/>
                  </w:rPr>
                  <w:t>[29]</w:t>
                </w:r>
                <w:bookmarkEnd w:id="97"/>
              </w:p>
            </w:tc>
            <w:tc>
              <w:tcPr>
                <w:tcW w:w="0" w:type="auto"/>
                <w:hideMark/>
              </w:tcPr>
              <w:p w14:paraId="5D035A0A" w14:textId="77777777" w:rsidR="00435390" w:rsidRDefault="00435390">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435390" w14:paraId="3881B001" w14:textId="77777777" w:rsidTr="00435390">
            <w:trPr>
              <w:tblCellSpacing w:w="15" w:type="dxa"/>
            </w:trPr>
            <w:tc>
              <w:tcPr>
                <w:tcW w:w="0" w:type="auto"/>
                <w:hideMark/>
              </w:tcPr>
              <w:p w14:paraId="37CA10B1" w14:textId="77777777" w:rsidR="00435390" w:rsidRDefault="00435390">
                <w:pPr>
                  <w:pStyle w:val="Bibliography"/>
                  <w:jc w:val="right"/>
                  <w:rPr>
                    <w:rFonts w:cs="Times New Roman"/>
                    <w:noProof/>
                  </w:rPr>
                </w:pPr>
                <w:bookmarkStart w:id="98" w:name="Hua13"/>
                <w:r>
                  <w:rPr>
                    <w:rFonts w:cs="Times New Roman"/>
                    <w:noProof/>
                  </w:rPr>
                  <w:t>[30]</w:t>
                </w:r>
                <w:bookmarkEnd w:id="98"/>
              </w:p>
            </w:tc>
            <w:tc>
              <w:tcPr>
                <w:tcW w:w="0" w:type="auto"/>
                <w:hideMark/>
              </w:tcPr>
              <w:p w14:paraId="5DEF183C" w14:textId="77777777" w:rsidR="00435390" w:rsidRDefault="00435390">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435390" w14:paraId="410CB961" w14:textId="77777777" w:rsidTr="00435390">
            <w:trPr>
              <w:tblCellSpacing w:w="15" w:type="dxa"/>
            </w:trPr>
            <w:tc>
              <w:tcPr>
                <w:tcW w:w="0" w:type="auto"/>
                <w:hideMark/>
              </w:tcPr>
              <w:p w14:paraId="6249FA04" w14:textId="77777777" w:rsidR="00435390" w:rsidRDefault="00435390">
                <w:pPr>
                  <w:pStyle w:val="Bibliography"/>
                  <w:jc w:val="right"/>
                  <w:rPr>
                    <w:rFonts w:cs="Times New Roman"/>
                    <w:noProof/>
                  </w:rPr>
                </w:pPr>
                <w:bookmarkStart w:id="99" w:name="RLa10"/>
                <w:r>
                  <w:rPr>
                    <w:rFonts w:cs="Times New Roman"/>
                    <w:noProof/>
                  </w:rPr>
                  <w:t>[31]</w:t>
                </w:r>
                <w:bookmarkEnd w:id="99"/>
              </w:p>
            </w:tc>
            <w:tc>
              <w:tcPr>
                <w:tcW w:w="0" w:type="auto"/>
                <w:hideMark/>
              </w:tcPr>
              <w:p w14:paraId="4B095B9F" w14:textId="77777777" w:rsidR="00435390" w:rsidRDefault="00435390">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435390" w14:paraId="2BE1C1E4" w14:textId="77777777" w:rsidTr="00435390">
            <w:trPr>
              <w:tblCellSpacing w:w="15" w:type="dxa"/>
            </w:trPr>
            <w:tc>
              <w:tcPr>
                <w:tcW w:w="0" w:type="auto"/>
                <w:hideMark/>
              </w:tcPr>
              <w:p w14:paraId="2030972E" w14:textId="77777777" w:rsidR="00435390" w:rsidRDefault="00435390">
                <w:pPr>
                  <w:pStyle w:val="Bibliography"/>
                  <w:jc w:val="right"/>
                  <w:rPr>
                    <w:rFonts w:cs="Times New Roman"/>
                    <w:noProof/>
                  </w:rPr>
                </w:pPr>
                <w:r>
                  <w:rPr>
                    <w:rFonts w:cs="Times New Roman"/>
                    <w:noProof/>
                  </w:rPr>
                  <w:t>[32]</w:t>
                </w:r>
              </w:p>
            </w:tc>
            <w:tc>
              <w:tcPr>
                <w:tcW w:w="0" w:type="auto"/>
                <w:hideMark/>
              </w:tcPr>
              <w:p w14:paraId="03248A7E" w14:textId="77777777" w:rsidR="00435390" w:rsidRDefault="00435390">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435390" w14:paraId="6A46C4F0" w14:textId="77777777" w:rsidTr="00435390">
            <w:trPr>
              <w:tblCellSpacing w:w="15" w:type="dxa"/>
            </w:trPr>
            <w:tc>
              <w:tcPr>
                <w:tcW w:w="0" w:type="auto"/>
                <w:hideMark/>
              </w:tcPr>
              <w:p w14:paraId="0ED81190" w14:textId="77777777" w:rsidR="00435390" w:rsidRDefault="00435390">
                <w:pPr>
                  <w:pStyle w:val="Bibliography"/>
                  <w:jc w:val="right"/>
                  <w:rPr>
                    <w:rFonts w:cs="Times New Roman"/>
                    <w:noProof/>
                  </w:rPr>
                </w:pPr>
                <w:bookmarkStart w:id="100" w:name="Owe13"/>
                <w:r>
                  <w:rPr>
                    <w:rFonts w:cs="Times New Roman"/>
                    <w:noProof/>
                  </w:rPr>
                  <w:t>[33]</w:t>
                </w:r>
                <w:bookmarkEnd w:id="100"/>
              </w:p>
            </w:tc>
            <w:tc>
              <w:tcPr>
                <w:tcW w:w="0" w:type="auto"/>
                <w:hideMark/>
              </w:tcPr>
              <w:p w14:paraId="1226819B" w14:textId="77777777" w:rsidR="00435390" w:rsidRDefault="00435390">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435390" w14:paraId="4666C9B6" w14:textId="77777777" w:rsidTr="00435390">
            <w:trPr>
              <w:tblCellSpacing w:w="15" w:type="dxa"/>
            </w:trPr>
            <w:tc>
              <w:tcPr>
                <w:tcW w:w="0" w:type="auto"/>
                <w:hideMark/>
              </w:tcPr>
              <w:p w14:paraId="37FE1CC8" w14:textId="77777777" w:rsidR="00435390" w:rsidRDefault="00435390">
                <w:pPr>
                  <w:pStyle w:val="Bibliography"/>
                  <w:jc w:val="right"/>
                  <w:rPr>
                    <w:rFonts w:cs="Times New Roman"/>
                    <w:noProof/>
                  </w:rPr>
                </w:pPr>
                <w:bookmarkStart w:id="101" w:name="HLi09"/>
                <w:r>
                  <w:rPr>
                    <w:rFonts w:cs="Times New Roman"/>
                    <w:noProof/>
                  </w:rPr>
                  <w:t>[34]</w:t>
                </w:r>
                <w:bookmarkEnd w:id="101"/>
              </w:p>
            </w:tc>
            <w:tc>
              <w:tcPr>
                <w:tcW w:w="0" w:type="auto"/>
                <w:hideMark/>
              </w:tcPr>
              <w:p w14:paraId="2AA2E638" w14:textId="77777777" w:rsidR="00435390" w:rsidRDefault="00435390">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435390" w14:paraId="179A99D4" w14:textId="77777777" w:rsidTr="00435390">
            <w:trPr>
              <w:tblCellSpacing w:w="15" w:type="dxa"/>
            </w:trPr>
            <w:tc>
              <w:tcPr>
                <w:tcW w:w="0" w:type="auto"/>
                <w:hideMark/>
              </w:tcPr>
              <w:p w14:paraId="70551D03" w14:textId="77777777" w:rsidR="00435390" w:rsidRDefault="00435390">
                <w:pPr>
                  <w:pStyle w:val="Bibliography"/>
                  <w:jc w:val="right"/>
                  <w:rPr>
                    <w:rFonts w:cs="Times New Roman"/>
                    <w:noProof/>
                  </w:rPr>
                </w:pPr>
                <w:bookmarkStart w:id="102" w:name="Dem09"/>
                <w:r>
                  <w:rPr>
                    <w:rFonts w:cs="Times New Roman"/>
                    <w:noProof/>
                  </w:rPr>
                  <w:t>[35]</w:t>
                </w:r>
                <w:bookmarkEnd w:id="102"/>
              </w:p>
            </w:tc>
            <w:tc>
              <w:tcPr>
                <w:tcW w:w="0" w:type="auto"/>
                <w:hideMark/>
              </w:tcPr>
              <w:p w14:paraId="0C46EA63" w14:textId="77777777" w:rsidR="00435390" w:rsidRDefault="00435390">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435390" w14:paraId="3C8163BD" w14:textId="77777777" w:rsidTr="00435390">
            <w:trPr>
              <w:tblCellSpacing w:w="15" w:type="dxa"/>
            </w:trPr>
            <w:tc>
              <w:tcPr>
                <w:tcW w:w="0" w:type="auto"/>
                <w:hideMark/>
              </w:tcPr>
              <w:p w14:paraId="210C26E5" w14:textId="77777777" w:rsidR="00435390" w:rsidRDefault="00435390">
                <w:pPr>
                  <w:pStyle w:val="Bibliography"/>
                  <w:jc w:val="right"/>
                  <w:rPr>
                    <w:rFonts w:cs="Times New Roman"/>
                    <w:noProof/>
                  </w:rPr>
                </w:pPr>
                <w:r>
                  <w:rPr>
                    <w:rFonts w:cs="Times New Roman"/>
                    <w:noProof/>
                  </w:rPr>
                  <w:t>[36]</w:t>
                </w:r>
              </w:p>
            </w:tc>
            <w:tc>
              <w:tcPr>
                <w:tcW w:w="0" w:type="auto"/>
                <w:hideMark/>
              </w:tcPr>
              <w:p w14:paraId="6A3CE09A" w14:textId="77777777" w:rsidR="00435390" w:rsidRDefault="00435390">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435390" w14:paraId="587B93EF" w14:textId="77777777" w:rsidTr="00435390">
            <w:trPr>
              <w:tblCellSpacing w:w="15" w:type="dxa"/>
            </w:trPr>
            <w:tc>
              <w:tcPr>
                <w:tcW w:w="0" w:type="auto"/>
                <w:hideMark/>
              </w:tcPr>
              <w:p w14:paraId="4ADC23CC" w14:textId="77777777" w:rsidR="00435390" w:rsidRDefault="00435390">
                <w:pPr>
                  <w:pStyle w:val="Bibliography"/>
                  <w:jc w:val="right"/>
                  <w:rPr>
                    <w:rFonts w:cs="Times New Roman"/>
                    <w:noProof/>
                  </w:rPr>
                </w:pPr>
                <w:r>
                  <w:rPr>
                    <w:rFonts w:cs="Times New Roman"/>
                    <w:noProof/>
                  </w:rPr>
                  <w:lastRenderedPageBreak/>
                  <w:t>[37]</w:t>
                </w:r>
              </w:p>
            </w:tc>
            <w:tc>
              <w:tcPr>
                <w:tcW w:w="0" w:type="auto"/>
                <w:hideMark/>
              </w:tcPr>
              <w:p w14:paraId="7A5636A7" w14:textId="77777777" w:rsidR="00435390" w:rsidRDefault="00435390">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435390" w14:paraId="061A4806" w14:textId="77777777" w:rsidTr="00435390">
            <w:trPr>
              <w:tblCellSpacing w:w="15" w:type="dxa"/>
            </w:trPr>
            <w:tc>
              <w:tcPr>
                <w:tcW w:w="0" w:type="auto"/>
                <w:hideMark/>
              </w:tcPr>
              <w:p w14:paraId="17E72DFD" w14:textId="77777777" w:rsidR="00435390" w:rsidRDefault="00435390">
                <w:pPr>
                  <w:pStyle w:val="Bibliography"/>
                  <w:jc w:val="right"/>
                  <w:rPr>
                    <w:rFonts w:cs="Times New Roman"/>
                    <w:noProof/>
                  </w:rPr>
                </w:pPr>
                <w:bookmarkStart w:id="103" w:name="ECr07"/>
                <w:r>
                  <w:rPr>
                    <w:rFonts w:cs="Times New Roman"/>
                    <w:noProof/>
                  </w:rPr>
                  <w:t>[38]</w:t>
                </w:r>
                <w:bookmarkEnd w:id="103"/>
              </w:p>
            </w:tc>
            <w:tc>
              <w:tcPr>
                <w:tcW w:w="0" w:type="auto"/>
                <w:hideMark/>
              </w:tcPr>
              <w:p w14:paraId="1ADC078C" w14:textId="77777777" w:rsidR="00435390" w:rsidRDefault="00435390">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t>Managing Service Quality</w:t>
                </w:r>
                <w:r>
                  <w:rPr>
                    <w:rFonts w:cs="Times New Roman"/>
                    <w:noProof/>
                  </w:rPr>
                  <w:t>, vol. 17, no. 3, pp. 317-340, 2007.</w:t>
                </w:r>
              </w:p>
            </w:tc>
          </w:tr>
          <w:tr w:rsidR="00435390" w14:paraId="41CAF206" w14:textId="77777777" w:rsidTr="00435390">
            <w:trPr>
              <w:tblCellSpacing w:w="15" w:type="dxa"/>
            </w:trPr>
            <w:tc>
              <w:tcPr>
                <w:tcW w:w="0" w:type="auto"/>
                <w:hideMark/>
              </w:tcPr>
              <w:p w14:paraId="3949D091" w14:textId="77777777" w:rsidR="00435390" w:rsidRDefault="00435390">
                <w:pPr>
                  <w:pStyle w:val="Bibliography"/>
                  <w:jc w:val="right"/>
                  <w:rPr>
                    <w:rFonts w:cs="Times New Roman"/>
                    <w:noProof/>
                  </w:rPr>
                </w:pPr>
                <w:bookmarkStart w:id="104" w:name="MFa07"/>
                <w:r>
                  <w:rPr>
                    <w:rFonts w:cs="Times New Roman"/>
                    <w:noProof/>
                  </w:rPr>
                  <w:t>[39]</w:t>
                </w:r>
                <w:bookmarkEnd w:id="104"/>
              </w:p>
            </w:tc>
            <w:tc>
              <w:tcPr>
                <w:tcW w:w="0" w:type="auto"/>
                <w:hideMark/>
              </w:tcPr>
              <w:p w14:paraId="5FD321F7" w14:textId="77777777" w:rsidR="00435390" w:rsidRDefault="00435390">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435390" w14:paraId="20899FEB" w14:textId="77777777" w:rsidTr="00435390">
            <w:trPr>
              <w:tblCellSpacing w:w="15" w:type="dxa"/>
            </w:trPr>
            <w:tc>
              <w:tcPr>
                <w:tcW w:w="0" w:type="auto"/>
                <w:hideMark/>
              </w:tcPr>
              <w:p w14:paraId="21B39C3C" w14:textId="77777777" w:rsidR="00435390" w:rsidRDefault="00435390">
                <w:pPr>
                  <w:pStyle w:val="Bibliography"/>
                  <w:jc w:val="right"/>
                  <w:rPr>
                    <w:rFonts w:cs="Times New Roman"/>
                    <w:noProof/>
                  </w:rPr>
                </w:pPr>
                <w:bookmarkStart w:id="105" w:name="MKi061"/>
                <w:r>
                  <w:rPr>
                    <w:rFonts w:cs="Times New Roman"/>
                    <w:noProof/>
                  </w:rPr>
                  <w:t>[40]</w:t>
                </w:r>
                <w:bookmarkEnd w:id="105"/>
              </w:p>
            </w:tc>
            <w:tc>
              <w:tcPr>
                <w:tcW w:w="0" w:type="auto"/>
                <w:hideMark/>
              </w:tcPr>
              <w:p w14:paraId="027D6B4A" w14:textId="77777777" w:rsidR="00435390" w:rsidRDefault="00435390">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435390" w14:paraId="4FE46925" w14:textId="77777777" w:rsidTr="00435390">
            <w:trPr>
              <w:tblCellSpacing w:w="15" w:type="dxa"/>
            </w:trPr>
            <w:tc>
              <w:tcPr>
                <w:tcW w:w="0" w:type="auto"/>
                <w:hideMark/>
              </w:tcPr>
              <w:p w14:paraId="5AC8D064" w14:textId="77777777" w:rsidR="00435390" w:rsidRDefault="00435390">
                <w:pPr>
                  <w:pStyle w:val="Bibliography"/>
                  <w:jc w:val="right"/>
                  <w:rPr>
                    <w:rFonts w:cs="Times New Roman"/>
                    <w:noProof/>
                  </w:rPr>
                </w:pPr>
                <w:bookmarkStart w:id="106" w:name="BYo01"/>
                <w:r>
                  <w:rPr>
                    <w:rFonts w:cs="Times New Roman"/>
                    <w:noProof/>
                  </w:rPr>
                  <w:t>[41]</w:t>
                </w:r>
                <w:bookmarkEnd w:id="106"/>
              </w:p>
            </w:tc>
            <w:tc>
              <w:tcPr>
                <w:tcW w:w="0" w:type="auto"/>
                <w:hideMark/>
              </w:tcPr>
              <w:p w14:paraId="64EF6AE3" w14:textId="77777777" w:rsidR="00435390" w:rsidRDefault="00435390">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435390" w14:paraId="5E57050C" w14:textId="77777777" w:rsidTr="00435390">
            <w:trPr>
              <w:tblCellSpacing w:w="15" w:type="dxa"/>
            </w:trPr>
            <w:tc>
              <w:tcPr>
                <w:tcW w:w="0" w:type="auto"/>
                <w:hideMark/>
              </w:tcPr>
              <w:p w14:paraId="08A292C0" w14:textId="77777777" w:rsidR="00435390" w:rsidRDefault="00435390">
                <w:pPr>
                  <w:pStyle w:val="Bibliography"/>
                  <w:jc w:val="right"/>
                  <w:rPr>
                    <w:rFonts w:cs="Times New Roman"/>
                    <w:noProof/>
                  </w:rPr>
                </w:pPr>
                <w:bookmarkStart w:id="107" w:name="APa05"/>
                <w:r>
                  <w:rPr>
                    <w:rFonts w:cs="Times New Roman"/>
                    <w:noProof/>
                  </w:rPr>
                  <w:t>[42]</w:t>
                </w:r>
                <w:bookmarkEnd w:id="107"/>
              </w:p>
            </w:tc>
            <w:tc>
              <w:tcPr>
                <w:tcW w:w="0" w:type="auto"/>
                <w:hideMark/>
              </w:tcPr>
              <w:p w14:paraId="5FE48F36" w14:textId="77777777" w:rsidR="00435390" w:rsidRDefault="00435390">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435390" w14:paraId="73766216" w14:textId="77777777" w:rsidTr="00435390">
            <w:trPr>
              <w:tblCellSpacing w:w="15" w:type="dxa"/>
            </w:trPr>
            <w:tc>
              <w:tcPr>
                <w:tcW w:w="0" w:type="auto"/>
                <w:hideMark/>
              </w:tcPr>
              <w:p w14:paraId="4B6995EB" w14:textId="77777777" w:rsidR="00435390" w:rsidRDefault="00435390">
                <w:pPr>
                  <w:pStyle w:val="Bibliography"/>
                  <w:jc w:val="right"/>
                  <w:rPr>
                    <w:rFonts w:cs="Times New Roman"/>
                    <w:noProof/>
                  </w:rPr>
                </w:pPr>
                <w:bookmarkStart w:id="108" w:name="Iha14"/>
                <w:r>
                  <w:rPr>
                    <w:rFonts w:cs="Times New Roman"/>
                    <w:noProof/>
                  </w:rPr>
                  <w:t>[43]</w:t>
                </w:r>
                <w:bookmarkEnd w:id="108"/>
              </w:p>
            </w:tc>
            <w:tc>
              <w:tcPr>
                <w:tcW w:w="0" w:type="auto"/>
                <w:hideMark/>
              </w:tcPr>
              <w:p w14:paraId="2CA93C2D" w14:textId="77777777" w:rsidR="00435390" w:rsidRDefault="00435390">
                <w:pPr>
                  <w:pStyle w:val="Bibliography"/>
                  <w:rPr>
                    <w:rFonts w:cs="Times New Roman"/>
                    <w:noProof/>
                  </w:rPr>
                </w:pPr>
                <w:r>
                  <w:rPr>
                    <w:rFonts w:cs="Times New Roman"/>
                    <w:noProof/>
                  </w:rPr>
                  <w:t>Iham Tariq, Ahmad Kamil, and Hamid Jebur, "Proposed conceptual model for e-service quality in Malaysian universities," 2014.</w:t>
                </w:r>
              </w:p>
            </w:tc>
          </w:tr>
          <w:tr w:rsidR="00435390" w14:paraId="0CFFAA9B" w14:textId="77777777" w:rsidTr="00435390">
            <w:trPr>
              <w:tblCellSpacing w:w="15" w:type="dxa"/>
            </w:trPr>
            <w:tc>
              <w:tcPr>
                <w:tcW w:w="0" w:type="auto"/>
                <w:hideMark/>
              </w:tcPr>
              <w:p w14:paraId="1F9DDABC" w14:textId="77777777" w:rsidR="00435390" w:rsidRDefault="00435390">
                <w:pPr>
                  <w:pStyle w:val="Bibliography"/>
                  <w:jc w:val="right"/>
                  <w:rPr>
                    <w:rFonts w:cs="Times New Roman"/>
                    <w:noProof/>
                  </w:rPr>
                </w:pPr>
                <w:r>
                  <w:rPr>
                    <w:rFonts w:cs="Times New Roman"/>
                    <w:noProof/>
                  </w:rPr>
                  <w:t>[44]</w:t>
                </w:r>
              </w:p>
            </w:tc>
            <w:tc>
              <w:tcPr>
                <w:tcW w:w="0" w:type="auto"/>
                <w:hideMark/>
              </w:tcPr>
              <w:p w14:paraId="05DD11C7" w14:textId="77777777" w:rsidR="00435390" w:rsidRDefault="00435390">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435390" w14:paraId="07B67B5A" w14:textId="77777777" w:rsidTr="00435390">
            <w:trPr>
              <w:tblCellSpacing w:w="15" w:type="dxa"/>
            </w:trPr>
            <w:tc>
              <w:tcPr>
                <w:tcW w:w="0" w:type="auto"/>
                <w:hideMark/>
              </w:tcPr>
              <w:p w14:paraId="4740AF56" w14:textId="77777777" w:rsidR="00435390" w:rsidRDefault="00435390">
                <w:pPr>
                  <w:pStyle w:val="Bibliography"/>
                  <w:jc w:val="right"/>
                  <w:rPr>
                    <w:rFonts w:cs="Times New Roman"/>
                    <w:noProof/>
                  </w:rPr>
                </w:pPr>
                <w:r>
                  <w:rPr>
                    <w:rFonts w:cs="Times New Roman"/>
                    <w:noProof/>
                  </w:rPr>
                  <w:t>[45]</w:t>
                </w:r>
              </w:p>
            </w:tc>
            <w:tc>
              <w:tcPr>
                <w:tcW w:w="0" w:type="auto"/>
                <w:hideMark/>
              </w:tcPr>
              <w:p w14:paraId="17934478" w14:textId="77777777" w:rsidR="00435390" w:rsidRDefault="00435390">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435390" w14:paraId="268EBCBA" w14:textId="77777777" w:rsidTr="00435390">
            <w:trPr>
              <w:tblCellSpacing w:w="15" w:type="dxa"/>
            </w:trPr>
            <w:tc>
              <w:tcPr>
                <w:tcW w:w="0" w:type="auto"/>
                <w:hideMark/>
              </w:tcPr>
              <w:p w14:paraId="7EA6D14E" w14:textId="77777777" w:rsidR="00435390" w:rsidRDefault="00435390">
                <w:pPr>
                  <w:pStyle w:val="Bibliography"/>
                  <w:jc w:val="right"/>
                  <w:rPr>
                    <w:rFonts w:cs="Times New Roman"/>
                    <w:noProof/>
                  </w:rPr>
                </w:pPr>
                <w:bookmarkStart w:id="109" w:name="Yan02"/>
                <w:r>
                  <w:rPr>
                    <w:rFonts w:cs="Times New Roman"/>
                    <w:noProof/>
                  </w:rPr>
                  <w:t>[46]</w:t>
                </w:r>
                <w:bookmarkEnd w:id="109"/>
              </w:p>
            </w:tc>
            <w:tc>
              <w:tcPr>
                <w:tcW w:w="0" w:type="auto"/>
                <w:hideMark/>
              </w:tcPr>
              <w:p w14:paraId="60B8A494" w14:textId="77777777" w:rsidR="00435390" w:rsidRDefault="00435390">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435390" w14:paraId="370AD740" w14:textId="77777777" w:rsidTr="00435390">
            <w:trPr>
              <w:tblCellSpacing w:w="15" w:type="dxa"/>
            </w:trPr>
            <w:tc>
              <w:tcPr>
                <w:tcW w:w="0" w:type="auto"/>
                <w:hideMark/>
              </w:tcPr>
              <w:p w14:paraId="4CEAE1D1" w14:textId="77777777" w:rsidR="00435390" w:rsidRDefault="00435390">
                <w:pPr>
                  <w:pStyle w:val="Bibliography"/>
                  <w:jc w:val="right"/>
                  <w:rPr>
                    <w:rFonts w:cs="Times New Roman"/>
                    <w:noProof/>
                  </w:rPr>
                </w:pPr>
                <w:bookmarkStart w:id="110" w:name="MCO09"/>
                <w:r>
                  <w:rPr>
                    <w:rFonts w:cs="Times New Roman"/>
                    <w:noProof/>
                  </w:rPr>
                  <w:t>[47]</w:t>
                </w:r>
                <w:bookmarkEnd w:id="110"/>
              </w:p>
            </w:tc>
            <w:tc>
              <w:tcPr>
                <w:tcW w:w="0" w:type="auto"/>
                <w:hideMark/>
              </w:tcPr>
              <w:p w14:paraId="69E5FC3E" w14:textId="77777777" w:rsidR="00435390" w:rsidRDefault="00435390">
                <w:pPr>
                  <w:pStyle w:val="Bibliography"/>
                  <w:rPr>
                    <w:rFonts w:cs="Times New Roman"/>
                    <w:noProof/>
                  </w:rPr>
                </w:pPr>
                <w:r>
                  <w:rPr>
                    <w:rFonts w:cs="Times New Roman"/>
                    <w:noProof/>
                  </w:rPr>
                  <w:t xml:space="preserve">M.C. Obi, "Cevelopment and validation of a scale for measuring e-government user </w:t>
                </w:r>
                <w:r>
                  <w:rPr>
                    <w:rFonts w:cs="Times New Roman"/>
                    <w:noProof/>
                  </w:rPr>
                  <w:lastRenderedPageBreak/>
                  <w:t>satisfaction," 2009.</w:t>
                </w:r>
              </w:p>
            </w:tc>
          </w:tr>
          <w:tr w:rsidR="00435390" w14:paraId="2B88EEA7" w14:textId="77777777" w:rsidTr="00435390">
            <w:trPr>
              <w:tblCellSpacing w:w="15" w:type="dxa"/>
            </w:trPr>
            <w:tc>
              <w:tcPr>
                <w:tcW w:w="0" w:type="auto"/>
                <w:hideMark/>
              </w:tcPr>
              <w:p w14:paraId="35F08E56" w14:textId="77777777" w:rsidR="00435390" w:rsidRDefault="00435390">
                <w:pPr>
                  <w:pStyle w:val="Bibliography"/>
                  <w:jc w:val="right"/>
                  <w:rPr>
                    <w:rFonts w:cs="Times New Roman"/>
                    <w:noProof/>
                  </w:rPr>
                </w:pPr>
                <w:bookmarkStart w:id="111" w:name="Int98"/>
                <w:r>
                  <w:rPr>
                    <w:rFonts w:cs="Times New Roman"/>
                    <w:noProof/>
                  </w:rPr>
                  <w:lastRenderedPageBreak/>
                  <w:t>[48]</w:t>
                </w:r>
                <w:bookmarkEnd w:id="111"/>
              </w:p>
            </w:tc>
            <w:tc>
              <w:tcPr>
                <w:tcW w:w="0" w:type="auto"/>
                <w:hideMark/>
              </w:tcPr>
              <w:p w14:paraId="68915C25" w14:textId="77777777" w:rsidR="00435390" w:rsidRDefault="00435390">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435390" w14:paraId="7E8C617D" w14:textId="77777777" w:rsidTr="00435390">
            <w:trPr>
              <w:tblCellSpacing w:w="15" w:type="dxa"/>
            </w:trPr>
            <w:tc>
              <w:tcPr>
                <w:tcW w:w="0" w:type="auto"/>
                <w:hideMark/>
              </w:tcPr>
              <w:p w14:paraId="3F385622" w14:textId="77777777" w:rsidR="00435390" w:rsidRDefault="00435390">
                <w:pPr>
                  <w:pStyle w:val="Bibliography"/>
                  <w:jc w:val="right"/>
                  <w:rPr>
                    <w:rFonts w:cs="Times New Roman"/>
                    <w:noProof/>
                  </w:rPr>
                </w:pPr>
                <w:bookmarkStart w:id="112" w:name="Nae11"/>
                <w:r>
                  <w:rPr>
                    <w:rFonts w:cs="Times New Roman"/>
                    <w:noProof/>
                  </w:rPr>
                  <w:t>[49]</w:t>
                </w:r>
                <w:bookmarkEnd w:id="112"/>
              </w:p>
            </w:tc>
            <w:tc>
              <w:tcPr>
                <w:tcW w:w="0" w:type="auto"/>
                <w:hideMark/>
              </w:tcPr>
              <w:p w14:paraId="6F4D2B8B" w14:textId="77777777" w:rsidR="00435390" w:rsidRDefault="00435390">
                <w:pPr>
                  <w:pStyle w:val="Bibliography"/>
                  <w:rPr>
                    <w:rFonts w:cs="Times New Roman"/>
                    <w:noProof/>
                  </w:rPr>
                </w:pPr>
                <w:r>
                  <w:rPr>
                    <w:rFonts w:cs="Times New Roman"/>
                    <w:noProof/>
                  </w:rPr>
                  <w:t>Naelah Al-Dabbous, Anwar Al-Yatama, and Kassem Saleh, "Assessment of the trustworthiness of e-service providers," 2011.</w:t>
                </w:r>
              </w:p>
            </w:tc>
          </w:tr>
          <w:tr w:rsidR="00435390" w14:paraId="286B14B2" w14:textId="77777777" w:rsidTr="00435390">
            <w:trPr>
              <w:tblCellSpacing w:w="15" w:type="dxa"/>
            </w:trPr>
            <w:tc>
              <w:tcPr>
                <w:tcW w:w="0" w:type="auto"/>
                <w:hideMark/>
              </w:tcPr>
              <w:p w14:paraId="6A84EB20" w14:textId="77777777" w:rsidR="00435390" w:rsidRDefault="00435390">
                <w:pPr>
                  <w:pStyle w:val="Bibliography"/>
                  <w:jc w:val="right"/>
                  <w:rPr>
                    <w:rFonts w:cs="Times New Roman"/>
                    <w:noProof/>
                  </w:rPr>
                </w:pPr>
                <w:bookmarkStart w:id="113" w:name="Tsu12"/>
                <w:r>
                  <w:rPr>
                    <w:rFonts w:cs="Times New Roman"/>
                    <w:noProof/>
                  </w:rPr>
                  <w:t>[50]</w:t>
                </w:r>
                <w:bookmarkEnd w:id="113"/>
              </w:p>
            </w:tc>
            <w:tc>
              <w:tcPr>
                <w:tcW w:w="0" w:type="auto"/>
                <w:hideMark/>
              </w:tcPr>
              <w:p w14:paraId="083D0810" w14:textId="77777777" w:rsidR="00435390" w:rsidRDefault="00435390">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435390" w14:paraId="17793691" w14:textId="77777777" w:rsidTr="00435390">
            <w:trPr>
              <w:tblCellSpacing w:w="15" w:type="dxa"/>
            </w:trPr>
            <w:tc>
              <w:tcPr>
                <w:tcW w:w="0" w:type="auto"/>
                <w:hideMark/>
              </w:tcPr>
              <w:p w14:paraId="2F05C410" w14:textId="77777777" w:rsidR="00435390" w:rsidRDefault="00435390">
                <w:pPr>
                  <w:pStyle w:val="Bibliography"/>
                  <w:jc w:val="right"/>
                  <w:rPr>
                    <w:rFonts w:cs="Times New Roman"/>
                    <w:noProof/>
                  </w:rPr>
                </w:pPr>
                <w:bookmarkStart w:id="114" w:name="Moh12"/>
                <w:r>
                  <w:rPr>
                    <w:rFonts w:cs="Times New Roman"/>
                    <w:noProof/>
                  </w:rPr>
                  <w:t>[51]</w:t>
                </w:r>
                <w:bookmarkEnd w:id="114"/>
              </w:p>
            </w:tc>
            <w:tc>
              <w:tcPr>
                <w:tcW w:w="0" w:type="auto"/>
                <w:hideMark/>
              </w:tcPr>
              <w:p w14:paraId="0B3F53A9" w14:textId="77777777" w:rsidR="00435390" w:rsidRDefault="00435390">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435390" w14:paraId="38C2B07A" w14:textId="77777777" w:rsidTr="00435390">
            <w:trPr>
              <w:tblCellSpacing w:w="15" w:type="dxa"/>
            </w:trPr>
            <w:tc>
              <w:tcPr>
                <w:tcW w:w="0" w:type="auto"/>
                <w:hideMark/>
              </w:tcPr>
              <w:p w14:paraId="202F06AF" w14:textId="77777777" w:rsidR="00435390" w:rsidRDefault="00435390">
                <w:pPr>
                  <w:pStyle w:val="Bibliography"/>
                  <w:jc w:val="right"/>
                  <w:rPr>
                    <w:rFonts w:cs="Times New Roman"/>
                    <w:noProof/>
                  </w:rPr>
                </w:pPr>
                <w:bookmarkStart w:id="115" w:name="Ali11"/>
                <w:r>
                  <w:rPr>
                    <w:rFonts w:cs="Times New Roman"/>
                    <w:noProof/>
                  </w:rPr>
                  <w:t>[52]</w:t>
                </w:r>
                <w:bookmarkEnd w:id="115"/>
              </w:p>
            </w:tc>
            <w:tc>
              <w:tcPr>
                <w:tcW w:w="0" w:type="auto"/>
                <w:hideMark/>
              </w:tcPr>
              <w:p w14:paraId="47202F48" w14:textId="77777777" w:rsidR="00435390" w:rsidRDefault="00435390">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435390" w14:paraId="3A2FC4F1" w14:textId="77777777" w:rsidTr="00435390">
            <w:trPr>
              <w:tblCellSpacing w:w="15" w:type="dxa"/>
            </w:trPr>
            <w:tc>
              <w:tcPr>
                <w:tcW w:w="0" w:type="auto"/>
                <w:hideMark/>
              </w:tcPr>
              <w:p w14:paraId="1FF91190" w14:textId="77777777" w:rsidR="00435390" w:rsidRDefault="00435390">
                <w:pPr>
                  <w:pStyle w:val="Bibliography"/>
                  <w:jc w:val="right"/>
                  <w:rPr>
                    <w:rFonts w:cs="Times New Roman"/>
                    <w:noProof/>
                  </w:rPr>
                </w:pPr>
                <w:bookmarkStart w:id="116" w:name="Hun11"/>
                <w:r>
                  <w:rPr>
                    <w:rFonts w:cs="Times New Roman"/>
                    <w:noProof/>
                  </w:rPr>
                  <w:t>[53]</w:t>
                </w:r>
                <w:bookmarkEnd w:id="116"/>
              </w:p>
            </w:tc>
            <w:tc>
              <w:tcPr>
                <w:tcW w:w="0" w:type="auto"/>
                <w:hideMark/>
              </w:tcPr>
              <w:p w14:paraId="3123819A" w14:textId="77777777" w:rsidR="00435390" w:rsidRDefault="00435390">
                <w:pPr>
                  <w:pStyle w:val="Bibliography"/>
                  <w:rPr>
                    <w:rFonts w:cs="Times New Roman"/>
                    <w:noProof/>
                  </w:rPr>
                </w:pPr>
                <w:r>
                  <w:rPr>
                    <w:rFonts w:cs="Times New Roman"/>
                    <w:noProof/>
                  </w:rPr>
                  <w:t>Hunk-Jen Tu and Yuan-Ting Chaoo, "Toward a framework for assessing e-marketplace service quality," pp. 36-43, 2011.</w:t>
                </w:r>
              </w:p>
            </w:tc>
          </w:tr>
          <w:tr w:rsidR="00435390" w14:paraId="5DF3C9B5" w14:textId="77777777" w:rsidTr="00435390">
            <w:trPr>
              <w:tblCellSpacing w:w="15" w:type="dxa"/>
            </w:trPr>
            <w:tc>
              <w:tcPr>
                <w:tcW w:w="0" w:type="auto"/>
                <w:hideMark/>
              </w:tcPr>
              <w:p w14:paraId="55A31CC7" w14:textId="77777777" w:rsidR="00435390" w:rsidRDefault="00435390">
                <w:pPr>
                  <w:pStyle w:val="Bibliography"/>
                  <w:jc w:val="right"/>
                  <w:rPr>
                    <w:rFonts w:cs="Times New Roman"/>
                    <w:noProof/>
                  </w:rPr>
                </w:pPr>
                <w:bookmarkStart w:id="117" w:name="Dan13"/>
                <w:r>
                  <w:rPr>
                    <w:rFonts w:cs="Times New Roman"/>
                    <w:noProof/>
                  </w:rPr>
                  <w:t>[54]</w:t>
                </w:r>
                <w:bookmarkEnd w:id="117"/>
              </w:p>
            </w:tc>
            <w:tc>
              <w:tcPr>
                <w:tcW w:w="0" w:type="auto"/>
                <w:hideMark/>
              </w:tcPr>
              <w:p w14:paraId="6D93E637" w14:textId="77777777" w:rsidR="00435390" w:rsidRDefault="00435390">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435390" w14:paraId="11E86DC3" w14:textId="77777777" w:rsidTr="00435390">
            <w:trPr>
              <w:tblCellSpacing w:w="15" w:type="dxa"/>
            </w:trPr>
            <w:tc>
              <w:tcPr>
                <w:tcW w:w="0" w:type="auto"/>
                <w:hideMark/>
              </w:tcPr>
              <w:p w14:paraId="6C8E1D29" w14:textId="77777777" w:rsidR="00435390" w:rsidRDefault="00435390">
                <w:pPr>
                  <w:pStyle w:val="Bibliography"/>
                  <w:jc w:val="right"/>
                  <w:rPr>
                    <w:rFonts w:cs="Times New Roman"/>
                    <w:noProof/>
                  </w:rPr>
                </w:pPr>
                <w:bookmarkStart w:id="118" w:name="JHK09"/>
                <w:r>
                  <w:rPr>
                    <w:rFonts w:cs="Times New Roman"/>
                    <w:noProof/>
                  </w:rPr>
                  <w:t>[55]</w:t>
                </w:r>
                <w:bookmarkEnd w:id="118"/>
              </w:p>
            </w:tc>
            <w:tc>
              <w:tcPr>
                <w:tcW w:w="0" w:type="auto"/>
                <w:hideMark/>
              </w:tcPr>
              <w:p w14:paraId="2301AA21" w14:textId="77777777" w:rsidR="00435390" w:rsidRDefault="00435390">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435390" w14:paraId="30AB89F5" w14:textId="77777777" w:rsidTr="00435390">
            <w:trPr>
              <w:tblCellSpacing w:w="15" w:type="dxa"/>
            </w:trPr>
            <w:tc>
              <w:tcPr>
                <w:tcW w:w="0" w:type="auto"/>
                <w:hideMark/>
              </w:tcPr>
              <w:p w14:paraId="1CC7870B" w14:textId="77777777" w:rsidR="00435390" w:rsidRDefault="00435390">
                <w:pPr>
                  <w:pStyle w:val="Bibliography"/>
                  <w:jc w:val="right"/>
                  <w:rPr>
                    <w:rFonts w:cs="Times New Roman"/>
                    <w:noProof/>
                  </w:rPr>
                </w:pPr>
                <w:bookmarkStart w:id="119" w:name="RVi02"/>
                <w:r>
                  <w:rPr>
                    <w:rFonts w:cs="Times New Roman"/>
                    <w:noProof/>
                  </w:rPr>
                  <w:t>[56]</w:t>
                </w:r>
                <w:bookmarkEnd w:id="119"/>
              </w:p>
            </w:tc>
            <w:tc>
              <w:tcPr>
                <w:tcW w:w="0" w:type="auto"/>
                <w:hideMark/>
              </w:tcPr>
              <w:p w14:paraId="2D946320" w14:textId="77777777" w:rsidR="00435390" w:rsidRDefault="00435390">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435390" w14:paraId="3737DFD8" w14:textId="77777777" w:rsidTr="00435390">
            <w:trPr>
              <w:tblCellSpacing w:w="15" w:type="dxa"/>
            </w:trPr>
            <w:tc>
              <w:tcPr>
                <w:tcW w:w="0" w:type="auto"/>
                <w:hideMark/>
              </w:tcPr>
              <w:p w14:paraId="3FD852D9" w14:textId="77777777" w:rsidR="00435390" w:rsidRDefault="00435390">
                <w:pPr>
                  <w:pStyle w:val="Bibliography"/>
                  <w:jc w:val="right"/>
                  <w:rPr>
                    <w:rFonts w:cs="Times New Roman"/>
                    <w:noProof/>
                  </w:rPr>
                </w:pPr>
                <w:bookmarkStart w:id="120" w:name="APa88"/>
                <w:r>
                  <w:rPr>
                    <w:rFonts w:cs="Times New Roman"/>
                    <w:noProof/>
                  </w:rPr>
                  <w:t>[57]</w:t>
                </w:r>
                <w:bookmarkEnd w:id="120"/>
              </w:p>
            </w:tc>
            <w:tc>
              <w:tcPr>
                <w:tcW w:w="0" w:type="auto"/>
                <w:hideMark/>
              </w:tcPr>
              <w:p w14:paraId="68EF1650" w14:textId="77777777" w:rsidR="00435390" w:rsidRDefault="00435390">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435390" w14:paraId="388399CB" w14:textId="77777777" w:rsidTr="00435390">
            <w:trPr>
              <w:tblCellSpacing w:w="15" w:type="dxa"/>
            </w:trPr>
            <w:tc>
              <w:tcPr>
                <w:tcW w:w="0" w:type="auto"/>
                <w:hideMark/>
              </w:tcPr>
              <w:p w14:paraId="759320B5" w14:textId="77777777" w:rsidR="00435390" w:rsidRDefault="00435390">
                <w:pPr>
                  <w:pStyle w:val="Bibliography"/>
                  <w:jc w:val="right"/>
                  <w:rPr>
                    <w:rFonts w:cs="Times New Roman"/>
                    <w:noProof/>
                  </w:rPr>
                </w:pPr>
                <w:bookmarkStart w:id="121" w:name="JKi02"/>
                <w:r>
                  <w:rPr>
                    <w:rFonts w:cs="Times New Roman"/>
                    <w:noProof/>
                  </w:rPr>
                  <w:t>[58]</w:t>
                </w:r>
                <w:bookmarkEnd w:id="121"/>
              </w:p>
            </w:tc>
            <w:tc>
              <w:tcPr>
                <w:tcW w:w="0" w:type="auto"/>
                <w:hideMark/>
              </w:tcPr>
              <w:p w14:paraId="285AA549" w14:textId="77777777" w:rsidR="00435390" w:rsidRDefault="00435390">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435390" w14:paraId="5267698F" w14:textId="77777777" w:rsidTr="00435390">
            <w:trPr>
              <w:tblCellSpacing w:w="15" w:type="dxa"/>
            </w:trPr>
            <w:tc>
              <w:tcPr>
                <w:tcW w:w="0" w:type="auto"/>
                <w:hideMark/>
              </w:tcPr>
              <w:p w14:paraId="2BAFC409" w14:textId="77777777" w:rsidR="00435390" w:rsidRDefault="00435390">
                <w:pPr>
                  <w:pStyle w:val="Bibliography"/>
                  <w:jc w:val="right"/>
                  <w:rPr>
                    <w:rFonts w:cs="Times New Roman"/>
                    <w:noProof/>
                  </w:rPr>
                </w:pPr>
                <w:bookmarkStart w:id="122" w:name="CRa"/>
                <w:r>
                  <w:rPr>
                    <w:rFonts w:cs="Times New Roman"/>
                    <w:noProof/>
                  </w:rPr>
                  <w:t>[59]</w:t>
                </w:r>
                <w:bookmarkEnd w:id="122"/>
              </w:p>
            </w:tc>
            <w:tc>
              <w:tcPr>
                <w:tcW w:w="0" w:type="auto"/>
                <w:hideMark/>
              </w:tcPr>
              <w:p w14:paraId="11004518" w14:textId="77777777" w:rsidR="00435390" w:rsidRDefault="00435390">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6449637F" w14:textId="77777777" w:rsidR="00435390" w:rsidRDefault="00435390" w:rsidP="00435390">
          <w:pPr>
            <w:pStyle w:val="Bibliography"/>
            <w:rPr>
              <w:rFonts w:eastAsiaTheme="minorEastAsia" w:cs="Times New Roman"/>
              <w:noProof/>
              <w:vanish/>
            </w:rPr>
          </w:pPr>
          <w:r>
            <w:rPr>
              <w:rFonts w:cs="Times New Roman"/>
              <w:noProof/>
              <w:vanish/>
            </w:rPr>
            <w:t>x</w:t>
          </w:r>
        </w:p>
        <w:p w14:paraId="0737D6CF" w14:textId="77777777" w:rsidR="002336FF" w:rsidRDefault="00156940" w:rsidP="00435390">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3" w:name="_Toc332882851"/>
          <w:r>
            <w:lastRenderedPageBreak/>
            <w:t>Appendix A</w:t>
          </w:r>
        </w:p>
      </w:sdtContent>
    </w:sdt>
    <w:bookmarkEnd w:id="123" w:displacedByCustomXml="prev"/>
    <w:p w14:paraId="0A47660F" w14:textId="2D95128F" w:rsidR="006A3515" w:rsidRPr="002336FF" w:rsidRDefault="002336FF" w:rsidP="002336FF">
      <w:pPr>
        <w:rPr>
          <w:lang w:val="en-GB"/>
        </w:rPr>
      </w:pPr>
      <w:r>
        <w:rPr>
          <w:noProof/>
          <w:lang w:val="en-US" w:eastAsia="en-US"/>
        </w:rPr>
        <mc:AlternateContent>
          <mc:Choice Requires="wps">
            <w:drawing>
              <wp:anchor distT="0" distB="0" distL="114300" distR="114300" simplePos="0" relativeHeight="251669504" behindDoc="0" locked="0" layoutInCell="1" allowOverlap="1" wp14:anchorId="387226F4" wp14:editId="259ED00D">
                <wp:simplePos x="0" y="0"/>
                <wp:positionH relativeFrom="column">
                  <wp:posOffset>76200</wp:posOffset>
                </wp:positionH>
                <wp:positionV relativeFrom="paragraph">
                  <wp:posOffset>1325880</wp:posOffset>
                </wp:positionV>
                <wp:extent cx="5572760" cy="6629400"/>
                <wp:effectExtent l="0" t="0" r="0" b="0"/>
                <wp:wrapSquare wrapText="bothSides"/>
                <wp:docPr id="65" name="Text Box 65"/>
                <wp:cNvGraphicFramePr/>
                <a:graphic xmlns:a="http://schemas.openxmlformats.org/drawingml/2006/main">
                  <a:graphicData uri="http://schemas.microsoft.com/office/word/2010/wordprocessingShape">
                    <wps:wsp>
                      <wps:cNvSpPr txBox="1"/>
                      <wps:spPr>
                        <a:xfrm>
                          <a:off x="0" y="0"/>
                          <a:ext cx="5572760" cy="662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4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Figure A.1. Procedure model for an E-service</w:t>
                            </w:r>
                          </w:p>
                          <w:p w14:paraId="616269D4" w14:textId="77777777" w:rsidR="002336FF" w:rsidRDefault="002336FF" w:rsidP="002336FF">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Text Box 65" o:spid="_x0000_s1047" type="#_x0000_t202" style="position:absolute;left:0;text-align:left;margin-left:6pt;margin-top:104.4pt;width:438.8pt;height:52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" filled="f" stroked="f">
                <v:textbox>
                  <w:txbxContent>
                    <w:p w14:paraId="7E222577" w14:textId="77777777" w:rsidR="002336FF" w:rsidRDefault="002336FF" w:rsidP="002336FF">
                      <w:pPr>
                        <w:keepNext/>
                        <w:jc w:val="center"/>
                      </w:pPr>
                      <w:r>
                        <w:rPr>
                          <w:noProof/>
                          <w:lang w:val="en-US" w:eastAsia="en-US"/>
                        </w:rPr>
                        <w:drawing>
                          <wp:inline distT="0" distB="0" distL="0" distR="0" wp14:anchorId="1782DB89" wp14:editId="473D712A">
                            <wp:extent cx="4130287" cy="6047218"/>
                            <wp:effectExtent l="0" t="0" r="1016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44">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F0441EF" w14:textId="3B576145" w:rsidR="002336FF" w:rsidRDefault="002336FF" w:rsidP="002336FF">
                      <w:pPr>
                        <w:pStyle w:val="Caption"/>
                      </w:pPr>
                      <w:r>
                        <w:t xml:space="preserve">Figure </w:t>
                      </w:r>
                      <w:r>
                        <w:t>A.1.</w:t>
                      </w:r>
                      <w:r>
                        <w:t xml:space="preserve"> Procedure model for an E-service</w:t>
                      </w:r>
                    </w:p>
                    <w:p w14:paraId="616269D4" w14:textId="77777777" w:rsidR="002336FF" w:rsidRDefault="002336FF" w:rsidP="002336FF">
                      <w:pPr>
                        <w:jc w:val="center"/>
                      </w:pPr>
                    </w:p>
                  </w:txbxContent>
                </v:textbox>
                <w10:wrap type="square"/>
              </v:shape>
            </w:pict>
          </mc:Fallback>
        </mc:AlternateContent>
      </w:r>
      <w:r w:rsidR="000546CF">
        <w:rPr>
          <w:lang w:val="en-GB"/>
        </w:rPr>
        <w:t>This appendix A contains figures</w:t>
      </w:r>
      <w:r w:rsidR="005461B2">
        <w:rPr>
          <w:lang w:val="en-GB"/>
        </w:rPr>
        <w:t xml:space="preserve">, referenced in specific parts of this thesis work </w:t>
      </w:r>
      <w:r w:rsidR="000546CF">
        <w:rPr>
          <w:lang w:val="en-GB"/>
        </w:rPr>
        <w:t>to co</w:t>
      </w:r>
      <w:r w:rsidR="000546CF">
        <w:rPr>
          <w:lang w:val="en-GB"/>
        </w:rPr>
        <w:t>m</w:t>
      </w:r>
      <w:r w:rsidR="000546CF">
        <w:rPr>
          <w:lang w:val="en-GB"/>
        </w:rPr>
        <w:t>plement concepts on particular chapters</w:t>
      </w:r>
      <w:r w:rsidR="005461B2">
        <w:rPr>
          <w:lang w:val="en-GB"/>
        </w:rPr>
        <w:t>.</w:t>
      </w:r>
    </w:p>
    <w:p w14:paraId="72D731DF" w14:textId="75096739" w:rsidR="00B746CA" w:rsidRPr="00855DF1" w:rsidRDefault="002065CD" w:rsidP="00855DF1">
      <w:pPr>
        <w:pStyle w:val="HeaderNotNumbered"/>
      </w:pPr>
      <w:bookmarkStart w:id="124" w:name="_Toc332882852"/>
      <w:r w:rsidRPr="002065CD">
        <w:lastRenderedPageBreak/>
        <w:t>Appendix</w:t>
      </w:r>
      <w:r w:rsidR="00CE5733">
        <w:t xml:space="preserve"> </w:t>
      </w:r>
      <w:r w:rsidR="002336FF">
        <w:t>B</w:t>
      </w:r>
      <w:bookmarkEnd w:id="124"/>
    </w:p>
    <w:p w14:paraId="44A11CCA" w14:textId="77777777" w:rsidR="00F56399" w:rsidRDefault="002B235B" w:rsidP="008506D8">
      <w:pPr>
        <w:pStyle w:val="Appendixheading"/>
        <w:pageBreakBefore w:val="0"/>
      </w:pPr>
      <w:bookmarkStart w:id="125" w:name="_Ref166675784"/>
      <w:bookmarkStart w:id="126" w:name="_Toc332882853"/>
      <w:r>
        <w:t>Glossary</w:t>
      </w:r>
      <w:bookmarkEnd w:id="125"/>
      <w:bookmarkEnd w:id="126"/>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End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435390" w:rsidRPr="00435390">
                  <w:rPr>
                    <w:rFonts w:cs="Times New Roman"/>
                    <w:noProof/>
                    <w:lang w:val="en-US"/>
                  </w:rPr>
                  <w:t>[</w:t>
                </w:r>
                <w:hyperlink w:anchor="BSI11" w:history="1">
                  <w:r w:rsidR="00435390" w:rsidRPr="00435390">
                    <w:rPr>
                      <w:rFonts w:cs="Times New Roman"/>
                      <w:noProof/>
                      <w:lang w:val="en-US"/>
                    </w:rPr>
                    <w:t>10</w:t>
                  </w:r>
                </w:hyperlink>
                <w:r w:rsidR="00435390" w:rsidRPr="00435390">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7" w:name="_Toc332882854"/>
      <w:r>
        <w:lastRenderedPageBreak/>
        <w:t>License</w:t>
      </w:r>
      <w:bookmarkEnd w:id="127"/>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End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EC2A68"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End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45"/>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ED1792" w:rsidRDefault="00ED1792" w:rsidP="00FB55BE">
      <w:pPr>
        <w:spacing w:before="0" w:after="0" w:line="240" w:lineRule="auto"/>
      </w:pPr>
      <w:r>
        <w:separator/>
      </w:r>
    </w:p>
  </w:endnote>
  <w:endnote w:type="continuationSeparator" w:id="0">
    <w:p w14:paraId="3A716E12" w14:textId="77777777" w:rsidR="00ED1792" w:rsidRDefault="00ED1792"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EndPr/>
    <w:sdtContent>
      <w:p w14:paraId="71FF72B5" w14:textId="77777777" w:rsidR="00ED1792" w:rsidRDefault="00ED1792">
        <w:pPr>
          <w:pStyle w:val="Footer"/>
          <w:jc w:val="center"/>
        </w:pPr>
        <w:r>
          <w:fldChar w:fldCharType="begin"/>
        </w:r>
        <w:r>
          <w:instrText xml:space="preserve"> PAGE   \* MERGEFORMAT </w:instrText>
        </w:r>
        <w:r>
          <w:fldChar w:fldCharType="separate"/>
        </w:r>
        <w:r w:rsidR="00EC2A68">
          <w:rPr>
            <w:noProof/>
          </w:rPr>
          <w:t>20</w:t>
        </w:r>
        <w:r>
          <w:rPr>
            <w:noProof/>
          </w:rPr>
          <w:fldChar w:fldCharType="end"/>
        </w:r>
      </w:p>
    </w:sdtContent>
  </w:sdt>
  <w:p w14:paraId="6FE0902C" w14:textId="77777777" w:rsidR="00ED1792" w:rsidRDefault="00ED17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ED1792" w:rsidRDefault="00ED1792" w:rsidP="00FB55BE">
      <w:pPr>
        <w:spacing w:before="0" w:after="0" w:line="240" w:lineRule="auto"/>
      </w:pPr>
      <w:r>
        <w:separator/>
      </w:r>
    </w:p>
  </w:footnote>
  <w:footnote w:type="continuationSeparator" w:id="0">
    <w:p w14:paraId="11035F38" w14:textId="77777777" w:rsidR="00ED1792" w:rsidRDefault="00ED1792" w:rsidP="00FB55BE">
      <w:pPr>
        <w:spacing w:before="0" w:after="0" w:line="240" w:lineRule="auto"/>
      </w:pPr>
      <w:r>
        <w:continuationSeparator/>
      </w:r>
    </w:p>
  </w:footnote>
  <w:footnote w:id="1">
    <w:p w14:paraId="0C7FBA67" w14:textId="77777777" w:rsidR="00ED1792" w:rsidRPr="009938CB" w:rsidRDefault="00ED1792"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ED1792" w:rsidRPr="005C1436" w:rsidRDefault="00ED1792">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ED1792" w:rsidRPr="006A65BB" w:rsidRDefault="00ED1792">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ED1792" w:rsidRPr="00FA5CDE" w:rsidRDefault="00ED1792">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296417CC" w14:textId="64495B65" w:rsidR="00ED1792" w:rsidRPr="00FE3520" w:rsidRDefault="00ED1792">
      <w:pPr>
        <w:pStyle w:val="FootnoteText"/>
        <w:rPr>
          <w:lang w:val="en-US"/>
        </w:rPr>
      </w:pPr>
      <w:r>
        <w:rPr>
          <w:rStyle w:val="FootnoteReference"/>
        </w:rPr>
        <w:footnoteRef/>
      </w:r>
      <w:r>
        <w:t xml:space="preserve"> </w:t>
      </w:r>
      <w:r w:rsidRPr="00FE3520">
        <w:t>http://iso25000.com/index.php/en/iso-25000-standards/iso-25010?limit=3&amp;start=3</w:t>
      </w:r>
    </w:p>
  </w:footnote>
  <w:footnote w:id="6">
    <w:p w14:paraId="016DB53C" w14:textId="7EBDD939" w:rsidR="00ED1792" w:rsidRPr="00824170" w:rsidRDefault="00ED1792">
      <w:pPr>
        <w:pStyle w:val="FootnoteText"/>
        <w:rPr>
          <w:lang w:val="en-US"/>
        </w:rPr>
      </w:pPr>
      <w:r>
        <w:rPr>
          <w:rStyle w:val="FootnoteReference"/>
        </w:rPr>
        <w:footnoteRef/>
      </w:r>
      <w:r>
        <w:t xml:space="preserve"> </w:t>
      </w:r>
      <w:r w:rsidRPr="00824170">
        <w:t>http://iso25000.com/index.php/en/iso-25000-standards/iso-25010?limit=3&amp;start=3</w:t>
      </w:r>
    </w:p>
  </w:footnote>
  <w:footnote w:id="7">
    <w:p w14:paraId="5BF8D165" w14:textId="59BE76DE" w:rsidR="00ED1792" w:rsidRPr="000C0716" w:rsidRDefault="00ED1792">
      <w:pPr>
        <w:pStyle w:val="FootnoteText"/>
        <w:rPr>
          <w:lang w:val="en-US"/>
        </w:rPr>
      </w:pPr>
      <w:r>
        <w:rPr>
          <w:rStyle w:val="FootnoteReference"/>
        </w:rPr>
        <w:footnoteRef/>
      </w:r>
      <w:r>
        <w:t xml:space="preserve"> </w:t>
      </w:r>
      <w:r w:rsidRPr="000C0716">
        <w:t>http://iso25000.com/index.php/en/iso-25000-standards/iso-25010</w:t>
      </w:r>
    </w:p>
  </w:footnote>
  <w:footnote w:id="8">
    <w:p w14:paraId="32D13AA2" w14:textId="076549E9" w:rsidR="00ED1792" w:rsidRPr="0067118C" w:rsidRDefault="00ED1792">
      <w:pPr>
        <w:pStyle w:val="FootnoteText"/>
        <w:rPr>
          <w:lang w:val="en-US"/>
        </w:rPr>
      </w:pPr>
      <w:r>
        <w:rPr>
          <w:rStyle w:val="FootnoteReference"/>
        </w:rPr>
        <w:footnoteRef/>
      </w:r>
      <w:r>
        <w:t xml:space="preserve"> </w:t>
      </w:r>
      <w:r w:rsidRPr="0067118C">
        <w:t>http://iso25000.com/index.php/en/iso-25000-standards/iso-25010?limit=3&amp;limitstart=0</w:t>
      </w:r>
    </w:p>
  </w:footnote>
  <w:footnote w:id="9">
    <w:p w14:paraId="2521786C" w14:textId="7A1DE708" w:rsidR="00ED1792" w:rsidRPr="000F652A" w:rsidRDefault="00ED1792">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E7E"/>
    <w:rsid w:val="000034F1"/>
    <w:rsid w:val="000047AE"/>
    <w:rsid w:val="00004B5A"/>
    <w:rsid w:val="000061E6"/>
    <w:rsid w:val="00006435"/>
    <w:rsid w:val="00006DD3"/>
    <w:rsid w:val="00012469"/>
    <w:rsid w:val="00012FF8"/>
    <w:rsid w:val="000156A6"/>
    <w:rsid w:val="000157DD"/>
    <w:rsid w:val="00017262"/>
    <w:rsid w:val="000173F2"/>
    <w:rsid w:val="0002052C"/>
    <w:rsid w:val="000210EF"/>
    <w:rsid w:val="00021F33"/>
    <w:rsid w:val="00022CAE"/>
    <w:rsid w:val="0002339A"/>
    <w:rsid w:val="00023739"/>
    <w:rsid w:val="00023A5A"/>
    <w:rsid w:val="00023AEB"/>
    <w:rsid w:val="00024239"/>
    <w:rsid w:val="00025F47"/>
    <w:rsid w:val="00027415"/>
    <w:rsid w:val="00032B60"/>
    <w:rsid w:val="00033294"/>
    <w:rsid w:val="00040C7D"/>
    <w:rsid w:val="0004265B"/>
    <w:rsid w:val="00043C18"/>
    <w:rsid w:val="0004452B"/>
    <w:rsid w:val="000449EF"/>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788A"/>
    <w:rsid w:val="000719FD"/>
    <w:rsid w:val="00071F63"/>
    <w:rsid w:val="00072017"/>
    <w:rsid w:val="000727D9"/>
    <w:rsid w:val="00072FB4"/>
    <w:rsid w:val="00073333"/>
    <w:rsid w:val="000764CB"/>
    <w:rsid w:val="00076B8B"/>
    <w:rsid w:val="000777F3"/>
    <w:rsid w:val="0008012B"/>
    <w:rsid w:val="00084687"/>
    <w:rsid w:val="00086011"/>
    <w:rsid w:val="0008708C"/>
    <w:rsid w:val="00087813"/>
    <w:rsid w:val="000914BF"/>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518"/>
    <w:rsid w:val="00152C14"/>
    <w:rsid w:val="00154528"/>
    <w:rsid w:val="001546B8"/>
    <w:rsid w:val="00156940"/>
    <w:rsid w:val="0016028A"/>
    <w:rsid w:val="00160376"/>
    <w:rsid w:val="001614F0"/>
    <w:rsid w:val="001620B6"/>
    <w:rsid w:val="001622E2"/>
    <w:rsid w:val="00162716"/>
    <w:rsid w:val="00162C64"/>
    <w:rsid w:val="00162DDA"/>
    <w:rsid w:val="001635BE"/>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E035E"/>
    <w:rsid w:val="001E1CDD"/>
    <w:rsid w:val="001E2893"/>
    <w:rsid w:val="001E3B20"/>
    <w:rsid w:val="001E3DF1"/>
    <w:rsid w:val="001E40B3"/>
    <w:rsid w:val="001E482F"/>
    <w:rsid w:val="001E6C1D"/>
    <w:rsid w:val="001F1FE1"/>
    <w:rsid w:val="001F27F9"/>
    <w:rsid w:val="001F36DE"/>
    <w:rsid w:val="001F4118"/>
    <w:rsid w:val="001F5498"/>
    <w:rsid w:val="001F5CC0"/>
    <w:rsid w:val="001F76AE"/>
    <w:rsid w:val="001F7E8F"/>
    <w:rsid w:val="002006C9"/>
    <w:rsid w:val="00200A5B"/>
    <w:rsid w:val="002010A8"/>
    <w:rsid w:val="00202CC5"/>
    <w:rsid w:val="00204CF2"/>
    <w:rsid w:val="002065CD"/>
    <w:rsid w:val="002073BE"/>
    <w:rsid w:val="00210074"/>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A05"/>
    <w:rsid w:val="00236BE6"/>
    <w:rsid w:val="0023726E"/>
    <w:rsid w:val="00241039"/>
    <w:rsid w:val="002425DE"/>
    <w:rsid w:val="0024508B"/>
    <w:rsid w:val="00245C8F"/>
    <w:rsid w:val="00246A71"/>
    <w:rsid w:val="00247F25"/>
    <w:rsid w:val="002503D5"/>
    <w:rsid w:val="00251C93"/>
    <w:rsid w:val="00253153"/>
    <w:rsid w:val="002542C2"/>
    <w:rsid w:val="00254A7A"/>
    <w:rsid w:val="0026127C"/>
    <w:rsid w:val="002615B3"/>
    <w:rsid w:val="00262A8D"/>
    <w:rsid w:val="00267AD0"/>
    <w:rsid w:val="00270B19"/>
    <w:rsid w:val="00271319"/>
    <w:rsid w:val="00271575"/>
    <w:rsid w:val="002728EB"/>
    <w:rsid w:val="002729B3"/>
    <w:rsid w:val="00274C28"/>
    <w:rsid w:val="00274FE9"/>
    <w:rsid w:val="002751E3"/>
    <w:rsid w:val="002762D4"/>
    <w:rsid w:val="002763D3"/>
    <w:rsid w:val="0027671E"/>
    <w:rsid w:val="00276B6F"/>
    <w:rsid w:val="00280101"/>
    <w:rsid w:val="00280126"/>
    <w:rsid w:val="0028204B"/>
    <w:rsid w:val="002821D4"/>
    <w:rsid w:val="002821FA"/>
    <w:rsid w:val="00283E1F"/>
    <w:rsid w:val="0029067D"/>
    <w:rsid w:val="00292C7B"/>
    <w:rsid w:val="00293B0E"/>
    <w:rsid w:val="00295F48"/>
    <w:rsid w:val="002A14FA"/>
    <w:rsid w:val="002A2275"/>
    <w:rsid w:val="002A417D"/>
    <w:rsid w:val="002A430E"/>
    <w:rsid w:val="002A4713"/>
    <w:rsid w:val="002A5F0C"/>
    <w:rsid w:val="002A6397"/>
    <w:rsid w:val="002A6A05"/>
    <w:rsid w:val="002A70EB"/>
    <w:rsid w:val="002A7A8A"/>
    <w:rsid w:val="002A7C9A"/>
    <w:rsid w:val="002B15AD"/>
    <w:rsid w:val="002B235B"/>
    <w:rsid w:val="002B2C96"/>
    <w:rsid w:val="002B409E"/>
    <w:rsid w:val="002B5AC9"/>
    <w:rsid w:val="002B63BE"/>
    <w:rsid w:val="002B6DBD"/>
    <w:rsid w:val="002B7DC2"/>
    <w:rsid w:val="002C05A9"/>
    <w:rsid w:val="002C0F42"/>
    <w:rsid w:val="002C143B"/>
    <w:rsid w:val="002C1732"/>
    <w:rsid w:val="002C2900"/>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3333"/>
    <w:rsid w:val="002F3CDE"/>
    <w:rsid w:val="002F433B"/>
    <w:rsid w:val="002F7249"/>
    <w:rsid w:val="003011E5"/>
    <w:rsid w:val="00302DCE"/>
    <w:rsid w:val="0030381E"/>
    <w:rsid w:val="003106F8"/>
    <w:rsid w:val="00311AB8"/>
    <w:rsid w:val="00311DB6"/>
    <w:rsid w:val="00312131"/>
    <w:rsid w:val="00312893"/>
    <w:rsid w:val="0031522C"/>
    <w:rsid w:val="00315860"/>
    <w:rsid w:val="00315C22"/>
    <w:rsid w:val="0032149F"/>
    <w:rsid w:val="003252E2"/>
    <w:rsid w:val="00330240"/>
    <w:rsid w:val="0033043F"/>
    <w:rsid w:val="00330477"/>
    <w:rsid w:val="00331023"/>
    <w:rsid w:val="00331A83"/>
    <w:rsid w:val="0033254E"/>
    <w:rsid w:val="0033378B"/>
    <w:rsid w:val="00333E17"/>
    <w:rsid w:val="00336D2E"/>
    <w:rsid w:val="00340709"/>
    <w:rsid w:val="00340F34"/>
    <w:rsid w:val="003421E0"/>
    <w:rsid w:val="00344018"/>
    <w:rsid w:val="003447AD"/>
    <w:rsid w:val="00344B15"/>
    <w:rsid w:val="00344E8B"/>
    <w:rsid w:val="00345133"/>
    <w:rsid w:val="003474BC"/>
    <w:rsid w:val="003513C9"/>
    <w:rsid w:val="003514CC"/>
    <w:rsid w:val="0035166C"/>
    <w:rsid w:val="00353563"/>
    <w:rsid w:val="00353AA1"/>
    <w:rsid w:val="003546A8"/>
    <w:rsid w:val="00355A68"/>
    <w:rsid w:val="00355B83"/>
    <w:rsid w:val="00356192"/>
    <w:rsid w:val="00357979"/>
    <w:rsid w:val="00357999"/>
    <w:rsid w:val="003620B8"/>
    <w:rsid w:val="0036277D"/>
    <w:rsid w:val="00362BEF"/>
    <w:rsid w:val="00366884"/>
    <w:rsid w:val="00370915"/>
    <w:rsid w:val="00372675"/>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56D3"/>
    <w:rsid w:val="00407182"/>
    <w:rsid w:val="00407719"/>
    <w:rsid w:val="00414408"/>
    <w:rsid w:val="004158AB"/>
    <w:rsid w:val="00415C6F"/>
    <w:rsid w:val="004162A3"/>
    <w:rsid w:val="00420549"/>
    <w:rsid w:val="00421D1F"/>
    <w:rsid w:val="004222DB"/>
    <w:rsid w:val="00422F40"/>
    <w:rsid w:val="004232DC"/>
    <w:rsid w:val="00424D22"/>
    <w:rsid w:val="00425250"/>
    <w:rsid w:val="00425276"/>
    <w:rsid w:val="004260EE"/>
    <w:rsid w:val="00426B38"/>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3CD0"/>
    <w:rsid w:val="00473D09"/>
    <w:rsid w:val="00473F2B"/>
    <w:rsid w:val="004749B6"/>
    <w:rsid w:val="00474F6E"/>
    <w:rsid w:val="00475539"/>
    <w:rsid w:val="004776C0"/>
    <w:rsid w:val="00477BB3"/>
    <w:rsid w:val="004805E1"/>
    <w:rsid w:val="00480656"/>
    <w:rsid w:val="00482323"/>
    <w:rsid w:val="00482A8A"/>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16FD"/>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1443"/>
    <w:rsid w:val="004D14D7"/>
    <w:rsid w:val="004D1CA6"/>
    <w:rsid w:val="004D65AB"/>
    <w:rsid w:val="004D6E4F"/>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2F29"/>
    <w:rsid w:val="005244DB"/>
    <w:rsid w:val="005249C4"/>
    <w:rsid w:val="00525896"/>
    <w:rsid w:val="005268D3"/>
    <w:rsid w:val="00526CD5"/>
    <w:rsid w:val="00527325"/>
    <w:rsid w:val="00531BF5"/>
    <w:rsid w:val="00531FF2"/>
    <w:rsid w:val="00533B8B"/>
    <w:rsid w:val="005341DB"/>
    <w:rsid w:val="00534BB8"/>
    <w:rsid w:val="0053581B"/>
    <w:rsid w:val="00535868"/>
    <w:rsid w:val="00536858"/>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790"/>
    <w:rsid w:val="00561CA2"/>
    <w:rsid w:val="00562F0E"/>
    <w:rsid w:val="00562F9E"/>
    <w:rsid w:val="005637F4"/>
    <w:rsid w:val="00563CC6"/>
    <w:rsid w:val="0056505D"/>
    <w:rsid w:val="005668AE"/>
    <w:rsid w:val="00566D7C"/>
    <w:rsid w:val="005703ED"/>
    <w:rsid w:val="00571830"/>
    <w:rsid w:val="00571D06"/>
    <w:rsid w:val="0057412B"/>
    <w:rsid w:val="00574306"/>
    <w:rsid w:val="00575C44"/>
    <w:rsid w:val="00577617"/>
    <w:rsid w:val="00581D3F"/>
    <w:rsid w:val="00583571"/>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600833"/>
    <w:rsid w:val="006022C0"/>
    <w:rsid w:val="006023D7"/>
    <w:rsid w:val="006038B5"/>
    <w:rsid w:val="00603E65"/>
    <w:rsid w:val="00605523"/>
    <w:rsid w:val="006057D4"/>
    <w:rsid w:val="00605BEC"/>
    <w:rsid w:val="00606324"/>
    <w:rsid w:val="00607485"/>
    <w:rsid w:val="006135E9"/>
    <w:rsid w:val="00613D88"/>
    <w:rsid w:val="006146CD"/>
    <w:rsid w:val="006170C2"/>
    <w:rsid w:val="006175B5"/>
    <w:rsid w:val="00617E93"/>
    <w:rsid w:val="00617EA3"/>
    <w:rsid w:val="00620F10"/>
    <w:rsid w:val="00625BD8"/>
    <w:rsid w:val="00626531"/>
    <w:rsid w:val="00626626"/>
    <w:rsid w:val="00626A50"/>
    <w:rsid w:val="00627356"/>
    <w:rsid w:val="00627D52"/>
    <w:rsid w:val="00627E7A"/>
    <w:rsid w:val="00627ECA"/>
    <w:rsid w:val="0063055E"/>
    <w:rsid w:val="0063093D"/>
    <w:rsid w:val="00630DF0"/>
    <w:rsid w:val="00630F36"/>
    <w:rsid w:val="0063163C"/>
    <w:rsid w:val="00634C53"/>
    <w:rsid w:val="0063589B"/>
    <w:rsid w:val="0063671E"/>
    <w:rsid w:val="00637266"/>
    <w:rsid w:val="00637711"/>
    <w:rsid w:val="006379F7"/>
    <w:rsid w:val="0064559F"/>
    <w:rsid w:val="00645982"/>
    <w:rsid w:val="006461AD"/>
    <w:rsid w:val="006465A3"/>
    <w:rsid w:val="006474DC"/>
    <w:rsid w:val="00651E9E"/>
    <w:rsid w:val="00654FE7"/>
    <w:rsid w:val="00655346"/>
    <w:rsid w:val="00657686"/>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775E"/>
    <w:rsid w:val="006A2B34"/>
    <w:rsid w:val="006A2E06"/>
    <w:rsid w:val="006A334D"/>
    <w:rsid w:val="006A3515"/>
    <w:rsid w:val="006A4561"/>
    <w:rsid w:val="006A46EC"/>
    <w:rsid w:val="006A5864"/>
    <w:rsid w:val="006A65BB"/>
    <w:rsid w:val="006B1158"/>
    <w:rsid w:val="006B19D1"/>
    <w:rsid w:val="006B22CA"/>
    <w:rsid w:val="006B627A"/>
    <w:rsid w:val="006B726B"/>
    <w:rsid w:val="006C0210"/>
    <w:rsid w:val="006C0461"/>
    <w:rsid w:val="006C0805"/>
    <w:rsid w:val="006C1004"/>
    <w:rsid w:val="006C1425"/>
    <w:rsid w:val="006C1F7A"/>
    <w:rsid w:val="006C21F8"/>
    <w:rsid w:val="006C33FD"/>
    <w:rsid w:val="006C3787"/>
    <w:rsid w:val="006C4C2F"/>
    <w:rsid w:val="006C569F"/>
    <w:rsid w:val="006C5A7C"/>
    <w:rsid w:val="006C62FD"/>
    <w:rsid w:val="006C6783"/>
    <w:rsid w:val="006C7079"/>
    <w:rsid w:val="006D12F8"/>
    <w:rsid w:val="006D1755"/>
    <w:rsid w:val="006D2C2B"/>
    <w:rsid w:val="006D3447"/>
    <w:rsid w:val="006D4D1E"/>
    <w:rsid w:val="006D5127"/>
    <w:rsid w:val="006D6156"/>
    <w:rsid w:val="006D648B"/>
    <w:rsid w:val="006D6F5F"/>
    <w:rsid w:val="006D7C29"/>
    <w:rsid w:val="006E00A8"/>
    <w:rsid w:val="006E3E1D"/>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3FBC"/>
    <w:rsid w:val="00765373"/>
    <w:rsid w:val="00767BB8"/>
    <w:rsid w:val="0077024C"/>
    <w:rsid w:val="007707FD"/>
    <w:rsid w:val="0077584C"/>
    <w:rsid w:val="00775C9A"/>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75D6"/>
    <w:rsid w:val="007B7701"/>
    <w:rsid w:val="007C3D4F"/>
    <w:rsid w:val="007C4764"/>
    <w:rsid w:val="007C4866"/>
    <w:rsid w:val="007C4B43"/>
    <w:rsid w:val="007C5245"/>
    <w:rsid w:val="007D0951"/>
    <w:rsid w:val="007D0A70"/>
    <w:rsid w:val="007D1457"/>
    <w:rsid w:val="007D2FDF"/>
    <w:rsid w:val="007D37AB"/>
    <w:rsid w:val="007D5F27"/>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10B69"/>
    <w:rsid w:val="00811E78"/>
    <w:rsid w:val="0081219C"/>
    <w:rsid w:val="00812BBC"/>
    <w:rsid w:val="0081665C"/>
    <w:rsid w:val="00816B6E"/>
    <w:rsid w:val="00816F0A"/>
    <w:rsid w:val="00817BC9"/>
    <w:rsid w:val="0082006D"/>
    <w:rsid w:val="00820286"/>
    <w:rsid w:val="008205CE"/>
    <w:rsid w:val="0082077A"/>
    <w:rsid w:val="00821098"/>
    <w:rsid w:val="0082146F"/>
    <w:rsid w:val="008223EE"/>
    <w:rsid w:val="008239E0"/>
    <w:rsid w:val="00824170"/>
    <w:rsid w:val="00825DFB"/>
    <w:rsid w:val="00825FC2"/>
    <w:rsid w:val="00827C20"/>
    <w:rsid w:val="00830BBE"/>
    <w:rsid w:val="008310B3"/>
    <w:rsid w:val="008314EE"/>
    <w:rsid w:val="00831DB4"/>
    <w:rsid w:val="00835172"/>
    <w:rsid w:val="00836FBF"/>
    <w:rsid w:val="00837373"/>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578"/>
    <w:rsid w:val="00861D46"/>
    <w:rsid w:val="00864079"/>
    <w:rsid w:val="008667E6"/>
    <w:rsid w:val="00867D4C"/>
    <w:rsid w:val="0087793C"/>
    <w:rsid w:val="008835AC"/>
    <w:rsid w:val="0088387E"/>
    <w:rsid w:val="00883C50"/>
    <w:rsid w:val="00883C83"/>
    <w:rsid w:val="00884D14"/>
    <w:rsid w:val="0088514A"/>
    <w:rsid w:val="00885D15"/>
    <w:rsid w:val="00886F01"/>
    <w:rsid w:val="00892C09"/>
    <w:rsid w:val="008979D5"/>
    <w:rsid w:val="008A02BA"/>
    <w:rsid w:val="008A11B4"/>
    <w:rsid w:val="008A208C"/>
    <w:rsid w:val="008A31AF"/>
    <w:rsid w:val="008A3563"/>
    <w:rsid w:val="008A5416"/>
    <w:rsid w:val="008A6C3E"/>
    <w:rsid w:val="008A6CF6"/>
    <w:rsid w:val="008B004B"/>
    <w:rsid w:val="008B3AF6"/>
    <w:rsid w:val="008B3CBC"/>
    <w:rsid w:val="008B5EA7"/>
    <w:rsid w:val="008B689D"/>
    <w:rsid w:val="008B74F2"/>
    <w:rsid w:val="008C0A1A"/>
    <w:rsid w:val="008C1831"/>
    <w:rsid w:val="008C20F4"/>
    <w:rsid w:val="008C478D"/>
    <w:rsid w:val="008C67D3"/>
    <w:rsid w:val="008C6C45"/>
    <w:rsid w:val="008D4003"/>
    <w:rsid w:val="008D4C01"/>
    <w:rsid w:val="008D4D15"/>
    <w:rsid w:val="008D5E70"/>
    <w:rsid w:val="008D73F3"/>
    <w:rsid w:val="008E1F62"/>
    <w:rsid w:val="008E2C45"/>
    <w:rsid w:val="008E45DD"/>
    <w:rsid w:val="008F2DF8"/>
    <w:rsid w:val="008F3726"/>
    <w:rsid w:val="008F5B97"/>
    <w:rsid w:val="008F5CE5"/>
    <w:rsid w:val="009012B1"/>
    <w:rsid w:val="009022A7"/>
    <w:rsid w:val="009034BA"/>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CDA"/>
    <w:rsid w:val="00931105"/>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2DA"/>
    <w:rsid w:val="009466DC"/>
    <w:rsid w:val="009475C1"/>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C88"/>
    <w:rsid w:val="00975F82"/>
    <w:rsid w:val="009801A9"/>
    <w:rsid w:val="00980808"/>
    <w:rsid w:val="0098108B"/>
    <w:rsid w:val="00981C7B"/>
    <w:rsid w:val="009829D5"/>
    <w:rsid w:val="009840A9"/>
    <w:rsid w:val="00984A60"/>
    <w:rsid w:val="00986383"/>
    <w:rsid w:val="00987F95"/>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C0105"/>
    <w:rsid w:val="009C0A38"/>
    <w:rsid w:val="009C1AFD"/>
    <w:rsid w:val="009C2EFB"/>
    <w:rsid w:val="009C3E46"/>
    <w:rsid w:val="009C3F3F"/>
    <w:rsid w:val="009C44E5"/>
    <w:rsid w:val="009C56D4"/>
    <w:rsid w:val="009D2F6B"/>
    <w:rsid w:val="009D35E7"/>
    <w:rsid w:val="009D4330"/>
    <w:rsid w:val="009D43D9"/>
    <w:rsid w:val="009D4956"/>
    <w:rsid w:val="009D5B6E"/>
    <w:rsid w:val="009D5F96"/>
    <w:rsid w:val="009D74CF"/>
    <w:rsid w:val="009D7E8F"/>
    <w:rsid w:val="009E0177"/>
    <w:rsid w:val="009E1A50"/>
    <w:rsid w:val="009E279F"/>
    <w:rsid w:val="009E61B2"/>
    <w:rsid w:val="009E6C74"/>
    <w:rsid w:val="009E75EF"/>
    <w:rsid w:val="009F136E"/>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EF"/>
    <w:rsid w:val="00A0179B"/>
    <w:rsid w:val="00A01A15"/>
    <w:rsid w:val="00A02B78"/>
    <w:rsid w:val="00A03735"/>
    <w:rsid w:val="00A03D7D"/>
    <w:rsid w:val="00A046CC"/>
    <w:rsid w:val="00A05828"/>
    <w:rsid w:val="00A05D39"/>
    <w:rsid w:val="00A075F3"/>
    <w:rsid w:val="00A1319F"/>
    <w:rsid w:val="00A140AC"/>
    <w:rsid w:val="00A15F64"/>
    <w:rsid w:val="00A16219"/>
    <w:rsid w:val="00A174AB"/>
    <w:rsid w:val="00A20985"/>
    <w:rsid w:val="00A20FBB"/>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737"/>
    <w:rsid w:val="00A95412"/>
    <w:rsid w:val="00A95D97"/>
    <w:rsid w:val="00A95FAD"/>
    <w:rsid w:val="00A9707F"/>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3CA"/>
    <w:rsid w:val="00B06E7F"/>
    <w:rsid w:val="00B07068"/>
    <w:rsid w:val="00B103F8"/>
    <w:rsid w:val="00B10DEB"/>
    <w:rsid w:val="00B12D02"/>
    <w:rsid w:val="00B14672"/>
    <w:rsid w:val="00B15311"/>
    <w:rsid w:val="00B15598"/>
    <w:rsid w:val="00B159E0"/>
    <w:rsid w:val="00B20EE4"/>
    <w:rsid w:val="00B239CE"/>
    <w:rsid w:val="00B23D84"/>
    <w:rsid w:val="00B241EC"/>
    <w:rsid w:val="00B251B0"/>
    <w:rsid w:val="00B262B5"/>
    <w:rsid w:val="00B26F6C"/>
    <w:rsid w:val="00B27115"/>
    <w:rsid w:val="00B301C3"/>
    <w:rsid w:val="00B302B5"/>
    <w:rsid w:val="00B30E7E"/>
    <w:rsid w:val="00B31F77"/>
    <w:rsid w:val="00B332FB"/>
    <w:rsid w:val="00B33E22"/>
    <w:rsid w:val="00B33F16"/>
    <w:rsid w:val="00B34115"/>
    <w:rsid w:val="00B35132"/>
    <w:rsid w:val="00B35649"/>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4963"/>
    <w:rsid w:val="00BD0020"/>
    <w:rsid w:val="00BD14AC"/>
    <w:rsid w:val="00BD249A"/>
    <w:rsid w:val="00BD78F0"/>
    <w:rsid w:val="00BE217D"/>
    <w:rsid w:val="00BF1A0A"/>
    <w:rsid w:val="00BF5235"/>
    <w:rsid w:val="00BF6302"/>
    <w:rsid w:val="00C01432"/>
    <w:rsid w:val="00C04540"/>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B7"/>
    <w:rsid w:val="00C6414C"/>
    <w:rsid w:val="00C64972"/>
    <w:rsid w:val="00C64E6C"/>
    <w:rsid w:val="00C650CE"/>
    <w:rsid w:val="00C651F3"/>
    <w:rsid w:val="00C655B5"/>
    <w:rsid w:val="00C66B71"/>
    <w:rsid w:val="00C70026"/>
    <w:rsid w:val="00C7050C"/>
    <w:rsid w:val="00C70F98"/>
    <w:rsid w:val="00C71CB7"/>
    <w:rsid w:val="00C74644"/>
    <w:rsid w:val="00C7766B"/>
    <w:rsid w:val="00C81402"/>
    <w:rsid w:val="00C81C5E"/>
    <w:rsid w:val="00C82460"/>
    <w:rsid w:val="00C83D91"/>
    <w:rsid w:val="00C84120"/>
    <w:rsid w:val="00C8443A"/>
    <w:rsid w:val="00C848D5"/>
    <w:rsid w:val="00C852A8"/>
    <w:rsid w:val="00C872A4"/>
    <w:rsid w:val="00C87FA4"/>
    <w:rsid w:val="00C9227D"/>
    <w:rsid w:val="00C92708"/>
    <w:rsid w:val="00C92EFB"/>
    <w:rsid w:val="00C93D8B"/>
    <w:rsid w:val="00C94DD8"/>
    <w:rsid w:val="00C94E50"/>
    <w:rsid w:val="00C94F4F"/>
    <w:rsid w:val="00C95B13"/>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547B"/>
    <w:rsid w:val="00D4096D"/>
    <w:rsid w:val="00D41124"/>
    <w:rsid w:val="00D41238"/>
    <w:rsid w:val="00D42FA6"/>
    <w:rsid w:val="00D4353E"/>
    <w:rsid w:val="00D45293"/>
    <w:rsid w:val="00D47C06"/>
    <w:rsid w:val="00D50B9E"/>
    <w:rsid w:val="00D51A66"/>
    <w:rsid w:val="00D542A0"/>
    <w:rsid w:val="00D54CF1"/>
    <w:rsid w:val="00D54E43"/>
    <w:rsid w:val="00D54E88"/>
    <w:rsid w:val="00D559A5"/>
    <w:rsid w:val="00D56235"/>
    <w:rsid w:val="00D57D25"/>
    <w:rsid w:val="00D57F7A"/>
    <w:rsid w:val="00D57FB1"/>
    <w:rsid w:val="00D62083"/>
    <w:rsid w:val="00D62484"/>
    <w:rsid w:val="00D629D2"/>
    <w:rsid w:val="00D62EC9"/>
    <w:rsid w:val="00D631E8"/>
    <w:rsid w:val="00D6373D"/>
    <w:rsid w:val="00D669CC"/>
    <w:rsid w:val="00D66DFE"/>
    <w:rsid w:val="00D67395"/>
    <w:rsid w:val="00D70575"/>
    <w:rsid w:val="00D71487"/>
    <w:rsid w:val="00D73200"/>
    <w:rsid w:val="00D740B1"/>
    <w:rsid w:val="00D74115"/>
    <w:rsid w:val="00D74BAB"/>
    <w:rsid w:val="00D800F2"/>
    <w:rsid w:val="00D8224D"/>
    <w:rsid w:val="00D825DA"/>
    <w:rsid w:val="00D84B52"/>
    <w:rsid w:val="00D852C4"/>
    <w:rsid w:val="00D857AB"/>
    <w:rsid w:val="00D865CC"/>
    <w:rsid w:val="00D86AA3"/>
    <w:rsid w:val="00D86FC6"/>
    <w:rsid w:val="00D872F7"/>
    <w:rsid w:val="00D8737B"/>
    <w:rsid w:val="00D94577"/>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E55"/>
    <w:rsid w:val="00DB777B"/>
    <w:rsid w:val="00DC16D1"/>
    <w:rsid w:val="00DC1FA0"/>
    <w:rsid w:val="00DC27BE"/>
    <w:rsid w:val="00DC31A7"/>
    <w:rsid w:val="00DC3B44"/>
    <w:rsid w:val="00DC44FC"/>
    <w:rsid w:val="00DC47ED"/>
    <w:rsid w:val="00DC4FAA"/>
    <w:rsid w:val="00DD0226"/>
    <w:rsid w:val="00DD0BCB"/>
    <w:rsid w:val="00DD1189"/>
    <w:rsid w:val="00DD2E5F"/>
    <w:rsid w:val="00DD337E"/>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C0A"/>
    <w:rsid w:val="00E201A0"/>
    <w:rsid w:val="00E230C6"/>
    <w:rsid w:val="00E24325"/>
    <w:rsid w:val="00E24844"/>
    <w:rsid w:val="00E26BCE"/>
    <w:rsid w:val="00E26FB2"/>
    <w:rsid w:val="00E32E0A"/>
    <w:rsid w:val="00E3313A"/>
    <w:rsid w:val="00E33F12"/>
    <w:rsid w:val="00E34462"/>
    <w:rsid w:val="00E345EC"/>
    <w:rsid w:val="00E351C2"/>
    <w:rsid w:val="00E35820"/>
    <w:rsid w:val="00E40871"/>
    <w:rsid w:val="00E42424"/>
    <w:rsid w:val="00E4427F"/>
    <w:rsid w:val="00E44D64"/>
    <w:rsid w:val="00E505FE"/>
    <w:rsid w:val="00E507E2"/>
    <w:rsid w:val="00E50C8E"/>
    <w:rsid w:val="00E51B43"/>
    <w:rsid w:val="00E53C40"/>
    <w:rsid w:val="00E54189"/>
    <w:rsid w:val="00E5540F"/>
    <w:rsid w:val="00E56D7D"/>
    <w:rsid w:val="00E607CE"/>
    <w:rsid w:val="00E62692"/>
    <w:rsid w:val="00E64B79"/>
    <w:rsid w:val="00E64E50"/>
    <w:rsid w:val="00E65D6D"/>
    <w:rsid w:val="00E660A4"/>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7000"/>
    <w:rsid w:val="00E90011"/>
    <w:rsid w:val="00E9046D"/>
    <w:rsid w:val="00E91D4E"/>
    <w:rsid w:val="00E929E9"/>
    <w:rsid w:val="00E93A12"/>
    <w:rsid w:val="00E95555"/>
    <w:rsid w:val="00E95C9B"/>
    <w:rsid w:val="00E96179"/>
    <w:rsid w:val="00E9741D"/>
    <w:rsid w:val="00EA1F31"/>
    <w:rsid w:val="00EA428B"/>
    <w:rsid w:val="00EA4A21"/>
    <w:rsid w:val="00EA5D6A"/>
    <w:rsid w:val="00EA6444"/>
    <w:rsid w:val="00EA66EB"/>
    <w:rsid w:val="00EA70BE"/>
    <w:rsid w:val="00EA7CA6"/>
    <w:rsid w:val="00EB0577"/>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E9A"/>
    <w:rsid w:val="00EE6EB4"/>
    <w:rsid w:val="00EE76E2"/>
    <w:rsid w:val="00EF0CFE"/>
    <w:rsid w:val="00EF1C14"/>
    <w:rsid w:val="00EF1E13"/>
    <w:rsid w:val="00EF2E27"/>
    <w:rsid w:val="00EF48FA"/>
    <w:rsid w:val="00EF54EE"/>
    <w:rsid w:val="00EF6A67"/>
    <w:rsid w:val="00EF7418"/>
    <w:rsid w:val="00F0197E"/>
    <w:rsid w:val="00F01D2F"/>
    <w:rsid w:val="00F01FE8"/>
    <w:rsid w:val="00F02DAB"/>
    <w:rsid w:val="00F03600"/>
    <w:rsid w:val="00F03802"/>
    <w:rsid w:val="00F051FB"/>
    <w:rsid w:val="00F06F26"/>
    <w:rsid w:val="00F14455"/>
    <w:rsid w:val="00F1471D"/>
    <w:rsid w:val="00F14B32"/>
    <w:rsid w:val="00F166CF"/>
    <w:rsid w:val="00F20D5B"/>
    <w:rsid w:val="00F218A1"/>
    <w:rsid w:val="00F21C38"/>
    <w:rsid w:val="00F23D85"/>
    <w:rsid w:val="00F23E79"/>
    <w:rsid w:val="00F255AF"/>
    <w:rsid w:val="00F27137"/>
    <w:rsid w:val="00F3015F"/>
    <w:rsid w:val="00F30376"/>
    <w:rsid w:val="00F313C7"/>
    <w:rsid w:val="00F32766"/>
    <w:rsid w:val="00F336A9"/>
    <w:rsid w:val="00F34CEE"/>
    <w:rsid w:val="00F353C3"/>
    <w:rsid w:val="00F40EBB"/>
    <w:rsid w:val="00F4230C"/>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D8A"/>
    <w:rsid w:val="00F65FF8"/>
    <w:rsid w:val="00F66A68"/>
    <w:rsid w:val="00F733FA"/>
    <w:rsid w:val="00F73456"/>
    <w:rsid w:val="00F80280"/>
    <w:rsid w:val="00F80DFB"/>
    <w:rsid w:val="00F825B3"/>
    <w:rsid w:val="00F83155"/>
    <w:rsid w:val="00F83E07"/>
    <w:rsid w:val="00F84403"/>
    <w:rsid w:val="00F84ED2"/>
    <w:rsid w:val="00F84ED9"/>
    <w:rsid w:val="00F86349"/>
    <w:rsid w:val="00F8651B"/>
    <w:rsid w:val="00F90607"/>
    <w:rsid w:val="00F91471"/>
    <w:rsid w:val="00F91A6B"/>
    <w:rsid w:val="00F93433"/>
    <w:rsid w:val="00F95225"/>
    <w:rsid w:val="00F95344"/>
    <w:rsid w:val="00F95B15"/>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1EE0"/>
    <w:rsid w:val="00FE2763"/>
    <w:rsid w:val="00FE2A90"/>
    <w:rsid w:val="00FE3520"/>
    <w:rsid w:val="00FE47BE"/>
    <w:rsid w:val="00FE51EF"/>
    <w:rsid w:val="00FE6A20"/>
    <w:rsid w:val="00FF24BE"/>
    <w:rsid w:val="00FF3DBE"/>
    <w:rsid w:val="00FF4CF6"/>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glossaryDocument" Target="glossary/document.xml"/><Relationship Id="rId48" Type="http://schemas.openxmlformats.org/officeDocument/2006/relationships/theme" Target="theme/theme1.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60.png"/><Relationship Id="rId23" Type="http://schemas.openxmlformats.org/officeDocument/2006/relationships/image" Target="media/image8.png"/><Relationship Id="rId24" Type="http://schemas.openxmlformats.org/officeDocument/2006/relationships/image" Target="media/image70.png"/><Relationship Id="rId25" Type="http://schemas.openxmlformats.org/officeDocument/2006/relationships/image" Target="media/image9.png"/><Relationship Id="rId26" Type="http://schemas.openxmlformats.org/officeDocument/2006/relationships/image" Target="media/image80.png"/><Relationship Id="rId27" Type="http://schemas.openxmlformats.org/officeDocument/2006/relationships/image" Target="media/image10.png"/><Relationship Id="rId28" Type="http://schemas.openxmlformats.org/officeDocument/2006/relationships/image" Target="media/image90.png"/><Relationship Id="rId2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0.png"/><Relationship Id="rId31" Type="http://schemas.openxmlformats.org/officeDocument/2006/relationships/image" Target="media/image12.png"/><Relationship Id="rId32" Type="http://schemas.openxmlformats.org/officeDocument/2006/relationships/image" Target="media/image110.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3.png"/><Relationship Id="rId34" Type="http://schemas.openxmlformats.org/officeDocument/2006/relationships/image" Target="media/image120.png"/><Relationship Id="rId35" Type="http://schemas.openxmlformats.org/officeDocument/2006/relationships/image" Target="media/image14.png"/><Relationship Id="rId36" Type="http://schemas.openxmlformats.org/officeDocument/2006/relationships/image" Target="media/image130.png"/><Relationship Id="rId10" Type="http://schemas.openxmlformats.org/officeDocument/2006/relationships/image" Target="media/image1.png"/><Relationship Id="rId11" Type="http://schemas.openxmlformats.org/officeDocument/2006/relationships/image" Target="media/image18.png"/><Relationship Id="rId12" Type="http://schemas.openxmlformats.org/officeDocument/2006/relationships/image" Target="media/image2.png"/><Relationship Id="rId13" Type="http://schemas.openxmlformats.org/officeDocument/2006/relationships/image" Target="media/image20.png"/><Relationship Id="rId14" Type="http://schemas.openxmlformats.org/officeDocument/2006/relationships/image" Target="media/image3.png"/><Relationship Id="rId15" Type="http://schemas.openxmlformats.org/officeDocument/2006/relationships/image" Target="media/image30.png"/><Relationship Id="rId16" Type="http://schemas.openxmlformats.org/officeDocument/2006/relationships/image" Target="media/image4.png"/><Relationship Id="rId17" Type="http://schemas.openxmlformats.org/officeDocument/2006/relationships/image" Target="media/image40.png"/><Relationship Id="rId18" Type="http://schemas.openxmlformats.org/officeDocument/2006/relationships/image" Target="media/image5.png"/><Relationship Id="rId19" Type="http://schemas.openxmlformats.org/officeDocument/2006/relationships/image" Target="media/image50.png"/><Relationship Id="rId37" Type="http://schemas.openxmlformats.org/officeDocument/2006/relationships/image" Target="media/image15.png"/><Relationship Id="rId38" Type="http://schemas.openxmlformats.org/officeDocument/2006/relationships/image" Target="media/image140.png"/><Relationship Id="rId39" Type="http://schemas.openxmlformats.org/officeDocument/2006/relationships/image" Target="media/image16.png"/><Relationship Id="rId40" Type="http://schemas.openxmlformats.org/officeDocument/2006/relationships/image" Target="media/image150.png"/><Relationship Id="rId41" Type="http://schemas.openxmlformats.org/officeDocument/2006/relationships/image" Target="media/image17.png"/><Relationship Id="rId42" Type="http://schemas.openxmlformats.org/officeDocument/2006/relationships/image" Target="media/image160.png"/><Relationship Id="rId43" Type="http://schemas.openxmlformats.org/officeDocument/2006/relationships/image" Target="media/image19.png"/><Relationship Id="rId44" Type="http://schemas.openxmlformats.org/officeDocument/2006/relationships/image" Target="media/image170.png"/><Relationship Id="rId45"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49</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1</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41</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38</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40</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48</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47</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2</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AE9F5-14F3-2740-B1AB-FD5B63BB8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2359</TotalTime>
  <Pages>53</Pages>
  <Words>12546</Words>
  <Characters>71514</Characters>
  <Application>Microsoft Macintosh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83893</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926</cp:revision>
  <cp:lastPrinted>2014-04-29T12:14:00Z</cp:lastPrinted>
  <dcterms:created xsi:type="dcterms:W3CDTF">2016-05-19T19:29:00Z</dcterms:created>
  <dcterms:modified xsi:type="dcterms:W3CDTF">2016-08-15T13:13:00Z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