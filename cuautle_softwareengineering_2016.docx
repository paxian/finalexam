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770F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FF78B4" w:rsidRPr="00AE695C" w:rsidRDefault="00FF78B4"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FF78B4" w:rsidRPr="00AE695C" w:rsidRDefault="00FF78B4"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FF78B4" w14:paraId="69EF83BD" w14:textId="77777777" w:rsidTr="00C15CA7">
                              <w:tc>
                                <w:tcPr>
                                  <w:tcW w:w="3651" w:type="dxa"/>
                                </w:tcPr>
                                <w:p w14:paraId="0DFB7082" w14:textId="77777777" w:rsidR="00FF78B4" w:rsidRPr="00664B4E" w:rsidRDefault="00FF78B4" w:rsidP="00C15CA7">
                                  <w:pPr>
                                    <w:spacing w:line="240" w:lineRule="auto"/>
                                  </w:pPr>
                                  <w:r w:rsidRPr="00664B4E">
                                    <w:t>1. Services</w:t>
                                  </w:r>
                                </w:p>
                              </w:tc>
                              <w:tc>
                                <w:tcPr>
                                  <w:tcW w:w="5103" w:type="dxa"/>
                                </w:tcPr>
                                <w:p w14:paraId="0217E66D" w14:textId="77777777" w:rsidR="00FF78B4" w:rsidRPr="00664B4E" w:rsidRDefault="00FF78B4" w:rsidP="00C15CA7">
                                  <w:pPr>
                                    <w:spacing w:line="240" w:lineRule="auto"/>
                                  </w:pPr>
                                  <w:r w:rsidRPr="00664B4E">
                                    <w:t>6. Information Technology Services (IT Services)</w:t>
                                  </w:r>
                                </w:p>
                              </w:tc>
                            </w:tr>
                            <w:tr w:rsidR="00FF78B4" w14:paraId="2F14AAF5" w14:textId="77777777" w:rsidTr="00C15CA7">
                              <w:tc>
                                <w:tcPr>
                                  <w:tcW w:w="3651" w:type="dxa"/>
                                </w:tcPr>
                                <w:p w14:paraId="249DE6F2" w14:textId="77777777" w:rsidR="00FF78B4" w:rsidRPr="00664B4E" w:rsidRDefault="00FF78B4" w:rsidP="00C15CA7">
                                  <w:pPr>
                                    <w:spacing w:line="240" w:lineRule="auto"/>
                                  </w:pPr>
                                  <w:r w:rsidRPr="00664B4E">
                                    <w:t>2. Quality</w:t>
                                  </w:r>
                                </w:p>
                              </w:tc>
                              <w:tc>
                                <w:tcPr>
                                  <w:tcW w:w="5103" w:type="dxa"/>
                                </w:tcPr>
                                <w:p w14:paraId="58B19101" w14:textId="77777777" w:rsidR="00FF78B4" w:rsidRPr="00664B4E" w:rsidRDefault="00FF78B4" w:rsidP="00C15CA7">
                                  <w:pPr>
                                    <w:spacing w:line="240" w:lineRule="auto"/>
                                  </w:pPr>
                                  <w:r w:rsidRPr="00664B4E">
                                    <w:t>7. Electronic-Commerce (e-commerce)</w:t>
                                  </w:r>
                                </w:p>
                              </w:tc>
                            </w:tr>
                            <w:tr w:rsidR="00FF78B4" w14:paraId="37CFD789" w14:textId="77777777" w:rsidTr="00C15CA7">
                              <w:tc>
                                <w:tcPr>
                                  <w:tcW w:w="3651" w:type="dxa"/>
                                </w:tcPr>
                                <w:p w14:paraId="46EF3971" w14:textId="77777777" w:rsidR="00FF78B4" w:rsidRPr="00664B4E" w:rsidRDefault="00FF78B4" w:rsidP="00C15CA7">
                                  <w:pPr>
                                    <w:spacing w:line="240" w:lineRule="auto"/>
                                  </w:pPr>
                                  <w:r w:rsidRPr="00664B4E">
                                    <w:t>3. Quality of Service</w:t>
                                  </w:r>
                                </w:p>
                              </w:tc>
                              <w:tc>
                                <w:tcPr>
                                  <w:tcW w:w="5103" w:type="dxa"/>
                                </w:tcPr>
                                <w:p w14:paraId="627B85FB" w14:textId="77777777" w:rsidR="00FF78B4" w:rsidRPr="00664B4E" w:rsidRDefault="00FF78B4" w:rsidP="00C15CA7">
                                  <w:pPr>
                                    <w:spacing w:line="240" w:lineRule="auto"/>
                                  </w:pPr>
                                  <w:r w:rsidRPr="00664B4E">
                                    <w:t>8. Electronic-Government (e-government)</w:t>
                                  </w:r>
                                </w:p>
                              </w:tc>
                            </w:tr>
                            <w:tr w:rsidR="00FF78B4" w14:paraId="1127ADB1" w14:textId="77777777" w:rsidTr="00C15CA7">
                              <w:tc>
                                <w:tcPr>
                                  <w:tcW w:w="3651" w:type="dxa"/>
                                </w:tcPr>
                                <w:p w14:paraId="3B8C6515" w14:textId="77777777" w:rsidR="00FF78B4" w:rsidRPr="00664B4E" w:rsidRDefault="00FF78B4" w:rsidP="00C15CA7">
                                  <w:pPr>
                                    <w:spacing w:line="240" w:lineRule="auto"/>
                                  </w:pPr>
                                  <w:r w:rsidRPr="00664B4E">
                                    <w:t>4. Electronic-Services (e-services)</w:t>
                                  </w:r>
                                </w:p>
                              </w:tc>
                              <w:tc>
                                <w:tcPr>
                                  <w:tcW w:w="5103" w:type="dxa"/>
                                </w:tcPr>
                                <w:p w14:paraId="140EA6F4" w14:textId="77777777" w:rsidR="00FF78B4" w:rsidRPr="00664B4E" w:rsidRDefault="00FF78B4" w:rsidP="00C15CA7">
                                  <w:pPr>
                                    <w:spacing w:line="240" w:lineRule="auto"/>
                                  </w:pPr>
                                  <w:r w:rsidRPr="00664B4E">
                                    <w:t>9. Electronic-Infrastructure (e-infrastructure)</w:t>
                                  </w:r>
                                </w:p>
                              </w:tc>
                            </w:tr>
                            <w:tr w:rsidR="00FF78B4" w14:paraId="2A87D0CE" w14:textId="77777777" w:rsidTr="00C15CA7">
                              <w:tc>
                                <w:tcPr>
                                  <w:tcW w:w="3651" w:type="dxa"/>
                                </w:tcPr>
                                <w:p w14:paraId="3A3F2AFB" w14:textId="77777777" w:rsidR="00FF78B4" w:rsidRPr="00664B4E" w:rsidRDefault="00FF78B4" w:rsidP="00C15CA7">
                                  <w:pPr>
                                    <w:spacing w:line="240" w:lineRule="auto"/>
                                  </w:pPr>
                                  <w:r w:rsidRPr="00664B4E">
                                    <w:t>5. Quality of e-services</w:t>
                                  </w:r>
                                </w:p>
                              </w:tc>
                              <w:tc>
                                <w:tcPr>
                                  <w:tcW w:w="5103" w:type="dxa"/>
                                </w:tcPr>
                                <w:p w14:paraId="2460A432" w14:textId="77777777" w:rsidR="00FF78B4" w:rsidRPr="00664B4E" w:rsidRDefault="00FF78B4" w:rsidP="00C15CA7">
                                  <w:pPr>
                                    <w:spacing w:line="240" w:lineRule="auto"/>
                                  </w:pPr>
                                  <w:r w:rsidRPr="00664B4E">
                                    <w:t>10. E-services Providers</w:t>
                                  </w:r>
                                </w:p>
                              </w:tc>
                            </w:tr>
                          </w:tbl>
                          <w:p w14:paraId="376242FB" w14:textId="77777777" w:rsidR="00FF78B4" w:rsidRDefault="00FF78B4"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FF78B4" w14:paraId="69EF83BD" w14:textId="77777777" w:rsidTr="00C15CA7">
                        <w:tc>
                          <w:tcPr>
                            <w:tcW w:w="3651" w:type="dxa"/>
                          </w:tcPr>
                          <w:p w14:paraId="0DFB7082" w14:textId="77777777" w:rsidR="00FF78B4" w:rsidRPr="00664B4E" w:rsidRDefault="00FF78B4" w:rsidP="00C15CA7">
                            <w:pPr>
                              <w:spacing w:line="240" w:lineRule="auto"/>
                            </w:pPr>
                            <w:r w:rsidRPr="00664B4E">
                              <w:t>1. Services</w:t>
                            </w:r>
                          </w:p>
                        </w:tc>
                        <w:tc>
                          <w:tcPr>
                            <w:tcW w:w="5103" w:type="dxa"/>
                          </w:tcPr>
                          <w:p w14:paraId="0217E66D" w14:textId="77777777" w:rsidR="00FF78B4" w:rsidRPr="00664B4E" w:rsidRDefault="00FF78B4" w:rsidP="00C15CA7">
                            <w:pPr>
                              <w:spacing w:line="240" w:lineRule="auto"/>
                            </w:pPr>
                            <w:r w:rsidRPr="00664B4E">
                              <w:t>6. Information Technology Services (IT Services)</w:t>
                            </w:r>
                          </w:p>
                        </w:tc>
                      </w:tr>
                      <w:tr w:rsidR="00FF78B4" w14:paraId="2F14AAF5" w14:textId="77777777" w:rsidTr="00C15CA7">
                        <w:tc>
                          <w:tcPr>
                            <w:tcW w:w="3651" w:type="dxa"/>
                          </w:tcPr>
                          <w:p w14:paraId="249DE6F2" w14:textId="77777777" w:rsidR="00FF78B4" w:rsidRPr="00664B4E" w:rsidRDefault="00FF78B4" w:rsidP="00C15CA7">
                            <w:pPr>
                              <w:spacing w:line="240" w:lineRule="auto"/>
                            </w:pPr>
                            <w:r w:rsidRPr="00664B4E">
                              <w:t>2. Quality</w:t>
                            </w:r>
                          </w:p>
                        </w:tc>
                        <w:tc>
                          <w:tcPr>
                            <w:tcW w:w="5103" w:type="dxa"/>
                          </w:tcPr>
                          <w:p w14:paraId="58B19101" w14:textId="77777777" w:rsidR="00FF78B4" w:rsidRPr="00664B4E" w:rsidRDefault="00FF78B4" w:rsidP="00C15CA7">
                            <w:pPr>
                              <w:spacing w:line="240" w:lineRule="auto"/>
                            </w:pPr>
                            <w:r w:rsidRPr="00664B4E">
                              <w:t>7. Electronic-Commerce (e-commerce)</w:t>
                            </w:r>
                          </w:p>
                        </w:tc>
                      </w:tr>
                      <w:tr w:rsidR="00FF78B4" w14:paraId="37CFD789" w14:textId="77777777" w:rsidTr="00C15CA7">
                        <w:tc>
                          <w:tcPr>
                            <w:tcW w:w="3651" w:type="dxa"/>
                          </w:tcPr>
                          <w:p w14:paraId="46EF3971" w14:textId="77777777" w:rsidR="00FF78B4" w:rsidRPr="00664B4E" w:rsidRDefault="00FF78B4" w:rsidP="00C15CA7">
                            <w:pPr>
                              <w:spacing w:line="240" w:lineRule="auto"/>
                            </w:pPr>
                            <w:r w:rsidRPr="00664B4E">
                              <w:t>3. Quality of Service</w:t>
                            </w:r>
                          </w:p>
                        </w:tc>
                        <w:tc>
                          <w:tcPr>
                            <w:tcW w:w="5103" w:type="dxa"/>
                          </w:tcPr>
                          <w:p w14:paraId="627B85FB" w14:textId="77777777" w:rsidR="00FF78B4" w:rsidRPr="00664B4E" w:rsidRDefault="00FF78B4" w:rsidP="00C15CA7">
                            <w:pPr>
                              <w:spacing w:line="240" w:lineRule="auto"/>
                            </w:pPr>
                            <w:r w:rsidRPr="00664B4E">
                              <w:t>8. Electronic-Government (e-government)</w:t>
                            </w:r>
                          </w:p>
                        </w:tc>
                      </w:tr>
                      <w:tr w:rsidR="00FF78B4" w14:paraId="1127ADB1" w14:textId="77777777" w:rsidTr="00C15CA7">
                        <w:tc>
                          <w:tcPr>
                            <w:tcW w:w="3651" w:type="dxa"/>
                          </w:tcPr>
                          <w:p w14:paraId="3B8C6515" w14:textId="77777777" w:rsidR="00FF78B4" w:rsidRPr="00664B4E" w:rsidRDefault="00FF78B4" w:rsidP="00C15CA7">
                            <w:pPr>
                              <w:spacing w:line="240" w:lineRule="auto"/>
                            </w:pPr>
                            <w:r w:rsidRPr="00664B4E">
                              <w:t>4. Electronic-Services (e-services)</w:t>
                            </w:r>
                          </w:p>
                        </w:tc>
                        <w:tc>
                          <w:tcPr>
                            <w:tcW w:w="5103" w:type="dxa"/>
                          </w:tcPr>
                          <w:p w14:paraId="140EA6F4" w14:textId="77777777" w:rsidR="00FF78B4" w:rsidRPr="00664B4E" w:rsidRDefault="00FF78B4" w:rsidP="00C15CA7">
                            <w:pPr>
                              <w:spacing w:line="240" w:lineRule="auto"/>
                            </w:pPr>
                            <w:r w:rsidRPr="00664B4E">
                              <w:t>9. Electronic-Infrastructure (e-infrastructure)</w:t>
                            </w:r>
                          </w:p>
                        </w:tc>
                      </w:tr>
                      <w:tr w:rsidR="00FF78B4" w14:paraId="2A87D0CE" w14:textId="77777777" w:rsidTr="00C15CA7">
                        <w:tc>
                          <w:tcPr>
                            <w:tcW w:w="3651" w:type="dxa"/>
                          </w:tcPr>
                          <w:p w14:paraId="3A3F2AFB" w14:textId="77777777" w:rsidR="00FF78B4" w:rsidRPr="00664B4E" w:rsidRDefault="00FF78B4" w:rsidP="00C15CA7">
                            <w:pPr>
                              <w:spacing w:line="240" w:lineRule="auto"/>
                            </w:pPr>
                            <w:r w:rsidRPr="00664B4E">
                              <w:t>5. Quality of e-services</w:t>
                            </w:r>
                          </w:p>
                        </w:tc>
                        <w:tc>
                          <w:tcPr>
                            <w:tcW w:w="5103" w:type="dxa"/>
                          </w:tcPr>
                          <w:p w14:paraId="2460A432" w14:textId="77777777" w:rsidR="00FF78B4" w:rsidRPr="00664B4E" w:rsidRDefault="00FF78B4" w:rsidP="00C15CA7">
                            <w:pPr>
                              <w:spacing w:line="240" w:lineRule="auto"/>
                            </w:pPr>
                            <w:r w:rsidRPr="00664B4E">
                              <w:t>10. E-services Providers</w:t>
                            </w:r>
                          </w:p>
                        </w:tc>
                      </w:tr>
                    </w:tbl>
                    <w:p w14:paraId="376242FB" w14:textId="77777777" w:rsidR="00FF78B4" w:rsidRDefault="00FF78B4"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w:t>
      </w:r>
      <w:r w:rsidR="007A43EB">
        <w:rPr>
          <w:lang w:val="en-GB"/>
        </w:rPr>
        <w:t>p</w:t>
      </w:r>
      <w:r w:rsidR="007A43EB">
        <w:rPr>
          <w:lang w:val="en-GB"/>
        </w:rPr>
        <w:t>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831D5">
            <w:rPr>
              <w:noProof/>
              <w:lang w:val="en-US"/>
            </w:rPr>
            <w:t xml:space="preserve"> </w:t>
          </w:r>
          <w:r w:rsidR="004831D5" w:rsidRPr="004831D5">
            <w:rPr>
              <w:noProof/>
              <w:lang w:val="en-US"/>
            </w:rPr>
            <w:t>[</w:t>
          </w:r>
          <w:hyperlink w:anchor="APa85" w:history="1">
            <w:r w:rsidR="004831D5" w:rsidRPr="004831D5">
              <w:rPr>
                <w:rStyle w:val="Tiitellehtautor"/>
                <w:noProof/>
                <w:lang w:val="en-US"/>
              </w:rPr>
              <w:t>1</w:t>
            </w:r>
          </w:hyperlink>
          <w:r w:rsidR="004831D5" w:rsidRPr="004831D5">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56101F" w:rsidRPr="0056101F">
            <w:rPr>
              <w:noProof/>
              <w:lang w:val="en-US"/>
            </w:rPr>
            <w:t>[</w:t>
          </w:r>
          <w:hyperlink w:anchor="Juk10" w:history="1">
            <w:r w:rsidR="0056101F" w:rsidRPr="0056101F">
              <w:rPr>
                <w:rStyle w:val="Tiitellehtautor"/>
                <w:noProof/>
                <w:lang w:val="en-US"/>
              </w:rPr>
              <w:t>1</w:t>
            </w:r>
          </w:hyperlink>
          <w:r w:rsidR="0056101F" w:rsidRPr="0056101F">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56101F" w:rsidRPr="0056101F">
            <w:rPr>
              <w:noProof/>
              <w:lang w:val="en-US"/>
            </w:rPr>
            <w:t>[</w:t>
          </w:r>
          <w:hyperlink w:anchor="Juk10" w:history="1">
            <w:r w:rsidR="0056101F" w:rsidRPr="0056101F">
              <w:rPr>
                <w:rStyle w:val="Tiitellehtautor"/>
                <w:noProof/>
                <w:lang w:val="en-US"/>
              </w:rPr>
              <w:t>1</w:t>
            </w:r>
          </w:hyperlink>
          <w:r w:rsidR="0056101F" w:rsidRPr="0056101F">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FF78B4" w:rsidRDefault="00FF78B4"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FF78B4" w:rsidRDefault="00FF78B4"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710841597"/>
                                <w:citation/>
                              </w:sdtPr>
                              <w:sdtContent>
                                <w:r>
                                  <w:fldChar w:fldCharType="begin"/>
                                </w:r>
                                <w:r>
                                  <w:rPr>
                                    <w:lang w:val="en-US"/>
                                  </w:rPr>
                                  <w:instrText xml:space="preserve"> CITATION APa85 \l 1033 </w:instrText>
                                </w:r>
                                <w:r>
                                  <w:fldChar w:fldCharType="separate"/>
                                </w:r>
                                <w:r w:rsidRPr="0056101F">
                                  <w:rPr>
                                    <w:noProof/>
                                    <w:lang w:val="en-US"/>
                                  </w:rPr>
                                  <w:t>[</w:t>
                                </w:r>
                                <w:hyperlink w:anchor="APa85" w:history="1">
                                  <w:r w:rsidRPr="0056101F">
                                    <w:rPr>
                                      <w:rStyle w:val="Tiitellehtautor"/>
                                      <w:noProof/>
                                      <w:lang w:val="en-US"/>
                                    </w:rPr>
                                    <w:t>2</w:t>
                                  </w:r>
                                </w:hyperlink>
                                <w:r w:rsidRPr="0056101F">
                                  <w:rPr>
                                    <w:noProof/>
                                    <w:lang w:val="en-US"/>
                                  </w:rPr>
                                  <w:t>]</w:t>
                                </w:r>
                                <w:r>
                                  <w:fldChar w:fldCharType="end"/>
                                </w:r>
                              </w:sdtContent>
                            </w:sdt>
                          </w:p>
                          <w:p w14:paraId="3D243695" w14:textId="77777777" w:rsidR="00FF78B4" w:rsidRDefault="00FF78B4"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OVtQCAAAYBgAADgAAAGRycy9lMm9Eb2MueG1srFTdT9swEH+ftP/B8ntJUlpKIl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D/W85W1AIAABgGAAAOAAAAAAAAAAAAAAAAACwCAABkcnMvZTJv&#10;RG9jLnhtbFBLAQItABQABgAIAAAAIQCNwNZf3wAAAAsBAAAPAAAAAAAAAAAAAAAAACwFAABkcnMv&#10;ZG93bnJldi54bWxQSwUGAAAAAAQABADzAAAAOAYAAAAA&#10;" filled="f" stroked="f">
                <v:textbox>
                  <w:txbxContent>
                    <w:p w14:paraId="4CDFA003" w14:textId="77777777" w:rsidR="00FF78B4" w:rsidRDefault="00FF78B4"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FF78B4" w:rsidRDefault="00FF78B4"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710841597"/>
                          <w:citation/>
                        </w:sdtPr>
                        <w:sdtContent>
                          <w:r>
                            <w:fldChar w:fldCharType="begin"/>
                          </w:r>
                          <w:r>
                            <w:rPr>
                              <w:lang w:val="en-US"/>
                            </w:rPr>
                            <w:instrText xml:space="preserve"> CITATION APa85 \l 1033 </w:instrText>
                          </w:r>
                          <w:r>
                            <w:fldChar w:fldCharType="separate"/>
                          </w:r>
                          <w:r w:rsidRPr="0056101F">
                            <w:rPr>
                              <w:noProof/>
                              <w:lang w:val="en-US"/>
                            </w:rPr>
                            <w:t>[</w:t>
                          </w:r>
                          <w:hyperlink w:anchor="APa85" w:history="1">
                            <w:r w:rsidRPr="0056101F">
                              <w:rPr>
                                <w:rStyle w:val="Tiitellehtautor"/>
                                <w:noProof/>
                                <w:lang w:val="en-US"/>
                              </w:rPr>
                              <w:t>2</w:t>
                            </w:r>
                          </w:hyperlink>
                          <w:r w:rsidRPr="0056101F">
                            <w:rPr>
                              <w:noProof/>
                              <w:lang w:val="en-US"/>
                            </w:rPr>
                            <w:t>]</w:t>
                          </w:r>
                          <w:r>
                            <w:fldChar w:fldCharType="end"/>
                          </w:r>
                        </w:sdtContent>
                      </w:sdt>
                    </w:p>
                    <w:p w14:paraId="3D243695" w14:textId="77777777" w:rsidR="00FF78B4" w:rsidRDefault="00FF78B4"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w:t>
      </w:r>
      <w:r w:rsidR="00CC70A3">
        <w:rPr>
          <w:lang w:val="en-GB"/>
        </w:rPr>
        <w:t>e</w:t>
      </w:r>
      <w:r w:rsidR="00CC70A3">
        <w:rPr>
          <w:lang w:val="en-GB"/>
        </w:rPr>
        <w:t xml:space="preserve">veloped by </w:t>
      </w:r>
      <w:proofErr w:type="spellStart"/>
      <w:r w:rsidR="00CC70A3">
        <w:rPr>
          <w:lang w:val="en-GB"/>
        </w:rPr>
        <w:t>Parasuraman</w:t>
      </w:r>
      <w:proofErr w:type="spellEnd"/>
      <w:r w:rsidR="00CC70A3">
        <w:rPr>
          <w:lang w:val="en-GB"/>
        </w:rPr>
        <w:t xml:space="preserve">, </w:t>
      </w:r>
      <w:proofErr w:type="spellStart"/>
      <w:r w:rsidR="00CC70A3">
        <w:rPr>
          <w:lang w:val="en-GB"/>
        </w:rPr>
        <w:t>Zeithaml</w:t>
      </w:r>
      <w:proofErr w:type="spellEnd"/>
      <w:r w:rsidR="00CC70A3">
        <w:rPr>
          <w:lang w:val="en-GB"/>
        </w:rPr>
        <w:t xml:space="preserve">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56101F">
            <w:rPr>
              <w:noProof/>
              <w:lang w:val="en-US"/>
            </w:rPr>
            <w:t xml:space="preserve"> </w:t>
          </w:r>
          <w:r w:rsidR="0056101F" w:rsidRPr="0056101F">
            <w:rPr>
              <w:noProof/>
              <w:lang w:val="en-US"/>
            </w:rPr>
            <w:t>[</w:t>
          </w:r>
          <w:hyperlink w:anchor="APa85" w:history="1">
            <w:r w:rsidR="0056101F" w:rsidRPr="0056101F">
              <w:rPr>
                <w:rStyle w:val="Tiitellehtautor"/>
                <w:noProof/>
                <w:lang w:val="en-US"/>
              </w:rPr>
              <w:t>2</w:t>
            </w:r>
          </w:hyperlink>
          <w:r w:rsidR="0056101F" w:rsidRPr="0056101F">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56101F" w:rsidRPr="0056101F">
            <w:rPr>
              <w:noProof/>
              <w:lang w:val="en-US"/>
            </w:rPr>
            <w:t>[</w:t>
          </w:r>
          <w:hyperlink w:anchor="APa85" w:history="1">
            <w:r w:rsidR="0056101F" w:rsidRPr="0056101F">
              <w:rPr>
                <w:rStyle w:val="Tiitellehtautor"/>
                <w:noProof/>
                <w:lang w:val="en-US"/>
              </w:rPr>
              <w:t>2</w:t>
            </w:r>
          </w:hyperlink>
          <w:r w:rsidR="0056101F" w:rsidRPr="0056101F">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56101F" w:rsidRPr="0056101F">
            <w:rPr>
              <w:noProof/>
              <w:lang w:val="en-US"/>
            </w:rPr>
            <w:t>[</w:t>
          </w:r>
          <w:hyperlink w:anchor="APa85" w:history="1">
            <w:r w:rsidR="0056101F" w:rsidRPr="0056101F">
              <w:rPr>
                <w:rStyle w:val="Tiitellehtautor"/>
                <w:noProof/>
                <w:lang w:val="en-US"/>
              </w:rPr>
              <w:t>2</w:t>
            </w:r>
          </w:hyperlink>
          <w:r w:rsidR="0056101F" w:rsidRPr="0056101F">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FF78B4" w:rsidRDefault="00FF78B4"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FF78B4" w:rsidRDefault="00FF78B4"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Perception of Service Quality </w:t>
                            </w:r>
                            <w:sdt>
                              <w:sdtPr>
                                <w:id w:val="1747144273"/>
                                <w:citation/>
                              </w:sdtPr>
                              <w:sdtContent>
                                <w:r>
                                  <w:fldChar w:fldCharType="begin"/>
                                </w:r>
                                <w:r>
                                  <w:rPr>
                                    <w:lang w:val="en-US"/>
                                  </w:rPr>
                                  <w:instrText xml:space="preserve"> CITATION APa85 \l 1033 </w:instrText>
                                </w:r>
                                <w:r>
                                  <w:fldChar w:fldCharType="separate"/>
                                </w:r>
                                <w:r w:rsidRPr="0056101F">
                                  <w:rPr>
                                    <w:noProof/>
                                    <w:lang w:val="en-US"/>
                                  </w:rPr>
                                  <w:t>[</w:t>
                                </w:r>
                                <w:hyperlink w:anchor="APa85" w:history="1">
                                  <w:r w:rsidRPr="0056101F">
                                    <w:rPr>
                                      <w:rStyle w:val="Tiitellehtautor"/>
                                      <w:noProof/>
                                      <w:lang w:val="en-US"/>
                                    </w:rPr>
                                    <w:t>2</w:t>
                                  </w:r>
                                </w:hyperlink>
                                <w:r w:rsidRPr="0056101F">
                                  <w:rPr>
                                    <w:noProof/>
                                    <w:lang w:val="en-US"/>
                                  </w:rPr>
                                  <w:t>]</w:t>
                                </w:r>
                                <w:r>
                                  <w:fldChar w:fldCharType="end"/>
                                </w:r>
                              </w:sdtContent>
                            </w:sdt>
                          </w:p>
                          <w:p w14:paraId="3EF4AFED" w14:textId="77777777" w:rsidR="00FF78B4" w:rsidRDefault="00FF78B4"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O0c8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" filled="f" stroked="f">
                <v:textbox>
                  <w:txbxContent>
                    <w:p w14:paraId="5B8BBD7F" w14:textId="77777777" w:rsidR="00FF78B4" w:rsidRDefault="00FF78B4"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FF78B4" w:rsidRDefault="00FF78B4"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Perception of Service Quality </w:t>
                      </w:r>
                      <w:sdt>
                        <w:sdtPr>
                          <w:id w:val="1747144273"/>
                          <w:citation/>
                        </w:sdtPr>
                        <w:sdtContent>
                          <w:r>
                            <w:fldChar w:fldCharType="begin"/>
                          </w:r>
                          <w:r>
                            <w:rPr>
                              <w:lang w:val="en-US"/>
                            </w:rPr>
                            <w:instrText xml:space="preserve"> CITATION APa85 \l 1033 </w:instrText>
                          </w:r>
                          <w:r>
                            <w:fldChar w:fldCharType="separate"/>
                          </w:r>
                          <w:r w:rsidRPr="0056101F">
                            <w:rPr>
                              <w:noProof/>
                              <w:lang w:val="en-US"/>
                            </w:rPr>
                            <w:t>[</w:t>
                          </w:r>
                          <w:hyperlink w:anchor="APa85" w:history="1">
                            <w:r w:rsidRPr="0056101F">
                              <w:rPr>
                                <w:rStyle w:val="Tiitellehtautor"/>
                                <w:noProof/>
                                <w:lang w:val="en-US"/>
                              </w:rPr>
                              <w:t>2</w:t>
                            </w:r>
                          </w:hyperlink>
                          <w:r w:rsidRPr="0056101F">
                            <w:rPr>
                              <w:noProof/>
                              <w:lang w:val="en-US"/>
                            </w:rPr>
                            <w:t>]</w:t>
                          </w:r>
                          <w:r>
                            <w:fldChar w:fldCharType="end"/>
                          </w:r>
                        </w:sdtContent>
                      </w:sdt>
                    </w:p>
                    <w:p w14:paraId="3EF4AFED" w14:textId="77777777" w:rsidR="00FF78B4" w:rsidRDefault="00FF78B4"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56101F">
            <w:rPr>
              <w:noProof/>
              <w:lang w:val="en-US"/>
            </w:rPr>
            <w:t xml:space="preserve"> </w:t>
          </w:r>
          <w:r w:rsidR="0056101F" w:rsidRPr="0056101F">
            <w:rPr>
              <w:noProof/>
              <w:lang w:val="en-US"/>
            </w:rPr>
            <w:t>[</w:t>
          </w:r>
          <w:hyperlink w:anchor="kri13" w:history="1">
            <w:r w:rsidR="0056101F" w:rsidRPr="0056101F">
              <w:rPr>
                <w:rStyle w:val="Tiitellehtautor"/>
                <w:noProof/>
                <w:lang w:val="en-US"/>
              </w:rPr>
              <w:t>4</w:t>
            </w:r>
          </w:hyperlink>
          <w:r w:rsidR="0056101F" w:rsidRPr="0056101F">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56101F" w:rsidRPr="0056101F">
            <w:rPr>
              <w:noProof/>
              <w:lang w:val="en-US"/>
            </w:rPr>
            <w:t>[</w:t>
          </w:r>
          <w:hyperlink w:anchor="kri13" w:history="1">
            <w:r w:rsidR="0056101F" w:rsidRPr="0056101F">
              <w:rPr>
                <w:rStyle w:val="Tiitellehtautor"/>
                <w:noProof/>
                <w:lang w:val="en-US"/>
              </w:rPr>
              <w:t>4</w:t>
            </w:r>
          </w:hyperlink>
          <w:r w:rsidR="0056101F" w:rsidRPr="0056101F">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56101F" w:rsidRPr="0056101F">
            <w:rPr>
              <w:noProof/>
              <w:lang w:val="en-US"/>
            </w:rPr>
            <w:t>[</w:t>
          </w:r>
          <w:hyperlink w:anchor="May" w:history="1">
            <w:r w:rsidR="0056101F" w:rsidRPr="0056101F">
              <w:rPr>
                <w:rStyle w:val="Tiitellehtautor"/>
                <w:noProof/>
                <w:lang w:val="en-US"/>
              </w:rPr>
              <w:t>6</w:t>
            </w:r>
          </w:hyperlink>
          <w:r w:rsidR="0056101F" w:rsidRPr="0056101F">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56101F" w:rsidRPr="0056101F">
            <w:rPr>
              <w:noProof/>
              <w:lang w:val="en-US"/>
            </w:rPr>
            <w:t>[</w:t>
          </w:r>
          <w:hyperlink w:anchor="kri13" w:history="1">
            <w:r w:rsidR="0056101F" w:rsidRPr="0056101F">
              <w:rPr>
                <w:rStyle w:val="Tiitellehtautor"/>
                <w:noProof/>
                <w:lang w:val="en-US"/>
              </w:rPr>
              <w:t>4</w:t>
            </w:r>
          </w:hyperlink>
          <w:r w:rsidR="0056101F" w:rsidRPr="0056101F">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56101F">
            <w:rPr>
              <w:noProof/>
              <w:lang w:val="en-US"/>
            </w:rPr>
            <w:t xml:space="preserve"> </w:t>
          </w:r>
          <w:r w:rsidR="0056101F" w:rsidRPr="0056101F">
            <w:rPr>
              <w:noProof/>
              <w:lang w:val="en-US"/>
            </w:rPr>
            <w:t>[</w:t>
          </w:r>
          <w:hyperlink w:anchor="GPi" w:history="1">
            <w:r w:rsidR="0056101F" w:rsidRPr="0056101F">
              <w:rPr>
                <w:rStyle w:val="Tiitellehtautor"/>
                <w:noProof/>
                <w:lang w:val="en-US"/>
              </w:rPr>
              <w:t>7</w:t>
            </w:r>
          </w:hyperlink>
          <w:r w:rsidR="0056101F" w:rsidRPr="0056101F">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56101F">
            <w:rPr>
              <w:noProof/>
              <w:lang w:val="en-US"/>
            </w:rPr>
            <w:t xml:space="preserve"> </w:t>
          </w:r>
          <w:r w:rsidR="0056101F" w:rsidRPr="0056101F">
            <w:rPr>
              <w:noProof/>
              <w:lang w:val="en-US"/>
            </w:rPr>
            <w:t>[</w:t>
          </w:r>
          <w:hyperlink w:anchor="GPi" w:history="1">
            <w:r w:rsidR="0056101F" w:rsidRPr="0056101F">
              <w:rPr>
                <w:rStyle w:val="Tiitellehtautor"/>
                <w:noProof/>
                <w:lang w:val="en-US"/>
              </w:rPr>
              <w:t>7</w:t>
            </w:r>
          </w:hyperlink>
          <w:r w:rsidR="0056101F" w:rsidRPr="0056101F">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56101F">
            <w:rPr>
              <w:noProof/>
              <w:lang w:val="en-US"/>
            </w:rPr>
            <w:t xml:space="preserve"> </w:t>
          </w:r>
          <w:r w:rsidR="0056101F" w:rsidRPr="0056101F">
            <w:rPr>
              <w:noProof/>
              <w:lang w:val="en-US"/>
            </w:rPr>
            <w:t>[</w:t>
          </w:r>
          <w:hyperlink w:anchor="GPi" w:history="1">
            <w:r w:rsidR="0056101F" w:rsidRPr="0056101F">
              <w:rPr>
                <w:rStyle w:val="Tiitellehtautor"/>
                <w:noProof/>
                <w:lang w:val="en-US"/>
              </w:rPr>
              <w:t>7</w:t>
            </w:r>
          </w:hyperlink>
          <w:r w:rsidR="0056101F" w:rsidRPr="0056101F">
            <w:rPr>
              <w:noProof/>
              <w:lang w:val="en-US"/>
            </w:rPr>
            <w:t>]</w:t>
          </w:r>
          <w:r w:rsidR="00742B35">
            <w:fldChar w:fldCharType="end"/>
          </w:r>
        </w:sdtContent>
      </w:sdt>
      <w:r w:rsidR="00473D09">
        <w:t>.</w:t>
      </w:r>
    </w:p>
    <w:p w14:paraId="0D4C3992" w14:textId="49BABEB8" w:rsidR="00CE5733" w:rsidRDefault="00CE5733" w:rsidP="00CE5733">
      <w:r>
        <w:t xml:space="preserve">In order too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56101F" w:rsidRPr="0056101F">
            <w:rPr>
              <w:noProof/>
              <w:lang w:val="en-US"/>
            </w:rPr>
            <w:t>[</w:t>
          </w:r>
          <w:hyperlink w:anchor="ELo12" w:history="1">
            <w:r w:rsidR="0056101F" w:rsidRPr="0056101F">
              <w:rPr>
                <w:rStyle w:val="Tiitellehtautor"/>
                <w:noProof/>
                <w:lang w:val="en-US"/>
              </w:rPr>
              <w:t>8</w:t>
            </w:r>
          </w:hyperlink>
          <w:r w:rsidR="0056101F" w:rsidRPr="0056101F">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56101F" w:rsidRPr="0056101F">
            <w:rPr>
              <w:noProof/>
              <w:lang w:val="en-US"/>
            </w:rPr>
            <w:t>[</w:t>
          </w:r>
          <w:hyperlink w:anchor="Egi10" w:history="1">
            <w:r w:rsidR="0056101F" w:rsidRPr="0056101F">
              <w:rPr>
                <w:rStyle w:val="Tiitellehtautor"/>
                <w:noProof/>
                <w:lang w:val="en-US"/>
              </w:rPr>
              <w:t>9</w:t>
            </w:r>
          </w:hyperlink>
          <w:r w:rsidR="0056101F" w:rsidRPr="0056101F">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FF78B4" w:rsidRDefault="00FF78B4"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FF78B4" w:rsidRDefault="00FF78B4"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FF78B4" w:rsidRDefault="00FF78B4"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Z79NI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" filled="f" stroked="f">
                <v:textbox>
                  <w:txbxContent>
                    <w:p w14:paraId="3B2AF25E" w14:textId="77777777" w:rsidR="00FF78B4" w:rsidRDefault="00FF78B4"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FF78B4" w:rsidRDefault="00FF78B4"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FF78B4" w:rsidRDefault="00FF78B4"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7689F474" w:rsidR="00EE665C" w:rsidRPr="00EE665C" w:rsidRDefault="00012469" w:rsidP="00EE665C">
      <w:r w:rsidRPr="00ED16BD">
        <w:t>International Organization for Standarization (ISO) and International Electrotechnical Commission (IEC) standard, series 25010</w:t>
      </w:r>
      <w:r>
        <w:t xml:space="preserve"> is known as ISO/IEC 25010 which is an evolution of ISO/IEC 9126</w:t>
      </w:r>
      <w:sdt>
        <w:sdtPr>
          <w:id w:val="1769044983"/>
          <w:citation/>
        </w:sdtPr>
        <w:sdtContent>
          <w:r w:rsidR="00F84ED2">
            <w:fldChar w:fldCharType="begin"/>
          </w:r>
          <w:r w:rsidR="00F84ED2">
            <w:rPr>
              <w:lang w:val="en-US"/>
            </w:rPr>
            <w:instrText xml:space="preserve"> CITATION BSI11 \l 1033 </w:instrText>
          </w:r>
          <w:r w:rsidR="00F84ED2">
            <w:fldChar w:fldCharType="separate"/>
          </w:r>
          <w:r w:rsidR="0056101F">
            <w:rPr>
              <w:noProof/>
              <w:lang w:val="en-US"/>
            </w:rPr>
            <w:t xml:space="preserve"> </w:t>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rsidR="00F84ED2">
            <w:fldChar w:fldCharType="end"/>
          </w:r>
        </w:sdtContent>
      </w:sdt>
      <w:r w:rsidRPr="00ED16BD">
        <w:t>,</w:t>
      </w:r>
    </w:p>
    <w:p w14:paraId="450044D6" w14:textId="7F97C292" w:rsidR="00BF6302" w:rsidRDefault="008223EE" w:rsidP="00BF6302">
      <w:r>
        <w:t xml:space="preserve">According with </w:t>
      </w:r>
      <w:sdt>
        <w:sdtPr>
          <w:id w:val="-2030167194"/>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rsidR="009A23A8">
        <w:t>, t</w:t>
      </w:r>
      <w:r w:rsidR="00562F0E">
        <w:t>he quality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FF78B4" w:rsidRDefault="00FF78B4"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FF78B4" w:rsidRDefault="00FF78B4"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w:t>
                            </w:r>
                            <w:r>
                              <w:t xml:space="preserve">ISO/IEC Family Standards, taken from </w:t>
                            </w:r>
                            <w:sdt>
                              <w:sdtPr>
                                <w:id w:val="-791127997"/>
                                <w:citation/>
                              </w:sdtPr>
                              <w:sdtContent>
                                <w:r>
                                  <w:fldChar w:fldCharType="begin"/>
                                </w:r>
                                <w:r>
                                  <w:rPr>
                                    <w:lang w:val="en-US"/>
                                  </w:rPr>
                                  <w:instrText xml:space="preserve"> CITATION BSI11 \l 1033 </w:instrText>
                                </w:r>
                                <w:r>
                                  <w:fldChar w:fldCharType="separate"/>
                                </w:r>
                                <w:r w:rsidRPr="0056101F">
                                  <w:rPr>
                                    <w:noProof/>
                                    <w:lang w:val="en-US"/>
                                  </w:rPr>
                                  <w:t>[</w:t>
                                </w:r>
                                <w:hyperlink w:anchor="BSI11" w:history="1">
                                  <w:r w:rsidRPr="0056101F">
                                    <w:rPr>
                                      <w:rStyle w:val="Tiitellehtautor"/>
                                      <w:noProof/>
                                      <w:lang w:val="en-US"/>
                                    </w:rPr>
                                    <w:t>10</w:t>
                                  </w:r>
                                </w:hyperlink>
                                <w:r w:rsidRPr="0056101F">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FF78B4" w:rsidRDefault="00FF78B4"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FF78B4" w:rsidRDefault="00FF78B4"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xml:space="preserve">. </w:t>
                      </w:r>
                      <w:r>
                        <w:t xml:space="preserve">ISO/IEC Family Standards, taken from </w:t>
                      </w:r>
                      <w:sdt>
                        <w:sdtPr>
                          <w:id w:val="-791127997"/>
                          <w:citation/>
                        </w:sdtPr>
                        <w:sdtContent>
                          <w:r>
                            <w:fldChar w:fldCharType="begin"/>
                          </w:r>
                          <w:r>
                            <w:rPr>
                              <w:lang w:val="en-US"/>
                            </w:rPr>
                            <w:instrText xml:space="preserve"> CITATION BSI11 \l 1033 </w:instrText>
                          </w:r>
                          <w:r>
                            <w:fldChar w:fldCharType="separate"/>
                          </w:r>
                          <w:r w:rsidRPr="0056101F">
                            <w:rPr>
                              <w:noProof/>
                              <w:lang w:val="en-US"/>
                            </w:rPr>
                            <w:t>[</w:t>
                          </w:r>
                          <w:hyperlink w:anchor="BSI11" w:history="1">
                            <w:r w:rsidRPr="0056101F">
                              <w:rPr>
                                <w:rStyle w:val="Tiitellehtautor"/>
                                <w:noProof/>
                                <w:lang w:val="en-US"/>
                              </w:rPr>
                              <w:t>10</w:t>
                            </w:r>
                          </w:hyperlink>
                          <w:r w:rsidRPr="0056101F">
                            <w:rPr>
                              <w:noProof/>
                              <w:lang w:val="en-US"/>
                            </w:rPr>
                            <w:t>]</w:t>
                          </w:r>
                          <w:r>
                            <w:fldChar w:fldCharType="end"/>
                          </w:r>
                        </w:sdtContent>
                      </w:sdt>
                    </w:p>
                  </w:txbxContent>
                </v:textbox>
                <w10:anchorlock/>
              </v:shape>
            </w:pict>
          </mc:Fallback>
        </mc:AlternateContent>
      </w:r>
    </w:p>
    <w:p w14:paraId="30FEA019" w14:textId="5EE30804" w:rsidR="003514CC" w:rsidRDefault="003514CC" w:rsidP="00BF6302">
      <w:r w:rsidRPr="00EE665C">
        <w:rPr>
          <w:b/>
        </w:rPr>
        <w:t>ISO/IEC 2501n</w:t>
      </w:r>
      <w:r w:rsidR="00483E5D">
        <w:rPr>
          <w:b/>
        </w:rPr>
        <w:t xml:space="preserve"> (in Fig. 3)</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56101F">
            <w:rPr>
              <w:noProof/>
              <w:lang w:val="en-US"/>
            </w:rPr>
            <w:t xml:space="preserve"> </w:t>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05ED1C37"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4B08A7">
        <w:t>.</w:t>
      </w:r>
      <w:r>
        <w:t xml:space="preserve"> 4) </w:t>
      </w:r>
      <w:sdt>
        <w:sdtPr>
          <w:id w:val="-1328591101"/>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FF78B4" w:rsidRDefault="00FF78B4"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6D1848F8" w:rsidR="00FF78B4" w:rsidRDefault="00FF78B4"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75320">
                                  <w:rPr>
                                    <w:noProof/>
                                    <w:lang w:val="en-US"/>
                                  </w:rPr>
                                  <w:t>[</w:t>
                                </w:r>
                                <w:hyperlink w:anchor="BSI11" w:history="1">
                                  <w:r w:rsidRPr="00475320">
                                    <w:rPr>
                                      <w:rStyle w:val="Tiitellehtautor"/>
                                      <w:noProof/>
                                      <w:lang w:val="en-US"/>
                                    </w:rPr>
                                    <w:t>10</w:t>
                                  </w:r>
                                </w:hyperlink>
                                <w:r w:rsidRPr="00475320">
                                  <w:rPr>
                                    <w:noProof/>
                                    <w:lang w:val="en-US"/>
                                  </w:rPr>
                                  <w:t>]</w:t>
                                </w:r>
                                <w:r>
                                  <w:fldChar w:fldCharType="end"/>
                                </w:r>
                              </w:sdtContent>
                            </w:sdt>
                          </w:p>
                          <w:p w14:paraId="0D9B49F6" w14:textId="0600C019" w:rsidR="00FF78B4" w:rsidRDefault="00FF78B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FF78B4" w:rsidRDefault="00FF78B4"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6D1848F8" w:rsidR="00FF78B4" w:rsidRDefault="00FF78B4"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w:t>
                      </w:r>
                      <w:r>
                        <w:t xml:space="preserve">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75320">
                            <w:rPr>
                              <w:noProof/>
                              <w:lang w:val="en-US"/>
                            </w:rPr>
                            <w:t>[</w:t>
                          </w:r>
                          <w:hyperlink w:anchor="BSI11" w:history="1">
                            <w:r w:rsidRPr="00475320">
                              <w:rPr>
                                <w:rStyle w:val="Tiitellehtautor"/>
                                <w:noProof/>
                                <w:lang w:val="en-US"/>
                              </w:rPr>
                              <w:t>10</w:t>
                            </w:r>
                          </w:hyperlink>
                          <w:r w:rsidRPr="00475320">
                            <w:rPr>
                              <w:noProof/>
                              <w:lang w:val="en-US"/>
                            </w:rPr>
                            <w:t>]</w:t>
                          </w:r>
                          <w:r>
                            <w:fldChar w:fldCharType="end"/>
                          </w:r>
                        </w:sdtContent>
                      </w:sdt>
                    </w:p>
                    <w:p w14:paraId="0D9B49F6" w14:textId="0600C019" w:rsidR="00FF78B4" w:rsidRDefault="00FF78B4"/>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73AEBFF2"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t xml:space="preserve"> 5) </w:t>
      </w:r>
      <w:sdt>
        <w:sdtPr>
          <w:id w:val="-971817311"/>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FF78B4" w:rsidRDefault="00FF78B4"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57B44B40" w:rsidR="00FF78B4" w:rsidRDefault="00FF78B4"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6101F">
                                  <w:rPr>
                                    <w:noProof/>
                                    <w:lang w:val="en-US"/>
                                  </w:rPr>
                                  <w:t>[</w:t>
                                </w:r>
                                <w:hyperlink w:anchor="BSI11" w:history="1">
                                  <w:r w:rsidRPr="0056101F">
                                    <w:rPr>
                                      <w:rStyle w:val="Tiitellehtautor"/>
                                      <w:noProof/>
                                      <w:lang w:val="en-US"/>
                                    </w:rPr>
                                    <w:t>10</w:t>
                                  </w:r>
                                </w:hyperlink>
                                <w:r w:rsidRPr="0056101F">
                                  <w:rPr>
                                    <w:noProof/>
                                    <w:lang w:val="en-US"/>
                                  </w:rPr>
                                  <w:t>]</w:t>
                                </w:r>
                                <w:r>
                                  <w:fldChar w:fldCharType="end"/>
                                </w:r>
                              </w:sdtContent>
                            </w:sdt>
                          </w:p>
                          <w:p w14:paraId="7D75CAE3" w14:textId="5D59031C" w:rsidR="00FF78B4" w:rsidRDefault="00FF78B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FF78B4" w:rsidRDefault="00FF78B4"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57B44B40" w:rsidR="00FF78B4" w:rsidRDefault="00FF78B4"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w:t>
                      </w:r>
                      <w:r>
                        <w:t xml:space="preserve">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56101F">
                            <w:rPr>
                              <w:noProof/>
                              <w:lang w:val="en-US"/>
                            </w:rPr>
                            <w:t>[</w:t>
                          </w:r>
                          <w:hyperlink w:anchor="BSI11" w:history="1">
                            <w:r w:rsidRPr="0056101F">
                              <w:rPr>
                                <w:rStyle w:val="Tiitellehtautor"/>
                                <w:noProof/>
                                <w:lang w:val="en-US"/>
                              </w:rPr>
                              <w:t>10</w:t>
                            </w:r>
                          </w:hyperlink>
                          <w:r w:rsidRPr="0056101F">
                            <w:rPr>
                              <w:noProof/>
                              <w:lang w:val="en-US"/>
                            </w:rPr>
                            <w:t>]</w:t>
                          </w:r>
                          <w:r>
                            <w:fldChar w:fldCharType="end"/>
                          </w:r>
                        </w:sdtContent>
                      </w:sdt>
                    </w:p>
                    <w:p w14:paraId="7D75CAE3" w14:textId="5D59031C" w:rsidR="00FF78B4" w:rsidRDefault="00FF78B4"/>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56101F">
            <w:rPr>
              <w:noProof/>
              <w:lang w:val="en-US"/>
            </w:rPr>
            <w:t xml:space="preserve"> </w:t>
          </w:r>
          <w:r w:rsidR="0056101F" w:rsidRPr="0056101F">
            <w:rPr>
              <w:noProof/>
              <w:lang w:val="en-US"/>
            </w:rPr>
            <w:t>[</w:t>
          </w:r>
          <w:hyperlink w:anchor="JEC06" w:history="1">
            <w:r w:rsidR="0056101F" w:rsidRPr="0056101F">
              <w:rPr>
                <w:rStyle w:val="Tiitellehtautor"/>
                <w:noProof/>
                <w:lang w:val="en-US"/>
              </w:rPr>
              <w:t>13</w:t>
            </w:r>
          </w:hyperlink>
          <w:r w:rsidR="0056101F" w:rsidRPr="0056101F">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56101F" w:rsidRPr="0056101F">
            <w:rPr>
              <w:noProof/>
              <w:lang w:val="en-US"/>
            </w:rPr>
            <w:t>[</w:t>
          </w:r>
          <w:hyperlink w:anchor="Juk10" w:history="1">
            <w:r w:rsidR="0056101F" w:rsidRPr="0056101F">
              <w:rPr>
                <w:rStyle w:val="Tiitellehtautor"/>
                <w:noProof/>
                <w:lang w:val="en-US"/>
              </w:rPr>
              <w:t>1</w:t>
            </w:r>
          </w:hyperlink>
          <w:r w:rsidR="0056101F" w:rsidRPr="0056101F">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56101F">
            <w:rPr>
              <w:noProof/>
              <w:lang w:val="en-US"/>
            </w:rPr>
            <w:t xml:space="preserve"> </w:t>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56101F">
            <w:rPr>
              <w:noProof/>
              <w:lang w:val="en-US"/>
            </w:rPr>
            <w:t xml:space="preserve"> </w:t>
          </w:r>
          <w:r w:rsidR="0056101F" w:rsidRPr="0056101F">
            <w:rPr>
              <w:noProof/>
              <w:lang w:val="en-US"/>
            </w:rPr>
            <w:t>[</w:t>
          </w:r>
          <w:hyperlink w:anchor="VAZ02" w:history="1">
            <w:r w:rsidR="0056101F" w:rsidRPr="0056101F">
              <w:rPr>
                <w:rStyle w:val="Tiitellehtautor"/>
                <w:noProof/>
                <w:lang w:val="en-US"/>
              </w:rPr>
              <w:t>14</w:t>
            </w:r>
          </w:hyperlink>
          <w:r w:rsidR="0056101F" w:rsidRPr="0056101F">
            <w:rPr>
              <w:noProof/>
              <w:lang w:val="en-US"/>
            </w:rPr>
            <w:t>]</w:t>
          </w:r>
          <w:r>
            <w:fldChar w:fldCharType="end"/>
          </w:r>
        </w:sdtContent>
      </w:sdt>
      <w:r>
        <w:t>.</w:t>
      </w:r>
    </w:p>
    <w:p w14:paraId="79E9B7C9" w14:textId="0ADB07A0"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56101F">
            <w:rPr>
              <w:noProof/>
              <w:lang w:val="en-US"/>
            </w:rPr>
            <w:t xml:space="preserve"> </w:t>
          </w:r>
          <w:r w:rsidR="0056101F" w:rsidRPr="0056101F">
            <w:rPr>
              <w:noProof/>
              <w:lang w:val="en-US"/>
            </w:rPr>
            <w:t>[</w:t>
          </w:r>
          <w:hyperlink w:anchor="Zei01" w:history="1">
            <w:r w:rsidR="0056101F" w:rsidRPr="0056101F">
              <w:rPr>
                <w:rStyle w:val="Tiitellehtautor"/>
                <w:noProof/>
                <w:lang w:val="en-US"/>
              </w:rPr>
              <w:t>15</w:t>
            </w:r>
          </w:hyperlink>
          <w:r w:rsidR="0056101F" w:rsidRPr="0056101F">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56101F">
            <w:rPr>
              <w:noProof/>
              <w:lang w:val="en-US"/>
            </w:rPr>
            <w:t xml:space="preserve"> </w:t>
          </w:r>
          <w:r w:rsidR="0056101F" w:rsidRPr="0056101F">
            <w:rPr>
              <w:noProof/>
              <w:lang w:val="en-US"/>
            </w:rPr>
            <w:t>[</w:t>
          </w:r>
          <w:hyperlink w:anchor="Cox01" w:history="1">
            <w:r w:rsidR="0056101F" w:rsidRPr="0056101F">
              <w:rPr>
                <w:rStyle w:val="Tiitellehtautor"/>
                <w:noProof/>
                <w:lang w:val="en-US"/>
              </w:rPr>
              <w:t>16</w:t>
            </w:r>
          </w:hyperlink>
          <w:r w:rsidR="0056101F" w:rsidRPr="0056101F">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56101F">
            <w:rPr>
              <w:noProof/>
              <w:lang w:val="en-US"/>
            </w:rPr>
            <w:t xml:space="preserve"> </w:t>
          </w:r>
          <w:r w:rsidR="0056101F" w:rsidRPr="0056101F">
            <w:rPr>
              <w:noProof/>
              <w:lang w:val="en-US"/>
            </w:rPr>
            <w:t>[</w:t>
          </w:r>
          <w:hyperlink w:anchor="ZYa03" w:history="1">
            <w:r w:rsidR="0056101F" w:rsidRPr="0056101F">
              <w:rPr>
                <w:rStyle w:val="Tiitellehtautor"/>
                <w:noProof/>
                <w:lang w:val="en-US"/>
              </w:rPr>
              <w:t>17</w:t>
            </w:r>
          </w:hyperlink>
          <w:r w:rsidR="0056101F" w:rsidRPr="0056101F">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56101F">
            <w:rPr>
              <w:noProof/>
              <w:lang w:val="en-US"/>
            </w:rPr>
            <w:t xml:space="preserve"> </w:t>
          </w:r>
          <w:r w:rsidR="0056101F" w:rsidRPr="0056101F">
            <w:rPr>
              <w:noProof/>
              <w:lang w:val="en-US"/>
            </w:rPr>
            <w:t>[</w:t>
          </w:r>
          <w:hyperlink w:anchor="MRa08" w:history="1">
            <w:r w:rsidR="0056101F" w:rsidRPr="0056101F">
              <w:rPr>
                <w:rStyle w:val="Tiitellehtautor"/>
                <w:noProof/>
                <w:lang w:val="en-US"/>
              </w:rPr>
              <w:t>18</w:t>
            </w:r>
          </w:hyperlink>
          <w:r w:rsidR="0056101F" w:rsidRPr="0056101F">
            <w:rPr>
              <w:noProof/>
              <w:lang w:val="en-US"/>
            </w:rPr>
            <w:t>]</w:t>
          </w:r>
          <w:r w:rsidR="00D94577">
            <w:fldChar w:fldCharType="end"/>
          </w:r>
        </w:sdtContent>
      </w:sdt>
      <w:r w:rsidR="00C20B99">
        <w:t>.</w:t>
      </w:r>
    </w:p>
    <w:p w14:paraId="088C5D5F" w14:textId="38244E3D"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56101F" w:rsidRPr="0056101F">
            <w:rPr>
              <w:noProof/>
              <w:lang w:val="en-US"/>
            </w:rPr>
            <w:t>[</w:t>
          </w:r>
          <w:hyperlink w:anchor="Wol" w:history="1">
            <w:r w:rsidR="0056101F" w:rsidRPr="0056101F">
              <w:rPr>
                <w:rStyle w:val="Tiitellehtautor"/>
                <w:noProof/>
                <w:lang w:val="en-US"/>
              </w:rPr>
              <w:t>19</w:t>
            </w:r>
          </w:hyperlink>
          <w:r w:rsidR="0056101F" w:rsidRPr="0056101F">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C618B7">
        <w:t>Sesign,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56101F">
            <w:rPr>
              <w:noProof/>
              <w:lang w:val="en-US"/>
            </w:rPr>
            <w:t xml:space="preserve"> </w:t>
          </w:r>
          <w:r w:rsidR="0056101F" w:rsidRPr="0056101F">
            <w:rPr>
              <w:noProof/>
              <w:lang w:val="en-US"/>
            </w:rPr>
            <w:t>[</w:t>
          </w:r>
          <w:hyperlink w:anchor="VAZ021" w:history="1">
            <w:r w:rsidR="0056101F" w:rsidRPr="0056101F">
              <w:rPr>
                <w:rStyle w:val="Tiitellehtautor"/>
                <w:noProof/>
                <w:lang w:val="en-US"/>
              </w:rPr>
              <w:t>20</w:t>
            </w:r>
          </w:hyperlink>
          <w:r w:rsidR="0056101F" w:rsidRPr="0056101F">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56101F" w:rsidRPr="0056101F">
            <w:rPr>
              <w:noProof/>
              <w:lang w:val="en-US"/>
            </w:rPr>
            <w:t>[</w:t>
          </w:r>
          <w:hyperlink w:anchor="BVa" w:history="1">
            <w:r w:rsidR="0056101F" w:rsidRPr="0056101F">
              <w:rPr>
                <w:rStyle w:val="Tiitellehtautor"/>
                <w:noProof/>
                <w:lang w:val="en-US"/>
              </w:rPr>
              <w:t>21</w:t>
            </w:r>
          </w:hyperlink>
          <w:r w:rsidR="0056101F" w:rsidRPr="0056101F">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56101F">
            <w:rPr>
              <w:noProof/>
              <w:lang w:val="en-US"/>
            </w:rPr>
            <w:t xml:space="preserve"> </w:t>
          </w:r>
          <w:r w:rsidR="0056101F" w:rsidRPr="0056101F">
            <w:rPr>
              <w:noProof/>
              <w:lang w:val="en-US"/>
            </w:rPr>
            <w:t>[</w:t>
          </w:r>
          <w:hyperlink w:anchor="GBr08" w:history="1">
            <w:r w:rsidR="0056101F" w:rsidRPr="0056101F">
              <w:rPr>
                <w:rStyle w:val="Tiitellehtautor"/>
                <w:noProof/>
                <w:lang w:val="en-US"/>
              </w:rPr>
              <w:t>22</w:t>
            </w:r>
          </w:hyperlink>
          <w:r w:rsidR="0056101F" w:rsidRPr="0056101F">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FF78B4" w:rsidRDefault="00FF78B4"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56101F">
                                  <w:rPr>
                                    <w:noProof/>
                                    <w:lang w:val="en-US"/>
                                  </w:rPr>
                                  <w:t>[</w:t>
                                </w:r>
                                <w:hyperlink w:anchor="Iha14" w:history="1">
                                  <w:r w:rsidRPr="0056101F">
                                    <w:rPr>
                                      <w:rStyle w:val="Tiitellehtautor"/>
                                      <w:noProof/>
                                      <w:lang w:val="en-US"/>
                                    </w:rPr>
                                    <w:t>43</w:t>
                                  </w:r>
                                </w:hyperlink>
                                <w:r w:rsidRPr="0056101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FF78B4"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FF78B4"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FF78B4"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FF78B4"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FF78B4"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FF78B4"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FF78B4"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FF78B4"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FF78B4"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FF78B4"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FF78B4"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FF78B4"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FF78B4"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F78B4"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FF78B4"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FF78B4"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F78B4"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FF78B4"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FF78B4" w:rsidRDefault="00FF78B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FF78B4" w:rsidRDefault="00FF78B4"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56101F">
                            <w:rPr>
                              <w:noProof/>
                              <w:lang w:val="en-US"/>
                            </w:rPr>
                            <w:t>[</w:t>
                          </w:r>
                          <w:hyperlink w:anchor="Iha14" w:history="1">
                            <w:r w:rsidRPr="0056101F">
                              <w:rPr>
                                <w:rStyle w:val="Tiitellehtautor"/>
                                <w:noProof/>
                                <w:lang w:val="en-US"/>
                              </w:rPr>
                              <w:t>43</w:t>
                            </w:r>
                          </w:hyperlink>
                          <w:r w:rsidRPr="0056101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FF78B4"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FF78B4"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FF78B4"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FF78B4"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FF78B4"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FF78B4"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FF78B4"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FF78B4"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FF78B4"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FF78B4"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FF78B4"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FF78B4"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FF78B4"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F78B4"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FF78B4"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FF78B4"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FF78B4" w:rsidRPr="00B3679C" w:rsidRDefault="00FF78B4"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FF78B4"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FF78B4"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FF78B4" w:rsidRPr="00B3679C" w:rsidRDefault="00FF78B4"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FF78B4" w:rsidRDefault="00FF78B4"/>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56101F">
            <w:rPr>
              <w:noProof/>
              <w:lang w:val="en-US"/>
            </w:rPr>
            <w:t xml:space="preserve"> </w:t>
          </w:r>
          <w:r w:rsidR="0056101F" w:rsidRPr="0056101F">
            <w:rPr>
              <w:noProof/>
              <w:lang w:val="en-US"/>
            </w:rPr>
            <w:t>[</w:t>
          </w:r>
          <w:hyperlink w:anchor="Bre11" w:history="1">
            <w:r w:rsidR="0056101F" w:rsidRPr="0056101F">
              <w:rPr>
                <w:rStyle w:val="Tiitellehtautor"/>
                <w:noProof/>
                <w:lang w:val="en-US"/>
              </w:rPr>
              <w:t>23</w:t>
            </w:r>
          </w:hyperlink>
          <w:r w:rsidR="0056101F" w:rsidRPr="0056101F">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56101F">
            <w:rPr>
              <w:noProof/>
              <w:lang w:val="en-US"/>
            </w:rPr>
            <w:t xml:space="preserve"> </w:t>
          </w:r>
          <w:r w:rsidR="0056101F" w:rsidRPr="0056101F">
            <w:rPr>
              <w:noProof/>
              <w:lang w:val="en-US"/>
            </w:rPr>
            <w:t>[</w:t>
          </w:r>
          <w:hyperlink w:anchor="VAZ02" w:history="1">
            <w:r w:rsidR="0056101F" w:rsidRPr="0056101F">
              <w:rPr>
                <w:rStyle w:val="Tiitellehtautor"/>
                <w:noProof/>
                <w:lang w:val="en-US"/>
              </w:rPr>
              <w:t>14</w:t>
            </w:r>
          </w:hyperlink>
          <w:r w:rsidR="0056101F" w:rsidRPr="0056101F">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56101F" w:rsidRPr="0056101F">
            <w:rPr>
              <w:noProof/>
              <w:lang w:val="en-US"/>
            </w:rPr>
            <w:t>[</w:t>
          </w:r>
          <w:hyperlink w:anchor="HLi091" w:history="1">
            <w:r w:rsidR="0056101F" w:rsidRPr="0056101F">
              <w:rPr>
                <w:rStyle w:val="Tiitellehtautor"/>
                <w:noProof/>
                <w:lang w:val="en-US"/>
              </w:rPr>
              <w:t>24</w:t>
            </w:r>
          </w:hyperlink>
          <w:r w:rsidR="0056101F" w:rsidRPr="0056101F">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56101F" w:rsidRPr="0056101F">
            <w:rPr>
              <w:noProof/>
              <w:lang w:val="en-US"/>
            </w:rPr>
            <w:t>[</w:t>
          </w:r>
          <w:hyperlink w:anchor="LiH08" w:history="1">
            <w:r w:rsidR="0056101F" w:rsidRPr="0056101F">
              <w:rPr>
                <w:rStyle w:val="Tiitellehtautor"/>
                <w:noProof/>
                <w:lang w:val="en-US"/>
              </w:rPr>
              <w:t>25</w:t>
            </w:r>
          </w:hyperlink>
          <w:r w:rsidR="0056101F" w:rsidRPr="0056101F">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56101F">
            <w:rPr>
              <w:noProof/>
              <w:lang w:val="en-US"/>
            </w:rPr>
            <w:t xml:space="preserve"> </w:t>
          </w:r>
          <w:r w:rsidR="0056101F" w:rsidRPr="0056101F">
            <w:rPr>
              <w:noProof/>
              <w:lang w:val="en-US"/>
            </w:rPr>
            <w:t>[</w:t>
          </w:r>
          <w:hyperlink w:anchor="GGL05" w:history="1">
            <w:r w:rsidR="0056101F" w:rsidRPr="0056101F">
              <w:rPr>
                <w:rStyle w:val="Tiitellehtautor"/>
                <w:noProof/>
                <w:lang w:val="en-US"/>
              </w:rPr>
              <w:t>26</w:t>
            </w:r>
          </w:hyperlink>
          <w:r w:rsidR="0056101F" w:rsidRPr="0056101F">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56101F">
            <w:rPr>
              <w:noProof/>
              <w:lang w:val="en-US"/>
            </w:rPr>
            <w:t xml:space="preserve"> </w:t>
          </w:r>
          <w:r w:rsidR="0056101F" w:rsidRPr="0056101F">
            <w:rPr>
              <w:noProof/>
              <w:lang w:val="en-US"/>
            </w:rPr>
            <w:t>[</w:t>
          </w:r>
          <w:hyperlink w:anchor="NSe06" w:history="1">
            <w:r w:rsidR="0056101F" w:rsidRPr="0056101F">
              <w:rPr>
                <w:rStyle w:val="Tiitellehtautor"/>
                <w:noProof/>
                <w:lang w:val="en-US"/>
              </w:rPr>
              <w:t>27</w:t>
            </w:r>
          </w:hyperlink>
          <w:r w:rsidR="0056101F" w:rsidRPr="0056101F">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56101F">
            <w:rPr>
              <w:noProof/>
              <w:lang w:val="en-US"/>
            </w:rPr>
            <w:t xml:space="preserve"> </w:t>
          </w:r>
          <w:r w:rsidR="0056101F" w:rsidRPr="0056101F">
            <w:rPr>
              <w:noProof/>
              <w:lang w:val="en-US"/>
            </w:rPr>
            <w:t>[</w:t>
          </w:r>
          <w:hyperlink w:anchor="GGL05" w:history="1">
            <w:r w:rsidR="0056101F" w:rsidRPr="0056101F">
              <w:rPr>
                <w:rStyle w:val="Tiitellehtautor"/>
                <w:noProof/>
                <w:lang w:val="en-US"/>
              </w:rPr>
              <w:t>26</w:t>
            </w:r>
          </w:hyperlink>
          <w:r w:rsidR="0056101F" w:rsidRPr="0056101F">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56101F" w:rsidRPr="0056101F">
            <w:rPr>
              <w:noProof/>
              <w:lang w:val="en-US"/>
            </w:rPr>
            <w:t>[</w:t>
          </w:r>
          <w:hyperlink w:anchor="ISO09" w:history="1">
            <w:r w:rsidR="0056101F" w:rsidRPr="0056101F">
              <w:rPr>
                <w:rStyle w:val="Tiitellehtautor"/>
                <w:noProof/>
                <w:lang w:val="en-US"/>
              </w:rPr>
              <w:t>28</w:t>
            </w:r>
          </w:hyperlink>
          <w:r w:rsidR="0056101F" w:rsidRPr="0056101F">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56101F" w:rsidRPr="0056101F">
            <w:rPr>
              <w:noProof/>
              <w:lang w:val="en-US"/>
            </w:rPr>
            <w:t>[</w:t>
          </w:r>
          <w:hyperlink w:anchor="Mar14" w:history="1">
            <w:r w:rsidR="0056101F" w:rsidRPr="0056101F">
              <w:rPr>
                <w:rStyle w:val="Tiitellehtautor"/>
                <w:noProof/>
                <w:lang w:val="en-US"/>
              </w:rPr>
              <w:t>29</w:t>
            </w:r>
          </w:hyperlink>
          <w:r w:rsidR="0056101F" w:rsidRPr="0056101F">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56101F" w:rsidRPr="0056101F">
            <w:rPr>
              <w:noProof/>
              <w:lang w:val="en-US"/>
            </w:rPr>
            <w:t>[</w:t>
          </w:r>
          <w:hyperlink w:anchor="kri13" w:history="1">
            <w:r w:rsidR="0056101F" w:rsidRPr="0056101F">
              <w:rPr>
                <w:rStyle w:val="Tiitellehtautor"/>
                <w:noProof/>
                <w:lang w:val="en-US"/>
              </w:rPr>
              <w:t>4</w:t>
            </w:r>
          </w:hyperlink>
          <w:r w:rsidR="0056101F" w:rsidRPr="0056101F">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56101F" w:rsidRPr="0056101F">
            <w:rPr>
              <w:noProof/>
              <w:lang w:val="en-US"/>
            </w:rPr>
            <w:t>[</w:t>
          </w:r>
          <w:hyperlink w:anchor="Mar14" w:history="1">
            <w:r w:rsidR="0056101F" w:rsidRPr="0056101F">
              <w:rPr>
                <w:rStyle w:val="Tiitellehtautor"/>
                <w:noProof/>
                <w:lang w:val="en-US"/>
              </w:rPr>
              <w:t>29</w:t>
            </w:r>
          </w:hyperlink>
          <w:r w:rsidR="0056101F" w:rsidRPr="0056101F">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56101F" w:rsidRPr="0056101F">
            <w:rPr>
              <w:noProof/>
              <w:lang w:val="en-US"/>
            </w:rPr>
            <w:t>[</w:t>
          </w:r>
          <w:hyperlink w:anchor="Mar14" w:history="1">
            <w:r w:rsidR="0056101F" w:rsidRPr="0056101F">
              <w:rPr>
                <w:rStyle w:val="Tiitellehtautor"/>
                <w:noProof/>
                <w:lang w:val="en-US"/>
              </w:rPr>
              <w:t>29</w:t>
            </w:r>
          </w:hyperlink>
          <w:r w:rsidR="0056101F" w:rsidRPr="0056101F">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56101F">
            <w:rPr>
              <w:noProof/>
              <w:lang w:val="en-US"/>
            </w:rPr>
            <w:t xml:space="preserve"> </w:t>
          </w:r>
          <w:r w:rsidR="0056101F" w:rsidRPr="0056101F">
            <w:rPr>
              <w:noProof/>
              <w:lang w:val="en-US"/>
            </w:rPr>
            <w:t>[</w:t>
          </w:r>
          <w:hyperlink w:anchor="Hua13" w:history="1">
            <w:r w:rsidR="0056101F" w:rsidRPr="0056101F">
              <w:rPr>
                <w:rStyle w:val="Tiitellehtautor"/>
                <w:noProof/>
                <w:lang w:val="en-US"/>
              </w:rPr>
              <w:t>30</w:t>
            </w:r>
          </w:hyperlink>
          <w:r w:rsidR="0056101F" w:rsidRPr="0056101F">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Online enviro</w:t>
      </w:r>
      <w:r w:rsidRPr="006C0461">
        <w:rPr>
          <w:lang w:val="en-GB"/>
        </w:rPr>
        <w:t>n</w:t>
      </w:r>
      <w:r w:rsidRPr="006C0461">
        <w:rPr>
          <w:lang w:val="en-GB"/>
        </w:rPr>
        <w:t xml:space="preserve">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w:t>
      </w:r>
      <w:r w:rsidRPr="006C0461">
        <w:rPr>
          <w:lang w:val="en-GB"/>
        </w:rPr>
        <w:t>n</w:t>
      </w:r>
      <w:r w:rsidRPr="006C0461">
        <w:rPr>
          <w:lang w:val="en-GB"/>
        </w:rPr>
        <w:t>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w:t>
      </w:r>
      <w:r w:rsidR="00312131" w:rsidRPr="006C0461">
        <w:rPr>
          <w:lang w:val="en-GB"/>
        </w:rPr>
        <w:t>x</w:t>
      </w:r>
      <w:r w:rsidR="00312131" w:rsidRPr="006C0461">
        <w:rPr>
          <w:lang w:val="en-GB"/>
        </w:rPr>
        <w:t>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56101F">
            <w:rPr>
              <w:noProof/>
              <w:lang w:val="en-US"/>
            </w:rPr>
            <w:t xml:space="preserve"> </w:t>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56101F" w:rsidRPr="0056101F">
            <w:rPr>
              <w:noProof/>
              <w:lang w:val="en-US"/>
            </w:rPr>
            <w:t>[</w:t>
          </w:r>
          <w:hyperlink w:anchor="Hua13" w:history="1">
            <w:r w:rsidR="0056101F" w:rsidRPr="0056101F">
              <w:rPr>
                <w:rStyle w:val="Tiitellehtautor"/>
                <w:noProof/>
                <w:lang w:val="en-US"/>
              </w:rPr>
              <w:t>30</w:t>
            </w:r>
          </w:hyperlink>
          <w:r w:rsidR="0056101F" w:rsidRPr="0056101F">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56101F" w:rsidRPr="0056101F">
            <w:rPr>
              <w:noProof/>
              <w:lang w:val="en-US"/>
            </w:rPr>
            <w:t>[</w:t>
          </w:r>
          <w:hyperlink w:anchor="Hua13" w:history="1">
            <w:r w:rsidR="0056101F" w:rsidRPr="0056101F">
              <w:rPr>
                <w:rStyle w:val="Tiitellehtautor"/>
                <w:noProof/>
                <w:lang w:val="en-US"/>
              </w:rPr>
              <w:t>30</w:t>
            </w:r>
          </w:hyperlink>
          <w:r w:rsidR="0056101F" w:rsidRPr="0056101F">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w:t>
      </w:r>
      <w:r w:rsidR="001C217E" w:rsidRPr="00A749B3">
        <w:rPr>
          <w:lang w:val="en-GB"/>
        </w:rPr>
        <w:t>s</w:t>
      </w:r>
      <w:r w:rsidR="001C217E" w:rsidRPr="00A749B3">
        <w:rPr>
          <w:lang w:val="en-GB"/>
        </w:rPr>
        <w:t>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6869884F">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FF78B4" w:rsidRDefault="00FF78B4"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FF78B4" w:rsidRDefault="00FF78B4"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FF78B4" w:rsidRDefault="00FF78B4"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FF78B4" w:rsidRDefault="00FF78B4"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w:t>
      </w:r>
      <w:r w:rsidR="0016760B">
        <w:rPr>
          <w:lang w:val="en-GB"/>
        </w:rPr>
        <w:t>e</w:t>
      </w:r>
      <w:r w:rsidR="0016760B">
        <w:rPr>
          <w:lang w:val="en-GB"/>
        </w:rPr>
        <w:t>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56101F">
            <w:rPr>
              <w:noProof/>
              <w:lang w:val="en-US"/>
            </w:rPr>
            <w:t xml:space="preserve"> </w:t>
          </w:r>
          <w:r w:rsidR="0056101F" w:rsidRPr="0056101F">
            <w:rPr>
              <w:noProof/>
              <w:lang w:val="en-US"/>
            </w:rPr>
            <w:t>[</w:t>
          </w:r>
          <w:hyperlink w:anchor="RLa10" w:history="1">
            <w:r w:rsidR="0056101F" w:rsidRPr="0056101F">
              <w:rPr>
                <w:rStyle w:val="Tiitellehtautor"/>
                <w:noProof/>
                <w:lang w:val="en-US"/>
              </w:rPr>
              <w:t>31</w:t>
            </w:r>
          </w:hyperlink>
          <w:r w:rsidR="0056101F" w:rsidRPr="0056101F">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29" w:name="_Toc332882810"/>
      <w:r>
        <w:lastRenderedPageBreak/>
        <w:t>E</w:t>
      </w:r>
      <w:r w:rsidR="006606B5">
        <w:t>-government</w:t>
      </w:r>
      <w:bookmarkEnd w:id="29"/>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56101F" w:rsidRPr="0056101F">
            <w:rPr>
              <w:noProof/>
              <w:lang w:val="en-US"/>
            </w:rPr>
            <w:t>[</w:t>
          </w:r>
          <w:hyperlink w:anchor="AAl08" w:history="1">
            <w:r w:rsidR="0056101F" w:rsidRPr="0056101F">
              <w:rPr>
                <w:rStyle w:val="Tiitellehtautor"/>
                <w:noProof/>
                <w:lang w:val="en-US"/>
              </w:rPr>
              <w:t>32</w:t>
            </w:r>
          </w:hyperlink>
          <w:r w:rsidR="0056101F" w:rsidRPr="0056101F">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hyperlink w:anchor="Owe13" w:history="1">
            <w:r w:rsidR="0056101F" w:rsidRPr="0056101F">
              <w:rPr>
                <w:rStyle w:val="Tiitellehtautor"/>
                <w:noProof/>
                <w:lang w:val="en-US"/>
              </w:rPr>
              <w:t>33</w:t>
            </w:r>
          </w:hyperlink>
          <w:r w:rsidR="0056101F" w:rsidRPr="0056101F">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56101F" w:rsidRPr="0056101F">
            <w:rPr>
              <w:noProof/>
              <w:lang w:val="en-US"/>
            </w:rPr>
            <w:t>[</w:t>
          </w:r>
          <w:hyperlink w:anchor="HLi09" w:history="1">
            <w:r w:rsidR="0056101F" w:rsidRPr="0056101F">
              <w:rPr>
                <w:rStyle w:val="Tiitellehtautor"/>
                <w:noProof/>
                <w:lang w:val="en-US"/>
              </w:rPr>
              <w:t>34</w:t>
            </w:r>
          </w:hyperlink>
          <w:r w:rsidR="0056101F" w:rsidRPr="0056101F">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56101F">
            <w:rPr>
              <w:noProof/>
              <w:lang w:val="en-US"/>
            </w:rPr>
            <w:t xml:space="preserve"> </w:t>
          </w:r>
          <w:r w:rsidR="0056101F" w:rsidRPr="0056101F">
            <w:rPr>
              <w:noProof/>
              <w:lang w:val="en-US"/>
            </w:rPr>
            <w:t>[</w:t>
          </w:r>
          <w:hyperlink w:anchor="APa85" w:history="1">
            <w:r w:rsidR="0056101F" w:rsidRPr="0056101F">
              <w:rPr>
                <w:rStyle w:val="Tiitellehtautor"/>
                <w:noProof/>
                <w:lang w:val="en-US"/>
              </w:rPr>
              <w:t>2</w:t>
            </w:r>
          </w:hyperlink>
          <w:r w:rsidR="0056101F" w:rsidRPr="0056101F">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56101F">
            <w:rPr>
              <w:noProof/>
              <w:lang w:val="en-US"/>
            </w:rPr>
            <w:t xml:space="preserve"> </w:t>
          </w:r>
          <w:r w:rsidR="0056101F" w:rsidRPr="0056101F">
            <w:rPr>
              <w:noProof/>
              <w:lang w:val="en-US"/>
            </w:rPr>
            <w:t>[</w:t>
          </w:r>
          <w:hyperlink w:anchor="Fil14" w:history="1">
            <w:r w:rsidR="0056101F" w:rsidRPr="0056101F">
              <w:rPr>
                <w:rStyle w:val="Tiitellehtautor"/>
                <w:noProof/>
                <w:lang w:val="en-US"/>
              </w:rPr>
              <w:t>3</w:t>
            </w:r>
          </w:hyperlink>
          <w:r w:rsidR="0056101F" w:rsidRPr="0056101F">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56101F" w:rsidRPr="0056101F">
            <w:rPr>
              <w:noProof/>
              <w:highlight w:val="yellow"/>
              <w:lang w:val="en-US"/>
            </w:rPr>
            <w:t>[</w:t>
          </w:r>
          <w:hyperlink w:anchor="Dem09" w:history="1">
            <w:r w:rsidR="0056101F" w:rsidRPr="0056101F">
              <w:rPr>
                <w:rStyle w:val="Tiitellehtautor"/>
                <w:noProof/>
                <w:highlight w:val="yellow"/>
                <w:lang w:val="en-US"/>
              </w:rPr>
              <w:t>35</w:t>
            </w:r>
          </w:hyperlink>
          <w:r w:rsidR="0056101F" w:rsidRPr="0056101F">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56101F" w:rsidRPr="0056101F">
            <w:rPr>
              <w:noProof/>
              <w:lang w:val="en-US"/>
            </w:rPr>
            <w:t>[</w:t>
          </w:r>
          <w:hyperlink w:anchor="CHa07" w:history="1">
            <w:r w:rsidR="0056101F" w:rsidRPr="0056101F">
              <w:rPr>
                <w:rStyle w:val="Tiitellehtautor"/>
                <w:noProof/>
                <w:lang w:val="en-US"/>
              </w:rPr>
              <w:t>36</w:t>
            </w:r>
          </w:hyperlink>
          <w:r w:rsidR="0056101F" w:rsidRPr="0056101F">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56101F" w:rsidRPr="0056101F">
            <w:rPr>
              <w:noProof/>
              <w:lang w:val="en-US"/>
            </w:rPr>
            <w:t>[</w:t>
          </w:r>
          <w:hyperlink w:anchor="CWT" w:history="1">
            <w:r w:rsidR="0056101F" w:rsidRPr="0056101F">
              <w:rPr>
                <w:rStyle w:val="Tiitellehtautor"/>
                <w:noProof/>
                <w:lang w:val="en-US"/>
              </w:rPr>
              <w:t>37</w:t>
            </w:r>
          </w:hyperlink>
          <w:r w:rsidR="0056101F" w:rsidRPr="0056101F">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56101F">
            <w:rPr>
              <w:noProof/>
              <w:lang w:val="en-US"/>
            </w:rPr>
            <w:t xml:space="preserve"> </w:t>
          </w:r>
          <w:r w:rsidR="0056101F" w:rsidRPr="0056101F">
            <w:rPr>
              <w:noProof/>
              <w:lang w:val="en-US"/>
            </w:rPr>
            <w:t>[</w:t>
          </w:r>
          <w:hyperlink w:anchor="Owe13" w:history="1">
            <w:r w:rsidR="0056101F" w:rsidRPr="0056101F">
              <w:rPr>
                <w:rStyle w:val="Tiitellehtautor"/>
                <w:noProof/>
                <w:lang w:val="en-US"/>
              </w:rPr>
              <w:t>33</w:t>
            </w:r>
          </w:hyperlink>
          <w:r w:rsidR="0056101F" w:rsidRPr="0056101F">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408968A5" w14:textId="69404FF4" w:rsidR="00283E1F" w:rsidRDefault="000F5925" w:rsidP="00283E1F">
      <w:pPr>
        <w:pStyle w:val="Heading2"/>
      </w:pPr>
      <w:bookmarkStart w:id="30" w:name="_Toc332882811"/>
      <w:r>
        <w:t>E</w:t>
      </w:r>
      <w:r w:rsidR="00283E1F">
        <w:t>-infrastructure</w:t>
      </w:r>
      <w:bookmarkEnd w:id="30"/>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56101F">
            <w:rPr>
              <w:noProof/>
              <w:lang w:val="en-US"/>
            </w:rPr>
            <w:t xml:space="preserve"> </w:t>
          </w:r>
          <w:r w:rsidR="0056101F" w:rsidRPr="0056101F">
            <w:rPr>
              <w:noProof/>
              <w:lang w:val="en-US"/>
            </w:rPr>
            <w:t>[</w:t>
          </w:r>
          <w:hyperlink w:anchor="Owe13" w:history="1">
            <w:r w:rsidR="0056101F" w:rsidRPr="0056101F">
              <w:rPr>
                <w:rStyle w:val="Tiitellehtautor"/>
                <w:noProof/>
                <w:lang w:val="en-US"/>
              </w:rPr>
              <w:t>33</w:t>
            </w:r>
          </w:hyperlink>
          <w:r w:rsidR="0056101F" w:rsidRPr="0056101F">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56101F" w:rsidRPr="0056101F">
            <w:rPr>
              <w:noProof/>
              <w:lang w:val="en-US"/>
            </w:rPr>
            <w:t>[</w:t>
          </w:r>
          <w:hyperlink w:anchor="Owe13" w:history="1">
            <w:r w:rsidR="0056101F" w:rsidRPr="0056101F">
              <w:rPr>
                <w:rStyle w:val="Tiitellehtautor"/>
                <w:noProof/>
                <w:lang w:val="en-US"/>
              </w:rPr>
              <w:t>33</w:t>
            </w:r>
          </w:hyperlink>
          <w:r w:rsidR="0056101F" w:rsidRPr="0056101F">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Pr>
              <w:noProof/>
              <w:lang w:val="en-US"/>
            </w:rPr>
            <w:t xml:space="preserve"> </w:t>
          </w:r>
          <w:r w:rsidRPr="00A064C5">
            <w:rPr>
              <w:noProof/>
              <w:lang w:val="en-US"/>
            </w:rPr>
            <w:t>[</w:t>
          </w:r>
          <w:hyperlink w:anchor="Nae11" w:history="1">
            <w:r w:rsidRPr="00A064C5">
              <w:rPr>
                <w:rStyle w:val="Tiitellehtautor"/>
                <w:noProof/>
                <w:lang w:val="en-US"/>
              </w:rPr>
              <w:t>38</w:t>
            </w:r>
          </w:hyperlink>
          <w:r w:rsidRPr="00A064C5">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1" w:name="_Toc332882812"/>
      <w:r>
        <w:lastRenderedPageBreak/>
        <w:t>E</w:t>
      </w:r>
      <w:r w:rsidR="00283E1F">
        <w:t>-service</w:t>
      </w:r>
      <w:r w:rsidR="008D3F3D">
        <w:t>s</w:t>
      </w:r>
      <w:r w:rsidR="00283E1F">
        <w:t xml:space="preserve"> Providers</w:t>
      </w:r>
      <w:bookmarkEnd w:id="31"/>
    </w:p>
    <w:p w14:paraId="26E0AD2B" w14:textId="77777777" w:rsidR="0056101F" w:rsidRDefault="00283E1F" w:rsidP="006C0461">
      <w:pPr>
        <w:rPr>
          <w:lang w:val="en-GB"/>
        </w:rPr>
      </w:pPr>
      <w:r w:rsidRPr="003664AE">
        <w:rPr>
          <w:lang w:val="en-GB"/>
        </w:rPr>
        <w:t>Around trust and trustworthiness there have been several researches. A trustworthy service is considered to have as minimum a set of elements, those are: preserve and respect the privacy concern</w:t>
      </w:r>
      <w:r w:rsidR="009E2A80">
        <w:rPr>
          <w:lang w:val="en-GB"/>
        </w:rPr>
        <w:t>ed</w:t>
      </w:r>
      <w:r w:rsidRPr="003664AE">
        <w:rPr>
          <w:lang w:val="en-GB"/>
        </w:rPr>
        <w:t xml:space="preserve"> </w:t>
      </w:r>
      <w:r w:rsidR="0053605B">
        <w:rPr>
          <w:lang w:val="en-GB"/>
        </w:rPr>
        <w:t>t</w:t>
      </w:r>
      <w:r w:rsidRPr="003664AE">
        <w:rPr>
          <w:lang w:val="en-GB"/>
        </w:rPr>
        <w:t>o its users, be reliable and be delivered with the top level business i</w:t>
      </w:r>
      <w:r w:rsidRPr="003664AE">
        <w:rPr>
          <w:lang w:val="en-GB"/>
        </w:rPr>
        <w:t>n</w:t>
      </w:r>
      <w:r w:rsidRPr="003664AE">
        <w:rPr>
          <w:lang w:val="en-GB"/>
        </w:rPr>
        <w:t xml:space="preserve">tegrity.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56101F" w:rsidRPr="0056101F">
            <w:rPr>
              <w:noProof/>
              <w:lang w:val="en-US"/>
            </w:rPr>
            <w:t>[</w:t>
          </w:r>
          <w:hyperlink w:anchor="Nae11" w:history="1">
            <w:r w:rsidR="0056101F" w:rsidRPr="0056101F">
              <w:rPr>
                <w:rStyle w:val="Tiitellehtautor"/>
                <w:noProof/>
                <w:lang w:val="en-US"/>
              </w:rPr>
              <w:t>38</w:t>
            </w:r>
          </w:hyperlink>
          <w:r w:rsidR="0056101F" w:rsidRPr="0056101F">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trustworthiness as critical component on offered e-services. Eight elements fundamental for trustworthine</w:t>
      </w:r>
      <w:r w:rsidR="0053605B">
        <w:rPr>
          <w:lang w:val="en-GB"/>
        </w:rPr>
        <w:t>ss of e-services are identified</w:t>
      </w:r>
      <w:r w:rsidR="00533993">
        <w:rPr>
          <w:lang w:val="en-GB"/>
        </w:rPr>
        <w:t>: (1) The service pe</w:t>
      </w:r>
      <w:r w:rsidR="00533993">
        <w:rPr>
          <w:lang w:val="en-GB"/>
        </w:rPr>
        <w:t>r</w:t>
      </w:r>
      <w:r w:rsidR="00533993">
        <w:rPr>
          <w:lang w:val="en-GB"/>
        </w:rPr>
        <w:t>sonnel, (2) Information and communication, (3) Technology, (4) Policies and plans, (5) Se</w:t>
      </w:r>
      <w:r w:rsidR="00533993">
        <w:rPr>
          <w:lang w:val="en-GB"/>
        </w:rPr>
        <w:t>r</w:t>
      </w:r>
      <w:r w:rsidR="00533993">
        <w:rPr>
          <w:lang w:val="en-GB"/>
        </w:rPr>
        <w:t>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w:t>
      </w:r>
      <w:r w:rsidRPr="003664AE">
        <w:rPr>
          <w:lang w:val="en-GB"/>
        </w:rPr>
        <w:t>i</w:t>
      </w:r>
      <w:r w:rsidRPr="003664AE">
        <w:rPr>
          <w:lang w:val="en-GB"/>
        </w:rPr>
        <w:t>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56101F">
            <w:rPr>
              <w:noProof/>
              <w:lang w:val="en-US"/>
            </w:rPr>
            <w:t xml:space="preserve"> </w:t>
          </w:r>
          <w:r w:rsidR="0056101F" w:rsidRPr="0056101F">
            <w:rPr>
              <w:noProof/>
              <w:lang w:val="en-US"/>
            </w:rPr>
            <w:t>[</w:t>
          </w:r>
          <w:hyperlink w:anchor="Egi10" w:history="1">
            <w:r w:rsidR="0056101F" w:rsidRPr="0056101F">
              <w:rPr>
                <w:rStyle w:val="Tiitellehtautor"/>
                <w:noProof/>
                <w:lang w:val="en-US"/>
              </w:rPr>
              <w:t>9</w:t>
            </w:r>
          </w:hyperlink>
          <w:r w:rsidR="0056101F" w:rsidRPr="0056101F">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56101F" w:rsidRPr="0056101F">
            <w:rPr>
              <w:noProof/>
              <w:lang w:val="en-US"/>
            </w:rPr>
            <w:t>[</w:t>
          </w:r>
          <w:hyperlink w:anchor="Egi10" w:history="1">
            <w:r w:rsidR="0056101F" w:rsidRPr="0056101F">
              <w:rPr>
                <w:rStyle w:val="Tiitellehtautor"/>
                <w:noProof/>
                <w:lang w:val="en-US"/>
              </w:rPr>
              <w:t>9</w:t>
            </w:r>
          </w:hyperlink>
          <w:r w:rsidR="0056101F" w:rsidRPr="0056101F">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56101F" w:rsidRPr="0056101F">
            <w:rPr>
              <w:noProof/>
              <w:lang w:val="en-US"/>
            </w:rPr>
            <w:t>[</w:t>
          </w:r>
          <w:hyperlink w:anchor="Egi10" w:history="1">
            <w:r w:rsidR="0056101F" w:rsidRPr="0056101F">
              <w:rPr>
                <w:rStyle w:val="Tiitellehtautor"/>
                <w:noProof/>
                <w:lang w:val="en-US"/>
              </w:rPr>
              <w:t>9</w:t>
            </w:r>
          </w:hyperlink>
          <w:r w:rsidR="0056101F" w:rsidRPr="0056101F">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lastRenderedPageBreak/>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56101F">
            <w:rPr>
              <w:noProof/>
              <w:lang w:val="en-US"/>
            </w:rPr>
            <w:t xml:space="preserve"> </w:t>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w:t>
      </w:r>
    </w:p>
    <w:p w14:paraId="79502B1B" w14:textId="4AAB5912" w:rsidR="00ED1792" w:rsidRDefault="00ED1792" w:rsidP="00ED1792">
      <w:pPr>
        <w:pStyle w:val="Heading2"/>
      </w:pPr>
      <w:bookmarkStart w:id="32" w:name="_Toc332882813"/>
      <w:r>
        <w:t>Online environment vs. Traditional business</w:t>
      </w:r>
      <w:bookmarkEnd w:id="32"/>
    </w:p>
    <w:p w14:paraId="2A84D46B" w14:textId="5B7EA491" w:rsidR="00ED1792" w:rsidRDefault="00ED1792" w:rsidP="00ED1792">
      <w:r>
        <w:t xml:space="preserve">The differences between online environment and traditional business unit are as follows </w:t>
      </w:r>
      <w:sdt>
        <w:sdtPr>
          <w:id w:val="2103443013"/>
          <w:citation/>
        </w:sdtPr>
        <w:sdtContent>
          <w:r>
            <w:fldChar w:fldCharType="begin"/>
          </w:r>
          <w:r>
            <w:rPr>
              <w:lang w:val="en-US"/>
            </w:rPr>
            <w:instrText xml:space="preserve"> CITATION RLa10 \l 1033 </w:instrText>
          </w:r>
          <w:r>
            <w:fldChar w:fldCharType="separate"/>
          </w:r>
          <w:r w:rsidR="0056101F" w:rsidRPr="0056101F">
            <w:rPr>
              <w:noProof/>
              <w:lang w:val="en-US"/>
            </w:rPr>
            <w:t>[</w:t>
          </w:r>
          <w:hyperlink w:anchor="RLa10" w:history="1">
            <w:r w:rsidR="0056101F" w:rsidRPr="0056101F">
              <w:rPr>
                <w:rStyle w:val="Tiitellehtautor"/>
                <w:noProof/>
                <w:lang w:val="en-US"/>
              </w:rPr>
              <w:t>31</w:t>
            </w:r>
          </w:hyperlink>
          <w:r w:rsidR="0056101F" w:rsidRPr="0056101F">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56101F">
            <w:rPr>
              <w:noProof/>
              <w:lang w:val="en-US"/>
            </w:rPr>
            <w:t xml:space="preserve"> </w:t>
          </w:r>
          <w:r w:rsidR="0056101F" w:rsidRPr="0056101F">
            <w:rPr>
              <w:noProof/>
              <w:lang w:val="en-US"/>
            </w:rPr>
            <w:t>[</w:t>
          </w:r>
          <w:hyperlink w:anchor="JSa03" w:history="1">
            <w:r w:rsidR="0056101F" w:rsidRPr="0056101F">
              <w:rPr>
                <w:rStyle w:val="Tiitellehtautor"/>
                <w:noProof/>
                <w:lang w:val="en-US"/>
              </w:rPr>
              <w:t>5</w:t>
            </w:r>
          </w:hyperlink>
          <w:r w:rsidR="0056101F" w:rsidRPr="0056101F">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56101F">
            <w:rPr>
              <w:noProof/>
              <w:lang w:val="en-US"/>
            </w:rPr>
            <w:t xml:space="preserve"> </w:t>
          </w:r>
          <w:r w:rsidR="0056101F" w:rsidRPr="0056101F">
            <w:rPr>
              <w:noProof/>
              <w:lang w:val="en-US"/>
            </w:rPr>
            <w:t>[</w:t>
          </w:r>
          <w:hyperlink w:anchor="MFa07" w:history="1">
            <w:r w:rsidR="0056101F" w:rsidRPr="0056101F">
              <w:rPr>
                <w:rStyle w:val="Tiitellehtautor"/>
                <w:noProof/>
                <w:lang w:val="en-US"/>
              </w:rPr>
              <w:t>39</w:t>
            </w:r>
          </w:hyperlink>
          <w:r w:rsidR="0056101F" w:rsidRPr="0056101F">
            <w:rPr>
              <w:noProof/>
              <w:lang w:val="en-US"/>
            </w:rPr>
            <w:t>]</w:t>
          </w:r>
          <w:r>
            <w:fldChar w:fldCharType="end"/>
          </w:r>
        </w:sdtContent>
      </w:sdt>
      <w:r w:rsidR="000A203B">
        <w:t>.</w:t>
      </w:r>
    </w:p>
    <w:p w14:paraId="6F1CC52F" w14:textId="7F3E4ABC" w:rsidR="002D6FAC" w:rsidRDefault="0053581B" w:rsidP="002D6FAC">
      <w:pPr>
        <w:pStyle w:val="Heading2"/>
      </w:pPr>
      <w:bookmarkStart w:id="33" w:name="_Toc332882814"/>
      <w:r>
        <w:lastRenderedPageBreak/>
        <w:t>Chapter</w:t>
      </w:r>
      <w:r w:rsidR="002D6FAC">
        <w:t xml:space="preserve"> summary</w:t>
      </w:r>
      <w:bookmarkEnd w:id="33"/>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09545660"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2615B3">
        <w:t xml:space="preserve"> how high or low is</w:t>
      </w:r>
      <w:r w:rsidR="004F7986">
        <w:t xml:space="preserve"> the quality of e-services</w:t>
      </w:r>
      <w:r w:rsidR="008A208C">
        <w:t xml:space="preserve">, </w:t>
      </w:r>
      <w:r w:rsidR="005420EF">
        <w:t>all of them are reinventing the wheel and suggesting in different ways how to do the same idea</w:t>
      </w:r>
      <w:r w:rsidR="0008012B">
        <w:t xml:space="preserve"> “h</w:t>
      </w:r>
      <w:r w:rsidR="005420EF">
        <w:t>ow to evaluate and meassure the quality of e-services</w:t>
      </w:r>
      <w:r w:rsidR="008A208C">
        <w:t xml:space="preserve"> according with the perspective of its authors</w:t>
      </w:r>
      <w:r w:rsidR="0008012B">
        <w:t>”,</w:t>
      </w:r>
      <w:r w:rsidR="004F7986">
        <w:t xml:space="preserve"> </w:t>
      </w:r>
      <w:r w:rsidR="005420EF">
        <w:t xml:space="preserve">but </w:t>
      </w:r>
      <w:r w:rsidR="00CE4D77">
        <w:t xml:space="preserve">on the State-of-the-Art </w:t>
      </w:r>
      <w:r w:rsidR="002A69C0">
        <w:t>there 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p>
    <w:p w14:paraId="5645A341" w14:textId="5063BBDD" w:rsidR="007A3966" w:rsidRDefault="00575D64" w:rsidP="006B1158">
      <w:r>
        <w:t>E-services quality c</w:t>
      </w:r>
      <w:r w:rsidR="007A3966" w:rsidRPr="00ED16BD">
        <w:t xml:space="preserve">haracteristics have been studied </w:t>
      </w:r>
      <w:r w:rsidR="003B5A34">
        <w:t xml:space="preserve">before </w:t>
      </w:r>
      <w:r w:rsidR="007A3966" w:rsidRPr="00ED16BD">
        <w:t>but, there is no model aligned with the ISO/IEC 25010</w:t>
      </w:r>
      <w:r w:rsidR="006C61EE">
        <w:t>:2011</w:t>
      </w:r>
      <w:r w:rsidR="007A3966">
        <w:t xml:space="preserve"> standard</w:t>
      </w:r>
      <w:r w:rsidR="00246480">
        <w:t xml:space="preserve">, there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246480" w:rsidRPr="00246480">
            <w:rPr>
              <w:noProof/>
              <w:lang w:val="en-US"/>
            </w:rPr>
            <w:t>[</w:t>
          </w:r>
          <w:hyperlink w:anchor="May" w:history="1">
            <w:r w:rsidR="00246480" w:rsidRPr="00246480">
              <w:rPr>
                <w:rStyle w:val="Tiitellehtautor"/>
                <w:noProof/>
                <w:lang w:val="en-US"/>
              </w:rPr>
              <w:t>6</w:t>
            </w:r>
          </w:hyperlink>
          <w:r w:rsidR="00246480" w:rsidRPr="00246480">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the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5A24A2C9" w14:textId="67B4D979" w:rsidR="0003258D" w:rsidRPr="006B1158" w:rsidRDefault="0003258D" w:rsidP="006B1158">
      <w:r>
        <w:rPr>
          <w:noProof/>
          <w:lang w:val="en-US" w:eastAsia="en-US"/>
        </w:rPr>
        <w:lastRenderedPageBreak/>
        <mc:AlternateContent>
          <mc:Choice Requires="wps">
            <w:drawing>
              <wp:inline distT="0" distB="0" distL="0" distR="0" wp14:anchorId="39070989" wp14:editId="180FB7AF">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92627D" w:rsidRDefault="00FF78B4" w:rsidP="0092627D">
                            <w:pPr>
                              <w:keepNext/>
                            </w:pPr>
                            <w:bookmarkStart w:id="34" w:name="_GoBack"/>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bookmarkEnd w:id="34"/>
                          </w:p>
                          <w:p w14:paraId="5FD483F0" w14:textId="0083AD97" w:rsidR="0092627D" w:rsidRDefault="0092627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w:t>
                            </w:r>
                          </w:p>
                          <w:p w14:paraId="18F29339" w14:textId="5BCED17E" w:rsidR="00FF78B4" w:rsidRDefault="00FF78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6"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meN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xvENqpWuDtCdVrfz&#10;7Qxd1tBBN8T5e2JhoKEhYUn5O/hwofcF1p2E0Ubb73/SB38gFKwYBdoL7L5tiWUYiU8KJnCWjUZh&#10;o8TDCJoIDvbUsjq1qK1caKAlg3VoaBSDvxe9yK2WT7DLyvAqmIii8HaBfS8ufLu2YBdSVpbRCXaI&#10;If5GPRgaQgeWwnw8Nk/Emm6IPHTSre5XCclfzVLrG24qXW695nUctGdUOwJg/8S+7HZlWHCn5+j1&#10;vNHnvwA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AN15njSAgAAGQYAAA4AAAAAAAAAAAAAAAAALAIAAGRycy9lMm9Eb2MueG1s&#10;UEsBAi0AFAAGAAgAAAAhAOLf5DvaAAAABQEAAA8AAAAAAAAAAAAAAAAAKgUAAGRycy9kb3ducmV2&#10;LnhtbFBLBQYAAAAABAAEAPMAAAAxBgAAAAA=&#10;" filled="f" stroked="f">
                <v:textbox>
                  <w:txbxContent>
                    <w:p w14:paraId="2847A6BE" w14:textId="77777777" w:rsidR="0092627D" w:rsidRDefault="00FF78B4" w:rsidP="0092627D">
                      <w:pPr>
                        <w:keepNext/>
                      </w:pPr>
                      <w:bookmarkStart w:id="35" w:name="_GoBack"/>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bookmarkEnd w:id="35"/>
                    </w:p>
                    <w:p w14:paraId="5FD483F0" w14:textId="0083AD97" w:rsidR="0092627D" w:rsidRDefault="0092627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w:t>
                      </w:r>
                    </w:p>
                    <w:p w14:paraId="18F29339" w14:textId="5BCED17E" w:rsidR="00FF78B4" w:rsidRDefault="00FF78B4"/>
                  </w:txbxContent>
                </v:textbox>
                <w10:anchorlock/>
              </v:shape>
            </w:pict>
          </mc:Fallback>
        </mc:AlternateContent>
      </w:r>
    </w:p>
    <w:p w14:paraId="160B0DE0" w14:textId="0260FCED" w:rsidR="00283E1F" w:rsidRDefault="00C81C5E" w:rsidP="00283E1F">
      <w:pPr>
        <w:pStyle w:val="Heading1"/>
      </w:pPr>
      <w:bookmarkStart w:id="36" w:name="_Toc332882815"/>
      <w:r>
        <w:lastRenderedPageBreak/>
        <w:t xml:space="preserve">The </w:t>
      </w:r>
      <w:r w:rsidR="00283E1F">
        <w:t>e-service concept</w:t>
      </w:r>
      <w:r>
        <w:t xml:space="preserve"> and four dimensions</w:t>
      </w:r>
      <w:bookmarkEnd w:id="36"/>
    </w:p>
    <w:p w14:paraId="69B125FB" w14:textId="6C725EEC" w:rsidR="0050347D" w:rsidRPr="0050347D"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per e</w:t>
      </w:r>
      <w:r w:rsidR="00DF5C1B">
        <w:t>a</w:t>
      </w:r>
      <w:r w:rsidR="00054482">
        <w:t xml:space="preserve">ch dimention is set in order to establish </w:t>
      </w:r>
      <w:r w:rsidR="00DF5C1B">
        <w:t>a conclusion after applying the proposed conceptual model to selected Estonian e-services.</w:t>
      </w:r>
    </w:p>
    <w:p w14:paraId="41200BCA" w14:textId="277DF11F" w:rsidR="00283E1F" w:rsidRDefault="00283E1F" w:rsidP="00283E1F">
      <w:pPr>
        <w:pStyle w:val="Heading2"/>
      </w:pPr>
      <w:bookmarkStart w:id="37" w:name="_Toc332882816"/>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56101F" w:rsidRPr="0056101F">
            <w:rPr>
              <w:noProof/>
              <w:lang w:val="en-US"/>
            </w:rPr>
            <w:t>[</w:t>
          </w:r>
          <w:hyperlink w:anchor="ELo12" w:history="1">
            <w:r w:rsidR="0056101F" w:rsidRPr="0056101F">
              <w:rPr>
                <w:rStyle w:val="Tiitellehtautor"/>
                <w:noProof/>
                <w:lang w:val="en-US"/>
              </w:rPr>
              <w:t>8</w:t>
            </w:r>
          </w:hyperlink>
          <w:r w:rsidR="0056101F" w:rsidRPr="0056101F">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56101F" w:rsidRPr="0056101F">
            <w:rPr>
              <w:noProof/>
              <w:lang w:val="en-US"/>
            </w:rPr>
            <w:t>[</w:t>
          </w:r>
          <w:hyperlink w:anchor="ELo12" w:history="1">
            <w:r w:rsidR="0056101F" w:rsidRPr="0056101F">
              <w:rPr>
                <w:rStyle w:val="Tiitellehtautor"/>
                <w:noProof/>
                <w:lang w:val="en-US"/>
              </w:rPr>
              <w:t>8</w:t>
            </w:r>
          </w:hyperlink>
          <w:r w:rsidR="0056101F" w:rsidRPr="0056101F">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51E1D88A" w:rsidR="00A830C1" w:rsidRDefault="00554D90" w:rsidP="00283E1F">
      <w:r>
        <w:t>On this thesis work</w:t>
      </w:r>
      <w:r w:rsidR="00B80E83">
        <w:t xml:space="preserve"> four dimensions</w:t>
      </w:r>
      <w:r>
        <w:t xml:space="preserve"> are proposed</w:t>
      </w:r>
      <w:r w:rsidR="00B80E83">
        <w:t xml:space="preserve"> for understanding</w:t>
      </w:r>
      <w:r w:rsidR="00A20FBB">
        <w:t xml:space="preserve"> the quality of e-services: (1)Accessibility, (2)Usability, (3)Efficiency, and (4)</w:t>
      </w:r>
      <w:r w:rsidR="00B80E83">
        <w:t>Security, shown in Figure</w:t>
      </w:r>
      <w:r w:rsidR="009475C1">
        <w:t xml:space="preserve"> 2</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FF78B4" w:rsidRDefault="00FF78B4"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9">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FF78B4" w:rsidRDefault="00FF78B4"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Four Qualitative dimensions for e-services</w:t>
                            </w:r>
                          </w:p>
                          <w:p w14:paraId="5D45FDFF" w14:textId="3AD159B7" w:rsidR="00FF78B4" w:rsidRDefault="00FF78B4"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7"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l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0MClqdQCAAAZBgAADgAAAAAAAAAAAAAAAAAsAgAAZHJzL2Uyb0RvYy54&#10;bWxQSwECLQAUAAYACAAAACEAAFJSgdoAAAAFAQAADwAAAAAAAAAAAAAAAAAsBQAAZHJzL2Rvd25y&#10;ZXYueG1sUEsFBgAAAAAEAAQA8wAAADMGAAAAAA==&#10;" filled="f" stroked="f">
                <v:textbox>
                  <w:txbxContent>
                    <w:p w14:paraId="0C6BA3CA" w14:textId="77777777" w:rsidR="00FF78B4" w:rsidRDefault="00FF78B4"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9">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FF78B4" w:rsidRDefault="00FF78B4"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Four Qualitative dimensions for e-services</w:t>
                      </w:r>
                    </w:p>
                    <w:p w14:paraId="5D45FDFF" w14:textId="3AD159B7" w:rsidR="00FF78B4" w:rsidRDefault="00FF78B4" w:rsidP="006D648B">
                      <w:pPr>
                        <w:jc w:val="center"/>
                      </w:pPr>
                    </w:p>
                  </w:txbxContent>
                </v:textbox>
                <w10:anchorlock/>
              </v:shape>
            </w:pict>
          </mc:Fallback>
        </mc:AlternateContent>
      </w:r>
    </w:p>
    <w:p w14:paraId="5C7BDD6D" w14:textId="77777777" w:rsidR="00B332FB" w:rsidRDefault="00B332FB" w:rsidP="00283E1F"/>
    <w:p w14:paraId="01ED66F7" w14:textId="0B93C210" w:rsidR="00B80E83" w:rsidRPr="003C3FEB" w:rsidRDefault="00B80E83" w:rsidP="00283E1F">
      <w:r>
        <w:lastRenderedPageBreak/>
        <w:t>We define each dimension and set an hypothesis for each one as follows:</w:t>
      </w:r>
    </w:p>
    <w:p w14:paraId="5EE4FAD0" w14:textId="3377FE12" w:rsidR="00283E1F" w:rsidRDefault="00283E1F" w:rsidP="004B4B66">
      <w:pPr>
        <w:pStyle w:val="Heading3"/>
      </w:pPr>
      <w:bookmarkStart w:id="38" w:name="_Toc332882817"/>
      <w:r>
        <w:t>Accessibility</w:t>
      </w:r>
      <w:r w:rsidR="00440A13">
        <w:t xml:space="preserve"> dimension</w:t>
      </w:r>
      <w:bookmarkEnd w:id="38"/>
    </w:p>
    <w:p w14:paraId="763215C7" w14:textId="06EDF527" w:rsidR="00DE63A1" w:rsidRDefault="009C3E46" w:rsidP="00DE63A1">
      <w:r>
        <w:t xml:space="preserve">According to Kim et al., on system availability dimension of E-S-QUAL is a significant element to ensure that techinical functionality of the website is properly working which may direct to high user satisfaction and good productivity </w:t>
      </w:r>
      <w:sdt>
        <w:sdtPr>
          <w:id w:val="-453170091"/>
          <w:citation/>
        </w:sdtPr>
        <w:sdtContent>
          <w:r w:rsidR="00884D14">
            <w:fldChar w:fldCharType="begin"/>
          </w:r>
          <w:r w:rsidR="00884D14">
            <w:rPr>
              <w:lang w:val="en-US"/>
            </w:rPr>
            <w:instrText xml:space="preserve"> CITATION MKi061 \l 1033 </w:instrText>
          </w:r>
          <w:r w:rsidR="00884D14">
            <w:fldChar w:fldCharType="separate"/>
          </w:r>
          <w:r w:rsidR="0056101F" w:rsidRPr="0056101F">
            <w:rPr>
              <w:noProof/>
              <w:lang w:val="en-US"/>
            </w:rPr>
            <w:t>[</w:t>
          </w:r>
          <w:hyperlink w:anchor="MKi061" w:history="1">
            <w:r w:rsidR="0056101F" w:rsidRPr="0056101F">
              <w:rPr>
                <w:rStyle w:val="Tiitellehtautor"/>
                <w:noProof/>
                <w:lang w:val="en-US"/>
              </w:rPr>
              <w:t>40</w:t>
            </w:r>
          </w:hyperlink>
          <w:r w:rsidR="0056101F" w:rsidRPr="0056101F">
            <w:rPr>
              <w:noProof/>
              <w:lang w:val="en-US"/>
            </w:rPr>
            <w:t>]</w:t>
          </w:r>
          <w:r w:rsidR="00884D14">
            <w:fldChar w:fldCharType="end"/>
          </w:r>
        </w:sdtContent>
      </w:sdt>
      <w:r w:rsidR="00A20985">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9" w:name="_Toc332882818"/>
      <w:r>
        <w:t>Usability</w:t>
      </w:r>
      <w:r w:rsidR="00440A13">
        <w:t xml:space="preserve"> dimension</w:t>
      </w:r>
      <w:bookmarkEnd w:id="39"/>
    </w:p>
    <w:p w14:paraId="37132890" w14:textId="3BA139E3" w:rsidR="000B35D4" w:rsidRDefault="000B35D4" w:rsidP="000B35D4">
      <w:r>
        <w:t xml:space="preserve">According to Yoo and Douth, ease of the site usage is one of the most significant elements that have influenced online satisfactions and behaviours on online users </w:t>
      </w:r>
      <w:sdt>
        <w:sdtPr>
          <w:id w:val="780768218"/>
          <w:citation/>
        </w:sdtPr>
        <w:sdtContent>
          <w:r w:rsidR="00425276">
            <w:fldChar w:fldCharType="begin"/>
          </w:r>
          <w:r w:rsidR="00425276">
            <w:rPr>
              <w:lang w:val="en-US"/>
            </w:rPr>
            <w:instrText xml:space="preserve"> CITATION BYo01 \l 1033 </w:instrText>
          </w:r>
          <w:r w:rsidR="00425276">
            <w:fldChar w:fldCharType="separate"/>
          </w:r>
          <w:r w:rsidR="0056101F" w:rsidRPr="0056101F">
            <w:rPr>
              <w:noProof/>
              <w:lang w:val="en-US"/>
            </w:rPr>
            <w:t>[</w:t>
          </w:r>
          <w:hyperlink w:anchor="BYo01" w:history="1">
            <w:r w:rsidR="0056101F" w:rsidRPr="0056101F">
              <w:rPr>
                <w:rStyle w:val="Tiitellehtautor"/>
                <w:noProof/>
                <w:lang w:val="en-US"/>
              </w:rPr>
              <w:t>41</w:t>
            </w:r>
          </w:hyperlink>
          <w:r w:rsidR="0056101F" w:rsidRPr="0056101F">
            <w:rPr>
              <w:noProof/>
              <w:lang w:val="en-US"/>
            </w:rPr>
            <w:t>]</w:t>
          </w:r>
          <w:r w:rsidR="00425276">
            <w:fldChar w:fldCharType="end"/>
          </w:r>
        </w:sdtContent>
      </w:sdt>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40" w:name="_Toc332882819"/>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56101F" w:rsidRPr="0056101F">
            <w:rPr>
              <w:noProof/>
              <w:lang w:val="en-US"/>
            </w:rPr>
            <w:t>[</w:t>
          </w:r>
          <w:hyperlink w:anchor="MKi061" w:history="1">
            <w:r w:rsidR="0056101F" w:rsidRPr="0056101F">
              <w:rPr>
                <w:rStyle w:val="Tiitellehtautor"/>
                <w:noProof/>
                <w:lang w:val="en-US"/>
              </w:rPr>
              <w:t>40</w:t>
            </w:r>
          </w:hyperlink>
          <w:r w:rsidR="0056101F" w:rsidRPr="0056101F">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56101F">
            <w:rPr>
              <w:noProof/>
              <w:lang w:val="en-US"/>
            </w:rPr>
            <w:t xml:space="preserve"> </w:t>
          </w:r>
          <w:r w:rsidR="0056101F" w:rsidRPr="0056101F">
            <w:rPr>
              <w:noProof/>
              <w:lang w:val="en-US"/>
            </w:rPr>
            <w:t>[</w:t>
          </w:r>
          <w:hyperlink w:anchor="Moh" w:history="1">
            <w:r w:rsidR="0056101F" w:rsidRPr="0056101F">
              <w:rPr>
                <w:rStyle w:val="Tiitellehtautor"/>
                <w:noProof/>
                <w:lang w:val="en-US"/>
              </w:rPr>
              <w:t>11</w:t>
            </w:r>
          </w:hyperlink>
          <w:r w:rsidR="0056101F" w:rsidRPr="0056101F">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41" w:name="_Toc332882820"/>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56101F" w:rsidRPr="0056101F">
            <w:rPr>
              <w:noProof/>
              <w:lang w:val="en-US"/>
            </w:rPr>
            <w:t>[</w:t>
          </w:r>
          <w:hyperlink w:anchor="APa05" w:history="1">
            <w:r w:rsidR="0056101F" w:rsidRPr="0056101F">
              <w:rPr>
                <w:rStyle w:val="Tiitellehtautor"/>
                <w:noProof/>
                <w:lang w:val="en-US"/>
              </w:rPr>
              <w:t>42</w:t>
            </w:r>
          </w:hyperlink>
          <w:r w:rsidR="0056101F" w:rsidRPr="0056101F">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144083F" w14:textId="141EE092" w:rsidR="00EF48FA" w:rsidRDefault="00DE4501" w:rsidP="00EF48FA">
      <w:r>
        <w:t xml:space="preserve"> /* how is e-service concept defined in terms of AUES? */</w:t>
      </w:r>
    </w:p>
    <w:p w14:paraId="4AD224D7" w14:textId="61794672" w:rsidR="00B65B50" w:rsidRDefault="00B65B50" w:rsidP="00B65B50">
      <w:pPr>
        <w:pStyle w:val="Heading2"/>
      </w:pPr>
      <w:bookmarkStart w:id="42" w:name="_Toc332882821"/>
      <w:r>
        <w:t>Chapter Summary</w:t>
      </w:r>
      <w:bookmarkEnd w:id="42"/>
    </w:p>
    <w:p w14:paraId="75851F8F" w14:textId="4068ACA5" w:rsidR="00E54189" w:rsidRDefault="00E54189" w:rsidP="00E54189">
      <w:pPr>
        <w:pStyle w:val="Heading1"/>
      </w:pPr>
      <w:bookmarkStart w:id="43" w:name="_Toc332882822"/>
      <w:r>
        <w:lastRenderedPageBreak/>
        <w:t>Conceptual model for understanding e-services qualit</w:t>
      </w:r>
      <w:r w:rsidR="007F6272">
        <w:t>a</w:t>
      </w:r>
      <w:r w:rsidR="007F6272">
        <w:t>tive characteristics</w:t>
      </w:r>
      <w:bookmarkEnd w:id="43"/>
    </w:p>
    <w:p w14:paraId="651EF7A3" w14:textId="378EA90A" w:rsidR="009D2F6B" w:rsidRDefault="009D2F6B" w:rsidP="009D2F6B">
      <w:r>
        <w:t>The literature indicates a lack of global set of dimensions for measuring e-</w:t>
      </w:r>
      <w:r w:rsidR="008B004B">
        <w:t>SQ</w:t>
      </w:r>
      <w:r>
        <w:t xml:space="preserve"> </w:t>
      </w:r>
      <w:sdt>
        <w:sdtPr>
          <w:id w:val="-452866927"/>
          <w:citation/>
        </w:sdtPr>
        <w:sdtContent>
          <w:r>
            <w:fldChar w:fldCharType="begin"/>
          </w:r>
          <w:r>
            <w:rPr>
              <w:lang w:val="en-US"/>
            </w:rPr>
            <w:instrText xml:space="preserve"> CITATION NSe06 \l 1033 </w:instrText>
          </w:r>
          <w:r>
            <w:fldChar w:fldCharType="separate"/>
          </w:r>
          <w:r w:rsidR="0056101F" w:rsidRPr="0056101F">
            <w:rPr>
              <w:noProof/>
              <w:lang w:val="en-US"/>
            </w:rPr>
            <w:t>[</w:t>
          </w:r>
          <w:hyperlink w:anchor="NSe06" w:history="1">
            <w:r w:rsidR="0056101F" w:rsidRPr="0056101F">
              <w:rPr>
                <w:rStyle w:val="Tiitellehtautor"/>
                <w:noProof/>
                <w:lang w:val="en-US"/>
              </w:rPr>
              <w:t>27</w:t>
            </w:r>
          </w:hyperlink>
          <w:r w:rsidR="0056101F" w:rsidRPr="0056101F">
            <w:rPr>
              <w:noProof/>
              <w:lang w:val="en-US"/>
            </w:rPr>
            <w:t>]</w:t>
          </w:r>
          <w:r>
            <w:fldChar w:fldCharType="end"/>
          </w:r>
        </w:sdtContent>
      </w:sdt>
      <w:r w:rsidR="008B004B">
        <w:t>. Researchers used various dimensions</w:t>
      </w:r>
      <w:r w:rsidR="00461515">
        <w:t xml:space="preserve"> and proposed different quality measurement instruments</w:t>
      </w:r>
      <w:r w:rsidR="008B004B">
        <w:t xml:space="preserve"> for e-SQ based on the field of their study</w:t>
      </w:r>
      <w:r w:rsidR="00461515">
        <w:t xml:space="preserve"> (Section </w:t>
      </w:r>
      <w:r w:rsidR="009675AF">
        <w:t>2.6, Table 1</w:t>
      </w:r>
      <w:r w:rsidR="00461515">
        <w:t>)</w:t>
      </w:r>
      <w:r w:rsidR="008B004B">
        <w:t>.</w:t>
      </w:r>
      <w:r w:rsidR="00375988">
        <w:t xml:space="preserve"> Moreover</w:t>
      </w:r>
      <w:r w:rsidR="008B004B">
        <w:t>, the dimensions of the common measures are subject to change based on researches study</w:t>
      </w:r>
      <w:sdt>
        <w:sdtPr>
          <w:id w:val="804351542"/>
          <w:citation/>
        </w:sdtPr>
        <w:sdtContent>
          <w:r w:rsidR="003E699E">
            <w:fldChar w:fldCharType="begin"/>
          </w:r>
          <w:r w:rsidR="003E699E">
            <w:rPr>
              <w:lang w:val="en-US"/>
            </w:rPr>
            <w:instrText xml:space="preserve"> CITATION Iha14 \l 1033 </w:instrText>
          </w:r>
          <w:r w:rsidR="003E699E">
            <w:fldChar w:fldCharType="separate"/>
          </w:r>
          <w:r w:rsidR="0056101F">
            <w:rPr>
              <w:noProof/>
              <w:lang w:val="en-US"/>
            </w:rPr>
            <w:t xml:space="preserve"> </w:t>
          </w:r>
          <w:r w:rsidR="0056101F" w:rsidRPr="0056101F">
            <w:rPr>
              <w:noProof/>
              <w:lang w:val="en-US"/>
            </w:rPr>
            <w:t>[</w:t>
          </w:r>
          <w:hyperlink w:anchor="Iha14" w:history="1">
            <w:r w:rsidR="0056101F" w:rsidRPr="0056101F">
              <w:rPr>
                <w:rStyle w:val="Tiitellehtautor"/>
                <w:noProof/>
                <w:lang w:val="en-US"/>
              </w:rPr>
              <w:t>43</w:t>
            </w:r>
          </w:hyperlink>
          <w:r w:rsidR="0056101F" w:rsidRPr="0056101F">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Content>
          <w:r w:rsidR="00F27137">
            <w:fldChar w:fldCharType="begin"/>
          </w:r>
          <w:r w:rsidR="00F27137">
            <w:rPr>
              <w:lang w:val="en-US"/>
            </w:rPr>
            <w:instrText xml:space="preserve"> CITATION ZYa03 \l 1033 </w:instrText>
          </w:r>
          <w:r w:rsidR="00F27137">
            <w:fldChar w:fldCharType="separate"/>
          </w:r>
          <w:r w:rsidR="0056101F" w:rsidRPr="0056101F">
            <w:rPr>
              <w:noProof/>
              <w:lang w:val="en-US"/>
            </w:rPr>
            <w:t>[</w:t>
          </w:r>
          <w:hyperlink w:anchor="ZYa03" w:history="1">
            <w:r w:rsidR="0056101F" w:rsidRPr="0056101F">
              <w:rPr>
                <w:rStyle w:val="Tiitellehtautor"/>
                <w:noProof/>
                <w:lang w:val="en-US"/>
              </w:rPr>
              <w:t>17</w:t>
            </w:r>
          </w:hyperlink>
          <w:r w:rsidR="0056101F" w:rsidRPr="0056101F">
            <w:rPr>
              <w:noProof/>
              <w:lang w:val="en-US"/>
            </w:rPr>
            <w:t>]</w:t>
          </w:r>
          <w:r w:rsidR="00F27137">
            <w:fldChar w:fldCharType="end"/>
          </w:r>
        </w:sdtContent>
      </w:sdt>
      <w:r w:rsidR="00F27137">
        <w:t>.</w:t>
      </w:r>
    </w:p>
    <w:p w14:paraId="5B472724" w14:textId="795CFA6A" w:rsidR="00D865CC" w:rsidRDefault="00D865CC" w:rsidP="009D2F6B">
      <w:r>
        <w:t>On this chapter</w:t>
      </w:r>
      <w:r w:rsidR="00F55E5F">
        <w:t xml:space="preserve">, a quality in use and a product quality model are defined, </w:t>
      </w:r>
    </w:p>
    <w:p w14:paraId="0770CA50" w14:textId="4B04AA42" w:rsidR="0088387E" w:rsidRPr="00A57D76" w:rsidRDefault="00E507E2" w:rsidP="009D2F6B">
      <w:r>
        <w:t>Note: A way of t</w:t>
      </w:r>
      <w:r w:rsidR="0088387E">
        <w:t xml:space="preserve">hinking on the user quality perspective and expectations (Quality in use model components) was </w:t>
      </w:r>
      <w:r>
        <w:t xml:space="preserve">strongly </w:t>
      </w:r>
      <w:r w:rsidR="0088387E">
        <w:t>considered</w:t>
      </w:r>
      <w:r>
        <w:t xml:space="preserve"> for creation of conceptual model for understanding e-services qualitative characteristics.</w:t>
      </w:r>
    </w:p>
    <w:p w14:paraId="66498371" w14:textId="60AE1DCF" w:rsidR="000727D9" w:rsidRDefault="00845B4A" w:rsidP="000727D9">
      <w:pPr>
        <w:pStyle w:val="Heading2"/>
      </w:pPr>
      <w:bookmarkStart w:id="44" w:name="_Toc332882823"/>
      <w:r>
        <w:t xml:space="preserve">Quality in </w:t>
      </w:r>
      <w:r w:rsidR="009C2EFB">
        <w:t>u</w:t>
      </w:r>
      <w:r w:rsidR="000727D9">
        <w:t>se model for e-services</w:t>
      </w:r>
      <w:bookmarkEnd w:id="44"/>
    </w:p>
    <w:p w14:paraId="4D6AA252" w14:textId="1DC8F3CF" w:rsidR="000F259E" w:rsidRDefault="000F259E" w:rsidP="00441AA9">
      <w:r>
        <w:t>Quality in use is the extent to which a product which is being used by specific users meets their needs to achieve specific specific goals with effectiveness, efficiency, flexibility, safety and satisfaction in specific context of use</w:t>
      </w:r>
      <w:sdt>
        <w:sdtPr>
          <w:id w:val="1152173939"/>
          <w:citation/>
        </w:sdtPr>
        <w:sdtContent>
          <w:r>
            <w:fldChar w:fldCharType="begin"/>
          </w:r>
          <w:r>
            <w:rPr>
              <w:lang w:val="en-US"/>
            </w:rPr>
            <w:instrText xml:space="preserve"> CITATION ISO09 \l 1033 </w:instrText>
          </w:r>
          <w:r>
            <w:fldChar w:fldCharType="separate"/>
          </w:r>
          <w:r w:rsidR="0056101F">
            <w:rPr>
              <w:noProof/>
              <w:lang w:val="en-US"/>
            </w:rPr>
            <w:t xml:space="preserve"> </w:t>
          </w:r>
          <w:r w:rsidR="0056101F" w:rsidRPr="0056101F">
            <w:rPr>
              <w:noProof/>
              <w:lang w:val="en-US"/>
            </w:rPr>
            <w:t>[</w:t>
          </w:r>
          <w:hyperlink w:anchor="ISO09" w:history="1">
            <w:r w:rsidR="0056101F" w:rsidRPr="0056101F">
              <w:rPr>
                <w:rStyle w:val="Tiitellehtautor"/>
                <w:noProof/>
                <w:lang w:val="en-US"/>
              </w:rPr>
              <w:t>28</w:t>
            </w:r>
          </w:hyperlink>
          <w:r w:rsidR="0056101F" w:rsidRPr="0056101F">
            <w:rPr>
              <w:noProof/>
              <w:lang w:val="en-US"/>
            </w:rPr>
            <w:t>]</w:t>
          </w:r>
          <w:r>
            <w:fldChar w:fldCharType="end"/>
          </w:r>
        </w:sdtContent>
      </w:sdt>
      <w:r>
        <w:t>.</w:t>
      </w:r>
    </w:p>
    <w:p w14:paraId="3FB62111" w14:textId="483B28CC"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rsidR="00EB6FB4">
            <w:fldChar w:fldCharType="end"/>
          </w:r>
        </w:sdtContent>
      </w:sdt>
      <w:r>
        <w:t>.</w:t>
      </w:r>
      <w:r w:rsidR="00E04748">
        <w:t xml:space="preserve"> The main purpose of the software quality model is to specify and assess the level of quality of a product through internal measures of inherent properties of the software, and through external measures of the behaviour of the system of which the software is part</w:t>
      </w:r>
      <w:sdt>
        <w:sdtPr>
          <w:id w:val="-1133643345"/>
          <w:citation/>
        </w:sdtPr>
        <w:sdtContent>
          <w:r w:rsidR="00E04748">
            <w:fldChar w:fldCharType="begin"/>
          </w:r>
          <w:r w:rsidR="00E04748">
            <w:rPr>
              <w:lang w:val="en-US"/>
            </w:rPr>
            <w:instrText xml:space="preserve"> CITATION ISO09 \l 1033 </w:instrText>
          </w:r>
          <w:r w:rsidR="00E04748">
            <w:fldChar w:fldCharType="separate"/>
          </w:r>
          <w:r w:rsidR="0056101F">
            <w:rPr>
              <w:noProof/>
              <w:lang w:val="en-US"/>
            </w:rPr>
            <w:t xml:space="preserve"> </w:t>
          </w:r>
          <w:r w:rsidR="0056101F" w:rsidRPr="0056101F">
            <w:rPr>
              <w:noProof/>
              <w:lang w:val="en-US"/>
            </w:rPr>
            <w:t>[</w:t>
          </w:r>
          <w:hyperlink w:anchor="ISO09" w:history="1">
            <w:r w:rsidR="0056101F" w:rsidRPr="0056101F">
              <w:rPr>
                <w:rStyle w:val="Tiitellehtautor"/>
                <w:noProof/>
                <w:lang w:val="en-US"/>
              </w:rPr>
              <w:t>28</w:t>
            </w:r>
          </w:hyperlink>
          <w:r w:rsidR="0056101F" w:rsidRPr="0056101F">
            <w:rPr>
              <w:noProof/>
              <w:lang w:val="en-US"/>
            </w:rPr>
            <w:t>]</w:t>
          </w:r>
          <w:r w:rsidR="00E04748">
            <w:fldChar w:fldCharType="end"/>
          </w:r>
        </w:sdtContent>
      </w:sdt>
      <w:r w:rsidR="00E04748">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56101F">
            <w:rPr>
              <w:noProof/>
              <w:lang w:val="en-US"/>
            </w:rPr>
            <w:t xml:space="preserve"> </w:t>
          </w:r>
          <w:r w:rsidR="0056101F" w:rsidRPr="0056101F">
            <w:rPr>
              <w:noProof/>
              <w:lang w:val="en-US"/>
            </w:rPr>
            <w:t>[</w:t>
          </w:r>
          <w:hyperlink w:anchor="May" w:history="1">
            <w:r w:rsidR="0056101F" w:rsidRPr="0056101F">
              <w:rPr>
                <w:rStyle w:val="Tiitellehtautor"/>
                <w:noProof/>
                <w:lang w:val="en-US"/>
              </w:rPr>
              <w:t>6</w:t>
            </w:r>
          </w:hyperlink>
          <w:r w:rsidR="0056101F" w:rsidRPr="0056101F">
            <w:rPr>
              <w:noProof/>
              <w:lang w:val="en-US"/>
            </w:rPr>
            <w:t>]</w:t>
          </w:r>
          <w:r>
            <w:fldChar w:fldCharType="end"/>
          </w:r>
        </w:sdtContent>
      </w:sdt>
      <w:r>
        <w:t>.</w:t>
      </w:r>
    </w:p>
    <w:p w14:paraId="1EC3FA6D" w14:textId="14B819EA" w:rsidR="006C1004" w:rsidRDefault="006C1004" w:rsidP="00441AA9">
      <w:r>
        <w:t>In order to propose a set of attributes the question</w:t>
      </w:r>
      <w:r w:rsidR="00916951">
        <w:t xml:space="preserve"> the question</w:t>
      </w:r>
      <w:r>
        <w:t xml:space="preserve"> “What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 xml:space="preserve">?“ was </w:t>
      </w:r>
      <w:r w:rsidR="00916951">
        <w:t>considered</w:t>
      </w:r>
      <w:r>
        <w:t>.</w:t>
      </w:r>
    </w:p>
    <w:p w14:paraId="46933B54" w14:textId="581641A3" w:rsidR="00EB6FB4" w:rsidRDefault="00992C1C" w:rsidP="009C2EFB">
      <w:r>
        <w:t>Based on ... and f</w:t>
      </w:r>
      <w:r w:rsidR="00626A50">
        <w:t>rom the perspective of e-service user, t</w:t>
      </w:r>
      <w:r w:rsidR="00EB6FB4">
        <w:t xml:space="preserve">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921919">
        <w:t>2</w:t>
      </w:r>
      <w:r w:rsidR="00EB6FB4">
        <w:t>.</w:t>
      </w:r>
      <w:r w:rsidR="00C53569">
        <w:t xml:space="preserve"> </w:t>
      </w:r>
    </w:p>
    <w:p w14:paraId="1CC1846A" w14:textId="7F837500" w:rsidR="009C2EFB" w:rsidRDefault="00441AA9" w:rsidP="00441AA9">
      <w:pPr>
        <w:jc w:val="center"/>
      </w:pPr>
      <w:r>
        <w:rPr>
          <w:noProof/>
          <w:lang w:val="en-US" w:eastAsia="en-US"/>
        </w:rPr>
        <w:lastRenderedPageBreak/>
        <mc:AlternateContent>
          <mc:Choice Requires="wps">
            <w:drawing>
              <wp:inline distT="0" distB="0" distL="0" distR="0" wp14:anchorId="712C8DF0" wp14:editId="09EF81BD">
                <wp:extent cx="3066899" cy="2004673"/>
                <wp:effectExtent l="0" t="0" r="0" b="2540"/>
                <wp:docPr id="17" name="Text Box 17"/>
                <wp:cNvGraphicFramePr/>
                <a:graphic xmlns:a="http://schemas.openxmlformats.org/drawingml/2006/main">
                  <a:graphicData uri="http://schemas.microsoft.com/office/word/2010/wordprocessingShape">
                    <wps:wsp>
                      <wps:cNvSpPr txBox="1"/>
                      <wps:spPr>
                        <a:xfrm>
                          <a:off x="0" y="0"/>
                          <a:ext cx="3066899" cy="20046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FF78B4" w:rsidRDefault="00FF78B4"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0">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FF78B4" w:rsidRDefault="00FF78B4"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FF78B4" w:rsidRDefault="00FF78B4"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8" type="#_x0000_t202" style="width:241.5pt;height:15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" filled="f" stroked="f">
                <v:textbox>
                  <w:txbxContent>
                    <w:p w14:paraId="565A1E22" w14:textId="77777777" w:rsidR="00FF78B4" w:rsidRDefault="00FF78B4"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0">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FF78B4" w:rsidRDefault="00FF78B4"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FF78B4" w:rsidRDefault="00FF78B4" w:rsidP="00441AA9"/>
                  </w:txbxContent>
                </v:textbox>
                <w10:anchorlock/>
              </v:shape>
            </w:pict>
          </mc:Fallback>
        </mc:AlternateContent>
      </w:r>
    </w:p>
    <w:p w14:paraId="50B2D401" w14:textId="77777777" w:rsidR="00EB7EB8" w:rsidRPr="00C614AC" w:rsidRDefault="00EB7EB8" w:rsidP="00EB7EB8">
      <w:r w:rsidRPr="00C614AC">
        <w:rPr>
          <w:b/>
        </w:rPr>
        <w:t>Convenience</w:t>
      </w:r>
      <w:r>
        <w:t xml:space="preserve"> ...</w:t>
      </w:r>
    </w:p>
    <w:p w14:paraId="777C0459" w14:textId="77777777" w:rsidR="00EB7EB8" w:rsidRDefault="00EB7EB8" w:rsidP="00EB7EB8">
      <w:r w:rsidRPr="008A6CF6">
        <w:rPr>
          <w:b/>
        </w:rPr>
        <w:t>Performance</w:t>
      </w:r>
      <w:r>
        <w:t xml:space="preserve"> refers to how an e-service provides responce and processing times when by performing its functions, meet requirements.</w:t>
      </w:r>
    </w:p>
    <w:p w14:paraId="6BBFD04D" w14:textId="77777777" w:rsidR="00EB7EB8" w:rsidRDefault="00EB7EB8" w:rsidP="00EB7EB8">
      <w:r w:rsidRPr="007B75D6">
        <w:rPr>
          <w:b/>
        </w:rPr>
        <w:t>Trustworthiness</w:t>
      </w:r>
      <w:r>
        <w:t xml:space="preserve"> is the integrity of a system that errors or attacks will not lead to damage to the state of the system, including data, code, etc</w:t>
      </w:r>
      <w:sdt>
        <w:sdtPr>
          <w:id w:val="-1829424371"/>
          <w:citation/>
        </w:sdtPr>
        <w:sdtContent>
          <w:r>
            <w:fldChar w:fldCharType="begin"/>
          </w:r>
          <w:r>
            <w:rPr>
              <w:lang w:val="en-US"/>
            </w:rPr>
            <w:instrText xml:space="preserve"> CITATION BSI11 \l 1033 </w:instrText>
          </w:r>
          <w:r>
            <w:fldChar w:fldCharType="separate"/>
          </w:r>
          <w:r w:rsidR="0056101F">
            <w:rPr>
              <w:noProof/>
              <w:lang w:val="en-US"/>
            </w:rPr>
            <w:t xml:space="preserve"> </w:t>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fldChar w:fldCharType="end"/>
          </w:r>
        </w:sdtContent>
      </w:sdt>
      <w:r>
        <w:t>.</w:t>
      </w:r>
    </w:p>
    <w:p w14:paraId="38A7117C" w14:textId="77777777" w:rsidR="00EB7EB8" w:rsidRDefault="00EB7EB8" w:rsidP="00EB7EB8">
      <w:r w:rsidRPr="00AC460C">
        <w:rPr>
          <w:b/>
        </w:rPr>
        <w:t>Compatibility</w:t>
      </w:r>
      <w:r>
        <w:t>, we define it as the degree to work or share information with other e-services of same type in which an e-service can be used in building new e-services regardless the hardware for software environment.</w:t>
      </w:r>
    </w:p>
    <w:p w14:paraId="5DD6F9FD" w14:textId="1B41362B" w:rsidR="000727D9" w:rsidRDefault="000727D9" w:rsidP="000727D9">
      <w:pPr>
        <w:pStyle w:val="Heading2"/>
      </w:pPr>
      <w:bookmarkStart w:id="45" w:name="_Toc332882824"/>
      <w:r>
        <w:t>Product quality model for e-services</w:t>
      </w:r>
      <w:bookmarkEnd w:id="45"/>
    </w:p>
    <w:p w14:paraId="29F5A884" w14:textId="77777777"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56101F" w:rsidRPr="0056101F">
            <w:rPr>
              <w:rFonts w:eastAsiaTheme="minorEastAsia"/>
              <w:noProof/>
              <w:lang w:val="en-US"/>
            </w:rPr>
            <w:t>[</w:t>
          </w:r>
          <w:hyperlink w:anchor="May" w:history="1">
            <w:r w:rsidR="0056101F" w:rsidRPr="0056101F">
              <w:rPr>
                <w:rStyle w:val="Tiitellehtautor"/>
                <w:rFonts w:eastAsiaTheme="minorEastAsia"/>
                <w:noProof/>
                <w:lang w:val="en-US"/>
              </w:rPr>
              <w:t>6</w:t>
            </w:r>
          </w:hyperlink>
          <w:r w:rsidR="0056101F" w:rsidRPr="0056101F">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and assess the level of quality of a product through internal measures of inherent properties of the software, and through external measures of the behavior of the systems of which the software is part.</w:t>
      </w:r>
    </w:p>
    <w:p w14:paraId="00A160FE" w14:textId="2994C92F" w:rsidR="00F73456" w:rsidRDefault="00556854" w:rsidP="00F73456">
      <w:r>
        <w:t xml:space="preserve">Product quality model </w:t>
      </w:r>
      <w:r w:rsidR="00121269">
        <w:t xml:space="preserve">represents the </w:t>
      </w:r>
      <w:r w:rsidR="00DE1D81">
        <w:t xml:space="preserve">characteristics expected by e-services </w:t>
      </w:r>
      <w:r w:rsidR="00B51288">
        <w:t>users</w:t>
      </w:r>
      <w:r w:rsidR="00665467">
        <w:t>.</w:t>
      </w:r>
    </w:p>
    <w:p w14:paraId="6A1EE9DF" w14:textId="638E9AAB" w:rsidR="006C5A7C" w:rsidRDefault="006C5A7C" w:rsidP="006C5A7C">
      <w:r>
        <w:t>In order to propose a set of attributes the question the question “What are the qualitative characteristics of an e-service from the provider perspective?“ was considered.</w:t>
      </w:r>
    </w:p>
    <w:p w14:paraId="476F4878" w14:textId="4F8748A7" w:rsidR="002C0F42" w:rsidRDefault="0070560E" w:rsidP="002C0F42">
      <w:r>
        <w:t>Based on ... and f</w:t>
      </w:r>
      <w:r w:rsidR="002C0F42">
        <w:t xml:space="preserve">rom the perspective of e-service </w:t>
      </w:r>
      <w:r w:rsidR="00121269">
        <w:t>provider</w:t>
      </w:r>
      <w:r w:rsidR="002C0F42">
        <w:t xml:space="preserve">, the attributes for product quality considered </w:t>
      </w:r>
      <w:r w:rsidR="00121269">
        <w:t>on</w:t>
      </w:r>
      <w:r w:rsidR="002C0F42">
        <w:t xml:space="preserve"> this thesis work are: Compatibility, Funcionality, and Reliability, depicted in Figure 3.</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FF78B4" w:rsidRDefault="00FF78B4"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1">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FF78B4" w:rsidRDefault="00FF78B4"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t>. E-Service Product Quality Model</w:t>
                            </w:r>
                          </w:p>
                          <w:p w14:paraId="3215C6EB" w14:textId="1E08812D" w:rsidR="00FF78B4" w:rsidRDefault="00FF78B4"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39"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x2/NQCAAAZ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" filled="f" stroked="f">
                <v:textbox>
                  <w:txbxContent>
                    <w:p w14:paraId="47506F1E" w14:textId="77777777" w:rsidR="00FF78B4" w:rsidRDefault="00FF78B4"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1">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FF78B4" w:rsidRDefault="00FF78B4"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t>. E-Service Product Quality Model</w:t>
                      </w:r>
                    </w:p>
                    <w:p w14:paraId="3215C6EB" w14:textId="1E08812D" w:rsidR="00FF78B4" w:rsidRDefault="00FF78B4" w:rsidP="00975F82">
                      <w:pPr>
                        <w:jc w:val="center"/>
                      </w:pPr>
                    </w:p>
                  </w:txbxContent>
                </v:textbox>
                <w10:anchorlock/>
              </v:shape>
            </w:pict>
          </mc:Fallback>
        </mc:AlternateContent>
      </w:r>
    </w:p>
    <w:p w14:paraId="43D044D2" w14:textId="09343985" w:rsidR="00AD1296" w:rsidRDefault="00AD1296" w:rsidP="00F73456">
      <w:r>
        <w:t xml:space="preserve">Hypothesis: </w:t>
      </w:r>
      <w:r w:rsidR="00931105">
        <w:t>Compatibility, Functionality</w:t>
      </w:r>
      <w:r w:rsidR="009D7E8F">
        <w:t>,</w:t>
      </w:r>
      <w:r w:rsidR="00931105">
        <w:t xml:space="preserve"> and Reliability</w:t>
      </w:r>
      <w:r>
        <w:t xml:space="preserve"> contribute to the quality provided in e-services</w:t>
      </w:r>
      <w:r w:rsidR="00A37E03">
        <w:t xml:space="preserve"> for users</w:t>
      </w:r>
      <w:r>
        <w:t>.</w:t>
      </w:r>
    </w:p>
    <w:p w14:paraId="0AA237CF" w14:textId="77777777" w:rsidR="00F23E79" w:rsidRDefault="00F23E79" w:rsidP="00F23E79">
      <w:r w:rsidRPr="00AC460C">
        <w:rPr>
          <w:b/>
        </w:rPr>
        <w:t>Compatibility</w:t>
      </w:r>
      <w:r>
        <w:t>, we define it as the degree to work or share information with other e-services of same type in which an e-service can be used in building new e-services regardless the hardware for software environment.</w:t>
      </w:r>
    </w:p>
    <w:p w14:paraId="78F0375F" w14:textId="77777777" w:rsidR="00F23E79" w:rsidRPr="005249C4" w:rsidRDefault="00F23E79" w:rsidP="00F23E79">
      <w:r>
        <w:rPr>
          <w:b/>
        </w:rPr>
        <w:t>Functionality</w:t>
      </w:r>
      <w:r>
        <w:t xml:space="preserve"> it refers to the service characteristics regarding the functions and availability of the e-service.</w:t>
      </w:r>
    </w:p>
    <w:p w14:paraId="32892210" w14:textId="77777777" w:rsidR="00F23E79" w:rsidRDefault="00F23E79" w:rsidP="00F23E79">
      <w:r w:rsidRPr="002E7E8A">
        <w:rPr>
          <w:b/>
        </w:rPr>
        <w:t>Reliability</w:t>
      </w:r>
      <w:r>
        <w:rPr>
          <w:b/>
        </w:rPr>
        <w:t xml:space="preserve"> </w:t>
      </w:r>
      <w:r>
        <w:t xml:space="preserve">is defined as the 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fldChar w:fldCharType="end"/>
          </w:r>
        </w:sdtContent>
      </w:sdt>
      <w:r>
        <w:t xml:space="preserve">. Comprises four items related to accurate online transactions, accurate records, correct performance and fulfillment, correct performance and fulfillment of promises </w:t>
      </w:r>
      <w:sdt>
        <w:sdtPr>
          <w:id w:val="1316228605"/>
          <w:citation/>
        </w:sdtPr>
        <w:sdtContent>
          <w:r>
            <w:fldChar w:fldCharType="begin"/>
          </w:r>
          <w:r>
            <w:rPr>
              <w:lang w:val="en-US"/>
            </w:rPr>
            <w:instrText xml:space="preserve"> CITATION ZYa04 \l 1033 </w:instrText>
          </w:r>
          <w:r>
            <w:fldChar w:fldCharType="separate"/>
          </w:r>
          <w:r w:rsidR="0056101F" w:rsidRPr="0056101F">
            <w:rPr>
              <w:noProof/>
              <w:lang w:val="en-US"/>
            </w:rPr>
            <w:t>[</w:t>
          </w:r>
          <w:hyperlink w:anchor="ZYa04" w:history="1">
            <w:r w:rsidR="0056101F" w:rsidRPr="0056101F">
              <w:rPr>
                <w:rStyle w:val="Tiitellehtautor"/>
                <w:noProof/>
                <w:lang w:val="en-US"/>
              </w:rPr>
              <w:t>44</w:t>
            </w:r>
          </w:hyperlink>
          <w:r w:rsidR="0056101F" w:rsidRPr="0056101F">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56101F">
            <w:rPr>
              <w:noProof/>
              <w:lang w:val="en-US"/>
            </w:rPr>
            <w:t xml:space="preserve"> </w:t>
          </w:r>
          <w:r w:rsidR="0056101F" w:rsidRPr="0056101F">
            <w:rPr>
              <w:noProof/>
              <w:lang w:val="en-US"/>
            </w:rPr>
            <w:t>[</w:t>
          </w:r>
          <w:hyperlink w:anchor="RLa10" w:history="1">
            <w:r w:rsidR="0056101F" w:rsidRPr="0056101F">
              <w:rPr>
                <w:rStyle w:val="Tiitellehtautor"/>
                <w:noProof/>
                <w:lang w:val="en-US"/>
              </w:rPr>
              <w:t>31</w:t>
            </w:r>
          </w:hyperlink>
          <w:r w:rsidR="0056101F" w:rsidRPr="0056101F">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56101F">
            <w:rPr>
              <w:noProof/>
              <w:lang w:val="en-US"/>
            </w:rPr>
            <w:t xml:space="preserve"> </w:t>
          </w:r>
          <w:r w:rsidR="0056101F" w:rsidRPr="0056101F">
            <w:rPr>
              <w:noProof/>
              <w:lang w:val="en-US"/>
            </w:rPr>
            <w:t>[</w:t>
          </w:r>
          <w:hyperlink w:anchor="HLi091" w:history="1">
            <w:r w:rsidR="0056101F" w:rsidRPr="0056101F">
              <w:rPr>
                <w:rStyle w:val="Tiitellehtautor"/>
                <w:noProof/>
                <w:lang w:val="en-US"/>
              </w:rPr>
              <w:t>24</w:t>
            </w:r>
          </w:hyperlink>
          <w:r w:rsidR="0056101F" w:rsidRPr="0056101F">
            <w:rPr>
              <w:noProof/>
              <w:lang w:val="en-US"/>
            </w:rPr>
            <w:t>]</w:t>
          </w:r>
          <w:r>
            <w:fldChar w:fldCharType="end"/>
          </w:r>
        </w:sdtContent>
      </w:sdt>
      <w:r>
        <w:t>.</w:t>
      </w:r>
    </w:p>
    <w:p w14:paraId="0EA6E14B" w14:textId="2674ADAB" w:rsidR="00457DEC" w:rsidRDefault="00CD515B" w:rsidP="00457DEC">
      <w:pPr>
        <w:pStyle w:val="Heading2"/>
      </w:pPr>
      <w:bookmarkStart w:id="46" w:name="_Toc332882825"/>
      <w:r>
        <w:t>Quality in use model</w:t>
      </w:r>
      <w:r w:rsidR="00457DEC">
        <w:t xml:space="preserve"> </w:t>
      </w:r>
      <w:r w:rsidR="003A703A">
        <w:t>and AUES</w:t>
      </w:r>
      <w:r w:rsidR="00F95EF5">
        <w:t xml:space="preserve"> dimensions</w:t>
      </w:r>
      <w:bookmarkEnd w:id="46"/>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perceptions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w:lastRenderedPageBreak/>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FF78B4" w:rsidRDefault="00FF78B4"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2">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FF78B4" w:rsidRDefault="00FF78B4"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FF78B4" w:rsidRDefault="00FF78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0"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AVUnJT0wIAABkGAAAOAAAAAAAAAAAAAAAAACwCAABkcnMvZTJvRG9jLnht&#10;bFBLAQItABQABgAIAAAAIQBSSJlm2gAAAAUBAAAPAAAAAAAAAAAAAAAAACsFAABkcnMvZG93bnJl&#10;di54bWxQSwUGAAAAAAQABADzAAAAMgYAAAAA&#10;" filled="f" stroked="f">
                <v:textbox>
                  <w:txbxContent>
                    <w:p w14:paraId="3A3A4BBE" w14:textId="77777777" w:rsidR="00FF78B4" w:rsidRDefault="00FF78B4"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2">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FF78B4" w:rsidRDefault="00FF78B4"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FF78B4" w:rsidRDefault="00FF78B4"/>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7" w:name="_Toc332882826"/>
      <w:r>
        <w:t xml:space="preserve">Quality product model </w:t>
      </w:r>
      <w:r w:rsidR="00C976C5">
        <w:t>and AUES</w:t>
      </w:r>
      <w:r w:rsidR="006C1F7A">
        <w:t xml:space="preserve"> dimensions</w:t>
      </w:r>
      <w:bookmarkEnd w:id="47"/>
    </w:p>
    <w:p w14:paraId="64B6DF2B" w14:textId="1A562929" w:rsidR="0095679B" w:rsidRDefault="008F5B97" w:rsidP="0095679B">
      <w:r>
        <w:t>// E-service provider perceptions</w:t>
      </w:r>
    </w:p>
    <w:p w14:paraId="19C27DF1" w14:textId="0F6F4AD4" w:rsidR="00D13634" w:rsidRDefault="00235A05" w:rsidP="0095679B">
      <w:r>
        <w:t>Figure 6, shows the quality product model (Chapter , Part )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FF78B4" w:rsidRDefault="00FF78B4"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3">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FF78B4" w:rsidRDefault="00FF78B4"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FF78B4" w:rsidRDefault="00FF78B4"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1"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HUDdM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2aToQ1Xut5Dd1rd&#10;zbczdNlAB90Q5++JhYGGhoQl5e/gw4XelVj3EkYbbb//SR/wUFCwYhTKXmIFGwwj8VnB/M2yPA/7&#10;JB5yaCE42GPL6tiinuVCQ1EyWIaGRjHgvRhEbrV8gk1WhTfBRBSFl0vsB3Hhu6UFm5Cyqoog2CCG&#10;+Bv1YGhwHUgO0/HYPhFr+hHy0Ee3elgkpHgzSR023FS6evaaN3HMAs0dpz39sH1iV/abMqy343NE&#10;vezz+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MkR1A3TAgAAFwYAAA4AAAAAAAAAAAAAAAAALAIAAGRycy9lMm9E&#10;b2MueG1sUEsBAi0AFAAGAAgAAAAhAC5CanbfAAAABQEAAA8AAAAAAAAAAAAAAAAAKwUAAGRycy9k&#10;b3ducmV2LnhtbFBLBQYAAAAABAAEAPMAAAA3BgAAAAA=&#10;" filled="f" stroked="f">
                <v:textbox>
                  <w:txbxContent>
                    <w:p w14:paraId="371F1E84" w14:textId="77777777" w:rsidR="00FF78B4" w:rsidRDefault="00FF78B4"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3">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FF78B4" w:rsidRDefault="00FF78B4"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FF78B4" w:rsidRDefault="00FF78B4" w:rsidP="00235A05"/>
                  </w:txbxContent>
                </v:textbox>
                <w10:anchorlock/>
              </v:shape>
            </w:pict>
          </mc:Fallback>
        </mc:AlternateContent>
      </w:r>
    </w:p>
    <w:p w14:paraId="4AC04122" w14:textId="33BE7FBD" w:rsidR="00D84B52" w:rsidRDefault="003252E2" w:rsidP="003252E2">
      <w:pPr>
        <w:pStyle w:val="Heading2"/>
      </w:pPr>
      <w:bookmarkStart w:id="48" w:name="_Toc332882827"/>
      <w:r>
        <w:t>Quality in use, Product quality models and AUES dimensions</w:t>
      </w:r>
      <w:bookmarkEnd w:id="48"/>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0A4D9B56">
                <wp:extent cx="4676140" cy="41361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1361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FF78B4" w:rsidRDefault="00FF78B4"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4">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F78B4" w:rsidRDefault="00FF78B4"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F78B4" w:rsidRDefault="00FF78B4"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2" type="#_x0000_t202" style="width:368.2pt;height:325.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" filled="f" stroked="f">
                <v:textbox>
                  <w:txbxContent>
                    <w:p w14:paraId="21FE95FA" w14:textId="2BD03E8D" w:rsidR="00FF78B4" w:rsidRDefault="00FF78B4"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4">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F78B4" w:rsidRDefault="00FF78B4"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F78B4" w:rsidRDefault="00FF78B4" w:rsidP="00F0197E"/>
                  </w:txbxContent>
                </v:textbox>
                <w10:anchorlock/>
              </v:shape>
            </w:pict>
          </mc:Fallback>
        </mc:AlternateContent>
      </w:r>
    </w:p>
    <w:p w14:paraId="251EA98B" w14:textId="76649EF6" w:rsidR="00F0197E" w:rsidRDefault="00FC492F" w:rsidP="003252E2">
      <w:r>
        <w:t xml:space="preserve">Table </w:t>
      </w:r>
      <w:r w:rsidR="00E26FB2">
        <w:t>2</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44057336">
                <wp:extent cx="5779527" cy="2628900"/>
                <wp:effectExtent l="0" t="0" r="0" b="12700"/>
                <wp:docPr id="42" name="Text Box 42"/>
                <wp:cNvGraphicFramePr/>
                <a:graphic xmlns:a="http://schemas.openxmlformats.org/drawingml/2006/main">
                  <a:graphicData uri="http://schemas.microsoft.com/office/word/2010/wordprocessingShape">
                    <wps:wsp>
                      <wps:cNvSpPr txBox="1"/>
                      <wps:spPr>
                        <a:xfrm>
                          <a:off x="0" y="0"/>
                          <a:ext cx="5779527"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4E85950C" w:rsidR="00FF78B4" w:rsidRDefault="00FF78B4"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Relationships between e-service qualitative characteristics and AUES quality dimensions</w:t>
                            </w:r>
                          </w:p>
                          <w:p w14:paraId="3B680B38" w14:textId="6E97774E" w:rsidR="00FF78B4" w:rsidRDefault="00FF78B4"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5">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3" type="#_x0000_t202" style="width:455.1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" filled="f" stroked="f">
                <v:textbox>
                  <w:txbxContent>
                    <w:p w14:paraId="41CE2211" w14:textId="4E85950C" w:rsidR="00FF78B4" w:rsidRDefault="00FF78B4"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Relationships between e-service qualitative characteristics and AUES quality dimensions</w:t>
                      </w:r>
                    </w:p>
                    <w:p w14:paraId="3B680B38" w14:textId="6E97774E" w:rsidR="00FF78B4" w:rsidRDefault="00FF78B4"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5">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2882828"/>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lastRenderedPageBreak/>
        <w:t>H</w:t>
      </w:r>
      <w:r w:rsidR="004776C0" w:rsidRPr="006D7C29">
        <w:rPr>
          <w:b/>
        </w:rPr>
        <w:t>4.6.2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015B7A9D" w:rsidR="002A7C9A" w:rsidRPr="00B35649" w:rsidRDefault="002A7C9A" w:rsidP="00B35649">
      <w:r>
        <w:t>Previous hypothesis are depicted on Figure 7.</w:t>
      </w:r>
    </w:p>
    <w:p w14:paraId="3E3226BB" w14:textId="41DD5FF4" w:rsidR="007F6272" w:rsidRDefault="003D5370" w:rsidP="00340709">
      <w:pPr>
        <w:pStyle w:val="Heading2"/>
      </w:pPr>
      <w:bookmarkStart w:id="50" w:name="_Toc332882829"/>
      <w:r>
        <w:t>AUES and k</w:t>
      </w:r>
      <w:r w:rsidR="007F6272">
        <w:t>ey e-service dimensional components</w:t>
      </w:r>
      <w:bookmarkEnd w:id="50"/>
      <w:r w:rsidR="007F6272">
        <w:t xml:space="preserve"> </w:t>
      </w:r>
    </w:p>
    <w:p w14:paraId="368ED074" w14:textId="1FDFC05E" w:rsidR="005D5AB9" w:rsidRDefault="005D5AB9" w:rsidP="00553C49">
      <w:r>
        <w:t>Based on ...</w:t>
      </w:r>
    </w:p>
    <w:p w14:paraId="3DB4920D" w14:textId="0CDC08E8" w:rsidR="00674462" w:rsidRDefault="00553C49" w:rsidP="00553C49">
      <w:r>
        <w:t>Figure 7 shows four proposed dimensions  (Chapter 3, Part 1)</w:t>
      </w:r>
      <w:r w:rsidR="00752BC7">
        <w:t xml:space="preserve"> with</w:t>
      </w:r>
      <w:r>
        <w:t xml:space="preserve"> a set of components for each</w:t>
      </w:r>
      <w:r w:rsidR="00752BC7">
        <w:t xml:space="preserve"> one of AUES</w:t>
      </w:r>
      <w:r>
        <w:t xml:space="preserve"> dimension</w:t>
      </w:r>
      <w:r w:rsidR="00752BC7">
        <w:t>s</w:t>
      </w:r>
      <w:r>
        <w:t>.</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FF78B4" w:rsidRDefault="00FF78B4"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6">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FF78B4" w:rsidRDefault="00FF78B4"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FF78B4" w:rsidRDefault="00FF78B4"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4"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9XwAM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" filled="f" stroked="f">
                <v:textbox>
                  <w:txbxContent>
                    <w:p w14:paraId="5D2BE1A7" w14:textId="77777777" w:rsidR="00FF78B4" w:rsidRDefault="00FF78B4"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6">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FF78B4" w:rsidRDefault="00FF78B4"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FF78B4" w:rsidRDefault="00FF78B4" w:rsidP="00674462"/>
                  </w:txbxContent>
                </v:textbox>
                <w10:anchorlock/>
              </v:shape>
            </w:pict>
          </mc:Fallback>
        </mc:AlternateContent>
      </w:r>
    </w:p>
    <w:p w14:paraId="17DB692B" w14:textId="0C49F128" w:rsidR="00B80230" w:rsidRDefault="00124CCC" w:rsidP="00B80230">
      <w:pPr>
        <w:jc w:val="left"/>
      </w:pPr>
      <w:r>
        <w:lastRenderedPageBreak/>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51" w:name="_Toc332882830"/>
      <w:r>
        <w:t>Accessibility</w:t>
      </w:r>
      <w:r w:rsidR="00E507E2">
        <w:t xml:space="preserve"> key components</w:t>
      </w:r>
      <w:bookmarkEnd w:id="51"/>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56101F" w:rsidRPr="0056101F">
            <w:rPr>
              <w:noProof/>
              <w:lang w:val="en-US"/>
            </w:rPr>
            <w:t>[</w:t>
          </w:r>
          <w:hyperlink w:anchor="KWa02" w:history="1">
            <w:r w:rsidR="0056101F" w:rsidRPr="0056101F">
              <w:rPr>
                <w:rStyle w:val="Tiitellehtautor"/>
                <w:noProof/>
                <w:lang w:val="en-US"/>
              </w:rPr>
              <w:t>45</w:t>
            </w:r>
          </w:hyperlink>
          <w:r w:rsidR="0056101F" w:rsidRPr="0056101F">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56101F">
            <w:rPr>
              <w:noProof/>
              <w:lang w:val="en-US"/>
            </w:rPr>
            <w:t xml:space="preserve"> </w:t>
          </w:r>
          <w:r w:rsidR="0056101F" w:rsidRPr="0056101F">
            <w:rPr>
              <w:noProof/>
              <w:lang w:val="en-US"/>
            </w:rPr>
            <w:t>[</w:t>
          </w:r>
          <w:hyperlink w:anchor="HLi091" w:history="1">
            <w:r w:rsidR="0056101F" w:rsidRPr="0056101F">
              <w:rPr>
                <w:rStyle w:val="Tiitellehtautor"/>
                <w:noProof/>
                <w:lang w:val="en-US"/>
              </w:rPr>
              <w:t>24</w:t>
            </w:r>
          </w:hyperlink>
          <w:r w:rsidR="0056101F" w:rsidRPr="0056101F">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56101F" w:rsidRPr="0056101F">
            <w:rPr>
              <w:noProof/>
              <w:lang w:val="en-US"/>
            </w:rPr>
            <w:t>[</w:t>
          </w:r>
          <w:hyperlink w:anchor="MKi061" w:history="1">
            <w:r w:rsidR="0056101F" w:rsidRPr="0056101F">
              <w:rPr>
                <w:rStyle w:val="Tiitellehtautor"/>
                <w:noProof/>
                <w:lang w:val="en-US"/>
              </w:rPr>
              <w:t>40</w:t>
            </w:r>
          </w:hyperlink>
          <w:r w:rsidR="0056101F" w:rsidRPr="0056101F">
            <w:rPr>
              <w:noProof/>
              <w:lang w:val="en-US"/>
            </w:rPr>
            <w:t>]</w:t>
          </w:r>
          <w:r w:rsidR="005703ED">
            <w:fldChar w:fldCharType="end"/>
          </w:r>
        </w:sdtContent>
      </w:sdt>
      <w:r w:rsidR="00D134EE">
        <w:t>.</w:t>
      </w:r>
    </w:p>
    <w:p w14:paraId="493198AF" w14:textId="563AFDF1" w:rsidR="00FE3520" w:rsidRDefault="00FE3520" w:rsidP="008C67D3">
      <w:pPr>
        <w:pStyle w:val="ListParagraph"/>
        <w:numPr>
          <w:ilvl w:val="0"/>
          <w:numId w:val="31"/>
        </w:numPr>
        <w:tabs>
          <w:tab w:val="left" w:pos="1306"/>
        </w:tabs>
      </w:pPr>
      <w:r w:rsidRPr="008C67D3">
        <w:rPr>
          <w:b/>
        </w:rPr>
        <w:t>Maturity</w:t>
      </w:r>
      <w:r>
        <w:t xml:space="preserve"> is the degree to which a system, product or component meets needs for reliability under normal operation</w:t>
      </w:r>
      <w:bookmarkStart w:id="52" w:name="_Ref332718146"/>
      <w:r>
        <w:rPr>
          <w:rStyle w:val="FootnoteReference"/>
        </w:rPr>
        <w:footnoteReference w:id="5"/>
      </w:r>
      <w:bookmarkEnd w:id="52"/>
      <w:r w:rsidR="00E749C3">
        <w:t>.</w:t>
      </w:r>
    </w:p>
    <w:p w14:paraId="73E29354" w14:textId="5226122D" w:rsidR="00E749C3" w:rsidRPr="00072FB4" w:rsidRDefault="00E749C3" w:rsidP="008C67D3">
      <w:pPr>
        <w:pStyle w:val="ListParagraph"/>
        <w:numPr>
          <w:ilvl w:val="0"/>
          <w:numId w:val="31"/>
        </w:numPr>
        <w:tabs>
          <w:tab w:val="left" w:pos="1306"/>
        </w:tabs>
      </w:pPr>
      <w:r w:rsidRPr="008C67D3">
        <w:rPr>
          <w:b/>
        </w:rPr>
        <w:t>Operability</w:t>
      </w:r>
      <w:r>
        <w:t xml:space="preserve"> is the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3" w:name="_Toc332882831"/>
      <w:r>
        <w:t>Usability</w:t>
      </w:r>
      <w:r w:rsidR="00E507E2">
        <w:t xml:space="preserve"> key components</w:t>
      </w:r>
      <w:bookmarkEnd w:id="53"/>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Content>
          <w:r>
            <w:fldChar w:fldCharType="begin"/>
          </w:r>
          <w:r w:rsidRPr="00785795">
            <w:rPr>
              <w:lang w:val="en-US"/>
            </w:rPr>
            <w:instrText xml:space="preserve"> CITATION ZYa04 \l 1033 </w:instrText>
          </w:r>
          <w:r>
            <w:fldChar w:fldCharType="separate"/>
          </w:r>
          <w:r w:rsidR="0056101F">
            <w:rPr>
              <w:noProof/>
              <w:lang w:val="en-US"/>
            </w:rPr>
            <w:t xml:space="preserve"> </w:t>
          </w:r>
          <w:r w:rsidR="0056101F" w:rsidRPr="0056101F">
            <w:rPr>
              <w:noProof/>
              <w:lang w:val="en-US"/>
            </w:rPr>
            <w:t>[</w:t>
          </w:r>
          <w:hyperlink w:anchor="ZYa04" w:history="1">
            <w:r w:rsidR="0056101F" w:rsidRPr="0056101F">
              <w:rPr>
                <w:rStyle w:val="Tiitellehtautor"/>
                <w:noProof/>
                <w:lang w:val="en-US"/>
              </w:rPr>
              <w:t>44</w:t>
            </w:r>
          </w:hyperlink>
          <w:r w:rsidR="0056101F" w:rsidRPr="0056101F">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56101F">
            <w:rPr>
              <w:noProof/>
              <w:lang w:val="en-US"/>
            </w:rPr>
            <w:t xml:space="preserve"> </w:t>
          </w:r>
          <w:r w:rsidR="0056101F" w:rsidRPr="0056101F">
            <w:rPr>
              <w:noProof/>
              <w:lang w:val="en-US"/>
            </w:rPr>
            <w:t>[</w:t>
          </w:r>
          <w:hyperlink w:anchor="APa05" w:history="1">
            <w:r w:rsidR="0056101F" w:rsidRPr="0056101F">
              <w:rPr>
                <w:rStyle w:val="Tiitellehtautor"/>
                <w:noProof/>
                <w:lang w:val="en-US"/>
              </w:rPr>
              <w:t>42</w:t>
            </w:r>
          </w:hyperlink>
          <w:r w:rsidR="0056101F" w:rsidRPr="0056101F">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56101F">
            <w:rPr>
              <w:noProof/>
              <w:lang w:val="en-US"/>
            </w:rPr>
            <w:t xml:space="preserve"> </w:t>
          </w:r>
          <w:r w:rsidR="0056101F" w:rsidRPr="0056101F">
            <w:rPr>
              <w:noProof/>
              <w:lang w:val="en-US"/>
            </w:rPr>
            <w:t>[</w:t>
          </w:r>
          <w:hyperlink w:anchor="BYo01" w:history="1">
            <w:r w:rsidR="0056101F" w:rsidRPr="0056101F">
              <w:rPr>
                <w:rStyle w:val="Tiitellehtautor"/>
                <w:noProof/>
                <w:lang w:val="en-US"/>
              </w:rPr>
              <w:t>41</w:t>
            </w:r>
          </w:hyperlink>
          <w:r w:rsidR="0056101F" w:rsidRPr="0056101F">
            <w:rPr>
              <w:noProof/>
              <w:lang w:val="en-US"/>
            </w:rPr>
            <w:t>]</w:t>
          </w:r>
          <w:r w:rsidR="00EE52CD">
            <w:fldChar w:fldCharType="end"/>
          </w:r>
        </w:sdtContent>
      </w:sdt>
      <w:r w:rsidR="00DF7CB7">
        <w:t>.</w:t>
      </w:r>
    </w:p>
    <w:p w14:paraId="7E56AB4A" w14:textId="2BACE668" w:rsidR="003D19A0" w:rsidRDefault="003D19A0" w:rsidP="00785795">
      <w:pPr>
        <w:pStyle w:val="ListParagraph"/>
        <w:numPr>
          <w:ilvl w:val="0"/>
          <w:numId w:val="34"/>
        </w:numPr>
      </w:pPr>
      <w:r w:rsidRPr="00785795">
        <w:rPr>
          <w:b/>
        </w:rPr>
        <w:t>Learnability</w:t>
      </w:r>
      <w:r>
        <w:t xml:space="preserve"> is the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02B744DD" w:rsidR="003D19A0" w:rsidRPr="00827C20" w:rsidRDefault="003D19A0" w:rsidP="00785795">
      <w:pPr>
        <w:pStyle w:val="ListParagraph"/>
        <w:numPr>
          <w:ilvl w:val="0"/>
          <w:numId w:val="34"/>
        </w:numPr>
      </w:pPr>
      <w:r w:rsidRPr="00785795">
        <w:rPr>
          <w:b/>
        </w:rPr>
        <w:t>User interface aesthetics</w:t>
      </w:r>
      <w:r>
        <w:t xml:space="preserve"> is the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4" w:name="_Toc332882832"/>
      <w:r>
        <w:t>Efficiency</w:t>
      </w:r>
      <w:r w:rsidR="00E507E2">
        <w:t xml:space="preserve"> key components</w:t>
      </w:r>
      <w:bookmarkEnd w:id="54"/>
    </w:p>
    <w:p w14:paraId="3D3183A2" w14:textId="3ADE68F8" w:rsidR="003B767F" w:rsidRPr="00795C1E" w:rsidRDefault="003B767F" w:rsidP="00654FE7">
      <w:pPr>
        <w:pStyle w:val="ListParagraph"/>
        <w:numPr>
          <w:ilvl w:val="0"/>
          <w:numId w:val="33"/>
        </w:numPr>
      </w:pPr>
      <w:r w:rsidRPr="00654FE7">
        <w:rPr>
          <w:b/>
        </w:rPr>
        <w:t>Fault tolerance</w:t>
      </w:r>
      <w:r>
        <w:t xml:space="preserve"> is the degree to which a system, product or component operates as intended despite the presence of hardware or software limits</w:t>
      </w:r>
      <w:bookmarkStart w:id="55" w:name="_Ref332720216"/>
      <w:r w:rsidR="00824170">
        <w:rPr>
          <w:rStyle w:val="FootnoteReference"/>
        </w:rPr>
        <w:footnoteReference w:id="6"/>
      </w:r>
      <w:bookmarkEnd w:id="55"/>
      <w:r>
        <w:t>.</w:t>
      </w:r>
    </w:p>
    <w:p w14:paraId="18D90621" w14:textId="5EFA5F79" w:rsidR="008E1F62" w:rsidRDefault="00D57D25" w:rsidP="00654FE7">
      <w:pPr>
        <w:pStyle w:val="ListParagraph"/>
        <w:numPr>
          <w:ilvl w:val="0"/>
          <w:numId w:val="33"/>
        </w:numPr>
      </w:pPr>
      <w:r w:rsidRPr="007947AC">
        <w:rPr>
          <w:b/>
        </w:rPr>
        <w:lastRenderedPageBreak/>
        <w:t>Responsiveness</w:t>
      </w:r>
      <w:r w:rsidR="003B7FBE">
        <w:t xml:space="preserve"> is the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56101F">
            <w:rPr>
              <w:noProof/>
              <w:lang w:val="en-US"/>
            </w:rPr>
            <w:t xml:space="preserve"> </w:t>
          </w:r>
          <w:r w:rsidR="0056101F" w:rsidRPr="0056101F">
            <w:rPr>
              <w:noProof/>
              <w:lang w:val="en-US"/>
            </w:rPr>
            <w:t>[</w:t>
          </w:r>
          <w:hyperlink w:anchor="HLi091" w:history="1">
            <w:r w:rsidR="0056101F" w:rsidRPr="0056101F">
              <w:rPr>
                <w:rStyle w:val="Tiitellehtautor"/>
                <w:noProof/>
                <w:lang w:val="en-US"/>
              </w:rPr>
              <w:t>24</w:t>
            </w:r>
          </w:hyperlink>
          <w:r w:rsidR="0056101F" w:rsidRPr="0056101F">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56101F">
            <w:rPr>
              <w:noProof/>
              <w:lang w:val="en-US"/>
            </w:rPr>
            <w:t xml:space="preserve"> </w:t>
          </w:r>
          <w:r w:rsidR="0056101F" w:rsidRPr="0056101F">
            <w:rPr>
              <w:noProof/>
              <w:lang w:val="en-US"/>
            </w:rPr>
            <w:t>[</w:t>
          </w:r>
          <w:hyperlink w:anchor="Yan02" w:history="1">
            <w:r w:rsidR="0056101F" w:rsidRPr="0056101F">
              <w:rPr>
                <w:rStyle w:val="Tiitellehtautor"/>
                <w:noProof/>
                <w:lang w:val="en-US"/>
              </w:rPr>
              <w:t>46</w:t>
            </w:r>
          </w:hyperlink>
          <w:r w:rsidR="0056101F" w:rsidRPr="0056101F">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56101F">
            <w:rPr>
              <w:noProof/>
              <w:lang w:val="en-US"/>
            </w:rPr>
            <w:t xml:space="preserve"> </w:t>
          </w:r>
          <w:r w:rsidR="0056101F" w:rsidRPr="0056101F">
            <w:rPr>
              <w:noProof/>
              <w:lang w:val="en-US"/>
            </w:rPr>
            <w:t>[</w:t>
          </w:r>
          <w:hyperlink w:anchor="GGL05" w:history="1">
            <w:r w:rsidR="0056101F" w:rsidRPr="0056101F">
              <w:rPr>
                <w:rStyle w:val="Tiitellehtautor"/>
                <w:noProof/>
                <w:lang w:val="en-US"/>
              </w:rPr>
              <w:t>26</w:t>
            </w:r>
          </w:hyperlink>
          <w:r w:rsidR="0056101F" w:rsidRPr="0056101F">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56101F">
            <w:rPr>
              <w:noProof/>
              <w:lang w:val="en-US"/>
            </w:rPr>
            <w:t xml:space="preserve"> </w:t>
          </w:r>
          <w:r w:rsidR="0056101F" w:rsidRPr="0056101F">
            <w:rPr>
              <w:noProof/>
              <w:lang w:val="en-US"/>
            </w:rPr>
            <w:t>[</w:t>
          </w:r>
          <w:hyperlink w:anchor="ECr07" w:history="1">
            <w:r w:rsidR="0056101F" w:rsidRPr="0056101F">
              <w:rPr>
                <w:rStyle w:val="Tiitellehtautor"/>
                <w:noProof/>
                <w:lang w:val="en-US"/>
              </w:rPr>
              <w:t>47</w:t>
            </w:r>
          </w:hyperlink>
          <w:r w:rsidR="0056101F" w:rsidRPr="0056101F">
            <w:rPr>
              <w:noProof/>
              <w:lang w:val="en-US"/>
            </w:rPr>
            <w:t>]</w:t>
          </w:r>
          <w:r w:rsidR="007F657B">
            <w:fldChar w:fldCharType="end"/>
          </w:r>
        </w:sdtContent>
      </w:sdt>
    </w:p>
    <w:p w14:paraId="4FD12331" w14:textId="32A3D1E2"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is the degree to which the response and processing times and throughput rates of a product or system, when performing its functions, meet r</w:t>
      </w:r>
      <w:r w:rsidRPr="00654FE7">
        <w:rPr>
          <w:lang w:val="en-US"/>
        </w:rPr>
        <w:t>e</w:t>
      </w:r>
      <w:r w:rsidRPr="00654FE7">
        <w:rPr>
          <w:lang w:val="en-US"/>
        </w:rPr>
        <w:t>quirements</w:t>
      </w:r>
      <w:r w:rsidR="000C0716">
        <w:rPr>
          <w:rStyle w:val="FootnoteReference"/>
          <w:lang w:val="en-US"/>
        </w:rPr>
        <w:footnoteReference w:id="7"/>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56101F" w:rsidRPr="0056101F">
            <w:rPr>
              <w:noProof/>
              <w:lang w:val="en-US"/>
            </w:rPr>
            <w:t>[</w:t>
          </w:r>
          <w:hyperlink w:anchor="MCO09" w:history="1">
            <w:r w:rsidR="0056101F" w:rsidRPr="0056101F">
              <w:rPr>
                <w:rStyle w:val="Tiitellehtautor"/>
                <w:noProof/>
                <w:lang w:val="en-US"/>
              </w:rPr>
              <w:t>48</w:t>
            </w:r>
          </w:hyperlink>
          <w:r w:rsidR="0056101F" w:rsidRPr="0056101F">
            <w:rPr>
              <w:noProof/>
              <w:lang w:val="en-US"/>
            </w:rPr>
            <w:t>]</w:t>
          </w:r>
          <w:r w:rsidR="00A80685">
            <w:rPr>
              <w:lang w:val="en-US"/>
            </w:rPr>
            <w:fldChar w:fldCharType="end"/>
          </w:r>
        </w:sdtContent>
      </w:sdt>
      <w:r w:rsidR="00A80685">
        <w:rPr>
          <w:lang w:val="en-US"/>
        </w:rPr>
        <w:t xml:space="preserve"> that lengthy process times may affect user sati</w:t>
      </w:r>
      <w:r w:rsidR="00A80685">
        <w:rPr>
          <w:lang w:val="en-US"/>
        </w:rPr>
        <w:t>s</w:t>
      </w:r>
      <w:r w:rsidR="00A80685">
        <w:rPr>
          <w:lang w:val="en-US"/>
        </w:rPr>
        <w:t>faction, user trust, and productivity negatively.</w:t>
      </w:r>
    </w:p>
    <w:p w14:paraId="1482470A" w14:textId="7D69EC93"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this term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56101F" w:rsidRPr="0056101F">
            <w:rPr>
              <w:noProof/>
              <w:lang w:val="en-US"/>
            </w:rPr>
            <w:t>[</w:t>
          </w:r>
          <w:hyperlink w:anchor="Int98" w:history="1">
            <w:r w:rsidR="0056101F" w:rsidRPr="0056101F">
              <w:rPr>
                <w:rStyle w:val="Tiitellehtautor"/>
                <w:noProof/>
                <w:lang w:val="en-US"/>
              </w:rPr>
              <w:t>49</w:t>
            </w:r>
          </w:hyperlink>
          <w:r w:rsidR="0056101F" w:rsidRPr="0056101F">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4636791D" w:rsidR="0067118C" w:rsidRDefault="0067118C" w:rsidP="00654FE7">
      <w:pPr>
        <w:pStyle w:val="ListParagraph"/>
        <w:numPr>
          <w:ilvl w:val="1"/>
          <w:numId w:val="33"/>
        </w:numPr>
      </w:pPr>
      <w:r w:rsidRPr="00654FE7">
        <w:rPr>
          <w:b/>
        </w:rPr>
        <w:t>Completeness</w:t>
      </w:r>
      <w:r>
        <w:t xml:space="preserve"> is the degree to which the set of functions covers all the specified tasks and user objectives</w:t>
      </w:r>
      <w:bookmarkStart w:id="56" w:name="_Ref332719043"/>
      <w:r>
        <w:rPr>
          <w:rStyle w:val="FootnoteReference"/>
        </w:rPr>
        <w:footnoteReference w:id="8"/>
      </w:r>
      <w:bookmarkEnd w:id="56"/>
      <w:r>
        <w:t>.</w:t>
      </w:r>
    </w:p>
    <w:p w14:paraId="58A27689" w14:textId="53C97D76" w:rsidR="006379F7" w:rsidRPr="00D57D25" w:rsidRDefault="006379F7" w:rsidP="00654FE7">
      <w:pPr>
        <w:pStyle w:val="ListParagraph"/>
        <w:numPr>
          <w:ilvl w:val="1"/>
          <w:numId w:val="33"/>
        </w:numPr>
      </w:pPr>
      <w:r w:rsidRPr="00654FE7">
        <w:rPr>
          <w:b/>
        </w:rPr>
        <w:t>Correctness</w:t>
      </w:r>
      <w:r>
        <w:t xml:space="preserve"> is the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7" w:name="_Toc332882833"/>
      <w:r>
        <w:t>Security</w:t>
      </w:r>
      <w:r w:rsidR="00E507E2">
        <w:t xml:space="preserve"> key components</w:t>
      </w:r>
      <w:bookmarkEnd w:id="57"/>
    </w:p>
    <w:p w14:paraId="0B3243D0" w14:textId="20051117" w:rsidR="0033378B" w:rsidRPr="0033378B" w:rsidRDefault="0033378B" w:rsidP="00664B49">
      <w:pPr>
        <w:pStyle w:val="ListParagraph"/>
        <w:numPr>
          <w:ilvl w:val="0"/>
          <w:numId w:val="32"/>
        </w:numPr>
      </w:pPr>
      <w:r w:rsidRPr="00664B49">
        <w:rPr>
          <w:b/>
        </w:rPr>
        <w:t xml:space="preserve">Safety </w:t>
      </w:r>
      <w:r w:rsidR="00ED55BA">
        <w:t>is the attribute of a system that it will not incur any catastrophic failures in the interval of time when it is</w:t>
      </w:r>
      <w:r w:rsidR="00AA3C7C">
        <w:t xml:space="preserve"> in</w:t>
      </w:r>
      <w:r w:rsidR="00ED55BA">
        <w:t xml:space="preserve"> use</w:t>
      </w:r>
      <w:r w:rsidR="00AA3C7C">
        <w:t>.</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56101F">
            <w:rPr>
              <w:noProof/>
              <w:lang w:val="en-US"/>
            </w:rPr>
            <w:t xml:space="preserve"> </w:t>
          </w:r>
          <w:r w:rsidR="0056101F" w:rsidRPr="0056101F">
            <w:rPr>
              <w:noProof/>
              <w:lang w:val="en-US"/>
            </w:rPr>
            <w:t>[</w:t>
          </w:r>
          <w:hyperlink w:anchor="BSI11" w:history="1">
            <w:r w:rsidR="0056101F" w:rsidRPr="0056101F">
              <w:rPr>
                <w:rStyle w:val="Tiitellehtautor"/>
                <w:noProof/>
                <w:lang w:val="en-US"/>
              </w:rPr>
              <w:t>10</w:t>
            </w:r>
          </w:hyperlink>
          <w:r w:rsidR="0056101F" w:rsidRPr="0056101F">
            <w:rPr>
              <w:noProof/>
              <w:lang w:val="en-US"/>
            </w:rPr>
            <w:t>]</w:t>
          </w:r>
          <w:r w:rsidR="00536858">
            <w:fldChar w:fldCharType="end"/>
          </w:r>
        </w:sdtContent>
      </w:sdt>
    </w:p>
    <w:p w14:paraId="202256DA" w14:textId="43516877" w:rsidR="00CD78FF" w:rsidRDefault="00CD78FF" w:rsidP="00664B49">
      <w:pPr>
        <w:pStyle w:val="ListParagraph"/>
        <w:numPr>
          <w:ilvl w:val="0"/>
          <w:numId w:val="32"/>
        </w:numPr>
      </w:pPr>
      <w:r w:rsidRPr="00664B49">
        <w:rPr>
          <w:b/>
        </w:rPr>
        <w:t>Authenticity</w:t>
      </w:r>
      <w:r>
        <w:t xml:space="preserve"> is the degree to which the identity of a subject or resource can be proved to be the one claimed</w:t>
      </w:r>
      <w:bookmarkStart w:id="58" w:name="_Ref332722138"/>
      <w:r w:rsidR="000F652A">
        <w:rPr>
          <w:rStyle w:val="FootnoteReference"/>
        </w:rPr>
        <w:footnoteReference w:id="9"/>
      </w:r>
      <w:bookmarkEnd w:id="58"/>
      <w:r>
        <w:t>.</w:t>
      </w:r>
    </w:p>
    <w:p w14:paraId="25DE7DAC" w14:textId="2585E44F" w:rsidR="00D74BAB" w:rsidRDefault="00380E1E" w:rsidP="00664B49">
      <w:pPr>
        <w:pStyle w:val="ListParagraph"/>
        <w:numPr>
          <w:ilvl w:val="0"/>
          <w:numId w:val="32"/>
        </w:numPr>
      </w:pPr>
      <w:r w:rsidRPr="003D3B3F">
        <w:rPr>
          <w:b/>
        </w:rPr>
        <w:lastRenderedPageBreak/>
        <w:t>Privacy</w:t>
      </w:r>
      <w:r>
        <w:t xml:space="preserve"> is the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56101F" w:rsidRPr="0056101F">
            <w:rPr>
              <w:noProof/>
              <w:lang w:val="en-US"/>
            </w:rPr>
            <w:t>[</w:t>
          </w:r>
          <w:hyperlink w:anchor="APa05" w:history="1">
            <w:r w:rsidR="0056101F" w:rsidRPr="0056101F">
              <w:rPr>
                <w:rStyle w:val="Tiitellehtautor"/>
                <w:noProof/>
                <w:lang w:val="en-US"/>
              </w:rPr>
              <w:t>42</w:t>
            </w:r>
          </w:hyperlink>
          <w:r w:rsidR="0056101F" w:rsidRPr="0056101F">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56101F">
            <w:rPr>
              <w:noProof/>
              <w:lang w:val="en-US"/>
            </w:rPr>
            <w:t xml:space="preserve"> </w:t>
          </w:r>
          <w:r w:rsidR="0056101F" w:rsidRPr="0056101F">
            <w:rPr>
              <w:noProof/>
              <w:lang w:val="en-US"/>
            </w:rPr>
            <w:t>[</w:t>
          </w:r>
          <w:hyperlink w:anchor="Had14" w:history="1">
            <w:r w:rsidR="0056101F" w:rsidRPr="0056101F">
              <w:rPr>
                <w:rStyle w:val="Tiitellehtautor"/>
                <w:noProof/>
                <w:lang w:val="en-US"/>
              </w:rPr>
              <w:t>12</w:t>
            </w:r>
          </w:hyperlink>
          <w:r w:rsidR="0056101F" w:rsidRPr="0056101F">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56101F">
            <w:rPr>
              <w:noProof/>
              <w:lang w:val="en-US"/>
            </w:rPr>
            <w:t xml:space="preserve"> </w:t>
          </w:r>
          <w:r w:rsidR="0056101F" w:rsidRPr="0056101F">
            <w:rPr>
              <w:noProof/>
              <w:lang w:val="en-US"/>
            </w:rPr>
            <w:t>[</w:t>
          </w:r>
          <w:hyperlink w:anchor="JEC06" w:history="1">
            <w:r w:rsidR="0056101F" w:rsidRPr="0056101F">
              <w:rPr>
                <w:rStyle w:val="Tiitellehtautor"/>
                <w:noProof/>
                <w:lang w:val="en-US"/>
              </w:rPr>
              <w:t>13</w:t>
            </w:r>
          </w:hyperlink>
          <w:r w:rsidR="0056101F" w:rsidRPr="0056101F">
            <w:rPr>
              <w:noProof/>
              <w:lang w:val="en-US"/>
            </w:rPr>
            <w:t>]</w:t>
          </w:r>
          <w:r w:rsidR="00276B6F">
            <w:fldChar w:fldCharType="end"/>
          </w:r>
        </w:sdtContent>
      </w:sdt>
      <w:r w:rsidR="003B49C0">
        <w:t xml:space="preserve">. </w:t>
      </w:r>
    </w:p>
    <w:p w14:paraId="5B52E373" w14:textId="77777777" w:rsidR="006D12F8" w:rsidRPr="0022597E" w:rsidRDefault="006D12F8" w:rsidP="00664B49">
      <w:pPr>
        <w:pStyle w:val="ListParagraph"/>
        <w:numPr>
          <w:ilvl w:val="0"/>
          <w:numId w:val="32"/>
        </w:numPr>
      </w:pPr>
      <w:r w:rsidRPr="00664B49">
        <w:rPr>
          <w:b/>
        </w:rPr>
        <w:t>Integrity</w:t>
      </w:r>
      <w:r>
        <w:t xml:space="preserve"> is the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38510F0F" w:rsidR="00345133" w:rsidRDefault="00BA4CF7" w:rsidP="00664B49">
      <w:pPr>
        <w:pStyle w:val="ListParagraph"/>
        <w:numPr>
          <w:ilvl w:val="0"/>
          <w:numId w:val="32"/>
        </w:numPr>
      </w:pPr>
      <w:r w:rsidRPr="00664B49">
        <w:rPr>
          <w:b/>
        </w:rPr>
        <w:t>Confidentiality</w:t>
      </w:r>
      <w:r>
        <w:t xml:space="preserve"> is the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9" w:name="_Toc332882834"/>
      <w:r>
        <w:t>Hypothesis</w:t>
      </w:r>
      <w:r w:rsidR="00EE3EC4">
        <w:t xml:space="preserve"> on AUES Key dimensional components</w:t>
      </w:r>
      <w:bookmarkEnd w:id="59"/>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w:lastRenderedPageBreak/>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FF78B4" w:rsidRDefault="00FF78B4"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7">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FF78B4" w:rsidRDefault="00FF78B4"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FF78B4" w:rsidRDefault="00FF78B4"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5"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ZXU9MCAAAX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sfZXU9MCAAAXBgAADgAAAAAAAAAAAAAAAAAsAgAAZHJzL2Uyb0Rv&#10;Yy54bWxQSwECLQAUAAYACAAAACEAL2+A+t4AAAAFAQAADwAAAAAAAAAAAAAAAAArBQAAZHJzL2Rv&#10;d25yZXYueG1sUEsFBgAAAAAEAAQA8wAAADYGAAAAAA==&#10;" filled="f" stroked="f">
                <v:textbox>
                  <w:txbxContent>
                    <w:p w14:paraId="75343AEB" w14:textId="0705D01E" w:rsidR="00FF78B4" w:rsidRDefault="00FF78B4"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7">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FF78B4" w:rsidRDefault="00FF78B4"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FF78B4" w:rsidRDefault="00FF78B4" w:rsidP="00825DFB">
                      <w:pPr>
                        <w:jc w:val="center"/>
                      </w:pPr>
                    </w:p>
                  </w:txbxContent>
                </v:textbox>
                <w10:anchorlock/>
              </v:shape>
            </w:pict>
          </mc:Fallback>
        </mc:AlternateContent>
      </w:r>
    </w:p>
    <w:p w14:paraId="2126AE6A" w14:textId="1B536B0A" w:rsidR="00340709" w:rsidRDefault="00340709" w:rsidP="004B4B66">
      <w:pPr>
        <w:pStyle w:val="Heading3"/>
      </w:pPr>
      <w:bookmarkStart w:id="60" w:name="_Toc332882835"/>
      <w:r>
        <w:t>Hypothesis series</w:t>
      </w:r>
      <w:bookmarkEnd w:id="60"/>
    </w:p>
    <w:p w14:paraId="5CE1105A" w14:textId="7CD331FE" w:rsidR="003803E0" w:rsidRDefault="003803E0" w:rsidP="00EE3EC4">
      <w:r w:rsidRPr="00706F24">
        <w:rPr>
          <w:b/>
        </w:rPr>
        <w:t>H</w:t>
      </w:r>
      <w:r w:rsidR="002A6A05" w:rsidRPr="00706F24">
        <w:rPr>
          <w:b/>
        </w:rPr>
        <w:t>4.7.1</w:t>
      </w:r>
      <w:r>
        <w:t>: Operability component contributes to degree of maturity.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lastRenderedPageBreak/>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61" w:name="_Toc332882836"/>
      <w:r>
        <w:t>Dependability</w:t>
      </w:r>
      <w:bookmarkEnd w:id="61"/>
    </w:p>
    <w:p w14:paraId="26C0C7E8" w14:textId="77777777" w:rsidR="002503D5" w:rsidRPr="002503D5" w:rsidRDefault="002503D5" w:rsidP="002503D5"/>
    <w:p w14:paraId="2C02687A" w14:textId="42DE9712" w:rsidR="00DF1EF1" w:rsidRDefault="00DF1EF1" w:rsidP="00DF1EF1">
      <w:pPr>
        <w:pStyle w:val="Heading2"/>
      </w:pPr>
      <w:bookmarkStart w:id="62" w:name="_Toc332882837"/>
      <w:r>
        <w:t>Conceptual Model</w:t>
      </w:r>
      <w:bookmarkEnd w:id="62"/>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FF78B4" w:rsidRDefault="00FF78B4"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8">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FF78B4" w:rsidRDefault="00FF78B4"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FF78B4" w:rsidRDefault="00FF78B4"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46"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2my9I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" filled="f" stroked="f">
                <v:textbox>
                  <w:txbxContent>
                    <w:p w14:paraId="34645342" w14:textId="78929843" w:rsidR="00FF78B4" w:rsidRDefault="00FF78B4"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8">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FF78B4" w:rsidRDefault="00FF78B4"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FF78B4" w:rsidRDefault="00FF78B4" w:rsidP="006A2E06"/>
                  </w:txbxContent>
                </v:textbox>
                <w10:anchorlock/>
              </v:shape>
            </w:pict>
          </mc:Fallback>
        </mc:AlternateContent>
      </w:r>
    </w:p>
    <w:p w14:paraId="0559087D" w14:textId="416BCCAA" w:rsidR="007106C6" w:rsidRDefault="007106C6" w:rsidP="000D4421">
      <w:r>
        <w:lastRenderedPageBreak/>
        <w:t>Table 2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3" w:name="_Toc332882838"/>
      <w:r>
        <w:lastRenderedPageBreak/>
        <w:t>Apply</w:t>
      </w:r>
      <w:r w:rsidR="00E54189">
        <w:t>ing conceptual model on selected Estonian e-services</w:t>
      </w:r>
      <w:bookmarkEnd w:id="63"/>
    </w:p>
    <w:p w14:paraId="22F679E2" w14:textId="7E81DDD1" w:rsidR="003C6464" w:rsidRDefault="003C6464" w:rsidP="003C6464">
      <w:pPr>
        <w:pStyle w:val="Heading2"/>
      </w:pPr>
      <w:bookmarkStart w:id="64" w:name="_Toc332882839"/>
      <w:r>
        <w:t xml:space="preserve">Estonian e-service 1: </w:t>
      </w:r>
      <w:r w:rsidR="00A52DB9">
        <w:t>Digital Prescription</w:t>
      </w:r>
      <w:bookmarkEnd w:id="64"/>
    </w:p>
    <w:p w14:paraId="64AE932A" w14:textId="57279B94" w:rsidR="003C6464" w:rsidRDefault="003C6464" w:rsidP="003C6464">
      <w:pPr>
        <w:pStyle w:val="Heading2"/>
      </w:pPr>
      <w:bookmarkStart w:id="65" w:name="_Toc332882840"/>
      <w:r>
        <w:t>Estonian e-service 2:</w:t>
      </w:r>
      <w:r w:rsidR="00A52DB9">
        <w:t xml:space="preserve"> X-Road services for citizens via eesti.ee</w:t>
      </w:r>
      <w:bookmarkEnd w:id="65"/>
    </w:p>
    <w:p w14:paraId="61030F84" w14:textId="6EB886A5" w:rsidR="003C6464" w:rsidRDefault="003C6464" w:rsidP="003C6464">
      <w:pPr>
        <w:pStyle w:val="Heading2"/>
      </w:pPr>
      <w:bookmarkStart w:id="66" w:name="_Toc332882841"/>
      <w:r>
        <w:t>Methodology</w:t>
      </w:r>
      <w:bookmarkEnd w:id="66"/>
    </w:p>
    <w:p w14:paraId="2CAC17E3" w14:textId="611D1D94" w:rsidR="00661C70" w:rsidRPr="00661C70" w:rsidRDefault="00661C70" w:rsidP="00661C70">
      <w:pPr>
        <w:pStyle w:val="Heading2"/>
      </w:pPr>
      <w:bookmarkStart w:id="67" w:name="_Toc332882842"/>
      <w:r>
        <w:t>Scope</w:t>
      </w:r>
      <w:bookmarkEnd w:id="67"/>
    </w:p>
    <w:p w14:paraId="6A0E8248" w14:textId="49A90645" w:rsidR="00661C70" w:rsidRPr="00661C70" w:rsidRDefault="00661C70" w:rsidP="00661C70">
      <w:pPr>
        <w:pStyle w:val="Heading2"/>
      </w:pPr>
      <w:bookmarkStart w:id="68" w:name="_Toc332882843"/>
      <w:r>
        <w:t>Limitations</w:t>
      </w:r>
      <w:bookmarkEnd w:id="68"/>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9" w:name="_Toc332882844"/>
      <w:r>
        <w:lastRenderedPageBreak/>
        <w:t>Results</w:t>
      </w:r>
      <w:r w:rsidR="00661C70">
        <w:t xml:space="preserve"> and discussion</w:t>
      </w:r>
      <w:bookmarkEnd w:id="69"/>
      <w:r w:rsidR="00661C70">
        <w:t xml:space="preserve"> </w:t>
      </w:r>
    </w:p>
    <w:p w14:paraId="66CDF01D" w14:textId="6C629583" w:rsidR="00382FE2" w:rsidRDefault="00225E72" w:rsidP="00382FE2">
      <w:pPr>
        <w:pStyle w:val="Heading2"/>
      </w:pPr>
      <w:bookmarkStart w:id="70" w:name="_Toc332882845"/>
      <w:r>
        <w:t>Results</w:t>
      </w:r>
      <w:bookmarkEnd w:id="70"/>
    </w:p>
    <w:p w14:paraId="27E9D47A" w14:textId="68C019D6" w:rsidR="00A66901" w:rsidRPr="00A66901" w:rsidRDefault="00661C70" w:rsidP="00A66901">
      <w:pPr>
        <w:pStyle w:val="Heading2"/>
      </w:pPr>
      <w:bookmarkStart w:id="71" w:name="_Toc332882846"/>
      <w:r>
        <w:t>Discussion</w:t>
      </w:r>
      <w:bookmarkEnd w:id="71"/>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2" w:name="_Toc332882847"/>
      <w:r>
        <w:lastRenderedPageBreak/>
        <w:t>Conclusions and future work</w:t>
      </w:r>
      <w:bookmarkEnd w:id="72"/>
    </w:p>
    <w:p w14:paraId="5CA85165" w14:textId="77777777" w:rsidR="00225E72" w:rsidRDefault="00225E72" w:rsidP="00225E72"/>
    <w:p w14:paraId="40478388" w14:textId="64B958B7" w:rsidR="00225E72" w:rsidRDefault="00225E72" w:rsidP="00225E72">
      <w:pPr>
        <w:pStyle w:val="Heading2"/>
      </w:pPr>
      <w:bookmarkStart w:id="73" w:name="_Toc332882848"/>
      <w:r>
        <w:t>Conclusions</w:t>
      </w:r>
      <w:bookmarkEnd w:id="73"/>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56101F" w:rsidRPr="0056101F">
            <w:rPr>
              <w:noProof/>
              <w:lang w:val="en-US"/>
            </w:rPr>
            <w:t>[</w:t>
          </w:r>
          <w:hyperlink w:anchor="ELo12" w:history="1">
            <w:r w:rsidR="0056101F" w:rsidRPr="0056101F">
              <w:rPr>
                <w:rStyle w:val="Tiitellehtautor"/>
                <w:noProof/>
                <w:lang w:val="en-US"/>
              </w:rPr>
              <w:t>8</w:t>
            </w:r>
          </w:hyperlink>
          <w:r w:rsidR="0056101F" w:rsidRPr="0056101F">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4" w:name="_Toc332882849"/>
      <w:r>
        <w:t>Future work</w:t>
      </w:r>
      <w:bookmarkEnd w:id="74"/>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Pr="004B37D6" w:rsidRDefault="0013731F" w:rsidP="004B37D6">
      <w:r>
        <w:t>To see how the ISO/IEC 25012 standard (model for data quality) could be a complement to this work remains as future work as well.</w:t>
      </w:r>
    </w:p>
    <w:p w14:paraId="0403E601" w14:textId="77777777" w:rsidR="005268D3" w:rsidRPr="00B27115" w:rsidRDefault="002065CD" w:rsidP="00B65B50">
      <w:pPr>
        <w:pStyle w:val="Heading1"/>
        <w:numPr>
          <w:ilvl w:val="0"/>
          <w:numId w:val="0"/>
        </w:numPr>
      </w:pPr>
      <w:bookmarkStart w:id="75" w:name="_Toc165742637"/>
      <w:bookmarkStart w:id="76" w:name="_Toc165745807"/>
      <w:bookmarkStart w:id="77" w:name="_Toc165746100"/>
      <w:bookmarkStart w:id="78" w:name="_Toc332882850"/>
      <w:bookmarkEnd w:id="75"/>
      <w:bookmarkEnd w:id="76"/>
      <w:bookmarkEnd w:id="77"/>
      <w:r w:rsidRPr="002065CD">
        <w:lastRenderedPageBreak/>
        <w:t>References</w:t>
      </w:r>
      <w:bookmarkEnd w:id="78"/>
    </w:p>
    <w:sdt>
      <w:sdtPr>
        <w:rPr>
          <w:rFonts w:asciiTheme="majorHAnsi" w:eastAsiaTheme="majorEastAsia" w:hAnsiTheme="majorHAnsi" w:cstheme="majorBidi"/>
          <w:b/>
          <w:bCs/>
          <w:sz w:val="28"/>
          <w:szCs w:val="28"/>
          <w:lang w:val="en-GB"/>
          <w14:ligatures w14:val="standardContextual"/>
        </w:rPr>
        <w:id w:val="25567878"/>
        <w:bibliography/>
      </w:sdtPr>
      <w:sdtContent>
        <w:p w14:paraId="0C5B2CB0" w14:textId="77777777" w:rsidR="0056101F" w:rsidRDefault="00156940" w:rsidP="0056101F">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56101F">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56101F" w14:paraId="7E1D8D26" w14:textId="77777777" w:rsidTr="0056101F">
            <w:trPr>
              <w:tblCellSpacing w:w="15" w:type="dxa"/>
            </w:trPr>
            <w:tc>
              <w:tcPr>
                <w:tcW w:w="0" w:type="auto"/>
                <w:hideMark/>
              </w:tcPr>
              <w:p w14:paraId="20CE163C" w14:textId="77777777" w:rsidR="0056101F" w:rsidRDefault="0056101F">
                <w:pPr>
                  <w:pStyle w:val="Bibliography"/>
                  <w:jc w:val="right"/>
                  <w:rPr>
                    <w:rFonts w:cs="Times New Roman"/>
                    <w:noProof/>
                  </w:rPr>
                </w:pPr>
                <w:bookmarkStart w:id="79" w:name="Juk10"/>
                <w:r>
                  <w:rPr>
                    <w:rFonts w:cs="Times New Roman"/>
                    <w:noProof/>
                  </w:rPr>
                  <w:t>[1]</w:t>
                </w:r>
                <w:bookmarkEnd w:id="79"/>
              </w:p>
            </w:tc>
            <w:tc>
              <w:tcPr>
                <w:tcW w:w="0" w:type="auto"/>
                <w:hideMark/>
              </w:tcPr>
              <w:p w14:paraId="1D37BB6A" w14:textId="77777777" w:rsidR="0056101F" w:rsidRDefault="0056101F">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56101F" w14:paraId="2FDABA7F" w14:textId="77777777" w:rsidTr="0056101F">
            <w:trPr>
              <w:tblCellSpacing w:w="15" w:type="dxa"/>
            </w:trPr>
            <w:tc>
              <w:tcPr>
                <w:tcW w:w="0" w:type="auto"/>
                <w:hideMark/>
              </w:tcPr>
              <w:p w14:paraId="4EBCDB1F" w14:textId="77777777" w:rsidR="0056101F" w:rsidRDefault="0056101F">
                <w:pPr>
                  <w:pStyle w:val="Bibliography"/>
                  <w:jc w:val="right"/>
                  <w:rPr>
                    <w:rFonts w:cs="Times New Roman"/>
                    <w:noProof/>
                  </w:rPr>
                </w:pPr>
                <w:bookmarkStart w:id="80" w:name="APa85"/>
                <w:r>
                  <w:rPr>
                    <w:rFonts w:cs="Times New Roman"/>
                    <w:noProof/>
                  </w:rPr>
                  <w:t>[2]</w:t>
                </w:r>
                <w:bookmarkEnd w:id="80"/>
              </w:p>
            </w:tc>
            <w:tc>
              <w:tcPr>
                <w:tcW w:w="0" w:type="auto"/>
                <w:hideMark/>
              </w:tcPr>
              <w:p w14:paraId="3E2F18E4" w14:textId="77777777" w:rsidR="0056101F" w:rsidRDefault="0056101F">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56101F" w14:paraId="4E246D0F" w14:textId="77777777" w:rsidTr="0056101F">
            <w:trPr>
              <w:tblCellSpacing w:w="15" w:type="dxa"/>
            </w:trPr>
            <w:tc>
              <w:tcPr>
                <w:tcW w:w="0" w:type="auto"/>
                <w:hideMark/>
              </w:tcPr>
              <w:p w14:paraId="7531618A" w14:textId="77777777" w:rsidR="0056101F" w:rsidRDefault="0056101F">
                <w:pPr>
                  <w:pStyle w:val="Bibliography"/>
                  <w:jc w:val="right"/>
                  <w:rPr>
                    <w:rFonts w:cs="Times New Roman"/>
                    <w:noProof/>
                  </w:rPr>
                </w:pPr>
                <w:r>
                  <w:rPr>
                    <w:rFonts w:cs="Times New Roman"/>
                    <w:noProof/>
                  </w:rPr>
                  <w:t>[3]</w:t>
                </w:r>
              </w:p>
            </w:tc>
            <w:tc>
              <w:tcPr>
                <w:tcW w:w="0" w:type="auto"/>
                <w:hideMark/>
              </w:tcPr>
              <w:p w14:paraId="0277EF4F" w14:textId="77777777" w:rsidR="0056101F" w:rsidRDefault="0056101F">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56101F" w14:paraId="6C6A18C3" w14:textId="77777777" w:rsidTr="0056101F">
            <w:trPr>
              <w:tblCellSpacing w:w="15" w:type="dxa"/>
            </w:trPr>
            <w:tc>
              <w:tcPr>
                <w:tcW w:w="0" w:type="auto"/>
                <w:hideMark/>
              </w:tcPr>
              <w:p w14:paraId="6678BD9A" w14:textId="77777777" w:rsidR="0056101F" w:rsidRDefault="0056101F">
                <w:pPr>
                  <w:pStyle w:val="Bibliography"/>
                  <w:jc w:val="right"/>
                  <w:rPr>
                    <w:rFonts w:cs="Times New Roman"/>
                    <w:noProof/>
                  </w:rPr>
                </w:pPr>
                <w:r>
                  <w:rPr>
                    <w:rFonts w:cs="Times New Roman"/>
                    <w:noProof/>
                  </w:rPr>
                  <w:t>[4]</w:t>
                </w:r>
              </w:p>
            </w:tc>
            <w:tc>
              <w:tcPr>
                <w:tcW w:w="0" w:type="auto"/>
                <w:hideMark/>
              </w:tcPr>
              <w:p w14:paraId="410EB608" w14:textId="77777777" w:rsidR="0056101F" w:rsidRDefault="0056101F">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56101F" w14:paraId="7D8CD868" w14:textId="77777777" w:rsidTr="0056101F">
            <w:trPr>
              <w:tblCellSpacing w:w="15" w:type="dxa"/>
            </w:trPr>
            <w:tc>
              <w:tcPr>
                <w:tcW w:w="0" w:type="auto"/>
                <w:hideMark/>
              </w:tcPr>
              <w:p w14:paraId="3D44D219" w14:textId="77777777" w:rsidR="0056101F" w:rsidRDefault="0056101F">
                <w:pPr>
                  <w:pStyle w:val="Bibliography"/>
                  <w:jc w:val="right"/>
                  <w:rPr>
                    <w:rFonts w:cs="Times New Roman"/>
                    <w:noProof/>
                  </w:rPr>
                </w:pPr>
                <w:r>
                  <w:rPr>
                    <w:rFonts w:cs="Times New Roman"/>
                    <w:noProof/>
                  </w:rPr>
                  <w:t>[5]</w:t>
                </w:r>
              </w:p>
            </w:tc>
            <w:tc>
              <w:tcPr>
                <w:tcW w:w="0" w:type="auto"/>
                <w:hideMark/>
              </w:tcPr>
              <w:p w14:paraId="143CDA3B" w14:textId="77777777" w:rsidR="0056101F" w:rsidRDefault="0056101F">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56101F" w14:paraId="17F7CE71" w14:textId="77777777" w:rsidTr="0056101F">
            <w:trPr>
              <w:tblCellSpacing w:w="15" w:type="dxa"/>
            </w:trPr>
            <w:tc>
              <w:tcPr>
                <w:tcW w:w="0" w:type="auto"/>
                <w:hideMark/>
              </w:tcPr>
              <w:p w14:paraId="1F56F8DB" w14:textId="77777777" w:rsidR="0056101F" w:rsidRDefault="0056101F">
                <w:pPr>
                  <w:pStyle w:val="Bibliography"/>
                  <w:jc w:val="right"/>
                  <w:rPr>
                    <w:rFonts w:cs="Times New Roman"/>
                    <w:noProof/>
                  </w:rPr>
                </w:pPr>
                <w:r>
                  <w:rPr>
                    <w:rFonts w:cs="Times New Roman"/>
                    <w:noProof/>
                  </w:rPr>
                  <w:t>[6]</w:t>
                </w:r>
              </w:p>
            </w:tc>
            <w:tc>
              <w:tcPr>
                <w:tcW w:w="0" w:type="auto"/>
                <w:hideMark/>
              </w:tcPr>
              <w:p w14:paraId="6695B2C3" w14:textId="77777777" w:rsidR="0056101F" w:rsidRDefault="0056101F">
                <w:pPr>
                  <w:pStyle w:val="Bibliography"/>
                  <w:rPr>
                    <w:rFonts w:cs="Times New Roman"/>
                    <w:noProof/>
                  </w:rPr>
                </w:pPr>
                <w:r>
                  <w:rPr>
                    <w:rFonts w:cs="Times New Roman"/>
                    <w:noProof/>
                  </w:rPr>
                  <w:t>Mayte Herrera, Ma Ángeles Moraga, Ismael Caballero, and Coral Calero, "Quality in use model for web portals (QiUWeP)," n.d.</w:t>
                </w:r>
              </w:p>
            </w:tc>
          </w:tr>
          <w:tr w:rsidR="0056101F" w14:paraId="127C1B0F" w14:textId="77777777" w:rsidTr="0056101F">
            <w:trPr>
              <w:tblCellSpacing w:w="15" w:type="dxa"/>
            </w:trPr>
            <w:tc>
              <w:tcPr>
                <w:tcW w:w="0" w:type="auto"/>
                <w:hideMark/>
              </w:tcPr>
              <w:p w14:paraId="18B7723C" w14:textId="77777777" w:rsidR="0056101F" w:rsidRDefault="0056101F">
                <w:pPr>
                  <w:pStyle w:val="Bibliography"/>
                  <w:jc w:val="right"/>
                  <w:rPr>
                    <w:rFonts w:cs="Times New Roman"/>
                    <w:noProof/>
                  </w:rPr>
                </w:pPr>
                <w:bookmarkStart w:id="81" w:name="GPi"/>
                <w:r>
                  <w:rPr>
                    <w:rFonts w:cs="Times New Roman"/>
                    <w:noProof/>
                  </w:rPr>
                  <w:t>[7]</w:t>
                </w:r>
                <w:bookmarkEnd w:id="81"/>
              </w:p>
            </w:tc>
            <w:tc>
              <w:tcPr>
                <w:tcW w:w="0" w:type="auto"/>
                <w:hideMark/>
              </w:tcPr>
              <w:p w14:paraId="50A62F94" w14:textId="77777777" w:rsidR="0056101F" w:rsidRDefault="0056101F">
                <w:pPr>
                  <w:pStyle w:val="Bibliography"/>
                  <w:rPr>
                    <w:rFonts w:cs="Times New Roman"/>
                    <w:noProof/>
                  </w:rPr>
                </w:pPr>
                <w:r>
                  <w:rPr>
                    <w:rFonts w:cs="Times New Roman"/>
                    <w:noProof/>
                  </w:rPr>
                  <w:t>G. Piccinelli and E. Stammers, "From E-Processess to E-Networks: an E-Service-oriented approach".</w:t>
                </w:r>
              </w:p>
            </w:tc>
          </w:tr>
          <w:tr w:rsidR="0056101F" w14:paraId="6CEDB9D7" w14:textId="77777777" w:rsidTr="0056101F">
            <w:trPr>
              <w:tblCellSpacing w:w="15" w:type="dxa"/>
            </w:trPr>
            <w:tc>
              <w:tcPr>
                <w:tcW w:w="0" w:type="auto"/>
                <w:hideMark/>
              </w:tcPr>
              <w:p w14:paraId="3E26BD34" w14:textId="77777777" w:rsidR="0056101F" w:rsidRDefault="0056101F">
                <w:pPr>
                  <w:pStyle w:val="Bibliography"/>
                  <w:jc w:val="right"/>
                  <w:rPr>
                    <w:rFonts w:cs="Times New Roman"/>
                    <w:noProof/>
                  </w:rPr>
                </w:pPr>
                <w:r>
                  <w:rPr>
                    <w:rFonts w:cs="Times New Roman"/>
                    <w:noProof/>
                  </w:rPr>
                  <w:t>[8]</w:t>
                </w:r>
              </w:p>
            </w:tc>
            <w:tc>
              <w:tcPr>
                <w:tcW w:w="0" w:type="auto"/>
                <w:hideMark/>
              </w:tcPr>
              <w:p w14:paraId="6F355AEA" w14:textId="77777777" w:rsidR="0056101F" w:rsidRDefault="0056101F">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56101F" w14:paraId="6522C609" w14:textId="77777777" w:rsidTr="0056101F">
            <w:trPr>
              <w:tblCellSpacing w:w="15" w:type="dxa"/>
            </w:trPr>
            <w:tc>
              <w:tcPr>
                <w:tcW w:w="0" w:type="auto"/>
                <w:hideMark/>
              </w:tcPr>
              <w:p w14:paraId="76FF709A" w14:textId="77777777" w:rsidR="0056101F" w:rsidRDefault="0056101F">
                <w:pPr>
                  <w:pStyle w:val="Bibliography"/>
                  <w:jc w:val="right"/>
                  <w:rPr>
                    <w:rFonts w:cs="Times New Roman"/>
                    <w:noProof/>
                  </w:rPr>
                </w:pPr>
                <w:r>
                  <w:rPr>
                    <w:rFonts w:cs="Times New Roman"/>
                    <w:noProof/>
                  </w:rPr>
                  <w:t>[9]</w:t>
                </w:r>
              </w:p>
            </w:tc>
            <w:tc>
              <w:tcPr>
                <w:tcW w:w="0" w:type="auto"/>
                <w:hideMark/>
              </w:tcPr>
              <w:p w14:paraId="408FBBC2" w14:textId="77777777" w:rsidR="0056101F" w:rsidRDefault="0056101F">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56101F" w14:paraId="724CD299" w14:textId="77777777" w:rsidTr="0056101F">
            <w:trPr>
              <w:tblCellSpacing w:w="15" w:type="dxa"/>
            </w:trPr>
            <w:tc>
              <w:tcPr>
                <w:tcW w:w="0" w:type="auto"/>
                <w:hideMark/>
              </w:tcPr>
              <w:p w14:paraId="021428D5" w14:textId="77777777" w:rsidR="0056101F" w:rsidRDefault="0056101F">
                <w:pPr>
                  <w:pStyle w:val="Bibliography"/>
                  <w:jc w:val="right"/>
                  <w:rPr>
                    <w:rFonts w:cs="Times New Roman"/>
                    <w:noProof/>
                  </w:rPr>
                </w:pPr>
                <w:bookmarkStart w:id="82" w:name="BSI11"/>
                <w:r>
                  <w:rPr>
                    <w:rFonts w:cs="Times New Roman"/>
                    <w:noProof/>
                  </w:rPr>
                  <w:t>[10]</w:t>
                </w:r>
                <w:bookmarkEnd w:id="82"/>
              </w:p>
            </w:tc>
            <w:tc>
              <w:tcPr>
                <w:tcW w:w="0" w:type="auto"/>
                <w:hideMark/>
              </w:tcPr>
              <w:p w14:paraId="5A6F1386" w14:textId="77777777" w:rsidR="0056101F" w:rsidRDefault="0056101F">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56101F" w14:paraId="0EF2D378" w14:textId="77777777" w:rsidTr="0056101F">
            <w:trPr>
              <w:tblCellSpacing w:w="15" w:type="dxa"/>
            </w:trPr>
            <w:tc>
              <w:tcPr>
                <w:tcW w:w="0" w:type="auto"/>
                <w:hideMark/>
              </w:tcPr>
              <w:p w14:paraId="08381D0A" w14:textId="77777777" w:rsidR="0056101F" w:rsidRDefault="0056101F">
                <w:pPr>
                  <w:pStyle w:val="Bibliography"/>
                  <w:jc w:val="right"/>
                  <w:rPr>
                    <w:rFonts w:cs="Times New Roman"/>
                    <w:noProof/>
                  </w:rPr>
                </w:pPr>
                <w:r>
                  <w:rPr>
                    <w:rFonts w:cs="Times New Roman"/>
                    <w:noProof/>
                  </w:rPr>
                  <w:t>[11]</w:t>
                </w:r>
              </w:p>
            </w:tc>
            <w:tc>
              <w:tcPr>
                <w:tcW w:w="0" w:type="auto"/>
                <w:hideMark/>
              </w:tcPr>
              <w:p w14:paraId="6BBEBA02" w14:textId="77777777" w:rsidR="0056101F" w:rsidRDefault="0056101F">
                <w:pPr>
                  <w:pStyle w:val="Bibliography"/>
                  <w:rPr>
                    <w:rFonts w:cs="Times New Roman"/>
                    <w:noProof/>
                  </w:rPr>
                </w:pPr>
                <w:r>
                  <w:rPr>
                    <w:rFonts w:cs="Times New Roman"/>
                    <w:noProof/>
                  </w:rPr>
                  <w:t>Mohammed Ateeq, Ahmad Kamil, and Shuib Basri, "Conceptual model for measuring e-government service quality".</w:t>
                </w:r>
              </w:p>
            </w:tc>
          </w:tr>
          <w:tr w:rsidR="0056101F" w14:paraId="29306B02" w14:textId="77777777" w:rsidTr="0056101F">
            <w:trPr>
              <w:tblCellSpacing w:w="15" w:type="dxa"/>
            </w:trPr>
            <w:tc>
              <w:tcPr>
                <w:tcW w:w="0" w:type="auto"/>
                <w:hideMark/>
              </w:tcPr>
              <w:p w14:paraId="14A75613" w14:textId="77777777" w:rsidR="0056101F" w:rsidRDefault="0056101F">
                <w:pPr>
                  <w:pStyle w:val="Bibliography"/>
                  <w:jc w:val="right"/>
                  <w:rPr>
                    <w:rFonts w:cs="Times New Roman"/>
                    <w:noProof/>
                  </w:rPr>
                </w:pPr>
                <w:r>
                  <w:rPr>
                    <w:rFonts w:cs="Times New Roman"/>
                    <w:noProof/>
                  </w:rPr>
                  <w:t>[12]</w:t>
                </w:r>
              </w:p>
            </w:tc>
            <w:tc>
              <w:tcPr>
                <w:tcW w:w="0" w:type="auto"/>
                <w:hideMark/>
              </w:tcPr>
              <w:p w14:paraId="729DC235" w14:textId="77777777" w:rsidR="0056101F" w:rsidRDefault="0056101F">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56101F" w14:paraId="5FFE458F" w14:textId="77777777" w:rsidTr="0056101F">
            <w:trPr>
              <w:tblCellSpacing w:w="15" w:type="dxa"/>
            </w:trPr>
            <w:tc>
              <w:tcPr>
                <w:tcW w:w="0" w:type="auto"/>
                <w:hideMark/>
              </w:tcPr>
              <w:p w14:paraId="4185FA07" w14:textId="77777777" w:rsidR="0056101F" w:rsidRDefault="0056101F">
                <w:pPr>
                  <w:pStyle w:val="Bibliography"/>
                  <w:jc w:val="right"/>
                  <w:rPr>
                    <w:rFonts w:cs="Times New Roman"/>
                    <w:noProof/>
                  </w:rPr>
                </w:pPr>
                <w:r>
                  <w:rPr>
                    <w:rFonts w:cs="Times New Roman"/>
                    <w:noProof/>
                  </w:rPr>
                  <w:t>[13]</w:t>
                </w:r>
              </w:p>
            </w:tc>
            <w:tc>
              <w:tcPr>
                <w:tcW w:w="0" w:type="auto"/>
                <w:hideMark/>
              </w:tcPr>
              <w:p w14:paraId="4BD5B143" w14:textId="77777777" w:rsidR="0056101F" w:rsidRDefault="0056101F">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56101F" w14:paraId="7E8F58A6" w14:textId="77777777" w:rsidTr="0056101F">
            <w:trPr>
              <w:tblCellSpacing w:w="15" w:type="dxa"/>
            </w:trPr>
            <w:tc>
              <w:tcPr>
                <w:tcW w:w="0" w:type="auto"/>
                <w:hideMark/>
              </w:tcPr>
              <w:p w14:paraId="38BF6035" w14:textId="77777777" w:rsidR="0056101F" w:rsidRDefault="0056101F">
                <w:pPr>
                  <w:pStyle w:val="Bibliography"/>
                  <w:jc w:val="right"/>
                  <w:rPr>
                    <w:rFonts w:cs="Times New Roman"/>
                    <w:noProof/>
                  </w:rPr>
                </w:pPr>
                <w:r>
                  <w:rPr>
                    <w:rFonts w:cs="Times New Roman"/>
                    <w:noProof/>
                  </w:rPr>
                  <w:lastRenderedPageBreak/>
                  <w:t>[14]</w:t>
                </w:r>
              </w:p>
            </w:tc>
            <w:tc>
              <w:tcPr>
                <w:tcW w:w="0" w:type="auto"/>
                <w:hideMark/>
              </w:tcPr>
              <w:p w14:paraId="20DAA241" w14:textId="77777777" w:rsidR="0056101F" w:rsidRDefault="0056101F">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56101F" w14:paraId="0E903FA0" w14:textId="77777777" w:rsidTr="0056101F">
            <w:trPr>
              <w:tblCellSpacing w:w="15" w:type="dxa"/>
            </w:trPr>
            <w:tc>
              <w:tcPr>
                <w:tcW w:w="0" w:type="auto"/>
                <w:hideMark/>
              </w:tcPr>
              <w:p w14:paraId="5C48CB9E" w14:textId="77777777" w:rsidR="0056101F" w:rsidRDefault="0056101F">
                <w:pPr>
                  <w:pStyle w:val="Bibliography"/>
                  <w:jc w:val="right"/>
                  <w:rPr>
                    <w:rFonts w:cs="Times New Roman"/>
                    <w:noProof/>
                  </w:rPr>
                </w:pPr>
                <w:bookmarkStart w:id="83" w:name="Zei01"/>
                <w:r>
                  <w:rPr>
                    <w:rFonts w:cs="Times New Roman"/>
                    <w:noProof/>
                  </w:rPr>
                  <w:t>[15]</w:t>
                </w:r>
                <w:bookmarkEnd w:id="83"/>
              </w:p>
            </w:tc>
            <w:tc>
              <w:tcPr>
                <w:tcW w:w="0" w:type="auto"/>
                <w:hideMark/>
              </w:tcPr>
              <w:p w14:paraId="6FB85B37" w14:textId="77777777" w:rsidR="0056101F" w:rsidRDefault="0056101F">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56101F" w14:paraId="34A0949A" w14:textId="77777777" w:rsidTr="0056101F">
            <w:trPr>
              <w:tblCellSpacing w:w="15" w:type="dxa"/>
            </w:trPr>
            <w:tc>
              <w:tcPr>
                <w:tcW w:w="0" w:type="auto"/>
                <w:hideMark/>
              </w:tcPr>
              <w:p w14:paraId="4EE58D4E" w14:textId="77777777" w:rsidR="0056101F" w:rsidRDefault="0056101F">
                <w:pPr>
                  <w:pStyle w:val="Bibliography"/>
                  <w:jc w:val="right"/>
                  <w:rPr>
                    <w:rFonts w:cs="Times New Roman"/>
                    <w:noProof/>
                  </w:rPr>
                </w:pPr>
                <w:bookmarkStart w:id="84" w:name="Cox01"/>
                <w:r>
                  <w:rPr>
                    <w:rFonts w:cs="Times New Roman"/>
                    <w:noProof/>
                  </w:rPr>
                  <w:t>[16]</w:t>
                </w:r>
                <w:bookmarkEnd w:id="84"/>
              </w:p>
            </w:tc>
            <w:tc>
              <w:tcPr>
                <w:tcW w:w="0" w:type="auto"/>
                <w:hideMark/>
              </w:tcPr>
              <w:p w14:paraId="576ABB4E" w14:textId="77777777" w:rsidR="0056101F" w:rsidRDefault="0056101F">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56101F" w14:paraId="6F2C6BB0" w14:textId="77777777" w:rsidTr="0056101F">
            <w:trPr>
              <w:tblCellSpacing w:w="15" w:type="dxa"/>
            </w:trPr>
            <w:tc>
              <w:tcPr>
                <w:tcW w:w="0" w:type="auto"/>
                <w:hideMark/>
              </w:tcPr>
              <w:p w14:paraId="0F7195B1" w14:textId="77777777" w:rsidR="0056101F" w:rsidRDefault="0056101F">
                <w:pPr>
                  <w:pStyle w:val="Bibliography"/>
                  <w:jc w:val="right"/>
                  <w:rPr>
                    <w:rFonts w:cs="Times New Roman"/>
                    <w:noProof/>
                  </w:rPr>
                </w:pPr>
                <w:r>
                  <w:rPr>
                    <w:rFonts w:cs="Times New Roman"/>
                    <w:noProof/>
                  </w:rPr>
                  <w:t>[17]</w:t>
                </w:r>
              </w:p>
            </w:tc>
            <w:tc>
              <w:tcPr>
                <w:tcW w:w="0" w:type="auto"/>
                <w:hideMark/>
              </w:tcPr>
              <w:p w14:paraId="13884E31" w14:textId="77777777" w:rsidR="0056101F" w:rsidRDefault="0056101F">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56101F" w14:paraId="7A02060A" w14:textId="77777777" w:rsidTr="0056101F">
            <w:trPr>
              <w:tblCellSpacing w:w="15" w:type="dxa"/>
            </w:trPr>
            <w:tc>
              <w:tcPr>
                <w:tcW w:w="0" w:type="auto"/>
                <w:hideMark/>
              </w:tcPr>
              <w:p w14:paraId="162C407E" w14:textId="77777777" w:rsidR="0056101F" w:rsidRDefault="0056101F">
                <w:pPr>
                  <w:pStyle w:val="Bibliography"/>
                  <w:jc w:val="right"/>
                  <w:rPr>
                    <w:rFonts w:cs="Times New Roman"/>
                    <w:noProof/>
                  </w:rPr>
                </w:pPr>
                <w:r>
                  <w:rPr>
                    <w:rFonts w:cs="Times New Roman"/>
                    <w:noProof/>
                  </w:rPr>
                  <w:t>[18]</w:t>
                </w:r>
              </w:p>
            </w:tc>
            <w:tc>
              <w:tcPr>
                <w:tcW w:w="0" w:type="auto"/>
                <w:hideMark/>
              </w:tcPr>
              <w:p w14:paraId="3AB2D77F" w14:textId="77777777" w:rsidR="0056101F" w:rsidRDefault="0056101F">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56101F" w14:paraId="0EFD44E4" w14:textId="77777777" w:rsidTr="0056101F">
            <w:trPr>
              <w:tblCellSpacing w:w="15" w:type="dxa"/>
            </w:trPr>
            <w:tc>
              <w:tcPr>
                <w:tcW w:w="0" w:type="auto"/>
                <w:hideMark/>
              </w:tcPr>
              <w:p w14:paraId="3AAEA4D8" w14:textId="77777777" w:rsidR="0056101F" w:rsidRDefault="0056101F">
                <w:pPr>
                  <w:pStyle w:val="Bibliography"/>
                  <w:jc w:val="right"/>
                  <w:rPr>
                    <w:rFonts w:cs="Times New Roman"/>
                    <w:noProof/>
                  </w:rPr>
                </w:pPr>
                <w:bookmarkStart w:id="85" w:name="Wol"/>
                <w:r>
                  <w:rPr>
                    <w:rFonts w:cs="Times New Roman"/>
                    <w:noProof/>
                  </w:rPr>
                  <w:t>[19]</w:t>
                </w:r>
                <w:bookmarkEnd w:id="85"/>
              </w:p>
            </w:tc>
            <w:tc>
              <w:tcPr>
                <w:tcW w:w="0" w:type="auto"/>
                <w:hideMark/>
              </w:tcPr>
              <w:p w14:paraId="58F6CC02" w14:textId="77777777" w:rsidR="0056101F" w:rsidRDefault="0056101F">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56101F" w14:paraId="0CE186B9" w14:textId="77777777" w:rsidTr="0056101F">
            <w:trPr>
              <w:tblCellSpacing w:w="15" w:type="dxa"/>
            </w:trPr>
            <w:tc>
              <w:tcPr>
                <w:tcW w:w="0" w:type="auto"/>
                <w:hideMark/>
              </w:tcPr>
              <w:p w14:paraId="2548A257" w14:textId="77777777" w:rsidR="0056101F" w:rsidRDefault="0056101F">
                <w:pPr>
                  <w:pStyle w:val="Bibliography"/>
                  <w:jc w:val="right"/>
                  <w:rPr>
                    <w:rFonts w:cs="Times New Roman"/>
                    <w:noProof/>
                  </w:rPr>
                </w:pPr>
                <w:r>
                  <w:rPr>
                    <w:rFonts w:cs="Times New Roman"/>
                    <w:noProof/>
                  </w:rPr>
                  <w:t>[20]</w:t>
                </w:r>
              </w:p>
            </w:tc>
            <w:tc>
              <w:tcPr>
                <w:tcW w:w="0" w:type="auto"/>
                <w:hideMark/>
              </w:tcPr>
              <w:p w14:paraId="6E88B054" w14:textId="77777777" w:rsidR="0056101F" w:rsidRDefault="0056101F">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56101F" w14:paraId="5FC30715" w14:textId="77777777" w:rsidTr="0056101F">
            <w:trPr>
              <w:tblCellSpacing w:w="15" w:type="dxa"/>
            </w:trPr>
            <w:tc>
              <w:tcPr>
                <w:tcW w:w="0" w:type="auto"/>
                <w:hideMark/>
              </w:tcPr>
              <w:p w14:paraId="42FA1297" w14:textId="77777777" w:rsidR="0056101F" w:rsidRDefault="0056101F">
                <w:pPr>
                  <w:pStyle w:val="Bibliography"/>
                  <w:jc w:val="right"/>
                  <w:rPr>
                    <w:rFonts w:cs="Times New Roman"/>
                    <w:noProof/>
                  </w:rPr>
                </w:pPr>
                <w:r>
                  <w:rPr>
                    <w:rFonts w:cs="Times New Roman"/>
                    <w:noProof/>
                  </w:rPr>
                  <w:t>[21]</w:t>
                </w:r>
              </w:p>
            </w:tc>
            <w:tc>
              <w:tcPr>
                <w:tcW w:w="0" w:type="auto"/>
                <w:hideMark/>
              </w:tcPr>
              <w:p w14:paraId="0EA80B37" w14:textId="77777777" w:rsidR="0056101F" w:rsidRDefault="0056101F">
                <w:pPr>
                  <w:pStyle w:val="Bibliography"/>
                  <w:rPr>
                    <w:rFonts w:cs="Times New Roman"/>
                    <w:noProof/>
                  </w:rPr>
                </w:pPr>
                <w:r>
                  <w:rPr>
                    <w:rFonts w:cs="Times New Roman"/>
                    <w:noProof/>
                  </w:rPr>
                  <w:t>B. Vanpariya and V. Patel, "Assessing electronic service quality through E-S-QUAL scale.".</w:t>
                </w:r>
              </w:p>
            </w:tc>
          </w:tr>
          <w:tr w:rsidR="0056101F" w14:paraId="114CF320" w14:textId="77777777" w:rsidTr="0056101F">
            <w:trPr>
              <w:tblCellSpacing w:w="15" w:type="dxa"/>
            </w:trPr>
            <w:tc>
              <w:tcPr>
                <w:tcW w:w="0" w:type="auto"/>
                <w:hideMark/>
              </w:tcPr>
              <w:p w14:paraId="57F3A31E" w14:textId="77777777" w:rsidR="0056101F" w:rsidRDefault="0056101F">
                <w:pPr>
                  <w:pStyle w:val="Bibliography"/>
                  <w:jc w:val="right"/>
                  <w:rPr>
                    <w:rFonts w:cs="Times New Roman"/>
                    <w:noProof/>
                  </w:rPr>
                </w:pPr>
                <w:r>
                  <w:rPr>
                    <w:rFonts w:cs="Times New Roman"/>
                    <w:noProof/>
                  </w:rPr>
                  <w:t>[22]</w:t>
                </w:r>
              </w:p>
            </w:tc>
            <w:tc>
              <w:tcPr>
                <w:tcW w:w="0" w:type="auto"/>
                <w:hideMark/>
              </w:tcPr>
              <w:p w14:paraId="38C5A4B8" w14:textId="77777777" w:rsidR="0056101F" w:rsidRDefault="0056101F">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56101F" w14:paraId="447F4251" w14:textId="77777777" w:rsidTr="0056101F">
            <w:trPr>
              <w:tblCellSpacing w:w="15" w:type="dxa"/>
            </w:trPr>
            <w:tc>
              <w:tcPr>
                <w:tcW w:w="0" w:type="auto"/>
                <w:hideMark/>
              </w:tcPr>
              <w:p w14:paraId="5017C2A7" w14:textId="77777777" w:rsidR="0056101F" w:rsidRDefault="0056101F">
                <w:pPr>
                  <w:pStyle w:val="Bibliography"/>
                  <w:jc w:val="right"/>
                  <w:rPr>
                    <w:rFonts w:cs="Times New Roman"/>
                    <w:noProof/>
                  </w:rPr>
                </w:pPr>
                <w:r>
                  <w:rPr>
                    <w:rFonts w:cs="Times New Roman"/>
                    <w:noProof/>
                  </w:rPr>
                  <w:t>[23]</w:t>
                </w:r>
              </w:p>
            </w:tc>
            <w:tc>
              <w:tcPr>
                <w:tcW w:w="0" w:type="auto"/>
                <w:hideMark/>
              </w:tcPr>
              <w:p w14:paraId="3A936B11" w14:textId="77777777" w:rsidR="0056101F" w:rsidRDefault="0056101F">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56101F" w14:paraId="36256D61" w14:textId="77777777" w:rsidTr="0056101F">
            <w:trPr>
              <w:tblCellSpacing w:w="15" w:type="dxa"/>
            </w:trPr>
            <w:tc>
              <w:tcPr>
                <w:tcW w:w="0" w:type="auto"/>
                <w:hideMark/>
              </w:tcPr>
              <w:p w14:paraId="612000C7" w14:textId="77777777" w:rsidR="0056101F" w:rsidRDefault="0056101F">
                <w:pPr>
                  <w:pStyle w:val="Bibliography"/>
                  <w:jc w:val="right"/>
                  <w:rPr>
                    <w:rFonts w:cs="Times New Roman"/>
                    <w:noProof/>
                  </w:rPr>
                </w:pPr>
                <w:r>
                  <w:rPr>
                    <w:rFonts w:cs="Times New Roman"/>
                    <w:noProof/>
                  </w:rPr>
                  <w:t>[24]</w:t>
                </w:r>
              </w:p>
            </w:tc>
            <w:tc>
              <w:tcPr>
                <w:tcW w:w="0" w:type="auto"/>
                <w:hideMark/>
              </w:tcPr>
              <w:p w14:paraId="23CACCF4" w14:textId="77777777" w:rsidR="0056101F" w:rsidRDefault="0056101F">
                <w:pPr>
                  <w:pStyle w:val="Bibliography"/>
                  <w:rPr>
                    <w:rFonts w:cs="Times New Roman"/>
                    <w:noProof/>
                  </w:rPr>
                </w:pPr>
                <w:r>
                  <w:rPr>
                    <w:rFonts w:cs="Times New Roman"/>
                    <w:noProof/>
                  </w:rPr>
                  <w:t>H. Li, Y. Liu, and R. Suomi, "Measurement of E-service Quality: An empirical study in online travel service," 2009.</w:t>
                </w:r>
              </w:p>
            </w:tc>
          </w:tr>
          <w:tr w:rsidR="0056101F" w14:paraId="007D0014" w14:textId="77777777" w:rsidTr="0056101F">
            <w:trPr>
              <w:tblCellSpacing w:w="15" w:type="dxa"/>
            </w:trPr>
            <w:tc>
              <w:tcPr>
                <w:tcW w:w="0" w:type="auto"/>
                <w:hideMark/>
              </w:tcPr>
              <w:p w14:paraId="54E1F9AE" w14:textId="77777777" w:rsidR="0056101F" w:rsidRDefault="0056101F">
                <w:pPr>
                  <w:pStyle w:val="Bibliography"/>
                  <w:jc w:val="right"/>
                  <w:rPr>
                    <w:rFonts w:cs="Times New Roman"/>
                    <w:noProof/>
                  </w:rPr>
                </w:pPr>
                <w:r>
                  <w:rPr>
                    <w:rFonts w:cs="Times New Roman"/>
                    <w:noProof/>
                  </w:rPr>
                  <w:t>[25]</w:t>
                </w:r>
              </w:p>
            </w:tc>
            <w:tc>
              <w:tcPr>
                <w:tcW w:w="0" w:type="auto"/>
                <w:hideMark/>
              </w:tcPr>
              <w:p w14:paraId="7C346113" w14:textId="77777777" w:rsidR="0056101F" w:rsidRDefault="0056101F">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56101F" w14:paraId="32C71BDF" w14:textId="77777777" w:rsidTr="0056101F">
            <w:trPr>
              <w:tblCellSpacing w:w="15" w:type="dxa"/>
            </w:trPr>
            <w:tc>
              <w:tcPr>
                <w:tcW w:w="0" w:type="auto"/>
                <w:hideMark/>
              </w:tcPr>
              <w:p w14:paraId="5678C193" w14:textId="77777777" w:rsidR="0056101F" w:rsidRDefault="0056101F">
                <w:pPr>
                  <w:pStyle w:val="Bibliography"/>
                  <w:jc w:val="right"/>
                  <w:rPr>
                    <w:rFonts w:cs="Times New Roman"/>
                    <w:noProof/>
                  </w:rPr>
                </w:pPr>
                <w:r>
                  <w:rPr>
                    <w:rFonts w:cs="Times New Roman"/>
                    <w:noProof/>
                  </w:rPr>
                  <w:lastRenderedPageBreak/>
                  <w:t>[26]</w:t>
                </w:r>
              </w:p>
            </w:tc>
            <w:tc>
              <w:tcPr>
                <w:tcW w:w="0" w:type="auto"/>
                <w:hideMark/>
              </w:tcPr>
              <w:p w14:paraId="71A71B16" w14:textId="77777777" w:rsidR="0056101F" w:rsidRDefault="0056101F">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56101F" w14:paraId="4134A567" w14:textId="77777777" w:rsidTr="0056101F">
            <w:trPr>
              <w:tblCellSpacing w:w="15" w:type="dxa"/>
            </w:trPr>
            <w:tc>
              <w:tcPr>
                <w:tcW w:w="0" w:type="auto"/>
                <w:hideMark/>
              </w:tcPr>
              <w:p w14:paraId="1B84FDAD" w14:textId="77777777" w:rsidR="0056101F" w:rsidRDefault="0056101F">
                <w:pPr>
                  <w:pStyle w:val="Bibliography"/>
                  <w:jc w:val="right"/>
                  <w:rPr>
                    <w:rFonts w:cs="Times New Roman"/>
                    <w:noProof/>
                  </w:rPr>
                </w:pPr>
                <w:bookmarkStart w:id="86" w:name="NSe06"/>
                <w:r>
                  <w:rPr>
                    <w:rFonts w:cs="Times New Roman"/>
                    <w:noProof/>
                  </w:rPr>
                  <w:t>[27]</w:t>
                </w:r>
                <w:bookmarkEnd w:id="86"/>
              </w:p>
            </w:tc>
            <w:tc>
              <w:tcPr>
                <w:tcW w:w="0" w:type="auto"/>
                <w:hideMark/>
              </w:tcPr>
              <w:p w14:paraId="58048A25" w14:textId="77777777" w:rsidR="0056101F" w:rsidRDefault="0056101F">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56101F" w14:paraId="34121185" w14:textId="77777777" w:rsidTr="0056101F">
            <w:trPr>
              <w:tblCellSpacing w:w="15" w:type="dxa"/>
            </w:trPr>
            <w:tc>
              <w:tcPr>
                <w:tcW w:w="0" w:type="auto"/>
                <w:hideMark/>
              </w:tcPr>
              <w:p w14:paraId="1BBA32D7" w14:textId="77777777" w:rsidR="0056101F" w:rsidRDefault="0056101F">
                <w:pPr>
                  <w:pStyle w:val="Bibliography"/>
                  <w:jc w:val="right"/>
                  <w:rPr>
                    <w:rFonts w:cs="Times New Roman"/>
                    <w:noProof/>
                  </w:rPr>
                </w:pPr>
                <w:bookmarkStart w:id="87" w:name="ISO09"/>
                <w:r>
                  <w:rPr>
                    <w:rFonts w:cs="Times New Roman"/>
                    <w:noProof/>
                  </w:rPr>
                  <w:t>[28]</w:t>
                </w:r>
                <w:bookmarkEnd w:id="87"/>
              </w:p>
            </w:tc>
            <w:tc>
              <w:tcPr>
                <w:tcW w:w="0" w:type="auto"/>
                <w:hideMark/>
              </w:tcPr>
              <w:p w14:paraId="513D3473" w14:textId="77777777" w:rsidR="0056101F" w:rsidRDefault="0056101F">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56101F" w14:paraId="26DC7C5F" w14:textId="77777777" w:rsidTr="0056101F">
            <w:trPr>
              <w:tblCellSpacing w:w="15" w:type="dxa"/>
            </w:trPr>
            <w:tc>
              <w:tcPr>
                <w:tcW w:w="0" w:type="auto"/>
                <w:hideMark/>
              </w:tcPr>
              <w:p w14:paraId="3436EAD1" w14:textId="77777777" w:rsidR="0056101F" w:rsidRDefault="0056101F">
                <w:pPr>
                  <w:pStyle w:val="Bibliography"/>
                  <w:jc w:val="right"/>
                  <w:rPr>
                    <w:rFonts w:cs="Times New Roman"/>
                    <w:noProof/>
                  </w:rPr>
                </w:pPr>
                <w:r>
                  <w:rPr>
                    <w:rFonts w:cs="Times New Roman"/>
                    <w:noProof/>
                  </w:rPr>
                  <w:t>[29]</w:t>
                </w:r>
              </w:p>
            </w:tc>
            <w:tc>
              <w:tcPr>
                <w:tcW w:w="0" w:type="auto"/>
                <w:hideMark/>
              </w:tcPr>
              <w:p w14:paraId="39DB230D" w14:textId="77777777" w:rsidR="0056101F" w:rsidRDefault="0056101F">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56101F" w14:paraId="52563A05" w14:textId="77777777" w:rsidTr="0056101F">
            <w:trPr>
              <w:tblCellSpacing w:w="15" w:type="dxa"/>
            </w:trPr>
            <w:tc>
              <w:tcPr>
                <w:tcW w:w="0" w:type="auto"/>
                <w:hideMark/>
              </w:tcPr>
              <w:p w14:paraId="739C0966" w14:textId="77777777" w:rsidR="0056101F" w:rsidRDefault="0056101F">
                <w:pPr>
                  <w:pStyle w:val="Bibliography"/>
                  <w:jc w:val="right"/>
                  <w:rPr>
                    <w:rFonts w:cs="Times New Roman"/>
                    <w:noProof/>
                  </w:rPr>
                </w:pPr>
                <w:r>
                  <w:rPr>
                    <w:rFonts w:cs="Times New Roman"/>
                    <w:noProof/>
                  </w:rPr>
                  <w:t>[30]</w:t>
                </w:r>
              </w:p>
            </w:tc>
            <w:tc>
              <w:tcPr>
                <w:tcW w:w="0" w:type="auto"/>
                <w:hideMark/>
              </w:tcPr>
              <w:p w14:paraId="4421736F" w14:textId="77777777" w:rsidR="0056101F" w:rsidRDefault="0056101F">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56101F" w14:paraId="179522B0" w14:textId="77777777" w:rsidTr="0056101F">
            <w:trPr>
              <w:tblCellSpacing w:w="15" w:type="dxa"/>
            </w:trPr>
            <w:tc>
              <w:tcPr>
                <w:tcW w:w="0" w:type="auto"/>
                <w:hideMark/>
              </w:tcPr>
              <w:p w14:paraId="50FCC3B5" w14:textId="77777777" w:rsidR="0056101F" w:rsidRDefault="0056101F">
                <w:pPr>
                  <w:pStyle w:val="Bibliography"/>
                  <w:jc w:val="right"/>
                  <w:rPr>
                    <w:rFonts w:cs="Times New Roman"/>
                    <w:noProof/>
                  </w:rPr>
                </w:pPr>
                <w:r>
                  <w:rPr>
                    <w:rFonts w:cs="Times New Roman"/>
                    <w:noProof/>
                  </w:rPr>
                  <w:t>[31]</w:t>
                </w:r>
              </w:p>
            </w:tc>
            <w:tc>
              <w:tcPr>
                <w:tcW w:w="0" w:type="auto"/>
                <w:hideMark/>
              </w:tcPr>
              <w:p w14:paraId="0BECD431" w14:textId="77777777" w:rsidR="0056101F" w:rsidRDefault="0056101F">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56101F" w14:paraId="01C02482" w14:textId="77777777" w:rsidTr="0056101F">
            <w:trPr>
              <w:tblCellSpacing w:w="15" w:type="dxa"/>
            </w:trPr>
            <w:tc>
              <w:tcPr>
                <w:tcW w:w="0" w:type="auto"/>
                <w:hideMark/>
              </w:tcPr>
              <w:p w14:paraId="4F6066F8" w14:textId="77777777" w:rsidR="0056101F" w:rsidRDefault="0056101F">
                <w:pPr>
                  <w:pStyle w:val="Bibliography"/>
                  <w:jc w:val="right"/>
                  <w:rPr>
                    <w:rFonts w:cs="Times New Roman"/>
                    <w:noProof/>
                  </w:rPr>
                </w:pPr>
                <w:bookmarkStart w:id="88" w:name="AAl08"/>
                <w:r>
                  <w:rPr>
                    <w:rFonts w:cs="Times New Roman"/>
                    <w:noProof/>
                  </w:rPr>
                  <w:t>[32]</w:t>
                </w:r>
                <w:bookmarkEnd w:id="88"/>
              </w:p>
            </w:tc>
            <w:tc>
              <w:tcPr>
                <w:tcW w:w="0" w:type="auto"/>
                <w:hideMark/>
              </w:tcPr>
              <w:p w14:paraId="405B184D" w14:textId="77777777" w:rsidR="0056101F" w:rsidRDefault="0056101F">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56101F" w14:paraId="1FACB530" w14:textId="77777777" w:rsidTr="0056101F">
            <w:trPr>
              <w:tblCellSpacing w:w="15" w:type="dxa"/>
            </w:trPr>
            <w:tc>
              <w:tcPr>
                <w:tcW w:w="0" w:type="auto"/>
                <w:hideMark/>
              </w:tcPr>
              <w:p w14:paraId="43453D3C" w14:textId="77777777" w:rsidR="0056101F" w:rsidRDefault="0056101F">
                <w:pPr>
                  <w:pStyle w:val="Bibliography"/>
                  <w:jc w:val="right"/>
                  <w:rPr>
                    <w:rFonts w:cs="Times New Roman"/>
                    <w:noProof/>
                  </w:rPr>
                </w:pPr>
                <w:r>
                  <w:rPr>
                    <w:rFonts w:cs="Times New Roman"/>
                    <w:noProof/>
                  </w:rPr>
                  <w:t>[33]</w:t>
                </w:r>
              </w:p>
            </w:tc>
            <w:tc>
              <w:tcPr>
                <w:tcW w:w="0" w:type="auto"/>
                <w:hideMark/>
              </w:tcPr>
              <w:p w14:paraId="524AEE81" w14:textId="77777777" w:rsidR="0056101F" w:rsidRDefault="0056101F">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56101F" w14:paraId="5B29FFB9" w14:textId="77777777" w:rsidTr="0056101F">
            <w:trPr>
              <w:tblCellSpacing w:w="15" w:type="dxa"/>
            </w:trPr>
            <w:tc>
              <w:tcPr>
                <w:tcW w:w="0" w:type="auto"/>
                <w:hideMark/>
              </w:tcPr>
              <w:p w14:paraId="3FAFC29C" w14:textId="77777777" w:rsidR="0056101F" w:rsidRDefault="0056101F">
                <w:pPr>
                  <w:pStyle w:val="Bibliography"/>
                  <w:jc w:val="right"/>
                  <w:rPr>
                    <w:rFonts w:cs="Times New Roman"/>
                    <w:noProof/>
                  </w:rPr>
                </w:pPr>
                <w:r>
                  <w:rPr>
                    <w:rFonts w:cs="Times New Roman"/>
                    <w:noProof/>
                  </w:rPr>
                  <w:t>[34]</w:t>
                </w:r>
              </w:p>
            </w:tc>
            <w:tc>
              <w:tcPr>
                <w:tcW w:w="0" w:type="auto"/>
                <w:hideMark/>
              </w:tcPr>
              <w:p w14:paraId="54C9C226" w14:textId="77777777" w:rsidR="0056101F" w:rsidRDefault="0056101F">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56101F" w14:paraId="50DA7FF4" w14:textId="77777777" w:rsidTr="0056101F">
            <w:trPr>
              <w:tblCellSpacing w:w="15" w:type="dxa"/>
            </w:trPr>
            <w:tc>
              <w:tcPr>
                <w:tcW w:w="0" w:type="auto"/>
                <w:hideMark/>
              </w:tcPr>
              <w:p w14:paraId="754446D4" w14:textId="77777777" w:rsidR="0056101F" w:rsidRDefault="0056101F">
                <w:pPr>
                  <w:pStyle w:val="Bibliography"/>
                  <w:jc w:val="right"/>
                  <w:rPr>
                    <w:rFonts w:cs="Times New Roman"/>
                    <w:noProof/>
                  </w:rPr>
                </w:pPr>
                <w:r>
                  <w:rPr>
                    <w:rFonts w:cs="Times New Roman"/>
                    <w:noProof/>
                  </w:rPr>
                  <w:t>[35]</w:t>
                </w:r>
              </w:p>
            </w:tc>
            <w:tc>
              <w:tcPr>
                <w:tcW w:w="0" w:type="auto"/>
                <w:hideMark/>
              </w:tcPr>
              <w:p w14:paraId="575E1F10" w14:textId="77777777" w:rsidR="0056101F" w:rsidRDefault="0056101F">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56101F" w14:paraId="2D6DF990" w14:textId="77777777" w:rsidTr="0056101F">
            <w:trPr>
              <w:tblCellSpacing w:w="15" w:type="dxa"/>
            </w:trPr>
            <w:tc>
              <w:tcPr>
                <w:tcW w:w="0" w:type="auto"/>
                <w:hideMark/>
              </w:tcPr>
              <w:p w14:paraId="696B96FE" w14:textId="77777777" w:rsidR="0056101F" w:rsidRDefault="0056101F">
                <w:pPr>
                  <w:pStyle w:val="Bibliography"/>
                  <w:jc w:val="right"/>
                  <w:rPr>
                    <w:rFonts w:cs="Times New Roman"/>
                    <w:noProof/>
                  </w:rPr>
                </w:pPr>
                <w:bookmarkStart w:id="89" w:name="CHa07"/>
                <w:r>
                  <w:rPr>
                    <w:rFonts w:cs="Times New Roman"/>
                    <w:noProof/>
                  </w:rPr>
                  <w:t>[36]</w:t>
                </w:r>
                <w:bookmarkEnd w:id="89"/>
              </w:p>
            </w:tc>
            <w:tc>
              <w:tcPr>
                <w:tcW w:w="0" w:type="auto"/>
                <w:hideMark/>
              </w:tcPr>
              <w:p w14:paraId="5F8C88EE" w14:textId="77777777" w:rsidR="0056101F" w:rsidRDefault="0056101F">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56101F" w14:paraId="41297525" w14:textId="77777777" w:rsidTr="0056101F">
            <w:trPr>
              <w:tblCellSpacing w:w="15" w:type="dxa"/>
            </w:trPr>
            <w:tc>
              <w:tcPr>
                <w:tcW w:w="0" w:type="auto"/>
                <w:hideMark/>
              </w:tcPr>
              <w:p w14:paraId="6F0BE0C0" w14:textId="77777777" w:rsidR="0056101F" w:rsidRDefault="0056101F">
                <w:pPr>
                  <w:pStyle w:val="Bibliography"/>
                  <w:jc w:val="right"/>
                  <w:rPr>
                    <w:rFonts w:cs="Times New Roman"/>
                    <w:noProof/>
                  </w:rPr>
                </w:pPr>
                <w:bookmarkStart w:id="90" w:name="CWT"/>
                <w:r>
                  <w:rPr>
                    <w:rFonts w:cs="Times New Roman"/>
                    <w:noProof/>
                  </w:rPr>
                  <w:lastRenderedPageBreak/>
                  <w:t>[37]</w:t>
                </w:r>
                <w:bookmarkEnd w:id="90"/>
              </w:p>
            </w:tc>
            <w:tc>
              <w:tcPr>
                <w:tcW w:w="0" w:type="auto"/>
                <w:hideMark/>
              </w:tcPr>
              <w:p w14:paraId="35BA24FB" w14:textId="77777777" w:rsidR="0056101F" w:rsidRDefault="0056101F">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56101F" w14:paraId="2B802796" w14:textId="77777777" w:rsidTr="0056101F">
            <w:trPr>
              <w:tblCellSpacing w:w="15" w:type="dxa"/>
            </w:trPr>
            <w:tc>
              <w:tcPr>
                <w:tcW w:w="0" w:type="auto"/>
                <w:hideMark/>
              </w:tcPr>
              <w:p w14:paraId="6E7FDC9D" w14:textId="77777777" w:rsidR="0056101F" w:rsidRDefault="0056101F">
                <w:pPr>
                  <w:pStyle w:val="Bibliography"/>
                  <w:jc w:val="right"/>
                  <w:rPr>
                    <w:rFonts w:cs="Times New Roman"/>
                    <w:noProof/>
                  </w:rPr>
                </w:pPr>
                <w:r>
                  <w:rPr>
                    <w:rFonts w:cs="Times New Roman"/>
                    <w:noProof/>
                  </w:rPr>
                  <w:t>[38]</w:t>
                </w:r>
              </w:p>
            </w:tc>
            <w:tc>
              <w:tcPr>
                <w:tcW w:w="0" w:type="auto"/>
                <w:hideMark/>
              </w:tcPr>
              <w:p w14:paraId="3A3F5A83" w14:textId="77777777" w:rsidR="0056101F" w:rsidRDefault="0056101F">
                <w:pPr>
                  <w:pStyle w:val="Bibliography"/>
                  <w:rPr>
                    <w:rFonts w:cs="Times New Roman"/>
                    <w:noProof/>
                  </w:rPr>
                </w:pPr>
                <w:r>
                  <w:rPr>
                    <w:rFonts w:cs="Times New Roman"/>
                    <w:noProof/>
                  </w:rPr>
                  <w:t>Naelah Al-Dabbous, Anwar Al-Yatama, and Kassem Saleh, "Assessment of the trustworthiness of e-service providers," 2011.</w:t>
                </w:r>
              </w:p>
            </w:tc>
          </w:tr>
          <w:tr w:rsidR="0056101F" w14:paraId="6B959F01" w14:textId="77777777" w:rsidTr="0056101F">
            <w:trPr>
              <w:tblCellSpacing w:w="15" w:type="dxa"/>
            </w:trPr>
            <w:tc>
              <w:tcPr>
                <w:tcW w:w="0" w:type="auto"/>
                <w:hideMark/>
              </w:tcPr>
              <w:p w14:paraId="6E7B70B8" w14:textId="77777777" w:rsidR="0056101F" w:rsidRDefault="0056101F">
                <w:pPr>
                  <w:pStyle w:val="Bibliography"/>
                  <w:jc w:val="right"/>
                  <w:rPr>
                    <w:rFonts w:cs="Times New Roman"/>
                    <w:noProof/>
                  </w:rPr>
                </w:pPr>
                <w:r>
                  <w:rPr>
                    <w:rFonts w:cs="Times New Roman"/>
                    <w:noProof/>
                  </w:rPr>
                  <w:t>[39]</w:t>
                </w:r>
              </w:p>
            </w:tc>
            <w:tc>
              <w:tcPr>
                <w:tcW w:w="0" w:type="auto"/>
                <w:hideMark/>
              </w:tcPr>
              <w:p w14:paraId="10A02AC6" w14:textId="77777777" w:rsidR="0056101F" w:rsidRDefault="0056101F">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56101F" w14:paraId="55665BE2" w14:textId="77777777" w:rsidTr="0056101F">
            <w:trPr>
              <w:tblCellSpacing w:w="15" w:type="dxa"/>
            </w:trPr>
            <w:tc>
              <w:tcPr>
                <w:tcW w:w="0" w:type="auto"/>
                <w:hideMark/>
              </w:tcPr>
              <w:p w14:paraId="6601E897" w14:textId="77777777" w:rsidR="0056101F" w:rsidRDefault="0056101F">
                <w:pPr>
                  <w:pStyle w:val="Bibliography"/>
                  <w:jc w:val="right"/>
                  <w:rPr>
                    <w:rFonts w:cs="Times New Roman"/>
                    <w:noProof/>
                  </w:rPr>
                </w:pPr>
                <w:r>
                  <w:rPr>
                    <w:rFonts w:cs="Times New Roman"/>
                    <w:noProof/>
                  </w:rPr>
                  <w:t>[40]</w:t>
                </w:r>
              </w:p>
            </w:tc>
            <w:tc>
              <w:tcPr>
                <w:tcW w:w="0" w:type="auto"/>
                <w:hideMark/>
              </w:tcPr>
              <w:p w14:paraId="7244D32D" w14:textId="77777777" w:rsidR="0056101F" w:rsidRDefault="0056101F">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56101F" w14:paraId="02D2C8FC" w14:textId="77777777" w:rsidTr="0056101F">
            <w:trPr>
              <w:tblCellSpacing w:w="15" w:type="dxa"/>
            </w:trPr>
            <w:tc>
              <w:tcPr>
                <w:tcW w:w="0" w:type="auto"/>
                <w:hideMark/>
              </w:tcPr>
              <w:p w14:paraId="52DFD4BA" w14:textId="77777777" w:rsidR="0056101F" w:rsidRDefault="0056101F">
                <w:pPr>
                  <w:pStyle w:val="Bibliography"/>
                  <w:jc w:val="right"/>
                  <w:rPr>
                    <w:rFonts w:cs="Times New Roman"/>
                    <w:noProof/>
                  </w:rPr>
                </w:pPr>
                <w:r>
                  <w:rPr>
                    <w:rFonts w:cs="Times New Roman"/>
                    <w:noProof/>
                  </w:rPr>
                  <w:t>[41]</w:t>
                </w:r>
              </w:p>
            </w:tc>
            <w:tc>
              <w:tcPr>
                <w:tcW w:w="0" w:type="auto"/>
                <w:hideMark/>
              </w:tcPr>
              <w:p w14:paraId="6FF0C56D" w14:textId="77777777" w:rsidR="0056101F" w:rsidRDefault="0056101F">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56101F" w14:paraId="4D34B5DF" w14:textId="77777777" w:rsidTr="0056101F">
            <w:trPr>
              <w:tblCellSpacing w:w="15" w:type="dxa"/>
            </w:trPr>
            <w:tc>
              <w:tcPr>
                <w:tcW w:w="0" w:type="auto"/>
                <w:hideMark/>
              </w:tcPr>
              <w:p w14:paraId="6B750BB0" w14:textId="77777777" w:rsidR="0056101F" w:rsidRDefault="0056101F">
                <w:pPr>
                  <w:pStyle w:val="Bibliography"/>
                  <w:jc w:val="right"/>
                  <w:rPr>
                    <w:rFonts w:cs="Times New Roman"/>
                    <w:noProof/>
                  </w:rPr>
                </w:pPr>
                <w:r>
                  <w:rPr>
                    <w:rFonts w:cs="Times New Roman"/>
                    <w:noProof/>
                  </w:rPr>
                  <w:t>[42]</w:t>
                </w:r>
              </w:p>
            </w:tc>
            <w:tc>
              <w:tcPr>
                <w:tcW w:w="0" w:type="auto"/>
                <w:hideMark/>
              </w:tcPr>
              <w:p w14:paraId="044E5C39" w14:textId="77777777" w:rsidR="0056101F" w:rsidRDefault="0056101F">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56101F" w14:paraId="78672639" w14:textId="77777777" w:rsidTr="0056101F">
            <w:trPr>
              <w:tblCellSpacing w:w="15" w:type="dxa"/>
            </w:trPr>
            <w:tc>
              <w:tcPr>
                <w:tcW w:w="0" w:type="auto"/>
                <w:hideMark/>
              </w:tcPr>
              <w:p w14:paraId="7A320A91" w14:textId="77777777" w:rsidR="0056101F" w:rsidRDefault="0056101F">
                <w:pPr>
                  <w:pStyle w:val="Bibliography"/>
                  <w:jc w:val="right"/>
                  <w:rPr>
                    <w:rFonts w:cs="Times New Roman"/>
                    <w:noProof/>
                  </w:rPr>
                </w:pPr>
                <w:r>
                  <w:rPr>
                    <w:rFonts w:cs="Times New Roman"/>
                    <w:noProof/>
                  </w:rPr>
                  <w:t>[43]</w:t>
                </w:r>
              </w:p>
            </w:tc>
            <w:tc>
              <w:tcPr>
                <w:tcW w:w="0" w:type="auto"/>
                <w:hideMark/>
              </w:tcPr>
              <w:p w14:paraId="6CCC65B8" w14:textId="77777777" w:rsidR="0056101F" w:rsidRDefault="0056101F">
                <w:pPr>
                  <w:pStyle w:val="Bibliography"/>
                  <w:rPr>
                    <w:rFonts w:cs="Times New Roman"/>
                    <w:noProof/>
                  </w:rPr>
                </w:pPr>
                <w:r>
                  <w:rPr>
                    <w:rFonts w:cs="Times New Roman"/>
                    <w:noProof/>
                  </w:rPr>
                  <w:t>Iham Tariq, Ahmad Kamil, and Hamid Jebur, "Proposed conceptual model for e-service quality in Malaysian universities," 2014.</w:t>
                </w:r>
              </w:p>
            </w:tc>
          </w:tr>
          <w:tr w:rsidR="0056101F" w14:paraId="50E388E5" w14:textId="77777777" w:rsidTr="0056101F">
            <w:trPr>
              <w:tblCellSpacing w:w="15" w:type="dxa"/>
            </w:trPr>
            <w:tc>
              <w:tcPr>
                <w:tcW w:w="0" w:type="auto"/>
                <w:hideMark/>
              </w:tcPr>
              <w:p w14:paraId="28324594" w14:textId="77777777" w:rsidR="0056101F" w:rsidRDefault="0056101F">
                <w:pPr>
                  <w:pStyle w:val="Bibliography"/>
                  <w:jc w:val="right"/>
                  <w:rPr>
                    <w:rFonts w:cs="Times New Roman"/>
                    <w:noProof/>
                  </w:rPr>
                </w:pPr>
                <w:bookmarkStart w:id="91" w:name="ZYa04"/>
                <w:r>
                  <w:rPr>
                    <w:rFonts w:cs="Times New Roman"/>
                    <w:noProof/>
                  </w:rPr>
                  <w:t>[44]</w:t>
                </w:r>
                <w:bookmarkEnd w:id="91"/>
              </w:p>
            </w:tc>
            <w:tc>
              <w:tcPr>
                <w:tcW w:w="0" w:type="auto"/>
                <w:hideMark/>
              </w:tcPr>
              <w:p w14:paraId="2BA415C2" w14:textId="77777777" w:rsidR="0056101F" w:rsidRDefault="0056101F">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56101F" w14:paraId="3432CA38" w14:textId="77777777" w:rsidTr="0056101F">
            <w:trPr>
              <w:tblCellSpacing w:w="15" w:type="dxa"/>
            </w:trPr>
            <w:tc>
              <w:tcPr>
                <w:tcW w:w="0" w:type="auto"/>
                <w:hideMark/>
              </w:tcPr>
              <w:p w14:paraId="440795BA" w14:textId="77777777" w:rsidR="0056101F" w:rsidRDefault="0056101F">
                <w:pPr>
                  <w:pStyle w:val="Bibliography"/>
                  <w:jc w:val="right"/>
                  <w:rPr>
                    <w:rFonts w:cs="Times New Roman"/>
                    <w:noProof/>
                  </w:rPr>
                </w:pPr>
                <w:bookmarkStart w:id="92" w:name="KWa02"/>
                <w:r>
                  <w:rPr>
                    <w:rFonts w:cs="Times New Roman"/>
                    <w:noProof/>
                  </w:rPr>
                  <w:t>[45]</w:t>
                </w:r>
                <w:bookmarkEnd w:id="92"/>
              </w:p>
            </w:tc>
            <w:tc>
              <w:tcPr>
                <w:tcW w:w="0" w:type="auto"/>
                <w:hideMark/>
              </w:tcPr>
              <w:p w14:paraId="7207E6EB" w14:textId="77777777" w:rsidR="0056101F" w:rsidRDefault="0056101F">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56101F" w14:paraId="7C70C5EE" w14:textId="77777777" w:rsidTr="0056101F">
            <w:trPr>
              <w:tblCellSpacing w:w="15" w:type="dxa"/>
            </w:trPr>
            <w:tc>
              <w:tcPr>
                <w:tcW w:w="0" w:type="auto"/>
                <w:hideMark/>
              </w:tcPr>
              <w:p w14:paraId="1B84A222" w14:textId="77777777" w:rsidR="0056101F" w:rsidRDefault="0056101F">
                <w:pPr>
                  <w:pStyle w:val="Bibliography"/>
                  <w:jc w:val="right"/>
                  <w:rPr>
                    <w:rFonts w:cs="Times New Roman"/>
                    <w:noProof/>
                  </w:rPr>
                </w:pPr>
                <w:r>
                  <w:rPr>
                    <w:rFonts w:cs="Times New Roman"/>
                    <w:noProof/>
                  </w:rPr>
                  <w:t>[46]</w:t>
                </w:r>
              </w:p>
            </w:tc>
            <w:tc>
              <w:tcPr>
                <w:tcW w:w="0" w:type="auto"/>
                <w:hideMark/>
              </w:tcPr>
              <w:p w14:paraId="4A4CB962" w14:textId="77777777" w:rsidR="0056101F" w:rsidRDefault="0056101F">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56101F" w14:paraId="66214FD3" w14:textId="77777777" w:rsidTr="0056101F">
            <w:trPr>
              <w:tblCellSpacing w:w="15" w:type="dxa"/>
            </w:trPr>
            <w:tc>
              <w:tcPr>
                <w:tcW w:w="0" w:type="auto"/>
                <w:hideMark/>
              </w:tcPr>
              <w:p w14:paraId="0D6639CB" w14:textId="77777777" w:rsidR="0056101F" w:rsidRDefault="0056101F">
                <w:pPr>
                  <w:pStyle w:val="Bibliography"/>
                  <w:jc w:val="right"/>
                  <w:rPr>
                    <w:rFonts w:cs="Times New Roman"/>
                    <w:noProof/>
                  </w:rPr>
                </w:pPr>
                <w:r>
                  <w:rPr>
                    <w:rFonts w:cs="Times New Roman"/>
                    <w:noProof/>
                  </w:rPr>
                  <w:t>[47]</w:t>
                </w:r>
              </w:p>
            </w:tc>
            <w:tc>
              <w:tcPr>
                <w:tcW w:w="0" w:type="auto"/>
                <w:hideMark/>
              </w:tcPr>
              <w:p w14:paraId="25C3DDD1" w14:textId="77777777" w:rsidR="0056101F" w:rsidRDefault="0056101F">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56101F" w14:paraId="0BA32F78" w14:textId="77777777" w:rsidTr="0056101F">
            <w:trPr>
              <w:tblCellSpacing w:w="15" w:type="dxa"/>
            </w:trPr>
            <w:tc>
              <w:tcPr>
                <w:tcW w:w="0" w:type="auto"/>
                <w:hideMark/>
              </w:tcPr>
              <w:p w14:paraId="270034A2" w14:textId="77777777" w:rsidR="0056101F" w:rsidRDefault="0056101F">
                <w:pPr>
                  <w:pStyle w:val="Bibliography"/>
                  <w:jc w:val="right"/>
                  <w:rPr>
                    <w:rFonts w:cs="Times New Roman"/>
                    <w:noProof/>
                  </w:rPr>
                </w:pPr>
                <w:r>
                  <w:rPr>
                    <w:rFonts w:cs="Times New Roman"/>
                    <w:noProof/>
                  </w:rPr>
                  <w:lastRenderedPageBreak/>
                  <w:t>[48]</w:t>
                </w:r>
              </w:p>
            </w:tc>
            <w:tc>
              <w:tcPr>
                <w:tcW w:w="0" w:type="auto"/>
                <w:hideMark/>
              </w:tcPr>
              <w:p w14:paraId="4DF002AB" w14:textId="77777777" w:rsidR="0056101F" w:rsidRDefault="0056101F">
                <w:pPr>
                  <w:pStyle w:val="Bibliography"/>
                  <w:rPr>
                    <w:rFonts w:cs="Times New Roman"/>
                    <w:noProof/>
                  </w:rPr>
                </w:pPr>
                <w:r>
                  <w:rPr>
                    <w:rFonts w:cs="Times New Roman"/>
                    <w:noProof/>
                  </w:rPr>
                  <w:t>M.C. Obi, "Cevelopment and validation of a scale for measuring e-government user satisfaction," 2009.</w:t>
                </w:r>
              </w:p>
            </w:tc>
          </w:tr>
          <w:tr w:rsidR="0056101F" w14:paraId="26D4A33E" w14:textId="77777777" w:rsidTr="0056101F">
            <w:trPr>
              <w:tblCellSpacing w:w="15" w:type="dxa"/>
            </w:trPr>
            <w:tc>
              <w:tcPr>
                <w:tcW w:w="0" w:type="auto"/>
                <w:hideMark/>
              </w:tcPr>
              <w:p w14:paraId="0E60BDCD" w14:textId="77777777" w:rsidR="0056101F" w:rsidRDefault="0056101F">
                <w:pPr>
                  <w:pStyle w:val="Bibliography"/>
                  <w:jc w:val="right"/>
                  <w:rPr>
                    <w:rFonts w:cs="Times New Roman"/>
                    <w:noProof/>
                  </w:rPr>
                </w:pPr>
                <w:r>
                  <w:rPr>
                    <w:rFonts w:cs="Times New Roman"/>
                    <w:noProof/>
                  </w:rPr>
                  <w:t>[49]</w:t>
                </w:r>
              </w:p>
            </w:tc>
            <w:tc>
              <w:tcPr>
                <w:tcW w:w="0" w:type="auto"/>
                <w:hideMark/>
              </w:tcPr>
              <w:p w14:paraId="305E2595" w14:textId="77777777" w:rsidR="0056101F" w:rsidRDefault="0056101F">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56101F" w14:paraId="16EBF201" w14:textId="77777777" w:rsidTr="0056101F">
            <w:trPr>
              <w:tblCellSpacing w:w="15" w:type="dxa"/>
            </w:trPr>
            <w:tc>
              <w:tcPr>
                <w:tcW w:w="0" w:type="auto"/>
                <w:hideMark/>
              </w:tcPr>
              <w:p w14:paraId="46873A65" w14:textId="77777777" w:rsidR="0056101F" w:rsidRDefault="0056101F">
                <w:pPr>
                  <w:pStyle w:val="Bibliography"/>
                  <w:jc w:val="right"/>
                  <w:rPr>
                    <w:rFonts w:cs="Times New Roman"/>
                    <w:noProof/>
                  </w:rPr>
                </w:pPr>
                <w:r>
                  <w:rPr>
                    <w:rFonts w:cs="Times New Roman"/>
                    <w:noProof/>
                  </w:rPr>
                  <w:t>[50]</w:t>
                </w:r>
              </w:p>
            </w:tc>
            <w:tc>
              <w:tcPr>
                <w:tcW w:w="0" w:type="auto"/>
                <w:hideMark/>
              </w:tcPr>
              <w:p w14:paraId="4CD8095C" w14:textId="77777777" w:rsidR="0056101F" w:rsidRDefault="0056101F">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56101F" w14:paraId="5636D758" w14:textId="77777777" w:rsidTr="0056101F">
            <w:trPr>
              <w:tblCellSpacing w:w="15" w:type="dxa"/>
            </w:trPr>
            <w:tc>
              <w:tcPr>
                <w:tcW w:w="0" w:type="auto"/>
                <w:hideMark/>
              </w:tcPr>
              <w:p w14:paraId="74AFD332" w14:textId="77777777" w:rsidR="0056101F" w:rsidRDefault="0056101F">
                <w:pPr>
                  <w:pStyle w:val="Bibliography"/>
                  <w:jc w:val="right"/>
                  <w:rPr>
                    <w:rFonts w:cs="Times New Roman"/>
                    <w:noProof/>
                  </w:rPr>
                </w:pPr>
                <w:r>
                  <w:rPr>
                    <w:rFonts w:cs="Times New Roman"/>
                    <w:noProof/>
                  </w:rPr>
                  <w:t>[51]</w:t>
                </w:r>
              </w:p>
            </w:tc>
            <w:tc>
              <w:tcPr>
                <w:tcW w:w="0" w:type="auto"/>
                <w:hideMark/>
              </w:tcPr>
              <w:p w14:paraId="18462645" w14:textId="77777777" w:rsidR="0056101F" w:rsidRDefault="0056101F">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56101F" w14:paraId="28380B13" w14:textId="77777777" w:rsidTr="0056101F">
            <w:trPr>
              <w:tblCellSpacing w:w="15" w:type="dxa"/>
            </w:trPr>
            <w:tc>
              <w:tcPr>
                <w:tcW w:w="0" w:type="auto"/>
                <w:hideMark/>
              </w:tcPr>
              <w:p w14:paraId="10F0203E" w14:textId="77777777" w:rsidR="0056101F" w:rsidRDefault="0056101F">
                <w:pPr>
                  <w:pStyle w:val="Bibliography"/>
                  <w:jc w:val="right"/>
                  <w:rPr>
                    <w:rFonts w:cs="Times New Roman"/>
                    <w:noProof/>
                  </w:rPr>
                </w:pPr>
                <w:r>
                  <w:rPr>
                    <w:rFonts w:cs="Times New Roman"/>
                    <w:noProof/>
                  </w:rPr>
                  <w:t>[52]</w:t>
                </w:r>
              </w:p>
            </w:tc>
            <w:tc>
              <w:tcPr>
                <w:tcW w:w="0" w:type="auto"/>
                <w:hideMark/>
              </w:tcPr>
              <w:p w14:paraId="671192C2" w14:textId="77777777" w:rsidR="0056101F" w:rsidRDefault="0056101F">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56101F" w14:paraId="3A0A1B59" w14:textId="77777777" w:rsidTr="0056101F">
            <w:trPr>
              <w:tblCellSpacing w:w="15" w:type="dxa"/>
            </w:trPr>
            <w:tc>
              <w:tcPr>
                <w:tcW w:w="0" w:type="auto"/>
                <w:hideMark/>
              </w:tcPr>
              <w:p w14:paraId="090D8F47" w14:textId="77777777" w:rsidR="0056101F" w:rsidRDefault="0056101F">
                <w:pPr>
                  <w:pStyle w:val="Bibliography"/>
                  <w:jc w:val="right"/>
                  <w:rPr>
                    <w:rFonts w:cs="Times New Roman"/>
                    <w:noProof/>
                  </w:rPr>
                </w:pPr>
                <w:r>
                  <w:rPr>
                    <w:rFonts w:cs="Times New Roman"/>
                    <w:noProof/>
                  </w:rPr>
                  <w:t>[53]</w:t>
                </w:r>
              </w:p>
            </w:tc>
            <w:tc>
              <w:tcPr>
                <w:tcW w:w="0" w:type="auto"/>
                <w:hideMark/>
              </w:tcPr>
              <w:p w14:paraId="683E532F" w14:textId="77777777" w:rsidR="0056101F" w:rsidRDefault="0056101F">
                <w:pPr>
                  <w:pStyle w:val="Bibliography"/>
                  <w:rPr>
                    <w:rFonts w:cs="Times New Roman"/>
                    <w:noProof/>
                  </w:rPr>
                </w:pPr>
                <w:r>
                  <w:rPr>
                    <w:rFonts w:cs="Times New Roman"/>
                    <w:noProof/>
                  </w:rPr>
                  <w:t>Hunk-Jen Tu and Yuan-Ting Chaoo, "Toward a framework for assessing e-marketplace service quality," pp. 36-43, 2011.</w:t>
                </w:r>
              </w:p>
            </w:tc>
          </w:tr>
          <w:tr w:rsidR="0056101F" w14:paraId="42F4D0F1" w14:textId="77777777" w:rsidTr="0056101F">
            <w:trPr>
              <w:tblCellSpacing w:w="15" w:type="dxa"/>
            </w:trPr>
            <w:tc>
              <w:tcPr>
                <w:tcW w:w="0" w:type="auto"/>
                <w:hideMark/>
              </w:tcPr>
              <w:p w14:paraId="30C8070A" w14:textId="77777777" w:rsidR="0056101F" w:rsidRDefault="0056101F">
                <w:pPr>
                  <w:pStyle w:val="Bibliography"/>
                  <w:jc w:val="right"/>
                  <w:rPr>
                    <w:rFonts w:cs="Times New Roman"/>
                    <w:noProof/>
                  </w:rPr>
                </w:pPr>
                <w:r>
                  <w:rPr>
                    <w:rFonts w:cs="Times New Roman"/>
                    <w:noProof/>
                  </w:rPr>
                  <w:t>[54]</w:t>
                </w:r>
              </w:p>
            </w:tc>
            <w:tc>
              <w:tcPr>
                <w:tcW w:w="0" w:type="auto"/>
                <w:hideMark/>
              </w:tcPr>
              <w:p w14:paraId="04C2DF15" w14:textId="77777777" w:rsidR="0056101F" w:rsidRDefault="0056101F">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56101F" w14:paraId="33C0F1EB" w14:textId="77777777" w:rsidTr="0056101F">
            <w:trPr>
              <w:tblCellSpacing w:w="15" w:type="dxa"/>
            </w:trPr>
            <w:tc>
              <w:tcPr>
                <w:tcW w:w="0" w:type="auto"/>
                <w:hideMark/>
              </w:tcPr>
              <w:p w14:paraId="45007CC0" w14:textId="77777777" w:rsidR="0056101F" w:rsidRDefault="0056101F">
                <w:pPr>
                  <w:pStyle w:val="Bibliography"/>
                  <w:jc w:val="right"/>
                  <w:rPr>
                    <w:rFonts w:cs="Times New Roman"/>
                    <w:noProof/>
                  </w:rPr>
                </w:pPr>
                <w:r>
                  <w:rPr>
                    <w:rFonts w:cs="Times New Roman"/>
                    <w:noProof/>
                  </w:rPr>
                  <w:t>[55]</w:t>
                </w:r>
              </w:p>
            </w:tc>
            <w:tc>
              <w:tcPr>
                <w:tcW w:w="0" w:type="auto"/>
                <w:hideMark/>
              </w:tcPr>
              <w:p w14:paraId="3EBEAB5D" w14:textId="77777777" w:rsidR="0056101F" w:rsidRDefault="0056101F">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56101F" w14:paraId="63859FDE" w14:textId="77777777" w:rsidTr="0056101F">
            <w:trPr>
              <w:tblCellSpacing w:w="15" w:type="dxa"/>
            </w:trPr>
            <w:tc>
              <w:tcPr>
                <w:tcW w:w="0" w:type="auto"/>
                <w:hideMark/>
              </w:tcPr>
              <w:p w14:paraId="0C0D83C4" w14:textId="77777777" w:rsidR="0056101F" w:rsidRDefault="0056101F">
                <w:pPr>
                  <w:pStyle w:val="Bibliography"/>
                  <w:jc w:val="right"/>
                  <w:rPr>
                    <w:rFonts w:cs="Times New Roman"/>
                    <w:noProof/>
                  </w:rPr>
                </w:pPr>
                <w:r>
                  <w:rPr>
                    <w:rFonts w:cs="Times New Roman"/>
                    <w:noProof/>
                  </w:rPr>
                  <w:t>[56]</w:t>
                </w:r>
              </w:p>
            </w:tc>
            <w:tc>
              <w:tcPr>
                <w:tcW w:w="0" w:type="auto"/>
                <w:hideMark/>
              </w:tcPr>
              <w:p w14:paraId="7D849CF0" w14:textId="77777777" w:rsidR="0056101F" w:rsidRDefault="0056101F">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56101F" w14:paraId="6FD8D305" w14:textId="77777777" w:rsidTr="0056101F">
            <w:trPr>
              <w:tblCellSpacing w:w="15" w:type="dxa"/>
            </w:trPr>
            <w:tc>
              <w:tcPr>
                <w:tcW w:w="0" w:type="auto"/>
                <w:hideMark/>
              </w:tcPr>
              <w:p w14:paraId="1852EB15" w14:textId="77777777" w:rsidR="0056101F" w:rsidRDefault="0056101F">
                <w:pPr>
                  <w:pStyle w:val="Bibliography"/>
                  <w:jc w:val="right"/>
                  <w:rPr>
                    <w:rFonts w:cs="Times New Roman"/>
                    <w:noProof/>
                  </w:rPr>
                </w:pPr>
                <w:r>
                  <w:rPr>
                    <w:rFonts w:cs="Times New Roman"/>
                    <w:noProof/>
                  </w:rPr>
                  <w:t>[57]</w:t>
                </w:r>
              </w:p>
            </w:tc>
            <w:tc>
              <w:tcPr>
                <w:tcW w:w="0" w:type="auto"/>
                <w:hideMark/>
              </w:tcPr>
              <w:p w14:paraId="40113987" w14:textId="77777777" w:rsidR="0056101F" w:rsidRDefault="0056101F">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56101F" w14:paraId="72C5F5D3" w14:textId="77777777" w:rsidTr="0056101F">
            <w:trPr>
              <w:tblCellSpacing w:w="15" w:type="dxa"/>
            </w:trPr>
            <w:tc>
              <w:tcPr>
                <w:tcW w:w="0" w:type="auto"/>
                <w:hideMark/>
              </w:tcPr>
              <w:p w14:paraId="6C2464FE" w14:textId="77777777" w:rsidR="0056101F" w:rsidRDefault="0056101F">
                <w:pPr>
                  <w:pStyle w:val="Bibliography"/>
                  <w:jc w:val="right"/>
                  <w:rPr>
                    <w:rFonts w:cs="Times New Roman"/>
                    <w:noProof/>
                  </w:rPr>
                </w:pPr>
                <w:r>
                  <w:rPr>
                    <w:rFonts w:cs="Times New Roman"/>
                    <w:noProof/>
                  </w:rPr>
                  <w:t>[58]</w:t>
                </w:r>
              </w:p>
            </w:tc>
            <w:tc>
              <w:tcPr>
                <w:tcW w:w="0" w:type="auto"/>
                <w:hideMark/>
              </w:tcPr>
              <w:p w14:paraId="4B435FFB" w14:textId="77777777" w:rsidR="0056101F" w:rsidRDefault="0056101F">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56101F" w14:paraId="61A6021A" w14:textId="77777777" w:rsidTr="0056101F">
            <w:trPr>
              <w:tblCellSpacing w:w="15" w:type="dxa"/>
            </w:trPr>
            <w:tc>
              <w:tcPr>
                <w:tcW w:w="0" w:type="auto"/>
                <w:hideMark/>
              </w:tcPr>
              <w:p w14:paraId="2F749118" w14:textId="77777777" w:rsidR="0056101F" w:rsidRDefault="0056101F">
                <w:pPr>
                  <w:pStyle w:val="Bibliography"/>
                  <w:jc w:val="right"/>
                  <w:rPr>
                    <w:rFonts w:cs="Times New Roman"/>
                    <w:noProof/>
                  </w:rPr>
                </w:pPr>
                <w:r>
                  <w:rPr>
                    <w:rFonts w:cs="Times New Roman"/>
                    <w:noProof/>
                  </w:rPr>
                  <w:t>[59]</w:t>
                </w:r>
              </w:p>
            </w:tc>
            <w:tc>
              <w:tcPr>
                <w:tcW w:w="0" w:type="auto"/>
                <w:hideMark/>
              </w:tcPr>
              <w:p w14:paraId="25EF1FDC" w14:textId="77777777" w:rsidR="0056101F" w:rsidRDefault="0056101F">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38AB8EB7" w14:textId="77777777" w:rsidR="0056101F" w:rsidRDefault="0056101F" w:rsidP="0056101F">
          <w:pPr>
            <w:pStyle w:val="Bibliography"/>
            <w:rPr>
              <w:rFonts w:eastAsiaTheme="minorEastAsia" w:cs="Times New Roman"/>
              <w:noProof/>
              <w:vanish/>
            </w:rPr>
          </w:pPr>
          <w:r>
            <w:rPr>
              <w:rFonts w:cs="Times New Roman"/>
              <w:noProof/>
              <w:vanish/>
            </w:rPr>
            <w:t>x</w:t>
          </w:r>
        </w:p>
        <w:p w14:paraId="0737D6CF" w14:textId="77777777" w:rsidR="002336FF" w:rsidRDefault="00156940" w:rsidP="0056101F">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3" w:name="_Toc332882851"/>
          <w:r>
            <w:lastRenderedPageBreak/>
            <w:t>Appendix A</w:t>
          </w:r>
        </w:p>
      </w:sdtContent>
    </w:sdt>
    <w:bookmarkEnd w:id="93" w:displacedByCustomXml="prev"/>
    <w:p w14:paraId="0A47660F" w14:textId="2D95128F" w:rsidR="006A3515" w:rsidRPr="002336FF" w:rsidRDefault="002336FF" w:rsidP="002336FF">
      <w:pPr>
        <w:rPr>
          <w:lang w:val="en-GB"/>
        </w:rPr>
      </w:pPr>
      <w:r>
        <w:rPr>
          <w:noProof/>
          <w:lang w:val="en-US" w:eastAsia="en-US"/>
        </w:rPr>
        <mc:AlternateContent>
          <mc:Choice Requires="wps">
            <w:drawing>
              <wp:anchor distT="0" distB="0" distL="114300" distR="114300" simplePos="0" relativeHeight="251669504" behindDoc="0" locked="0" layoutInCell="1" allowOverlap="1" wp14:anchorId="387226F4" wp14:editId="259ED00D">
                <wp:simplePos x="0" y="0"/>
                <wp:positionH relativeFrom="column">
                  <wp:posOffset>76200</wp:posOffset>
                </wp:positionH>
                <wp:positionV relativeFrom="paragraph">
                  <wp:posOffset>1325880</wp:posOffset>
                </wp:positionV>
                <wp:extent cx="5572760" cy="66294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7276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22577" w14:textId="77777777" w:rsidR="00FF78B4" w:rsidRDefault="00FF78B4"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FF78B4" w:rsidRDefault="00FF78B4" w:rsidP="002336FF">
                            <w:pPr>
                              <w:pStyle w:val="Caption"/>
                            </w:pPr>
                            <w:r>
                              <w:t>Figure A.1. Procedure model for an E-service</w:t>
                            </w:r>
                          </w:p>
                          <w:p w14:paraId="616269D4" w14:textId="77777777" w:rsidR="00FF78B4" w:rsidRDefault="00FF78B4" w:rsidP="002336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5" o:spid="_x0000_s1047" type="#_x0000_t202" style="position:absolute;left:0;text-align:left;margin-left:6pt;margin-top:104.4pt;width:438.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" filled="f" stroked="f">
                <v:textbox>
                  <w:txbxContent>
                    <w:p w14:paraId="7E222577" w14:textId="77777777" w:rsidR="00FF78B4" w:rsidRDefault="00FF78B4"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FF78B4" w:rsidRDefault="00FF78B4" w:rsidP="002336FF">
                      <w:pPr>
                        <w:pStyle w:val="Caption"/>
                      </w:pPr>
                      <w:r>
                        <w:t>Figure A.1. Procedure model for an E-service</w:t>
                      </w:r>
                    </w:p>
                    <w:p w14:paraId="616269D4" w14:textId="77777777" w:rsidR="00FF78B4" w:rsidRDefault="00FF78B4" w:rsidP="002336FF">
                      <w:pPr>
                        <w:jc w:val="center"/>
                      </w:pPr>
                    </w:p>
                  </w:txbxContent>
                </v:textbox>
                <w10:wrap type="square"/>
              </v:shape>
            </w:pict>
          </mc:Fallback>
        </mc:AlternateContent>
      </w:r>
      <w:r w:rsidR="000546CF">
        <w:rPr>
          <w:lang w:val="en-GB"/>
        </w:rPr>
        <w:t>This appendix A contains figures</w:t>
      </w:r>
      <w:r w:rsidR="005461B2">
        <w:rPr>
          <w:lang w:val="en-GB"/>
        </w:rPr>
        <w:t xml:space="preserve">, referenced in specific parts of this thesis work </w:t>
      </w:r>
      <w:r w:rsidR="000546CF">
        <w:rPr>
          <w:lang w:val="en-GB"/>
        </w:rPr>
        <w:t>to co</w:t>
      </w:r>
      <w:r w:rsidR="000546CF">
        <w:rPr>
          <w:lang w:val="en-GB"/>
        </w:rPr>
        <w:t>m</w:t>
      </w:r>
      <w:r w:rsidR="000546CF">
        <w:rPr>
          <w:lang w:val="en-GB"/>
        </w:rPr>
        <w:t>plement concepts on particular chapters</w:t>
      </w:r>
      <w:r w:rsidR="005461B2">
        <w:rPr>
          <w:lang w:val="en-GB"/>
        </w:rPr>
        <w:t>.</w:t>
      </w:r>
    </w:p>
    <w:p w14:paraId="72D731DF" w14:textId="75096739" w:rsidR="00B746CA" w:rsidRPr="00855DF1" w:rsidRDefault="002065CD" w:rsidP="00855DF1">
      <w:pPr>
        <w:pStyle w:val="HeaderNotNumbered"/>
      </w:pPr>
      <w:bookmarkStart w:id="94" w:name="_Toc332882852"/>
      <w:r w:rsidRPr="002065CD">
        <w:lastRenderedPageBreak/>
        <w:t>Appendix</w:t>
      </w:r>
      <w:r w:rsidR="00CE5733">
        <w:t xml:space="preserve"> </w:t>
      </w:r>
      <w:r w:rsidR="002336FF">
        <w:t>B</w:t>
      </w:r>
      <w:bookmarkEnd w:id="94"/>
    </w:p>
    <w:p w14:paraId="44A11CCA" w14:textId="77777777" w:rsidR="00F56399" w:rsidRDefault="002B235B" w:rsidP="008506D8">
      <w:pPr>
        <w:pStyle w:val="Appendixheading"/>
        <w:pageBreakBefore w:val="0"/>
      </w:pPr>
      <w:bookmarkStart w:id="95" w:name="_Ref166675784"/>
      <w:bookmarkStart w:id="96" w:name="_Toc332882853"/>
      <w:r>
        <w:t>Glossary</w:t>
      </w:r>
      <w:bookmarkEnd w:id="95"/>
      <w:bookmarkEnd w:id="9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56101F" w:rsidRPr="0056101F">
                  <w:rPr>
                    <w:rFonts w:cs="Times New Roman"/>
                    <w:noProof/>
                    <w:lang w:val="en-US"/>
                  </w:rPr>
                  <w:t>[</w:t>
                </w:r>
                <w:hyperlink w:anchor="BSI11" w:history="1">
                  <w:r w:rsidR="0056101F" w:rsidRPr="0056101F">
                    <w:rPr>
                      <w:rStyle w:val="Tiitellehtautor"/>
                      <w:rFonts w:cs="Times New Roman"/>
                      <w:noProof/>
                      <w:lang w:val="en-US"/>
                    </w:rPr>
                    <w:t>10</w:t>
                  </w:r>
                </w:hyperlink>
                <w:r w:rsidR="0056101F" w:rsidRPr="0056101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56101F" w:rsidRPr="0056101F">
                  <w:rPr>
                    <w:rFonts w:cs="Times New Roman"/>
                    <w:noProof/>
                    <w:lang w:val="en-US"/>
                  </w:rPr>
                  <w:t>[</w:t>
                </w:r>
                <w:hyperlink w:anchor="BSI11" w:history="1">
                  <w:r w:rsidR="0056101F" w:rsidRPr="0056101F">
                    <w:rPr>
                      <w:rStyle w:val="Tiitellehtautor"/>
                      <w:rFonts w:cs="Times New Roman"/>
                      <w:noProof/>
                      <w:lang w:val="en-US"/>
                    </w:rPr>
                    <w:t>10</w:t>
                  </w:r>
                </w:hyperlink>
                <w:r w:rsidR="0056101F" w:rsidRPr="0056101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56101F" w:rsidRPr="0056101F">
                  <w:rPr>
                    <w:rFonts w:cs="Times New Roman"/>
                    <w:noProof/>
                    <w:lang w:val="en-US"/>
                  </w:rPr>
                  <w:t>[</w:t>
                </w:r>
                <w:hyperlink w:anchor="BSI11" w:history="1">
                  <w:r w:rsidR="0056101F" w:rsidRPr="0056101F">
                    <w:rPr>
                      <w:rStyle w:val="Tiitellehtautor"/>
                      <w:rFonts w:cs="Times New Roman"/>
                      <w:noProof/>
                      <w:lang w:val="en-US"/>
                    </w:rPr>
                    <w:t>10</w:t>
                  </w:r>
                </w:hyperlink>
                <w:r w:rsidR="0056101F" w:rsidRPr="0056101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56101F" w:rsidRPr="0056101F">
                  <w:rPr>
                    <w:rFonts w:cs="Times New Roman"/>
                    <w:noProof/>
                    <w:lang w:val="en-US"/>
                  </w:rPr>
                  <w:t>[</w:t>
                </w:r>
                <w:hyperlink w:anchor="BSI11" w:history="1">
                  <w:r w:rsidR="0056101F" w:rsidRPr="0056101F">
                    <w:rPr>
                      <w:rStyle w:val="Tiitellehtautor"/>
                      <w:rFonts w:cs="Times New Roman"/>
                      <w:noProof/>
                      <w:lang w:val="en-US"/>
                    </w:rPr>
                    <w:t>10</w:t>
                  </w:r>
                </w:hyperlink>
                <w:r w:rsidR="0056101F" w:rsidRPr="0056101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7" w:name="_Toc332882854"/>
      <w:r>
        <w:lastRenderedPageBreak/>
        <w:t>License</w:t>
      </w:r>
      <w:bookmarkEnd w:id="9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770F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29"/>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FF78B4" w:rsidRDefault="00FF78B4" w:rsidP="00FB55BE">
      <w:pPr>
        <w:spacing w:before="0" w:after="0" w:line="240" w:lineRule="auto"/>
      </w:pPr>
      <w:r>
        <w:separator/>
      </w:r>
    </w:p>
  </w:endnote>
  <w:endnote w:type="continuationSeparator" w:id="0">
    <w:p w14:paraId="3A716E12" w14:textId="77777777" w:rsidR="00FF78B4" w:rsidRDefault="00FF78B4"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FF78B4" w:rsidRDefault="00FF78B4">
        <w:pPr>
          <w:pStyle w:val="Footer"/>
          <w:jc w:val="center"/>
        </w:pPr>
        <w:r>
          <w:fldChar w:fldCharType="begin"/>
        </w:r>
        <w:r>
          <w:instrText xml:space="preserve"> PAGE   \* MERGEFORMAT </w:instrText>
        </w:r>
        <w:r>
          <w:fldChar w:fldCharType="separate"/>
        </w:r>
        <w:r w:rsidR="0092627D">
          <w:rPr>
            <w:noProof/>
          </w:rPr>
          <w:t>28</w:t>
        </w:r>
        <w:r>
          <w:rPr>
            <w:noProof/>
          </w:rPr>
          <w:fldChar w:fldCharType="end"/>
        </w:r>
      </w:p>
    </w:sdtContent>
  </w:sdt>
  <w:p w14:paraId="6FE0902C" w14:textId="77777777" w:rsidR="00FF78B4" w:rsidRDefault="00FF78B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FF78B4" w:rsidRDefault="00FF78B4" w:rsidP="00FB55BE">
      <w:pPr>
        <w:spacing w:before="0" w:after="0" w:line="240" w:lineRule="auto"/>
      </w:pPr>
      <w:r>
        <w:separator/>
      </w:r>
    </w:p>
  </w:footnote>
  <w:footnote w:type="continuationSeparator" w:id="0">
    <w:p w14:paraId="11035F38" w14:textId="77777777" w:rsidR="00FF78B4" w:rsidRDefault="00FF78B4" w:rsidP="00FB55BE">
      <w:pPr>
        <w:spacing w:before="0" w:after="0" w:line="240" w:lineRule="auto"/>
      </w:pPr>
      <w:r>
        <w:continuationSeparator/>
      </w:r>
    </w:p>
  </w:footnote>
  <w:footnote w:id="1">
    <w:p w14:paraId="0C7FBA67" w14:textId="77777777" w:rsidR="00FF78B4" w:rsidRPr="009938CB" w:rsidRDefault="00FF78B4"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FF78B4" w:rsidRPr="005C1436" w:rsidRDefault="00FF78B4">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FF78B4" w:rsidRPr="006A65BB" w:rsidRDefault="00FF78B4">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FF78B4" w:rsidRPr="00FA5CDE" w:rsidRDefault="00FF78B4">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296417CC" w14:textId="64495B65" w:rsidR="00FF78B4" w:rsidRPr="00FE3520" w:rsidRDefault="00FF78B4">
      <w:pPr>
        <w:pStyle w:val="FootnoteText"/>
        <w:rPr>
          <w:lang w:val="en-US"/>
        </w:rPr>
      </w:pPr>
      <w:r>
        <w:rPr>
          <w:rStyle w:val="FootnoteReference"/>
        </w:rPr>
        <w:footnoteRef/>
      </w:r>
      <w:r>
        <w:t xml:space="preserve"> </w:t>
      </w:r>
      <w:r w:rsidRPr="00FE3520">
        <w:t>http://iso25000.com/index.php/en/iso-25000-standards/iso-25010?limit=3&amp;start=3</w:t>
      </w:r>
    </w:p>
  </w:footnote>
  <w:footnote w:id="6">
    <w:p w14:paraId="016DB53C" w14:textId="7EBDD939" w:rsidR="00FF78B4" w:rsidRPr="00824170" w:rsidRDefault="00FF78B4">
      <w:pPr>
        <w:pStyle w:val="FootnoteText"/>
        <w:rPr>
          <w:lang w:val="en-US"/>
        </w:rPr>
      </w:pPr>
      <w:r>
        <w:rPr>
          <w:rStyle w:val="FootnoteReference"/>
        </w:rPr>
        <w:footnoteRef/>
      </w:r>
      <w:r>
        <w:t xml:space="preserve"> </w:t>
      </w:r>
      <w:r w:rsidRPr="00824170">
        <w:t>http://iso25000.com/index.php/en/iso-25000-standards/iso-25010?limit=3&amp;start=3</w:t>
      </w:r>
    </w:p>
  </w:footnote>
  <w:footnote w:id="7">
    <w:p w14:paraId="5BF8D165" w14:textId="59BE76DE" w:rsidR="00FF78B4" w:rsidRPr="000C0716" w:rsidRDefault="00FF78B4">
      <w:pPr>
        <w:pStyle w:val="FootnoteText"/>
        <w:rPr>
          <w:lang w:val="en-US"/>
        </w:rPr>
      </w:pPr>
      <w:r>
        <w:rPr>
          <w:rStyle w:val="FootnoteReference"/>
        </w:rPr>
        <w:footnoteRef/>
      </w:r>
      <w:r>
        <w:t xml:space="preserve"> </w:t>
      </w:r>
      <w:r w:rsidRPr="000C0716">
        <w:t>http://iso25000.com/index.php/en/iso-25000-standards/iso-25010</w:t>
      </w:r>
    </w:p>
  </w:footnote>
  <w:footnote w:id="8">
    <w:p w14:paraId="32D13AA2" w14:textId="076549E9" w:rsidR="00FF78B4" w:rsidRPr="0067118C" w:rsidRDefault="00FF78B4">
      <w:pPr>
        <w:pStyle w:val="FootnoteText"/>
        <w:rPr>
          <w:lang w:val="en-US"/>
        </w:rPr>
      </w:pPr>
      <w:r>
        <w:rPr>
          <w:rStyle w:val="FootnoteReference"/>
        </w:rPr>
        <w:footnoteRef/>
      </w:r>
      <w:r>
        <w:t xml:space="preserve"> </w:t>
      </w:r>
      <w:r w:rsidRPr="0067118C">
        <w:t>http://iso25000.com/index.php/en/iso-25000-standards/iso-25010?limit=3&amp;limitstart=0</w:t>
      </w:r>
    </w:p>
  </w:footnote>
  <w:footnote w:id="9">
    <w:p w14:paraId="2521786C" w14:textId="7A1DE708" w:rsidR="00FF78B4" w:rsidRPr="000F652A" w:rsidRDefault="00FF78B4">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0"/>
  </w:num>
  <w:num w:numId="4">
    <w:abstractNumId w:val="13"/>
  </w:num>
  <w:num w:numId="5">
    <w:abstractNumId w:val="5"/>
  </w:num>
  <w:num w:numId="6">
    <w:abstractNumId w:val="41"/>
  </w:num>
  <w:num w:numId="7">
    <w:abstractNumId w:val="42"/>
  </w:num>
  <w:num w:numId="8">
    <w:abstractNumId w:val="1"/>
  </w:num>
  <w:num w:numId="9">
    <w:abstractNumId w:val="35"/>
  </w:num>
  <w:num w:numId="10">
    <w:abstractNumId w:val="4"/>
  </w:num>
  <w:num w:numId="11">
    <w:abstractNumId w:val="2"/>
  </w:num>
  <w:num w:numId="12">
    <w:abstractNumId w:val="6"/>
  </w:num>
  <w:num w:numId="13">
    <w:abstractNumId w:val="6"/>
  </w:num>
  <w:num w:numId="14">
    <w:abstractNumId w:val="6"/>
  </w:num>
  <w:num w:numId="15">
    <w:abstractNumId w:val="26"/>
  </w:num>
  <w:num w:numId="16">
    <w:abstractNumId w:val="11"/>
  </w:num>
  <w:num w:numId="17">
    <w:abstractNumId w:val="9"/>
  </w:num>
  <w:num w:numId="18">
    <w:abstractNumId w:val="24"/>
  </w:num>
  <w:num w:numId="19">
    <w:abstractNumId w:val="37"/>
  </w:num>
  <w:num w:numId="20">
    <w:abstractNumId w:val="39"/>
  </w:num>
  <w:num w:numId="21">
    <w:abstractNumId w:val="16"/>
  </w:num>
  <w:num w:numId="22">
    <w:abstractNumId w:val="20"/>
  </w:num>
  <w:num w:numId="23">
    <w:abstractNumId w:val="32"/>
  </w:num>
  <w:num w:numId="24">
    <w:abstractNumId w:val="27"/>
  </w:num>
  <w:num w:numId="25">
    <w:abstractNumId w:val="12"/>
  </w:num>
  <w:num w:numId="26">
    <w:abstractNumId w:val="33"/>
  </w:num>
  <w:num w:numId="27">
    <w:abstractNumId w:val="36"/>
  </w:num>
  <w:num w:numId="28">
    <w:abstractNumId w:val="3"/>
  </w:num>
  <w:num w:numId="29">
    <w:abstractNumId w:val="22"/>
  </w:num>
  <w:num w:numId="30">
    <w:abstractNumId w:val="10"/>
  </w:num>
  <w:num w:numId="31">
    <w:abstractNumId w:val="29"/>
  </w:num>
  <w:num w:numId="32">
    <w:abstractNumId w:val="38"/>
  </w:num>
  <w:num w:numId="33">
    <w:abstractNumId w:val="14"/>
  </w:num>
  <w:num w:numId="34">
    <w:abstractNumId w:val="15"/>
  </w:num>
  <w:num w:numId="35">
    <w:abstractNumId w:val="23"/>
  </w:num>
  <w:num w:numId="36">
    <w:abstractNumId w:val="43"/>
  </w:num>
  <w:num w:numId="37">
    <w:abstractNumId w:val="30"/>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1"/>
  </w:num>
  <w:num w:numId="44">
    <w:abstractNumId w:val="8"/>
  </w:num>
  <w:num w:numId="45">
    <w:abstractNumId w:val="34"/>
  </w:num>
  <w:num w:numId="46">
    <w:abstractNumId w:val="25"/>
  </w:num>
  <w:num w:numId="47">
    <w:abstractNumId w:val="21"/>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E7E"/>
    <w:rsid w:val="0000250C"/>
    <w:rsid w:val="000034F1"/>
    <w:rsid w:val="000047AE"/>
    <w:rsid w:val="00004B5A"/>
    <w:rsid w:val="000061E6"/>
    <w:rsid w:val="00006435"/>
    <w:rsid w:val="00006DD3"/>
    <w:rsid w:val="00012469"/>
    <w:rsid w:val="00012FF8"/>
    <w:rsid w:val="000156A6"/>
    <w:rsid w:val="000157DD"/>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452B"/>
    <w:rsid w:val="000449EF"/>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6CAA"/>
    <w:rsid w:val="0006788A"/>
    <w:rsid w:val="000719FD"/>
    <w:rsid w:val="00071F63"/>
    <w:rsid w:val="00072017"/>
    <w:rsid w:val="000727D9"/>
    <w:rsid w:val="00072FB4"/>
    <w:rsid w:val="00073333"/>
    <w:rsid w:val="000764CB"/>
    <w:rsid w:val="00076B8B"/>
    <w:rsid w:val="000777F3"/>
    <w:rsid w:val="0008012B"/>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409"/>
    <w:rsid w:val="00152518"/>
    <w:rsid w:val="00152C14"/>
    <w:rsid w:val="00154528"/>
    <w:rsid w:val="001546B8"/>
    <w:rsid w:val="00156060"/>
    <w:rsid w:val="00156940"/>
    <w:rsid w:val="0016028A"/>
    <w:rsid w:val="00160376"/>
    <w:rsid w:val="001614F0"/>
    <w:rsid w:val="001620B6"/>
    <w:rsid w:val="001622E2"/>
    <w:rsid w:val="00162716"/>
    <w:rsid w:val="00162C64"/>
    <w:rsid w:val="00162DDA"/>
    <w:rsid w:val="001635BE"/>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46DB"/>
    <w:rsid w:val="001D55C7"/>
    <w:rsid w:val="001D5651"/>
    <w:rsid w:val="001D643A"/>
    <w:rsid w:val="001E035E"/>
    <w:rsid w:val="001E1CDD"/>
    <w:rsid w:val="001E2893"/>
    <w:rsid w:val="001E3B20"/>
    <w:rsid w:val="001E3DF1"/>
    <w:rsid w:val="001E40B3"/>
    <w:rsid w:val="001E482F"/>
    <w:rsid w:val="001E6C1D"/>
    <w:rsid w:val="001F1FE1"/>
    <w:rsid w:val="001F27F9"/>
    <w:rsid w:val="001F36DE"/>
    <w:rsid w:val="001F4118"/>
    <w:rsid w:val="001F5498"/>
    <w:rsid w:val="001F5CC0"/>
    <w:rsid w:val="001F76AE"/>
    <w:rsid w:val="001F7C40"/>
    <w:rsid w:val="001F7E8F"/>
    <w:rsid w:val="002006C9"/>
    <w:rsid w:val="00200A5B"/>
    <w:rsid w:val="002010A8"/>
    <w:rsid w:val="00202CC5"/>
    <w:rsid w:val="00204CF2"/>
    <w:rsid w:val="002065CD"/>
    <w:rsid w:val="002073BE"/>
    <w:rsid w:val="00210074"/>
    <w:rsid w:val="002121D5"/>
    <w:rsid w:val="002124C4"/>
    <w:rsid w:val="00212754"/>
    <w:rsid w:val="00215DF1"/>
    <w:rsid w:val="002167D1"/>
    <w:rsid w:val="00216DBC"/>
    <w:rsid w:val="00220052"/>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F4D"/>
    <w:rsid w:val="00283E1F"/>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15AD"/>
    <w:rsid w:val="002B235B"/>
    <w:rsid w:val="002B2C96"/>
    <w:rsid w:val="002B409E"/>
    <w:rsid w:val="002B5AC9"/>
    <w:rsid w:val="002B5E0F"/>
    <w:rsid w:val="002B63BE"/>
    <w:rsid w:val="002B6DBD"/>
    <w:rsid w:val="002B7DC2"/>
    <w:rsid w:val="002C05A9"/>
    <w:rsid w:val="002C0F42"/>
    <w:rsid w:val="002C143B"/>
    <w:rsid w:val="002C1732"/>
    <w:rsid w:val="002C2900"/>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149F"/>
    <w:rsid w:val="003252E2"/>
    <w:rsid w:val="00330240"/>
    <w:rsid w:val="0033043F"/>
    <w:rsid w:val="00330477"/>
    <w:rsid w:val="00331023"/>
    <w:rsid w:val="0033155C"/>
    <w:rsid w:val="00331A83"/>
    <w:rsid w:val="0033254E"/>
    <w:rsid w:val="00332BCE"/>
    <w:rsid w:val="0033378B"/>
    <w:rsid w:val="00333E17"/>
    <w:rsid w:val="00336D2E"/>
    <w:rsid w:val="00340709"/>
    <w:rsid w:val="00340F34"/>
    <w:rsid w:val="003421E0"/>
    <w:rsid w:val="00344018"/>
    <w:rsid w:val="003447AD"/>
    <w:rsid w:val="00344B15"/>
    <w:rsid w:val="00344E8B"/>
    <w:rsid w:val="00345133"/>
    <w:rsid w:val="003474BC"/>
    <w:rsid w:val="003513C9"/>
    <w:rsid w:val="003514CC"/>
    <w:rsid w:val="0035166C"/>
    <w:rsid w:val="00353563"/>
    <w:rsid w:val="00353AA1"/>
    <w:rsid w:val="003546A8"/>
    <w:rsid w:val="00355A68"/>
    <w:rsid w:val="00355B83"/>
    <w:rsid w:val="00356192"/>
    <w:rsid w:val="00357979"/>
    <w:rsid w:val="00357999"/>
    <w:rsid w:val="003620B8"/>
    <w:rsid w:val="0036277D"/>
    <w:rsid w:val="00362BEF"/>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5F23"/>
    <w:rsid w:val="003A703A"/>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383"/>
    <w:rsid w:val="003D4771"/>
    <w:rsid w:val="003D4A7C"/>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4F32"/>
    <w:rsid w:val="004056D3"/>
    <w:rsid w:val="00407182"/>
    <w:rsid w:val="00407719"/>
    <w:rsid w:val="00414408"/>
    <w:rsid w:val="004153E2"/>
    <w:rsid w:val="004158AB"/>
    <w:rsid w:val="00415C6F"/>
    <w:rsid w:val="004162A3"/>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08A7"/>
    <w:rsid w:val="004B16FD"/>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1443"/>
    <w:rsid w:val="004D14D7"/>
    <w:rsid w:val="004D1CA6"/>
    <w:rsid w:val="004D65AB"/>
    <w:rsid w:val="004D6E4F"/>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40193"/>
    <w:rsid w:val="00540360"/>
    <w:rsid w:val="00540535"/>
    <w:rsid w:val="00540739"/>
    <w:rsid w:val="00541BE6"/>
    <w:rsid w:val="005420EF"/>
    <w:rsid w:val="005424D7"/>
    <w:rsid w:val="0054356C"/>
    <w:rsid w:val="00543BE6"/>
    <w:rsid w:val="00544091"/>
    <w:rsid w:val="0054419D"/>
    <w:rsid w:val="00544CE1"/>
    <w:rsid w:val="005461B2"/>
    <w:rsid w:val="005528D5"/>
    <w:rsid w:val="00552DDB"/>
    <w:rsid w:val="00553C49"/>
    <w:rsid w:val="00553C8A"/>
    <w:rsid w:val="00554B72"/>
    <w:rsid w:val="00554D90"/>
    <w:rsid w:val="005565C9"/>
    <w:rsid w:val="00556854"/>
    <w:rsid w:val="005606E1"/>
    <w:rsid w:val="0056101F"/>
    <w:rsid w:val="00561790"/>
    <w:rsid w:val="00561968"/>
    <w:rsid w:val="00561CA2"/>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81D3F"/>
    <w:rsid w:val="00583571"/>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600833"/>
    <w:rsid w:val="006022C0"/>
    <w:rsid w:val="006023D7"/>
    <w:rsid w:val="006038B5"/>
    <w:rsid w:val="00603E65"/>
    <w:rsid w:val="00605523"/>
    <w:rsid w:val="006057D4"/>
    <w:rsid w:val="00605BEC"/>
    <w:rsid w:val="00606324"/>
    <w:rsid w:val="00607485"/>
    <w:rsid w:val="006135E9"/>
    <w:rsid w:val="00613D88"/>
    <w:rsid w:val="006146CD"/>
    <w:rsid w:val="006170C2"/>
    <w:rsid w:val="0061744E"/>
    <w:rsid w:val="006175B5"/>
    <w:rsid w:val="00617E93"/>
    <w:rsid w:val="00617EA3"/>
    <w:rsid w:val="00620F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589B"/>
    <w:rsid w:val="0063671E"/>
    <w:rsid w:val="00637266"/>
    <w:rsid w:val="00637711"/>
    <w:rsid w:val="006379F7"/>
    <w:rsid w:val="0064559F"/>
    <w:rsid w:val="00645982"/>
    <w:rsid w:val="006461AD"/>
    <w:rsid w:val="006465A3"/>
    <w:rsid w:val="006474DC"/>
    <w:rsid w:val="00651E9E"/>
    <w:rsid w:val="00654FE7"/>
    <w:rsid w:val="00655346"/>
    <w:rsid w:val="00657686"/>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775E"/>
    <w:rsid w:val="006A2B34"/>
    <w:rsid w:val="006A2E06"/>
    <w:rsid w:val="006A334D"/>
    <w:rsid w:val="006A3515"/>
    <w:rsid w:val="006A4561"/>
    <w:rsid w:val="006A46EC"/>
    <w:rsid w:val="006A5864"/>
    <w:rsid w:val="006A65BB"/>
    <w:rsid w:val="006B10B5"/>
    <w:rsid w:val="006B1158"/>
    <w:rsid w:val="006B1941"/>
    <w:rsid w:val="006B19D1"/>
    <w:rsid w:val="006B22CA"/>
    <w:rsid w:val="006B5B2A"/>
    <w:rsid w:val="006B627A"/>
    <w:rsid w:val="006B726B"/>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7079"/>
    <w:rsid w:val="006D12F8"/>
    <w:rsid w:val="006D1755"/>
    <w:rsid w:val="006D2C2B"/>
    <w:rsid w:val="006D3447"/>
    <w:rsid w:val="006D4D1E"/>
    <w:rsid w:val="006D5127"/>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207B5"/>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E9F"/>
    <w:rsid w:val="00740F0B"/>
    <w:rsid w:val="00741ECC"/>
    <w:rsid w:val="00742B35"/>
    <w:rsid w:val="007432DC"/>
    <w:rsid w:val="007438A1"/>
    <w:rsid w:val="0074663C"/>
    <w:rsid w:val="007477D6"/>
    <w:rsid w:val="0075117D"/>
    <w:rsid w:val="00752BC7"/>
    <w:rsid w:val="007532D6"/>
    <w:rsid w:val="00754293"/>
    <w:rsid w:val="00756484"/>
    <w:rsid w:val="00756AFF"/>
    <w:rsid w:val="00757AF6"/>
    <w:rsid w:val="007629B6"/>
    <w:rsid w:val="00763FBC"/>
    <w:rsid w:val="00765373"/>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07AF3"/>
    <w:rsid w:val="00810B69"/>
    <w:rsid w:val="0081101A"/>
    <w:rsid w:val="00811E78"/>
    <w:rsid w:val="0081219C"/>
    <w:rsid w:val="00812BBC"/>
    <w:rsid w:val="0081621E"/>
    <w:rsid w:val="0081665C"/>
    <w:rsid w:val="00816B6E"/>
    <w:rsid w:val="00816F0A"/>
    <w:rsid w:val="00817BC9"/>
    <w:rsid w:val="0082006D"/>
    <w:rsid w:val="00820286"/>
    <w:rsid w:val="008205CE"/>
    <w:rsid w:val="0082077A"/>
    <w:rsid w:val="008207FA"/>
    <w:rsid w:val="00821098"/>
    <w:rsid w:val="0082146F"/>
    <w:rsid w:val="008223EE"/>
    <w:rsid w:val="008239E0"/>
    <w:rsid w:val="00824170"/>
    <w:rsid w:val="00825DFB"/>
    <w:rsid w:val="00825FC2"/>
    <w:rsid w:val="00827C20"/>
    <w:rsid w:val="00830BBE"/>
    <w:rsid w:val="008310B3"/>
    <w:rsid w:val="008314EE"/>
    <w:rsid w:val="00831DB4"/>
    <w:rsid w:val="00835172"/>
    <w:rsid w:val="00836FBF"/>
    <w:rsid w:val="00837373"/>
    <w:rsid w:val="008377CF"/>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578"/>
    <w:rsid w:val="00861D46"/>
    <w:rsid w:val="00864079"/>
    <w:rsid w:val="008667E6"/>
    <w:rsid w:val="00867D4C"/>
    <w:rsid w:val="0087793C"/>
    <w:rsid w:val="008835AC"/>
    <w:rsid w:val="0088387E"/>
    <w:rsid w:val="00883C50"/>
    <w:rsid w:val="00883C83"/>
    <w:rsid w:val="00884D14"/>
    <w:rsid w:val="0088514A"/>
    <w:rsid w:val="00885D15"/>
    <w:rsid w:val="00886F01"/>
    <w:rsid w:val="00892C09"/>
    <w:rsid w:val="008979D5"/>
    <w:rsid w:val="008A02BA"/>
    <w:rsid w:val="008A11B4"/>
    <w:rsid w:val="008A208C"/>
    <w:rsid w:val="008A31AF"/>
    <w:rsid w:val="008A3563"/>
    <w:rsid w:val="008A5416"/>
    <w:rsid w:val="008A6C3E"/>
    <w:rsid w:val="008A6CF6"/>
    <w:rsid w:val="008B004B"/>
    <w:rsid w:val="008B3AF6"/>
    <w:rsid w:val="008B3CBC"/>
    <w:rsid w:val="008B5EA7"/>
    <w:rsid w:val="008B689D"/>
    <w:rsid w:val="008B74F2"/>
    <w:rsid w:val="008C0A1A"/>
    <w:rsid w:val="008C1831"/>
    <w:rsid w:val="008C20F4"/>
    <w:rsid w:val="008C478D"/>
    <w:rsid w:val="008C5043"/>
    <w:rsid w:val="008C67D3"/>
    <w:rsid w:val="008C6C45"/>
    <w:rsid w:val="008D3F3D"/>
    <w:rsid w:val="008D4003"/>
    <w:rsid w:val="008D4C01"/>
    <w:rsid w:val="008D4D15"/>
    <w:rsid w:val="008D5E70"/>
    <w:rsid w:val="008D73F3"/>
    <w:rsid w:val="008E1F62"/>
    <w:rsid w:val="008E2C45"/>
    <w:rsid w:val="008E45DD"/>
    <w:rsid w:val="008F2DF8"/>
    <w:rsid w:val="008F3726"/>
    <w:rsid w:val="008F5B97"/>
    <w:rsid w:val="008F5CE5"/>
    <w:rsid w:val="00900B48"/>
    <w:rsid w:val="009012B1"/>
    <w:rsid w:val="009022A7"/>
    <w:rsid w:val="009034BA"/>
    <w:rsid w:val="00906B0F"/>
    <w:rsid w:val="009100FB"/>
    <w:rsid w:val="00911133"/>
    <w:rsid w:val="00911928"/>
    <w:rsid w:val="00911C38"/>
    <w:rsid w:val="00911EEB"/>
    <w:rsid w:val="00912418"/>
    <w:rsid w:val="00912A5B"/>
    <w:rsid w:val="00912E70"/>
    <w:rsid w:val="009139C0"/>
    <w:rsid w:val="00913F5C"/>
    <w:rsid w:val="00914621"/>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31105"/>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2DA"/>
    <w:rsid w:val="009466DC"/>
    <w:rsid w:val="009475C1"/>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C88"/>
    <w:rsid w:val="00975F82"/>
    <w:rsid w:val="009777D2"/>
    <w:rsid w:val="009801A9"/>
    <w:rsid w:val="00980808"/>
    <w:rsid w:val="0098108B"/>
    <w:rsid w:val="00981C7B"/>
    <w:rsid w:val="009829D5"/>
    <w:rsid w:val="009840A9"/>
    <w:rsid w:val="00984782"/>
    <w:rsid w:val="00984A60"/>
    <w:rsid w:val="00986383"/>
    <w:rsid w:val="00987F95"/>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4D09"/>
    <w:rsid w:val="009A5880"/>
    <w:rsid w:val="009A6F87"/>
    <w:rsid w:val="009A76F8"/>
    <w:rsid w:val="009A7833"/>
    <w:rsid w:val="009B10C6"/>
    <w:rsid w:val="009B14F8"/>
    <w:rsid w:val="009B1C89"/>
    <w:rsid w:val="009B31EE"/>
    <w:rsid w:val="009B5C27"/>
    <w:rsid w:val="009C0105"/>
    <w:rsid w:val="009C0A38"/>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79F"/>
    <w:rsid w:val="009E2A80"/>
    <w:rsid w:val="009E61B2"/>
    <w:rsid w:val="009E6C74"/>
    <w:rsid w:val="009E75EF"/>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828"/>
    <w:rsid w:val="00A05D39"/>
    <w:rsid w:val="00A064C5"/>
    <w:rsid w:val="00A075F3"/>
    <w:rsid w:val="00A1319F"/>
    <w:rsid w:val="00A140AC"/>
    <w:rsid w:val="00A15F64"/>
    <w:rsid w:val="00A16219"/>
    <w:rsid w:val="00A174AB"/>
    <w:rsid w:val="00A20985"/>
    <w:rsid w:val="00A20FBB"/>
    <w:rsid w:val="00A2162A"/>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B73"/>
    <w:rsid w:val="00AC460C"/>
    <w:rsid w:val="00AC777C"/>
    <w:rsid w:val="00AC7CE1"/>
    <w:rsid w:val="00AD1296"/>
    <w:rsid w:val="00AD1AEF"/>
    <w:rsid w:val="00AD2638"/>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B007B1"/>
    <w:rsid w:val="00B02005"/>
    <w:rsid w:val="00B0379F"/>
    <w:rsid w:val="00B043CA"/>
    <w:rsid w:val="00B06E7F"/>
    <w:rsid w:val="00B07068"/>
    <w:rsid w:val="00B103F8"/>
    <w:rsid w:val="00B10DEB"/>
    <w:rsid w:val="00B12D02"/>
    <w:rsid w:val="00B14672"/>
    <w:rsid w:val="00B15311"/>
    <w:rsid w:val="00B15598"/>
    <w:rsid w:val="00B159E0"/>
    <w:rsid w:val="00B20EE4"/>
    <w:rsid w:val="00B239CE"/>
    <w:rsid w:val="00B23D84"/>
    <w:rsid w:val="00B241EC"/>
    <w:rsid w:val="00B251B0"/>
    <w:rsid w:val="00B262B5"/>
    <w:rsid w:val="00B26F6C"/>
    <w:rsid w:val="00B27115"/>
    <w:rsid w:val="00B27ED8"/>
    <w:rsid w:val="00B301C3"/>
    <w:rsid w:val="00B302B5"/>
    <w:rsid w:val="00B30E7E"/>
    <w:rsid w:val="00B31F77"/>
    <w:rsid w:val="00B332FB"/>
    <w:rsid w:val="00B33E22"/>
    <w:rsid w:val="00B33F16"/>
    <w:rsid w:val="00B34115"/>
    <w:rsid w:val="00B35132"/>
    <w:rsid w:val="00B35649"/>
    <w:rsid w:val="00B364D8"/>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453F"/>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4963"/>
    <w:rsid w:val="00BD0020"/>
    <w:rsid w:val="00BD14AC"/>
    <w:rsid w:val="00BD249A"/>
    <w:rsid w:val="00BD78F0"/>
    <w:rsid w:val="00BE217D"/>
    <w:rsid w:val="00BF1A0A"/>
    <w:rsid w:val="00BF5235"/>
    <w:rsid w:val="00BF6302"/>
    <w:rsid w:val="00C01432"/>
    <w:rsid w:val="00C04540"/>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B7"/>
    <w:rsid w:val="00C6414C"/>
    <w:rsid w:val="00C64972"/>
    <w:rsid w:val="00C64E6C"/>
    <w:rsid w:val="00C650CE"/>
    <w:rsid w:val="00C651F3"/>
    <w:rsid w:val="00C655B5"/>
    <w:rsid w:val="00C66B71"/>
    <w:rsid w:val="00C70026"/>
    <w:rsid w:val="00C7050C"/>
    <w:rsid w:val="00C70F98"/>
    <w:rsid w:val="00C71CB7"/>
    <w:rsid w:val="00C74644"/>
    <w:rsid w:val="00C77580"/>
    <w:rsid w:val="00C7766B"/>
    <w:rsid w:val="00C81402"/>
    <w:rsid w:val="00C81C5E"/>
    <w:rsid w:val="00C82460"/>
    <w:rsid w:val="00C83D91"/>
    <w:rsid w:val="00C84120"/>
    <w:rsid w:val="00C8443A"/>
    <w:rsid w:val="00C848D5"/>
    <w:rsid w:val="00C852A8"/>
    <w:rsid w:val="00C872A4"/>
    <w:rsid w:val="00C87FA4"/>
    <w:rsid w:val="00C9227D"/>
    <w:rsid w:val="00C92708"/>
    <w:rsid w:val="00C92EFB"/>
    <w:rsid w:val="00C93D8B"/>
    <w:rsid w:val="00C94DD8"/>
    <w:rsid w:val="00C94E50"/>
    <w:rsid w:val="00C94F4F"/>
    <w:rsid w:val="00C95B13"/>
    <w:rsid w:val="00C976C5"/>
    <w:rsid w:val="00CA198E"/>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53E2"/>
    <w:rsid w:val="00CC70A3"/>
    <w:rsid w:val="00CD0EE1"/>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5263"/>
    <w:rsid w:val="00D161DC"/>
    <w:rsid w:val="00D24044"/>
    <w:rsid w:val="00D30C80"/>
    <w:rsid w:val="00D3315F"/>
    <w:rsid w:val="00D335B4"/>
    <w:rsid w:val="00D3547B"/>
    <w:rsid w:val="00D4096D"/>
    <w:rsid w:val="00D41124"/>
    <w:rsid w:val="00D41238"/>
    <w:rsid w:val="00D42FA6"/>
    <w:rsid w:val="00D4353E"/>
    <w:rsid w:val="00D45293"/>
    <w:rsid w:val="00D47C06"/>
    <w:rsid w:val="00D50B9E"/>
    <w:rsid w:val="00D51A66"/>
    <w:rsid w:val="00D542A0"/>
    <w:rsid w:val="00D54CF1"/>
    <w:rsid w:val="00D54E43"/>
    <w:rsid w:val="00D54E88"/>
    <w:rsid w:val="00D559A5"/>
    <w:rsid w:val="00D56235"/>
    <w:rsid w:val="00D564C1"/>
    <w:rsid w:val="00D57D25"/>
    <w:rsid w:val="00D57F7A"/>
    <w:rsid w:val="00D57FB1"/>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65CC"/>
    <w:rsid w:val="00D86AA3"/>
    <w:rsid w:val="00D86FC6"/>
    <w:rsid w:val="00D872F7"/>
    <w:rsid w:val="00D8737B"/>
    <w:rsid w:val="00D94577"/>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E55"/>
    <w:rsid w:val="00DB777B"/>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C0A"/>
    <w:rsid w:val="00E201A0"/>
    <w:rsid w:val="00E230C6"/>
    <w:rsid w:val="00E24325"/>
    <w:rsid w:val="00E24844"/>
    <w:rsid w:val="00E26BCE"/>
    <w:rsid w:val="00E26FB2"/>
    <w:rsid w:val="00E32E0A"/>
    <w:rsid w:val="00E3313A"/>
    <w:rsid w:val="00E33F12"/>
    <w:rsid w:val="00E34462"/>
    <w:rsid w:val="00E345EC"/>
    <w:rsid w:val="00E351C2"/>
    <w:rsid w:val="00E35820"/>
    <w:rsid w:val="00E40871"/>
    <w:rsid w:val="00E42424"/>
    <w:rsid w:val="00E4427F"/>
    <w:rsid w:val="00E44D64"/>
    <w:rsid w:val="00E505FE"/>
    <w:rsid w:val="00E507E2"/>
    <w:rsid w:val="00E50C8E"/>
    <w:rsid w:val="00E51B43"/>
    <w:rsid w:val="00E53C40"/>
    <w:rsid w:val="00E54189"/>
    <w:rsid w:val="00E5540F"/>
    <w:rsid w:val="00E56D7D"/>
    <w:rsid w:val="00E60245"/>
    <w:rsid w:val="00E607CE"/>
    <w:rsid w:val="00E62692"/>
    <w:rsid w:val="00E64B79"/>
    <w:rsid w:val="00E64E50"/>
    <w:rsid w:val="00E65D6D"/>
    <w:rsid w:val="00E660A4"/>
    <w:rsid w:val="00E710D2"/>
    <w:rsid w:val="00E71717"/>
    <w:rsid w:val="00E71E91"/>
    <w:rsid w:val="00E71EC3"/>
    <w:rsid w:val="00E72AA6"/>
    <w:rsid w:val="00E72E2A"/>
    <w:rsid w:val="00E731DB"/>
    <w:rsid w:val="00E743B2"/>
    <w:rsid w:val="00E744B7"/>
    <w:rsid w:val="00E749C3"/>
    <w:rsid w:val="00E770CE"/>
    <w:rsid w:val="00E813AB"/>
    <w:rsid w:val="00E81F02"/>
    <w:rsid w:val="00E84C2C"/>
    <w:rsid w:val="00E851AB"/>
    <w:rsid w:val="00E85E31"/>
    <w:rsid w:val="00E87000"/>
    <w:rsid w:val="00E90011"/>
    <w:rsid w:val="00E9046D"/>
    <w:rsid w:val="00E91D4E"/>
    <w:rsid w:val="00E929E9"/>
    <w:rsid w:val="00E93A12"/>
    <w:rsid w:val="00E95555"/>
    <w:rsid w:val="00E95C9B"/>
    <w:rsid w:val="00E96179"/>
    <w:rsid w:val="00E9741D"/>
    <w:rsid w:val="00EA1F31"/>
    <w:rsid w:val="00EA428B"/>
    <w:rsid w:val="00EA4A21"/>
    <w:rsid w:val="00EA5D6A"/>
    <w:rsid w:val="00EA6444"/>
    <w:rsid w:val="00EA66EB"/>
    <w:rsid w:val="00EA70BE"/>
    <w:rsid w:val="00EA7CA6"/>
    <w:rsid w:val="00EB0577"/>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CFE"/>
    <w:rsid w:val="00EF1C14"/>
    <w:rsid w:val="00EF1E13"/>
    <w:rsid w:val="00EF2E27"/>
    <w:rsid w:val="00EF48FA"/>
    <w:rsid w:val="00EF54EE"/>
    <w:rsid w:val="00EF66B6"/>
    <w:rsid w:val="00EF6A67"/>
    <w:rsid w:val="00EF7418"/>
    <w:rsid w:val="00F0197E"/>
    <w:rsid w:val="00F01D2F"/>
    <w:rsid w:val="00F01FE8"/>
    <w:rsid w:val="00F02DAB"/>
    <w:rsid w:val="00F03600"/>
    <w:rsid w:val="00F03802"/>
    <w:rsid w:val="00F051FB"/>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3015F"/>
    <w:rsid w:val="00F30376"/>
    <w:rsid w:val="00F313C7"/>
    <w:rsid w:val="00F32766"/>
    <w:rsid w:val="00F336A9"/>
    <w:rsid w:val="00F34CEE"/>
    <w:rsid w:val="00F353C3"/>
    <w:rsid w:val="00F404A4"/>
    <w:rsid w:val="00F40EBB"/>
    <w:rsid w:val="00F4230C"/>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D8A"/>
    <w:rsid w:val="00F65FF8"/>
    <w:rsid w:val="00F66A68"/>
    <w:rsid w:val="00F733FA"/>
    <w:rsid w:val="00F73456"/>
    <w:rsid w:val="00F7761C"/>
    <w:rsid w:val="00F80280"/>
    <w:rsid w:val="00F80DFB"/>
    <w:rsid w:val="00F825B3"/>
    <w:rsid w:val="00F83155"/>
    <w:rsid w:val="00F83E07"/>
    <w:rsid w:val="00F84403"/>
    <w:rsid w:val="00F84ED2"/>
    <w:rsid w:val="00F84ED9"/>
    <w:rsid w:val="00F86349"/>
    <w:rsid w:val="00F8651B"/>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1EE0"/>
    <w:rsid w:val="00FE2763"/>
    <w:rsid w:val="00FE2A90"/>
    <w:rsid w:val="00FE3520"/>
    <w:rsid w:val="00FE47BE"/>
    <w:rsid w:val="00FE51EF"/>
    <w:rsid w:val="00FE6A20"/>
    <w:rsid w:val="00FF24BE"/>
    <w:rsid w:val="00FF3DBE"/>
    <w:rsid w:val="00FF4CF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40</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9423FE-A0A7-5F40-9E5D-64551A0F7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2532</TotalTime>
  <Pages>54</Pages>
  <Words>12607</Words>
  <Characters>71863</Characters>
  <Application>Microsoft Macintosh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84302</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1020</cp:revision>
  <cp:lastPrinted>2014-04-29T12:14:00Z</cp:lastPrinted>
  <dcterms:created xsi:type="dcterms:W3CDTF">2016-05-19T19:29:00Z</dcterms:created>
  <dcterms:modified xsi:type="dcterms:W3CDTF">2016-08-15T18:26:00Z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