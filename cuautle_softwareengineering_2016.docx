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770F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8D7C21" w:rsidRPr="00AE695C" w:rsidRDefault="008D7C2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8D7C21" w:rsidRPr="00AE695C" w:rsidRDefault="008D7C2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669299FE">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8D7C21" w14:paraId="69EF83BD" w14:textId="77777777" w:rsidTr="00C15CA7">
                              <w:tc>
                                <w:tcPr>
                                  <w:tcW w:w="3651" w:type="dxa"/>
                                </w:tcPr>
                                <w:p w14:paraId="0DFB7082" w14:textId="77777777" w:rsidR="008D7C21" w:rsidRPr="00664B4E" w:rsidRDefault="008D7C21" w:rsidP="00C15CA7">
                                  <w:pPr>
                                    <w:spacing w:line="240" w:lineRule="auto"/>
                                  </w:pPr>
                                  <w:r w:rsidRPr="00664B4E">
                                    <w:t>1. Services</w:t>
                                  </w:r>
                                </w:p>
                              </w:tc>
                              <w:tc>
                                <w:tcPr>
                                  <w:tcW w:w="5103" w:type="dxa"/>
                                </w:tcPr>
                                <w:p w14:paraId="0217E66D" w14:textId="77777777" w:rsidR="008D7C21" w:rsidRPr="00664B4E" w:rsidRDefault="008D7C21" w:rsidP="00C15CA7">
                                  <w:pPr>
                                    <w:spacing w:line="240" w:lineRule="auto"/>
                                  </w:pPr>
                                  <w:r w:rsidRPr="00664B4E">
                                    <w:t>6. Information Technology Services (IT Services)</w:t>
                                  </w:r>
                                </w:p>
                              </w:tc>
                            </w:tr>
                            <w:tr w:rsidR="008D7C21" w14:paraId="2F14AAF5" w14:textId="77777777" w:rsidTr="00C15CA7">
                              <w:tc>
                                <w:tcPr>
                                  <w:tcW w:w="3651" w:type="dxa"/>
                                </w:tcPr>
                                <w:p w14:paraId="249DE6F2" w14:textId="77777777" w:rsidR="008D7C21" w:rsidRPr="00664B4E" w:rsidRDefault="008D7C21" w:rsidP="00C15CA7">
                                  <w:pPr>
                                    <w:spacing w:line="240" w:lineRule="auto"/>
                                  </w:pPr>
                                  <w:r w:rsidRPr="00664B4E">
                                    <w:t>2. Quality</w:t>
                                  </w:r>
                                </w:p>
                              </w:tc>
                              <w:tc>
                                <w:tcPr>
                                  <w:tcW w:w="5103" w:type="dxa"/>
                                </w:tcPr>
                                <w:p w14:paraId="58B19101" w14:textId="77777777" w:rsidR="008D7C21" w:rsidRPr="00664B4E" w:rsidRDefault="008D7C21" w:rsidP="00C15CA7">
                                  <w:pPr>
                                    <w:spacing w:line="240" w:lineRule="auto"/>
                                  </w:pPr>
                                  <w:r w:rsidRPr="00664B4E">
                                    <w:t>7. Electronic-Commerce (e-commerce)</w:t>
                                  </w:r>
                                </w:p>
                              </w:tc>
                            </w:tr>
                            <w:tr w:rsidR="008D7C21" w14:paraId="37CFD789" w14:textId="77777777" w:rsidTr="00C15CA7">
                              <w:tc>
                                <w:tcPr>
                                  <w:tcW w:w="3651" w:type="dxa"/>
                                </w:tcPr>
                                <w:p w14:paraId="46EF3971" w14:textId="77777777" w:rsidR="008D7C21" w:rsidRPr="00664B4E" w:rsidRDefault="008D7C21" w:rsidP="00C15CA7">
                                  <w:pPr>
                                    <w:spacing w:line="240" w:lineRule="auto"/>
                                  </w:pPr>
                                  <w:r w:rsidRPr="00664B4E">
                                    <w:t>3. Quality of Service</w:t>
                                  </w:r>
                                </w:p>
                              </w:tc>
                              <w:tc>
                                <w:tcPr>
                                  <w:tcW w:w="5103" w:type="dxa"/>
                                </w:tcPr>
                                <w:p w14:paraId="627B85FB" w14:textId="77777777" w:rsidR="008D7C21" w:rsidRPr="00664B4E" w:rsidRDefault="008D7C21" w:rsidP="00C15CA7">
                                  <w:pPr>
                                    <w:spacing w:line="240" w:lineRule="auto"/>
                                  </w:pPr>
                                  <w:r w:rsidRPr="00664B4E">
                                    <w:t>8. Electronic-Government (e-government)</w:t>
                                  </w:r>
                                </w:p>
                              </w:tc>
                            </w:tr>
                            <w:tr w:rsidR="008D7C21" w14:paraId="1127ADB1" w14:textId="77777777" w:rsidTr="00C15CA7">
                              <w:tc>
                                <w:tcPr>
                                  <w:tcW w:w="3651" w:type="dxa"/>
                                </w:tcPr>
                                <w:p w14:paraId="3B8C6515" w14:textId="77777777" w:rsidR="008D7C21" w:rsidRPr="00664B4E" w:rsidRDefault="008D7C21" w:rsidP="00C15CA7">
                                  <w:pPr>
                                    <w:spacing w:line="240" w:lineRule="auto"/>
                                  </w:pPr>
                                  <w:r w:rsidRPr="00664B4E">
                                    <w:t>4. Electronic-Services (e-services)</w:t>
                                  </w:r>
                                </w:p>
                              </w:tc>
                              <w:tc>
                                <w:tcPr>
                                  <w:tcW w:w="5103" w:type="dxa"/>
                                </w:tcPr>
                                <w:p w14:paraId="140EA6F4" w14:textId="77777777" w:rsidR="008D7C21" w:rsidRPr="00664B4E" w:rsidRDefault="008D7C21" w:rsidP="00C15CA7">
                                  <w:pPr>
                                    <w:spacing w:line="240" w:lineRule="auto"/>
                                  </w:pPr>
                                  <w:r w:rsidRPr="00664B4E">
                                    <w:t>9. Electronic-Infrastructure (e-infrastructure)</w:t>
                                  </w:r>
                                </w:p>
                              </w:tc>
                            </w:tr>
                            <w:tr w:rsidR="008D7C21" w14:paraId="2A87D0CE" w14:textId="77777777" w:rsidTr="00C15CA7">
                              <w:tc>
                                <w:tcPr>
                                  <w:tcW w:w="3651" w:type="dxa"/>
                                </w:tcPr>
                                <w:p w14:paraId="3A3F2AFB" w14:textId="77777777" w:rsidR="008D7C21" w:rsidRPr="00664B4E" w:rsidRDefault="008D7C21" w:rsidP="00C15CA7">
                                  <w:pPr>
                                    <w:spacing w:line="240" w:lineRule="auto"/>
                                  </w:pPr>
                                  <w:r w:rsidRPr="00664B4E">
                                    <w:t>5. Quality of e-services</w:t>
                                  </w:r>
                                </w:p>
                              </w:tc>
                              <w:tc>
                                <w:tcPr>
                                  <w:tcW w:w="5103" w:type="dxa"/>
                                </w:tcPr>
                                <w:p w14:paraId="2460A432" w14:textId="77777777" w:rsidR="008D7C21" w:rsidRPr="00664B4E" w:rsidRDefault="008D7C21" w:rsidP="00C15CA7">
                                  <w:pPr>
                                    <w:spacing w:line="240" w:lineRule="auto"/>
                                  </w:pPr>
                                  <w:r w:rsidRPr="00664B4E">
                                    <w:t>10. E-services Providers</w:t>
                                  </w:r>
                                </w:p>
                              </w:tc>
                            </w:tr>
                          </w:tbl>
                          <w:p w14:paraId="376242FB" w14:textId="77777777" w:rsidR="008D7C21" w:rsidRDefault="008D7C21"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8D7C21" w14:paraId="69EF83BD" w14:textId="77777777" w:rsidTr="00C15CA7">
                        <w:tc>
                          <w:tcPr>
                            <w:tcW w:w="3651" w:type="dxa"/>
                          </w:tcPr>
                          <w:p w14:paraId="0DFB7082" w14:textId="77777777" w:rsidR="008D7C21" w:rsidRPr="00664B4E" w:rsidRDefault="008D7C21" w:rsidP="00C15CA7">
                            <w:pPr>
                              <w:spacing w:line="240" w:lineRule="auto"/>
                            </w:pPr>
                            <w:r w:rsidRPr="00664B4E">
                              <w:t>1. Services</w:t>
                            </w:r>
                          </w:p>
                        </w:tc>
                        <w:tc>
                          <w:tcPr>
                            <w:tcW w:w="5103" w:type="dxa"/>
                          </w:tcPr>
                          <w:p w14:paraId="0217E66D" w14:textId="77777777" w:rsidR="008D7C21" w:rsidRPr="00664B4E" w:rsidRDefault="008D7C21" w:rsidP="00C15CA7">
                            <w:pPr>
                              <w:spacing w:line="240" w:lineRule="auto"/>
                            </w:pPr>
                            <w:r w:rsidRPr="00664B4E">
                              <w:t>6. Information Technology Services (IT Services)</w:t>
                            </w:r>
                          </w:p>
                        </w:tc>
                      </w:tr>
                      <w:tr w:rsidR="008D7C21" w14:paraId="2F14AAF5" w14:textId="77777777" w:rsidTr="00C15CA7">
                        <w:tc>
                          <w:tcPr>
                            <w:tcW w:w="3651" w:type="dxa"/>
                          </w:tcPr>
                          <w:p w14:paraId="249DE6F2" w14:textId="77777777" w:rsidR="008D7C21" w:rsidRPr="00664B4E" w:rsidRDefault="008D7C21" w:rsidP="00C15CA7">
                            <w:pPr>
                              <w:spacing w:line="240" w:lineRule="auto"/>
                            </w:pPr>
                            <w:r w:rsidRPr="00664B4E">
                              <w:t>2. Quality</w:t>
                            </w:r>
                          </w:p>
                        </w:tc>
                        <w:tc>
                          <w:tcPr>
                            <w:tcW w:w="5103" w:type="dxa"/>
                          </w:tcPr>
                          <w:p w14:paraId="58B19101" w14:textId="77777777" w:rsidR="008D7C21" w:rsidRPr="00664B4E" w:rsidRDefault="008D7C21" w:rsidP="00C15CA7">
                            <w:pPr>
                              <w:spacing w:line="240" w:lineRule="auto"/>
                            </w:pPr>
                            <w:r w:rsidRPr="00664B4E">
                              <w:t>7. Electronic-Commerce (e-commerce)</w:t>
                            </w:r>
                          </w:p>
                        </w:tc>
                      </w:tr>
                      <w:tr w:rsidR="008D7C21" w14:paraId="37CFD789" w14:textId="77777777" w:rsidTr="00C15CA7">
                        <w:tc>
                          <w:tcPr>
                            <w:tcW w:w="3651" w:type="dxa"/>
                          </w:tcPr>
                          <w:p w14:paraId="46EF3971" w14:textId="77777777" w:rsidR="008D7C21" w:rsidRPr="00664B4E" w:rsidRDefault="008D7C21" w:rsidP="00C15CA7">
                            <w:pPr>
                              <w:spacing w:line="240" w:lineRule="auto"/>
                            </w:pPr>
                            <w:r w:rsidRPr="00664B4E">
                              <w:t>3. Quality of Service</w:t>
                            </w:r>
                          </w:p>
                        </w:tc>
                        <w:tc>
                          <w:tcPr>
                            <w:tcW w:w="5103" w:type="dxa"/>
                          </w:tcPr>
                          <w:p w14:paraId="627B85FB" w14:textId="77777777" w:rsidR="008D7C21" w:rsidRPr="00664B4E" w:rsidRDefault="008D7C21" w:rsidP="00C15CA7">
                            <w:pPr>
                              <w:spacing w:line="240" w:lineRule="auto"/>
                            </w:pPr>
                            <w:r w:rsidRPr="00664B4E">
                              <w:t>8. Electronic-Government (e-government)</w:t>
                            </w:r>
                          </w:p>
                        </w:tc>
                      </w:tr>
                      <w:tr w:rsidR="008D7C21" w14:paraId="1127ADB1" w14:textId="77777777" w:rsidTr="00C15CA7">
                        <w:tc>
                          <w:tcPr>
                            <w:tcW w:w="3651" w:type="dxa"/>
                          </w:tcPr>
                          <w:p w14:paraId="3B8C6515" w14:textId="77777777" w:rsidR="008D7C21" w:rsidRPr="00664B4E" w:rsidRDefault="008D7C21" w:rsidP="00C15CA7">
                            <w:pPr>
                              <w:spacing w:line="240" w:lineRule="auto"/>
                            </w:pPr>
                            <w:r w:rsidRPr="00664B4E">
                              <w:t>4. Electronic-Services (e-services)</w:t>
                            </w:r>
                          </w:p>
                        </w:tc>
                        <w:tc>
                          <w:tcPr>
                            <w:tcW w:w="5103" w:type="dxa"/>
                          </w:tcPr>
                          <w:p w14:paraId="140EA6F4" w14:textId="77777777" w:rsidR="008D7C21" w:rsidRPr="00664B4E" w:rsidRDefault="008D7C21" w:rsidP="00C15CA7">
                            <w:pPr>
                              <w:spacing w:line="240" w:lineRule="auto"/>
                            </w:pPr>
                            <w:r w:rsidRPr="00664B4E">
                              <w:t>9. Electronic-Infrastructure (e-infrastructure)</w:t>
                            </w:r>
                          </w:p>
                        </w:tc>
                      </w:tr>
                      <w:tr w:rsidR="008D7C21" w14:paraId="2A87D0CE" w14:textId="77777777" w:rsidTr="00C15CA7">
                        <w:tc>
                          <w:tcPr>
                            <w:tcW w:w="3651" w:type="dxa"/>
                          </w:tcPr>
                          <w:p w14:paraId="3A3F2AFB" w14:textId="77777777" w:rsidR="008D7C21" w:rsidRPr="00664B4E" w:rsidRDefault="008D7C21" w:rsidP="00C15CA7">
                            <w:pPr>
                              <w:spacing w:line="240" w:lineRule="auto"/>
                            </w:pPr>
                            <w:r w:rsidRPr="00664B4E">
                              <w:t>5. Quality of e-services</w:t>
                            </w:r>
                          </w:p>
                        </w:tc>
                        <w:tc>
                          <w:tcPr>
                            <w:tcW w:w="5103" w:type="dxa"/>
                          </w:tcPr>
                          <w:p w14:paraId="2460A432" w14:textId="77777777" w:rsidR="008D7C21" w:rsidRPr="00664B4E" w:rsidRDefault="008D7C21" w:rsidP="00C15CA7">
                            <w:pPr>
                              <w:spacing w:line="240" w:lineRule="auto"/>
                            </w:pPr>
                            <w:r w:rsidRPr="00664B4E">
                              <w:t>10. E-services Providers</w:t>
                            </w:r>
                          </w:p>
                        </w:tc>
                      </w:tr>
                    </w:tbl>
                    <w:p w14:paraId="376242FB" w14:textId="77777777" w:rsidR="008D7C21" w:rsidRDefault="008D7C21"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w:t>
      </w:r>
      <w:r w:rsidR="007A43EB">
        <w:rPr>
          <w:lang w:val="en-GB"/>
        </w:rPr>
        <w:t>p</w:t>
      </w:r>
      <w:r w:rsidR="007A43EB">
        <w:rPr>
          <w:lang w:val="en-GB"/>
        </w:rPr>
        <w:t>ter</w:t>
      </w:r>
      <w:r w:rsidR="00012FF8">
        <w:rPr>
          <w:lang w:val="en-GB"/>
        </w:rPr>
        <w:t>:</w:t>
      </w:r>
    </w:p>
    <w:p w14:paraId="3BA31ADE" w14:textId="5841F728" w:rsidR="00274CE3" w:rsidRDefault="0025102C" w:rsidP="0027671E">
      <w:pPr>
        <w:rPr>
          <w:lang w:val="en-GB"/>
        </w:rPr>
      </w:pPr>
      <w:r>
        <w:rPr>
          <w:noProof/>
          <w:lang w:val="en-US" w:eastAsia="en-US"/>
        </w:rPr>
        <w:drawing>
          <wp:inline distT="0" distB="0" distL="0" distR="0" wp14:anchorId="75B3A187" wp14:editId="27C8A9AB">
            <wp:extent cx="4995183" cy="1459762"/>
            <wp:effectExtent l="0" t="0" r="889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24.18.png"/>
                    <pic:cNvPicPr/>
                  </pic:nvPicPr>
                  <pic:blipFill>
                    <a:blip r:embed="rId10">
                      <a:extLst>
                        <a:ext uri="{28A0092B-C50C-407E-A947-70E740481C1C}">
                          <a14:useLocalDpi xmlns:a14="http://schemas.microsoft.com/office/drawing/2010/main" val="0"/>
                        </a:ext>
                      </a:extLst>
                    </a:blip>
                    <a:stretch>
                      <a:fillRect/>
                    </a:stretch>
                  </pic:blipFill>
                  <pic:spPr>
                    <a:xfrm>
                      <a:off x="0" y="0"/>
                      <a:ext cx="4995183" cy="1459762"/>
                    </a:xfrm>
                    <a:prstGeom prst="rect">
                      <a:avLst/>
                    </a:prstGeom>
                    <a:extLst>
                      <a:ext uri="{FAA26D3D-D897-4be2-8F04-BA451C77F1D7}">
                        <ma14:placeholderFlag xmlns:ma14="http://schemas.microsoft.com/office/mac/drawingml/2011/main"/>
                      </a:ext>
                    </a:extLst>
                  </pic:spPr>
                </pic:pic>
              </a:graphicData>
            </a:graphic>
          </wp:inline>
        </w:drawing>
      </w:r>
    </w:p>
    <w:p w14:paraId="470FE930" w14:textId="018AF386" w:rsidR="00F97ED2" w:rsidRDefault="004359BC" w:rsidP="004359BC">
      <w:pPr>
        <w:pStyle w:val="Heading2"/>
      </w:pPr>
      <w:bookmarkStart w:id="19" w:name="_Toc332882802"/>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4831D5">
            <w:rPr>
              <w:noProof/>
              <w:lang w:val="en-US"/>
            </w:rPr>
            <w:t xml:space="preserve"> </w:t>
          </w:r>
          <w:r w:rsidR="004831D5" w:rsidRPr="004831D5">
            <w:rPr>
              <w:noProof/>
              <w:lang w:val="en-US"/>
            </w:rPr>
            <w:t>[</w:t>
          </w:r>
          <w:hyperlink w:anchor="APa85" w:history="1">
            <w:r w:rsidR="004831D5" w:rsidRPr="004831D5">
              <w:rPr>
                <w:rStyle w:val="Tiitellehtautor"/>
                <w:noProof/>
                <w:lang w:val="en-US"/>
              </w:rPr>
              <w:t>1</w:t>
            </w:r>
          </w:hyperlink>
          <w:r w:rsidR="004831D5" w:rsidRPr="004831D5">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56101F" w:rsidRPr="0056101F">
            <w:rPr>
              <w:noProof/>
              <w:lang w:val="en-US"/>
            </w:rPr>
            <w:t>[</w:t>
          </w:r>
          <w:hyperlink w:anchor="Juk10" w:history="1">
            <w:r w:rsidR="0056101F" w:rsidRPr="0056101F">
              <w:rPr>
                <w:rStyle w:val="Tiitellehtautor"/>
                <w:noProof/>
                <w:lang w:val="en-US"/>
              </w:rPr>
              <w:t>1</w:t>
            </w:r>
          </w:hyperlink>
          <w:r w:rsidR="0056101F" w:rsidRPr="0056101F">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1164381B"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56101F" w:rsidRPr="0056101F">
            <w:rPr>
              <w:noProof/>
              <w:lang w:val="en-US"/>
            </w:rPr>
            <w:t>[</w:t>
          </w:r>
          <w:hyperlink w:anchor="Juk10" w:history="1">
            <w:r w:rsidR="0056101F" w:rsidRPr="0056101F">
              <w:rPr>
                <w:rStyle w:val="Tiitellehtautor"/>
                <w:noProof/>
                <w:lang w:val="en-US"/>
              </w:rPr>
              <w:t>1</w:t>
            </w:r>
          </w:hyperlink>
          <w:r w:rsidR="0056101F" w:rsidRPr="0056101F">
            <w:rPr>
              <w:noProof/>
              <w:lang w:val="en-US"/>
            </w:rPr>
            <w:t>]</w:t>
          </w:r>
          <w:r>
            <w:fldChar w:fldCharType="end"/>
          </w:r>
        </w:sdtContent>
      </w:sdt>
      <w:r>
        <w:t>.</w:t>
      </w:r>
    </w:p>
    <w:p w14:paraId="5B190A38" w14:textId="4CC91855" w:rsidR="00CC70A3" w:rsidRDefault="00274CE3" w:rsidP="00FD02F7">
      <w:pPr>
        <w:rPr>
          <w:lang w:val="en-GB"/>
        </w:rPr>
      </w:pPr>
      <w:r>
        <w:rPr>
          <w:noProof/>
          <w:lang w:val="en-US" w:eastAsia="en-US"/>
        </w:rPr>
        <mc:AlternateContent>
          <mc:Choice Requires="wps">
            <w:drawing>
              <wp:anchor distT="0" distB="0" distL="114300" distR="114300" simplePos="0" relativeHeight="251670528" behindDoc="0" locked="0" layoutInCell="1" allowOverlap="1" wp14:anchorId="5131FE81" wp14:editId="2272625A">
                <wp:simplePos x="0" y="0"/>
                <wp:positionH relativeFrom="column">
                  <wp:posOffset>2590800</wp:posOffset>
                </wp:positionH>
                <wp:positionV relativeFrom="paragraph">
                  <wp:posOffset>1163955</wp:posOffset>
                </wp:positionV>
                <wp:extent cx="3061970" cy="2891790"/>
                <wp:effectExtent l="0" t="0" r="0" b="3810"/>
                <wp:wrapTight wrapText="bothSides">
                  <wp:wrapPolygon edited="0">
                    <wp:start x="179" y="0"/>
                    <wp:lineTo x="179" y="21439"/>
                    <wp:lineTo x="21143" y="21439"/>
                    <wp:lineTo x="21143" y="0"/>
                    <wp:lineTo x="179" y="0"/>
                  </wp:wrapPolygon>
                </wp:wrapTight>
                <wp:docPr id="59" name="Text Box 59"/>
                <wp:cNvGraphicFramePr/>
                <a:graphic xmlns:a="http://schemas.openxmlformats.org/drawingml/2006/main">
                  <a:graphicData uri="http://schemas.microsoft.com/office/word/2010/wordprocessingShape">
                    <wps:wsp>
                      <wps:cNvSpPr txBox="1"/>
                      <wps:spPr>
                        <a:xfrm>
                          <a:off x="0" y="0"/>
                          <a:ext cx="3061970" cy="28917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8D7C21" w:rsidRDefault="008D7C21"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8D7C21" w:rsidRDefault="008D7C21"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Service Quality Model </w:t>
                            </w:r>
                            <w:sdt>
                              <w:sdtPr>
                                <w:id w:val="710841597"/>
                                <w:citation/>
                              </w:sdtPr>
                              <w:sdtContent>
                                <w:r>
                                  <w:fldChar w:fldCharType="begin"/>
                                </w:r>
                                <w:r>
                                  <w:rPr>
                                    <w:lang w:val="en-US"/>
                                  </w:rPr>
                                  <w:instrText xml:space="preserve"> CITATION APa85 \l 1033 </w:instrText>
                                </w:r>
                                <w:r>
                                  <w:fldChar w:fldCharType="separate"/>
                                </w:r>
                                <w:r w:rsidRPr="0056101F">
                                  <w:rPr>
                                    <w:noProof/>
                                    <w:lang w:val="en-US"/>
                                  </w:rPr>
                                  <w:t>[</w:t>
                                </w:r>
                                <w:hyperlink w:anchor="APa85" w:history="1">
                                  <w:r w:rsidRPr="0056101F">
                                    <w:rPr>
                                      <w:rStyle w:val="Tiitellehtautor"/>
                                      <w:noProof/>
                                      <w:lang w:val="en-US"/>
                                    </w:rPr>
                                    <w:t>2</w:t>
                                  </w:r>
                                </w:hyperlink>
                                <w:r w:rsidRPr="0056101F">
                                  <w:rPr>
                                    <w:noProof/>
                                    <w:lang w:val="en-US"/>
                                  </w:rPr>
                                  <w:t>]</w:t>
                                </w:r>
                                <w:r>
                                  <w:fldChar w:fldCharType="end"/>
                                </w:r>
                              </w:sdtContent>
                            </w:sdt>
                          </w:p>
                          <w:p w14:paraId="3D243695" w14:textId="77777777" w:rsidR="008D7C21" w:rsidRDefault="008D7C21"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28" type="#_x0000_t202" style="position:absolute;left:0;text-align:left;margin-left:204pt;margin-top:91.65pt;width:241.1pt;height:22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OVtQCAAAYBgAADgAAAGRycy9lMm9Eb2MueG1srFTdT9swEH+ftP/B8ntJUlpKIl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" filled="f" stroked="f">
                <v:textbox>
                  <w:txbxContent>
                    <w:p w14:paraId="4CDFA003" w14:textId="77777777" w:rsidR="008D7C21" w:rsidRDefault="008D7C21"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8D7C21" w:rsidRDefault="008D7C21"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Service Quality Model </w:t>
                      </w:r>
                      <w:sdt>
                        <w:sdtPr>
                          <w:id w:val="710841597"/>
                          <w:citation/>
                        </w:sdtPr>
                        <w:sdtContent>
                          <w:r>
                            <w:fldChar w:fldCharType="begin"/>
                          </w:r>
                          <w:r>
                            <w:rPr>
                              <w:lang w:val="en-US"/>
                            </w:rPr>
                            <w:instrText xml:space="preserve"> CITATION APa85 \l 1033 </w:instrText>
                          </w:r>
                          <w:r>
                            <w:fldChar w:fldCharType="separate"/>
                          </w:r>
                          <w:r w:rsidRPr="0056101F">
                            <w:rPr>
                              <w:noProof/>
                              <w:lang w:val="en-US"/>
                            </w:rPr>
                            <w:t>[</w:t>
                          </w:r>
                          <w:hyperlink w:anchor="APa85" w:history="1">
                            <w:r w:rsidRPr="0056101F">
                              <w:rPr>
                                <w:rStyle w:val="Tiitellehtautor"/>
                                <w:noProof/>
                                <w:lang w:val="en-US"/>
                              </w:rPr>
                              <w:t>2</w:t>
                            </w:r>
                          </w:hyperlink>
                          <w:r w:rsidRPr="0056101F">
                            <w:rPr>
                              <w:noProof/>
                              <w:lang w:val="en-US"/>
                            </w:rPr>
                            <w:t>]</w:t>
                          </w:r>
                          <w:r>
                            <w:fldChar w:fldCharType="end"/>
                          </w:r>
                        </w:sdtContent>
                      </w:sdt>
                    </w:p>
                    <w:p w14:paraId="3D243695" w14:textId="77777777" w:rsidR="008D7C21" w:rsidRDefault="008D7C21" w:rsidP="00C04540">
                      <w:pPr>
                        <w:jc w:val="center"/>
                      </w:pPr>
                    </w:p>
                  </w:txbxContent>
                </v:textbox>
                <w10:wrap type="tight"/>
              </v:shape>
            </w:pict>
          </mc:Fallback>
        </mc:AlternateContent>
      </w:r>
      <w:r w:rsidR="00CC70A3">
        <w:rPr>
          <w:lang w:val="en-GB"/>
        </w:rPr>
        <w:t xml:space="preserve">One of the first models that allowed </w:t>
      </w:r>
      <w:r w:rsidR="00837B4E">
        <w:rPr>
          <w:lang w:val="en-GB"/>
        </w:rPr>
        <w:t>measuring</w:t>
      </w:r>
      <w:r w:rsidR="00CC70A3">
        <w:rPr>
          <w:lang w:val="en-GB"/>
        </w:rPr>
        <w:t xml:space="preserve"> the quality of services was created in 1985 as a conceptual model, in a study d</w:t>
      </w:r>
      <w:r w:rsidR="00CC70A3">
        <w:rPr>
          <w:lang w:val="en-GB"/>
        </w:rPr>
        <w:t>e</w:t>
      </w:r>
      <w:r w:rsidR="00CC70A3">
        <w:rPr>
          <w:lang w:val="en-GB"/>
        </w:rPr>
        <w:t xml:space="preserve">veloped by </w:t>
      </w:r>
      <w:proofErr w:type="spellStart"/>
      <w:r w:rsidR="00CC70A3">
        <w:rPr>
          <w:lang w:val="en-GB"/>
        </w:rPr>
        <w:t>Parasuraman</w:t>
      </w:r>
      <w:proofErr w:type="spellEnd"/>
      <w:r w:rsidR="00CC70A3">
        <w:rPr>
          <w:lang w:val="en-GB"/>
        </w:rPr>
        <w:t xml:space="preserve">, </w:t>
      </w:r>
      <w:proofErr w:type="spellStart"/>
      <w:r w:rsidR="00CC70A3">
        <w:rPr>
          <w:lang w:val="en-GB"/>
        </w:rPr>
        <w:t>Zeithaml</w:t>
      </w:r>
      <w:proofErr w:type="spellEnd"/>
      <w:r w:rsidR="00CC70A3">
        <w:rPr>
          <w:lang w:val="en-GB"/>
        </w:rPr>
        <w:t xml:space="preserve"> and Berry (1985)</w:t>
      </w:r>
      <w:sdt>
        <w:sdtPr>
          <w:rPr>
            <w:lang w:val="en-GB"/>
          </w:rPr>
          <w:id w:val="-620994974"/>
          <w:citation/>
        </w:sdtPr>
        <w:sdtContent>
          <w:r w:rsidR="00CC70A3">
            <w:rPr>
              <w:lang w:val="en-GB"/>
            </w:rPr>
            <w:fldChar w:fldCharType="begin"/>
          </w:r>
          <w:r w:rsidR="00CC70A3">
            <w:rPr>
              <w:lang w:val="en-US"/>
            </w:rPr>
            <w:instrText xml:space="preserve"> CITATION APa85 \l 1033 </w:instrText>
          </w:r>
          <w:r w:rsidR="00CC70A3">
            <w:rPr>
              <w:lang w:val="en-GB"/>
            </w:rPr>
            <w:fldChar w:fldCharType="separate"/>
          </w:r>
          <w:r w:rsidR="0056101F">
            <w:rPr>
              <w:noProof/>
              <w:lang w:val="en-US"/>
            </w:rPr>
            <w:t xml:space="preserve"> </w:t>
          </w:r>
          <w:r w:rsidR="0056101F" w:rsidRPr="0056101F">
            <w:rPr>
              <w:noProof/>
              <w:lang w:val="en-US"/>
            </w:rPr>
            <w:t>[</w:t>
          </w:r>
          <w:hyperlink w:anchor="APa85" w:history="1">
            <w:r w:rsidR="0056101F" w:rsidRPr="0056101F">
              <w:rPr>
                <w:rStyle w:val="Tiitellehtautor"/>
                <w:noProof/>
                <w:lang w:val="en-US"/>
              </w:rPr>
              <w:t>2</w:t>
            </w:r>
          </w:hyperlink>
          <w:r w:rsidR="0056101F" w:rsidRPr="0056101F">
            <w:rPr>
              <w:noProof/>
              <w:lang w:val="en-US"/>
            </w:rPr>
            <w:t>]</w:t>
          </w:r>
          <w:r w:rsidR="00CC70A3">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w:t>
      </w:r>
      <w:r w:rsidR="00837B4E">
        <w:rPr>
          <w:lang w:val="en-GB"/>
        </w:rPr>
        <w:t>i</w:t>
      </w:r>
      <w:r w:rsidR="00837B4E">
        <w:rPr>
          <w:lang w:val="en-GB"/>
        </w:rPr>
        <w:t>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56101F">
            <w:rPr>
              <w:noProof/>
              <w:lang w:val="en-US"/>
            </w:rPr>
            <w:t xml:space="preserve"> </w:t>
          </w:r>
          <w:r w:rsidR="0056101F" w:rsidRPr="0056101F">
            <w:rPr>
              <w:noProof/>
              <w:lang w:val="en-US"/>
            </w:rPr>
            <w:t>[</w:t>
          </w:r>
          <w:hyperlink w:anchor="Fil14" w:history="1">
            <w:r w:rsidR="0056101F" w:rsidRPr="0056101F">
              <w:rPr>
                <w:rStyle w:val="Tiitellehtautor"/>
                <w:noProof/>
                <w:lang w:val="en-US"/>
              </w:rPr>
              <w:t>3</w:t>
            </w:r>
          </w:hyperlink>
          <w:r w:rsidR="0056101F" w:rsidRPr="0056101F">
            <w:rPr>
              <w:noProof/>
              <w:lang w:val="en-US"/>
            </w:rPr>
            <w:t>]</w:t>
          </w:r>
          <w:r w:rsidR="00837B4E">
            <w:rPr>
              <w:lang w:val="en-GB"/>
            </w:rPr>
            <w:fldChar w:fldCharType="end"/>
          </w:r>
        </w:sdtContent>
      </w:sdt>
      <w:r w:rsidR="00837B4E">
        <w:rPr>
          <w:lang w:val="en-GB"/>
        </w:rPr>
        <w:t>.</w:t>
      </w:r>
    </w:p>
    <w:p w14:paraId="39267BEA" w14:textId="1129C719" w:rsidR="00D30C80" w:rsidRDefault="00D30C80" w:rsidP="00DE623B">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56101F" w:rsidRPr="0056101F">
            <w:rPr>
              <w:noProof/>
              <w:lang w:val="en-US"/>
            </w:rPr>
            <w:t>[</w:t>
          </w:r>
          <w:hyperlink w:anchor="APa85" w:history="1">
            <w:r w:rsidR="0056101F" w:rsidRPr="0056101F">
              <w:rPr>
                <w:rStyle w:val="Tiitellehtautor"/>
                <w:noProof/>
                <w:lang w:val="en-US"/>
              </w:rPr>
              <w:t>2</w:t>
            </w:r>
          </w:hyperlink>
          <w:r w:rsidR="0056101F" w:rsidRPr="0056101F">
            <w:rPr>
              <w:noProof/>
              <w:lang w:val="en-US"/>
            </w:rPr>
            <w:t>]</w:t>
          </w:r>
          <w:r>
            <w:fldChar w:fldCharType="end"/>
          </w:r>
        </w:sdtContent>
      </w:sdt>
      <w:r>
        <w:t xml:space="preserve"> identified five gaps (</w:t>
      </w:r>
      <w:r w:rsidR="00854BF3">
        <w:t>Figure 1</w:t>
      </w:r>
      <w:r>
        <w:t>), Gap1 through Gap4 on the part of the service provider</w:t>
      </w:r>
      <w:r w:rsidR="00281653">
        <w:t xml:space="preserve"> (Marketer)</w:t>
      </w:r>
      <w:r w:rsidR="0033155C">
        <w:t>, and Gap5 on the C</w:t>
      </w:r>
      <w:r>
        <w:t>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4F8FFEEF" w14:textId="6233F887" w:rsidR="005F3FAF" w:rsidRDefault="005F3FAF" w:rsidP="00DE623B">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56101F" w:rsidRPr="0056101F">
            <w:rPr>
              <w:noProof/>
              <w:lang w:val="en-US"/>
            </w:rPr>
            <w:t>[</w:t>
          </w:r>
          <w:hyperlink w:anchor="APa85" w:history="1">
            <w:r w:rsidR="0056101F" w:rsidRPr="0056101F">
              <w:rPr>
                <w:rStyle w:val="Tiitellehtautor"/>
                <w:noProof/>
                <w:lang w:val="en-US"/>
              </w:rPr>
              <w:t>2</w:t>
            </w:r>
          </w:hyperlink>
          <w:r w:rsidR="0056101F" w:rsidRPr="0056101F">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8D7C21" w:rsidRDefault="008D7C21"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8D7C21" w:rsidRDefault="008D7C21"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w:t>
                            </w:r>
                            <w:r>
                              <w:t xml:space="preserve">Perception of Service Quality </w:t>
                            </w:r>
                            <w:sdt>
                              <w:sdtPr>
                                <w:id w:val="1747144273"/>
                                <w:citation/>
                              </w:sdtPr>
                              <w:sdtContent>
                                <w:r>
                                  <w:fldChar w:fldCharType="begin"/>
                                </w:r>
                                <w:r>
                                  <w:rPr>
                                    <w:lang w:val="en-US"/>
                                  </w:rPr>
                                  <w:instrText xml:space="preserve"> CITATION APa85 \l 1033 </w:instrText>
                                </w:r>
                                <w:r>
                                  <w:fldChar w:fldCharType="separate"/>
                                </w:r>
                                <w:r w:rsidRPr="0056101F">
                                  <w:rPr>
                                    <w:noProof/>
                                    <w:lang w:val="en-US"/>
                                  </w:rPr>
                                  <w:t>[</w:t>
                                </w:r>
                                <w:hyperlink w:anchor="APa85" w:history="1">
                                  <w:r w:rsidRPr="0056101F">
                                    <w:rPr>
                                      <w:rStyle w:val="Tiitellehtautor"/>
                                      <w:noProof/>
                                      <w:lang w:val="en-US"/>
                                    </w:rPr>
                                    <w:t>2</w:t>
                                  </w:r>
                                </w:hyperlink>
                                <w:r w:rsidRPr="0056101F">
                                  <w:rPr>
                                    <w:noProof/>
                                    <w:lang w:val="en-US"/>
                                  </w:rPr>
                                  <w:t>]</w:t>
                                </w:r>
                                <w:r>
                                  <w:fldChar w:fldCharType="end"/>
                                </w:r>
                              </w:sdtContent>
                            </w:sdt>
                          </w:p>
                          <w:p w14:paraId="3EF4AFED" w14:textId="77777777" w:rsidR="008D7C21" w:rsidRDefault="008D7C21"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WO0c8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" filled="f" stroked="f">
                <v:textbox>
                  <w:txbxContent>
                    <w:p w14:paraId="5B8BBD7F" w14:textId="77777777" w:rsidR="008D7C21" w:rsidRDefault="008D7C21"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8D7C21" w:rsidRDefault="008D7C21"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w:t>
                      </w:r>
                      <w:r>
                        <w:t xml:space="preserve">Perception of Service Quality </w:t>
                      </w:r>
                      <w:sdt>
                        <w:sdtPr>
                          <w:id w:val="1747144273"/>
                          <w:citation/>
                        </w:sdtPr>
                        <w:sdtContent>
                          <w:r>
                            <w:fldChar w:fldCharType="begin"/>
                          </w:r>
                          <w:r>
                            <w:rPr>
                              <w:lang w:val="en-US"/>
                            </w:rPr>
                            <w:instrText xml:space="preserve"> CITATION APa85 \l 1033 </w:instrText>
                          </w:r>
                          <w:r>
                            <w:fldChar w:fldCharType="separate"/>
                          </w:r>
                          <w:r w:rsidRPr="0056101F">
                            <w:rPr>
                              <w:noProof/>
                              <w:lang w:val="en-US"/>
                            </w:rPr>
                            <w:t>[</w:t>
                          </w:r>
                          <w:hyperlink w:anchor="APa85" w:history="1">
                            <w:r w:rsidRPr="0056101F">
                              <w:rPr>
                                <w:rStyle w:val="Tiitellehtautor"/>
                                <w:noProof/>
                                <w:lang w:val="en-US"/>
                              </w:rPr>
                              <w:t>2</w:t>
                            </w:r>
                          </w:hyperlink>
                          <w:r w:rsidRPr="0056101F">
                            <w:rPr>
                              <w:noProof/>
                              <w:lang w:val="en-US"/>
                            </w:rPr>
                            <w:t>]</w:t>
                          </w:r>
                          <w:r>
                            <w:fldChar w:fldCharType="end"/>
                          </w:r>
                        </w:sdtContent>
                      </w:sdt>
                    </w:p>
                    <w:p w14:paraId="3EF4AFED" w14:textId="77777777" w:rsidR="008D7C21" w:rsidRDefault="008D7C21"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56101F">
            <w:rPr>
              <w:noProof/>
              <w:lang w:val="en-US"/>
            </w:rPr>
            <w:t xml:space="preserve"> </w:t>
          </w:r>
          <w:r w:rsidR="0056101F" w:rsidRPr="0056101F">
            <w:rPr>
              <w:noProof/>
              <w:lang w:val="en-US"/>
            </w:rPr>
            <w:t>[</w:t>
          </w:r>
          <w:hyperlink w:anchor="kri13" w:history="1">
            <w:r w:rsidR="0056101F" w:rsidRPr="0056101F">
              <w:rPr>
                <w:rStyle w:val="Tiitellehtautor"/>
                <w:noProof/>
                <w:lang w:val="en-US"/>
              </w:rPr>
              <w:t>4</w:t>
            </w:r>
          </w:hyperlink>
          <w:r w:rsidR="0056101F" w:rsidRPr="0056101F">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56101F" w:rsidRPr="0056101F">
            <w:rPr>
              <w:noProof/>
              <w:lang w:val="en-US"/>
            </w:rPr>
            <w:t>[</w:t>
          </w:r>
          <w:hyperlink w:anchor="kri13" w:history="1">
            <w:r w:rsidR="0056101F" w:rsidRPr="0056101F">
              <w:rPr>
                <w:rStyle w:val="Tiitellehtautor"/>
                <w:noProof/>
                <w:lang w:val="en-US"/>
              </w:rPr>
              <w:t>4</w:t>
            </w:r>
          </w:hyperlink>
          <w:r w:rsidR="0056101F" w:rsidRPr="0056101F">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56101F">
            <w:rPr>
              <w:noProof/>
              <w:lang w:val="en-US"/>
            </w:rPr>
            <w:t xml:space="preserve"> </w:t>
          </w:r>
          <w:r w:rsidR="0056101F" w:rsidRPr="0056101F">
            <w:rPr>
              <w:noProof/>
              <w:lang w:val="en-US"/>
            </w:rPr>
            <w:t>[</w:t>
          </w:r>
          <w:hyperlink w:anchor="Fil14" w:history="1">
            <w:r w:rsidR="0056101F" w:rsidRPr="0056101F">
              <w:rPr>
                <w:rStyle w:val="Tiitellehtautor"/>
                <w:noProof/>
                <w:lang w:val="en-US"/>
              </w:rPr>
              <w:t>3</w:t>
            </w:r>
          </w:hyperlink>
          <w:r w:rsidR="0056101F" w:rsidRPr="0056101F">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56101F">
            <w:rPr>
              <w:noProof/>
              <w:lang w:val="en-US"/>
            </w:rPr>
            <w:t xml:space="preserve"> </w:t>
          </w:r>
          <w:r w:rsidR="0056101F" w:rsidRPr="0056101F">
            <w:rPr>
              <w:noProof/>
              <w:lang w:val="en-US"/>
            </w:rPr>
            <w:t>[</w:t>
          </w:r>
          <w:hyperlink w:anchor="Fil14" w:history="1">
            <w:r w:rsidR="0056101F" w:rsidRPr="0056101F">
              <w:rPr>
                <w:rStyle w:val="Tiitellehtautor"/>
                <w:noProof/>
                <w:lang w:val="en-US"/>
              </w:rPr>
              <w:t>3</w:t>
            </w:r>
          </w:hyperlink>
          <w:r w:rsidR="0056101F" w:rsidRPr="0056101F">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56101F" w:rsidRPr="0056101F">
            <w:rPr>
              <w:noProof/>
              <w:lang w:val="en-US"/>
            </w:rPr>
            <w:t>[</w:t>
          </w:r>
          <w:hyperlink w:anchor="May" w:history="1">
            <w:r w:rsidR="0056101F" w:rsidRPr="0056101F">
              <w:rPr>
                <w:rStyle w:val="Tiitellehtautor"/>
                <w:noProof/>
                <w:lang w:val="en-US"/>
              </w:rPr>
              <w:t>6</w:t>
            </w:r>
          </w:hyperlink>
          <w:r w:rsidR="0056101F" w:rsidRPr="0056101F">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56101F" w:rsidRPr="0056101F">
            <w:rPr>
              <w:noProof/>
              <w:lang w:val="en-US"/>
            </w:rPr>
            <w:t>[</w:t>
          </w:r>
          <w:hyperlink w:anchor="kri13" w:history="1">
            <w:r w:rsidR="0056101F" w:rsidRPr="0056101F">
              <w:rPr>
                <w:rStyle w:val="Tiitellehtautor"/>
                <w:noProof/>
                <w:lang w:val="en-US"/>
              </w:rPr>
              <w:t>4</w:t>
            </w:r>
          </w:hyperlink>
          <w:r w:rsidR="0056101F" w:rsidRPr="0056101F">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56101F">
            <w:rPr>
              <w:noProof/>
              <w:lang w:val="en-US"/>
            </w:rPr>
            <w:t xml:space="preserve"> </w:t>
          </w:r>
          <w:r w:rsidR="0056101F" w:rsidRPr="0056101F">
            <w:rPr>
              <w:noProof/>
              <w:lang w:val="en-US"/>
            </w:rPr>
            <w:t>[</w:t>
          </w:r>
          <w:hyperlink w:anchor="GPi" w:history="1">
            <w:r w:rsidR="0056101F" w:rsidRPr="0056101F">
              <w:rPr>
                <w:rStyle w:val="Tiitellehtautor"/>
                <w:noProof/>
                <w:lang w:val="en-US"/>
              </w:rPr>
              <w:t>7</w:t>
            </w:r>
          </w:hyperlink>
          <w:r w:rsidR="0056101F" w:rsidRPr="0056101F">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56101F">
            <w:rPr>
              <w:noProof/>
              <w:lang w:val="en-US"/>
            </w:rPr>
            <w:t xml:space="preserve"> </w:t>
          </w:r>
          <w:r w:rsidR="0056101F" w:rsidRPr="0056101F">
            <w:rPr>
              <w:noProof/>
              <w:lang w:val="en-US"/>
            </w:rPr>
            <w:t>[</w:t>
          </w:r>
          <w:hyperlink w:anchor="GPi" w:history="1">
            <w:r w:rsidR="0056101F" w:rsidRPr="0056101F">
              <w:rPr>
                <w:rStyle w:val="Tiitellehtautor"/>
                <w:noProof/>
                <w:lang w:val="en-US"/>
              </w:rPr>
              <w:t>7</w:t>
            </w:r>
          </w:hyperlink>
          <w:r w:rsidR="0056101F" w:rsidRPr="0056101F">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56101F">
            <w:rPr>
              <w:noProof/>
              <w:lang w:val="en-US"/>
            </w:rPr>
            <w:t xml:space="preserve"> </w:t>
          </w:r>
          <w:r w:rsidR="0056101F" w:rsidRPr="0056101F">
            <w:rPr>
              <w:noProof/>
              <w:lang w:val="en-US"/>
            </w:rPr>
            <w:t>[</w:t>
          </w:r>
          <w:hyperlink w:anchor="GPi" w:history="1">
            <w:r w:rsidR="0056101F" w:rsidRPr="0056101F">
              <w:rPr>
                <w:rStyle w:val="Tiitellehtautor"/>
                <w:noProof/>
                <w:lang w:val="en-US"/>
              </w:rPr>
              <w:t>7</w:t>
            </w:r>
          </w:hyperlink>
          <w:r w:rsidR="0056101F" w:rsidRPr="0056101F">
            <w:rPr>
              <w:noProof/>
              <w:lang w:val="en-US"/>
            </w:rPr>
            <w:t>]</w:t>
          </w:r>
          <w:r w:rsidR="00742B35">
            <w:fldChar w:fldCharType="end"/>
          </w:r>
        </w:sdtContent>
      </w:sdt>
      <w:r w:rsidR="00473D09">
        <w:t>.</w:t>
      </w:r>
    </w:p>
    <w:p w14:paraId="0D4C3992" w14:textId="49BABEB8" w:rsidR="00CE5733" w:rsidRDefault="00CE5733" w:rsidP="00CE5733">
      <w:r>
        <w:t xml:space="preserve">In order too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56101F" w:rsidRPr="0056101F">
            <w:rPr>
              <w:noProof/>
              <w:lang w:val="en-US"/>
            </w:rPr>
            <w:t>[</w:t>
          </w:r>
          <w:hyperlink w:anchor="ELo12" w:history="1">
            <w:r w:rsidR="0056101F" w:rsidRPr="0056101F">
              <w:rPr>
                <w:rStyle w:val="Tiitellehtautor"/>
                <w:noProof/>
                <w:lang w:val="en-US"/>
              </w:rPr>
              <w:t>8</w:t>
            </w:r>
          </w:hyperlink>
          <w:r w:rsidR="0056101F" w:rsidRPr="0056101F">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Content>
          <w:r>
            <w:fldChar w:fldCharType="begin"/>
          </w:r>
          <w:r>
            <w:rPr>
              <w:lang w:val="en-US"/>
            </w:rPr>
            <w:instrText xml:space="preserve"> CITATION Egi10 \l 1033 </w:instrText>
          </w:r>
          <w:r>
            <w:fldChar w:fldCharType="separate"/>
          </w:r>
          <w:r w:rsidR="0056101F" w:rsidRPr="0056101F">
            <w:rPr>
              <w:noProof/>
              <w:lang w:val="en-US"/>
            </w:rPr>
            <w:t>[</w:t>
          </w:r>
          <w:hyperlink w:anchor="Egi10" w:history="1">
            <w:r w:rsidR="0056101F" w:rsidRPr="0056101F">
              <w:rPr>
                <w:rStyle w:val="Tiitellehtautor"/>
                <w:noProof/>
                <w:lang w:val="en-US"/>
              </w:rPr>
              <w:t>9</w:t>
            </w:r>
          </w:hyperlink>
          <w:r w:rsidR="0056101F" w:rsidRPr="0056101F">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6DB33560">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8D7C21" w:rsidRDefault="008D7C21"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8D7C21" w:rsidRDefault="008D7C21"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8D7C21" w:rsidRDefault="008D7C21"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Z79NI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" filled="f" stroked="f">
                <v:textbox>
                  <w:txbxContent>
                    <w:p w14:paraId="3B2AF25E" w14:textId="77777777" w:rsidR="008D7C21" w:rsidRDefault="008D7C21"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8D7C21" w:rsidRDefault="008D7C21"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8D7C21" w:rsidRDefault="008D7C21"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2882806"/>
      <w:r>
        <w:lastRenderedPageBreak/>
        <w:t>ISO/IEC 25010</w:t>
      </w:r>
      <w:bookmarkEnd w:id="23"/>
      <w:r w:rsidR="00D83BC8">
        <w:t>:2011</w:t>
      </w:r>
      <w:r w:rsidR="00A433AE">
        <w:t xml:space="preserve"> Standard</w:t>
      </w:r>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Pr="009C1887">
            <w:rPr>
              <w:noProof/>
              <w:lang w:val="en-US"/>
            </w:rPr>
            <w:t>[</w:t>
          </w:r>
          <w:hyperlink w:anchor="BSI11" w:history="1">
            <w:r w:rsidRPr="009C1887">
              <w:rPr>
                <w:rStyle w:val="Tiitellehtautor"/>
                <w:noProof/>
                <w:lang w:val="en-US"/>
              </w:rPr>
              <w:t>10</w:t>
            </w:r>
          </w:hyperlink>
          <w:r w:rsidRPr="009C1887">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53A1720D">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8D7C21" w:rsidRDefault="008D7C21"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8D7C21" w:rsidRDefault="008D7C21"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xml:space="preserve">. </w:t>
                            </w:r>
                            <w:r>
                              <w:t xml:space="preserve">ISO/IEC Family Standards, taken from </w:t>
                            </w:r>
                            <w:sdt>
                              <w:sdtPr>
                                <w:id w:val="-791127997"/>
                                <w:citation/>
                              </w:sdtPr>
                              <w:sdtContent>
                                <w:r>
                                  <w:fldChar w:fldCharType="begin"/>
                                </w:r>
                                <w:r>
                                  <w:rPr>
                                    <w:lang w:val="en-US"/>
                                  </w:rPr>
                                  <w:instrText xml:space="preserve"> CITATION BSI11 \l 1033 </w:instrText>
                                </w:r>
                                <w:r>
                                  <w:fldChar w:fldCharType="separate"/>
                                </w:r>
                                <w:r w:rsidRPr="0056101F">
                                  <w:rPr>
                                    <w:noProof/>
                                    <w:lang w:val="en-US"/>
                                  </w:rPr>
                                  <w:t>[</w:t>
                                </w:r>
                                <w:hyperlink w:anchor="BSI11" w:history="1">
                                  <w:r w:rsidRPr="0056101F">
                                    <w:rPr>
                                      <w:rStyle w:val="Tiitellehtautor"/>
                                      <w:noProof/>
                                      <w:lang w:val="en-US"/>
                                    </w:rPr>
                                    <w:t>10</w:t>
                                  </w:r>
                                </w:hyperlink>
                                <w:r w:rsidRPr="0056101F">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8D7C21" w:rsidRDefault="008D7C21"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8D7C21" w:rsidRDefault="008D7C21"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xml:space="preserve">. </w:t>
                      </w:r>
                      <w:r>
                        <w:t xml:space="preserve">ISO/IEC Family Standards, taken from </w:t>
                      </w:r>
                      <w:sdt>
                        <w:sdtPr>
                          <w:id w:val="-791127997"/>
                          <w:citation/>
                        </w:sdtPr>
                        <w:sdtContent>
                          <w:r>
                            <w:fldChar w:fldCharType="begin"/>
                          </w:r>
                          <w:r>
                            <w:rPr>
                              <w:lang w:val="en-US"/>
                            </w:rPr>
                            <w:instrText xml:space="preserve"> CITATION BSI11 \l 1033 </w:instrText>
                          </w:r>
                          <w:r>
                            <w:fldChar w:fldCharType="separate"/>
                          </w:r>
                          <w:r w:rsidRPr="0056101F">
                            <w:rPr>
                              <w:noProof/>
                              <w:lang w:val="en-US"/>
                            </w:rPr>
                            <w:t>[</w:t>
                          </w:r>
                          <w:hyperlink w:anchor="BSI11" w:history="1">
                            <w:r w:rsidRPr="0056101F">
                              <w:rPr>
                                <w:rStyle w:val="Tiitellehtautor"/>
                                <w:noProof/>
                                <w:lang w:val="en-US"/>
                              </w:rPr>
                              <w:t>10</w:t>
                            </w:r>
                          </w:hyperlink>
                          <w:r w:rsidRPr="0056101F">
                            <w:rPr>
                              <w:noProof/>
                              <w:lang w:val="en-US"/>
                            </w:rPr>
                            <w:t>]</w:t>
                          </w:r>
                          <w:r>
                            <w:fldChar w:fldCharType="end"/>
                          </w:r>
                        </w:sdtContent>
                      </w:sdt>
                    </w:p>
                  </w:txbxContent>
                </v:textbox>
                <w10:anchorlock/>
              </v:shape>
            </w:pict>
          </mc:Fallback>
        </mc:AlternateContent>
      </w:r>
    </w:p>
    <w:p w14:paraId="30FEA019" w14:textId="5EE30804" w:rsidR="003514CC" w:rsidRDefault="003514CC" w:rsidP="00BF6302">
      <w:r w:rsidRPr="00EE665C">
        <w:rPr>
          <w:b/>
        </w:rPr>
        <w:t>ISO/IEC 2501n</w:t>
      </w:r>
      <w:r w:rsidR="00483E5D">
        <w:rPr>
          <w:b/>
        </w:rPr>
        <w:t xml:space="preserve"> (in Fig. 3)</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56101F">
            <w:rPr>
              <w:noProof/>
              <w:lang w:val="en-US"/>
            </w:rPr>
            <w:t xml:space="preserve"> </w:t>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rsidR="00B12D02">
            <w:fldChar w:fldCharType="end"/>
          </w:r>
        </w:sdtContent>
      </w:sdt>
      <w:r>
        <w:t>.</w:t>
      </w:r>
    </w:p>
    <w:p w14:paraId="50A65975" w14:textId="26F8B64F" w:rsidR="00B9234C" w:rsidRDefault="00B9234C" w:rsidP="00B9234C">
      <w:pPr>
        <w:pStyle w:val="Heading3"/>
      </w:pPr>
      <w:r>
        <w:t>Quality in use model</w:t>
      </w:r>
    </w:p>
    <w:p w14:paraId="51BE38D3" w14:textId="05ED1C37"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4B08A7">
        <w:t>.</w:t>
      </w:r>
      <w:r>
        <w:t xml:space="preserve"> 4) </w:t>
      </w:r>
      <w:sdt>
        <w:sdtPr>
          <w:id w:val="-1328591101"/>
          <w:citation/>
        </w:sdtPr>
        <w:sdtContent>
          <w:r>
            <w:fldChar w:fldCharType="begin"/>
          </w:r>
          <w:r>
            <w:rPr>
              <w:lang w:val="en-US"/>
            </w:rPr>
            <w:instrText xml:space="preserve"> CITATION BSI11 \l 1033 </w:instrText>
          </w:r>
          <w:r>
            <w:fldChar w:fldCharType="separate"/>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34D17435">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8D7C21" w:rsidRDefault="008D7C21"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6D1848F8" w:rsidR="008D7C21" w:rsidRDefault="008D7C21"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75320">
                                  <w:rPr>
                                    <w:noProof/>
                                    <w:lang w:val="en-US"/>
                                  </w:rPr>
                                  <w:t>[</w:t>
                                </w:r>
                                <w:hyperlink w:anchor="BSI11" w:history="1">
                                  <w:r w:rsidRPr="00475320">
                                    <w:rPr>
                                      <w:rStyle w:val="Tiitellehtautor"/>
                                      <w:noProof/>
                                      <w:lang w:val="en-US"/>
                                    </w:rPr>
                                    <w:t>10</w:t>
                                  </w:r>
                                </w:hyperlink>
                                <w:r w:rsidRPr="00475320">
                                  <w:rPr>
                                    <w:noProof/>
                                    <w:lang w:val="en-US"/>
                                  </w:rPr>
                                  <w:t>]</w:t>
                                </w:r>
                                <w:r>
                                  <w:fldChar w:fldCharType="end"/>
                                </w:r>
                              </w:sdtContent>
                            </w:sdt>
                          </w:p>
                          <w:p w14:paraId="0D9B49F6" w14:textId="0600C019" w:rsidR="008D7C21" w:rsidRDefault="008D7C2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8D7C21" w:rsidRDefault="008D7C21"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6D1848F8" w:rsidR="008D7C21" w:rsidRDefault="008D7C21"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75320">
                            <w:rPr>
                              <w:noProof/>
                              <w:lang w:val="en-US"/>
                            </w:rPr>
                            <w:t>[</w:t>
                          </w:r>
                          <w:hyperlink w:anchor="BSI11" w:history="1">
                            <w:r w:rsidRPr="00475320">
                              <w:rPr>
                                <w:rStyle w:val="Tiitellehtautor"/>
                                <w:noProof/>
                                <w:lang w:val="en-US"/>
                              </w:rPr>
                              <w:t>10</w:t>
                            </w:r>
                          </w:hyperlink>
                          <w:r w:rsidRPr="00475320">
                            <w:rPr>
                              <w:noProof/>
                              <w:lang w:val="en-US"/>
                            </w:rPr>
                            <w:t>]</w:t>
                          </w:r>
                          <w:r>
                            <w:fldChar w:fldCharType="end"/>
                          </w:r>
                        </w:sdtContent>
                      </w:sdt>
                    </w:p>
                    <w:p w14:paraId="0D9B49F6" w14:textId="0600C019" w:rsidR="008D7C21" w:rsidRDefault="008D7C21"/>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r>
        <w:t>Quality product model</w:t>
      </w:r>
    </w:p>
    <w:p w14:paraId="50032874" w14:textId="73AEBFF2"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t xml:space="preserve"> 5) </w:t>
      </w:r>
      <w:sdt>
        <w:sdtPr>
          <w:id w:val="-971817311"/>
          <w:citation/>
        </w:sdtPr>
        <w:sdtContent>
          <w:r>
            <w:fldChar w:fldCharType="begin"/>
          </w:r>
          <w:r>
            <w:rPr>
              <w:lang w:val="en-US"/>
            </w:rPr>
            <w:instrText xml:space="preserve"> CITATION BSI11 \l 1033 </w:instrText>
          </w:r>
          <w:r>
            <w:fldChar w:fldCharType="separate"/>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8D7C21" w:rsidRDefault="008D7C21"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57B44B40" w:rsidR="008D7C21" w:rsidRDefault="008D7C21"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6101F">
                                  <w:rPr>
                                    <w:noProof/>
                                    <w:lang w:val="en-US"/>
                                  </w:rPr>
                                  <w:t>[</w:t>
                                </w:r>
                                <w:hyperlink w:anchor="BSI11" w:history="1">
                                  <w:r w:rsidRPr="0056101F">
                                    <w:rPr>
                                      <w:rStyle w:val="Tiitellehtautor"/>
                                      <w:noProof/>
                                      <w:lang w:val="en-US"/>
                                    </w:rPr>
                                    <w:t>10</w:t>
                                  </w:r>
                                </w:hyperlink>
                                <w:r w:rsidRPr="0056101F">
                                  <w:rPr>
                                    <w:noProof/>
                                    <w:lang w:val="en-US"/>
                                  </w:rPr>
                                  <w:t>]</w:t>
                                </w:r>
                                <w:r>
                                  <w:fldChar w:fldCharType="end"/>
                                </w:r>
                              </w:sdtContent>
                            </w:sdt>
                          </w:p>
                          <w:p w14:paraId="7D75CAE3" w14:textId="5D59031C" w:rsidR="008D7C21" w:rsidRDefault="008D7C2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8D7C21" w:rsidRDefault="008D7C21"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57B44B40" w:rsidR="008D7C21" w:rsidRDefault="008D7C21"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6101F">
                            <w:rPr>
                              <w:noProof/>
                              <w:lang w:val="en-US"/>
                            </w:rPr>
                            <w:t>[</w:t>
                          </w:r>
                          <w:hyperlink w:anchor="BSI11" w:history="1">
                            <w:r w:rsidRPr="0056101F">
                              <w:rPr>
                                <w:rStyle w:val="Tiitellehtautor"/>
                                <w:noProof/>
                                <w:lang w:val="en-US"/>
                              </w:rPr>
                              <w:t>10</w:t>
                            </w:r>
                          </w:hyperlink>
                          <w:r w:rsidRPr="0056101F">
                            <w:rPr>
                              <w:noProof/>
                              <w:lang w:val="en-US"/>
                            </w:rPr>
                            <w:t>]</w:t>
                          </w:r>
                          <w:r>
                            <w:fldChar w:fldCharType="end"/>
                          </w:r>
                        </w:sdtContent>
                      </w:sdt>
                    </w:p>
                    <w:p w14:paraId="7D75CAE3" w14:textId="5D59031C" w:rsidR="008D7C21" w:rsidRDefault="008D7C21"/>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56101F" w:rsidRPr="0056101F">
            <w:rPr>
              <w:noProof/>
              <w:lang w:val="en-US"/>
            </w:rPr>
            <w:t>[</w:t>
          </w:r>
          <w:hyperlink w:anchor="Had14" w:history="1">
            <w:r w:rsidR="0056101F" w:rsidRPr="0056101F">
              <w:rPr>
                <w:rStyle w:val="Tiitellehtautor"/>
                <w:noProof/>
                <w:lang w:val="en-US"/>
              </w:rPr>
              <w:t>12</w:t>
            </w:r>
          </w:hyperlink>
          <w:r w:rsidR="0056101F" w:rsidRPr="0056101F">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56101F">
            <w:rPr>
              <w:noProof/>
              <w:lang w:val="en-US"/>
            </w:rPr>
            <w:t xml:space="preserve"> </w:t>
          </w:r>
          <w:r w:rsidR="0056101F" w:rsidRPr="0056101F">
            <w:rPr>
              <w:noProof/>
              <w:lang w:val="en-US"/>
            </w:rPr>
            <w:t>[</w:t>
          </w:r>
          <w:hyperlink w:anchor="JEC06" w:history="1">
            <w:r w:rsidR="0056101F" w:rsidRPr="0056101F">
              <w:rPr>
                <w:rStyle w:val="Tiitellehtautor"/>
                <w:noProof/>
                <w:lang w:val="en-US"/>
              </w:rPr>
              <w:t>13</w:t>
            </w:r>
          </w:hyperlink>
          <w:r w:rsidR="0056101F" w:rsidRPr="0056101F">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56101F" w:rsidRPr="0056101F">
            <w:rPr>
              <w:noProof/>
              <w:lang w:val="en-US"/>
            </w:rPr>
            <w:t>[</w:t>
          </w:r>
          <w:hyperlink w:anchor="Juk10" w:history="1">
            <w:r w:rsidR="0056101F" w:rsidRPr="0056101F">
              <w:rPr>
                <w:rStyle w:val="Tiitellehtautor"/>
                <w:noProof/>
                <w:lang w:val="en-US"/>
              </w:rPr>
              <w:t>1</w:t>
            </w:r>
          </w:hyperlink>
          <w:r w:rsidR="0056101F" w:rsidRPr="0056101F">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56101F">
            <w:rPr>
              <w:noProof/>
              <w:lang w:val="en-US"/>
            </w:rPr>
            <w:t xml:space="preserve"> </w:t>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56101F">
            <w:rPr>
              <w:noProof/>
              <w:lang w:val="en-US"/>
            </w:rPr>
            <w:t xml:space="preserve"> </w:t>
          </w:r>
          <w:r w:rsidR="0056101F" w:rsidRPr="0056101F">
            <w:rPr>
              <w:noProof/>
              <w:lang w:val="en-US"/>
            </w:rPr>
            <w:t>[</w:t>
          </w:r>
          <w:hyperlink w:anchor="VAZ02" w:history="1">
            <w:r w:rsidR="0056101F" w:rsidRPr="0056101F">
              <w:rPr>
                <w:rStyle w:val="Tiitellehtautor"/>
                <w:noProof/>
                <w:lang w:val="en-US"/>
              </w:rPr>
              <w:t>14</w:t>
            </w:r>
          </w:hyperlink>
          <w:r w:rsidR="0056101F" w:rsidRPr="0056101F">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56101F">
            <w:rPr>
              <w:noProof/>
              <w:lang w:val="en-US"/>
            </w:rPr>
            <w:t xml:space="preserve"> </w:t>
          </w:r>
          <w:r w:rsidR="0056101F" w:rsidRPr="0056101F">
            <w:rPr>
              <w:noProof/>
              <w:lang w:val="en-US"/>
            </w:rPr>
            <w:t>[</w:t>
          </w:r>
          <w:hyperlink w:anchor="Zei01" w:history="1">
            <w:r w:rsidR="0056101F" w:rsidRPr="0056101F">
              <w:rPr>
                <w:rStyle w:val="Tiitellehtautor"/>
                <w:noProof/>
                <w:lang w:val="en-US"/>
              </w:rPr>
              <w:t>15</w:t>
            </w:r>
          </w:hyperlink>
          <w:r w:rsidR="0056101F" w:rsidRPr="0056101F">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56101F">
            <w:rPr>
              <w:noProof/>
              <w:lang w:val="en-US"/>
            </w:rPr>
            <w:t xml:space="preserve"> </w:t>
          </w:r>
          <w:r w:rsidR="0056101F" w:rsidRPr="0056101F">
            <w:rPr>
              <w:noProof/>
              <w:lang w:val="en-US"/>
            </w:rPr>
            <w:t>[</w:t>
          </w:r>
          <w:hyperlink w:anchor="Cox01" w:history="1">
            <w:r w:rsidR="0056101F" w:rsidRPr="0056101F">
              <w:rPr>
                <w:rStyle w:val="Tiitellehtautor"/>
                <w:noProof/>
                <w:lang w:val="en-US"/>
              </w:rPr>
              <w:t>16</w:t>
            </w:r>
          </w:hyperlink>
          <w:r w:rsidR="0056101F" w:rsidRPr="0056101F">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56101F">
            <w:rPr>
              <w:noProof/>
              <w:lang w:val="en-US"/>
            </w:rPr>
            <w:t xml:space="preserve"> </w:t>
          </w:r>
          <w:r w:rsidR="0056101F" w:rsidRPr="0056101F">
            <w:rPr>
              <w:noProof/>
              <w:lang w:val="en-US"/>
            </w:rPr>
            <w:t>[</w:t>
          </w:r>
          <w:hyperlink w:anchor="ZYa03" w:history="1">
            <w:r w:rsidR="0056101F" w:rsidRPr="0056101F">
              <w:rPr>
                <w:rStyle w:val="Tiitellehtautor"/>
                <w:noProof/>
                <w:lang w:val="en-US"/>
              </w:rPr>
              <w:t>17</w:t>
            </w:r>
          </w:hyperlink>
          <w:r w:rsidR="0056101F" w:rsidRPr="0056101F">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56101F">
            <w:rPr>
              <w:noProof/>
              <w:lang w:val="en-US"/>
            </w:rPr>
            <w:t xml:space="preserve"> </w:t>
          </w:r>
          <w:r w:rsidR="0056101F" w:rsidRPr="0056101F">
            <w:rPr>
              <w:noProof/>
              <w:lang w:val="en-US"/>
            </w:rPr>
            <w:t>[</w:t>
          </w:r>
          <w:hyperlink w:anchor="MRa08" w:history="1">
            <w:r w:rsidR="0056101F" w:rsidRPr="0056101F">
              <w:rPr>
                <w:rStyle w:val="Tiitellehtautor"/>
                <w:noProof/>
                <w:lang w:val="en-US"/>
              </w:rPr>
              <w:t>18</w:t>
            </w:r>
          </w:hyperlink>
          <w:r w:rsidR="0056101F" w:rsidRPr="0056101F">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56101F" w:rsidRPr="0056101F">
            <w:rPr>
              <w:noProof/>
              <w:lang w:val="en-US"/>
            </w:rPr>
            <w:t>[</w:t>
          </w:r>
          <w:hyperlink w:anchor="Wol" w:history="1">
            <w:r w:rsidR="0056101F" w:rsidRPr="0056101F">
              <w:rPr>
                <w:rStyle w:val="Tiitellehtautor"/>
                <w:noProof/>
                <w:lang w:val="en-US"/>
              </w:rPr>
              <w:t>19</w:t>
            </w:r>
          </w:hyperlink>
          <w:r w:rsidR="0056101F" w:rsidRPr="0056101F">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56101F">
            <w:rPr>
              <w:noProof/>
              <w:lang w:val="en-US"/>
            </w:rPr>
            <w:t xml:space="preserve"> </w:t>
          </w:r>
          <w:r w:rsidR="0056101F" w:rsidRPr="0056101F">
            <w:rPr>
              <w:noProof/>
              <w:lang w:val="en-US"/>
            </w:rPr>
            <w:t>[</w:t>
          </w:r>
          <w:hyperlink w:anchor="VAZ021" w:history="1">
            <w:r w:rsidR="0056101F" w:rsidRPr="0056101F">
              <w:rPr>
                <w:rStyle w:val="Tiitellehtautor"/>
                <w:noProof/>
                <w:lang w:val="en-US"/>
              </w:rPr>
              <w:t>20</w:t>
            </w:r>
          </w:hyperlink>
          <w:r w:rsidR="0056101F" w:rsidRPr="0056101F">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56101F" w:rsidRPr="0056101F">
            <w:rPr>
              <w:noProof/>
              <w:lang w:val="en-US"/>
            </w:rPr>
            <w:t>[</w:t>
          </w:r>
          <w:hyperlink w:anchor="BVa" w:history="1">
            <w:r w:rsidR="0056101F" w:rsidRPr="0056101F">
              <w:rPr>
                <w:rStyle w:val="Tiitellehtautor"/>
                <w:noProof/>
                <w:lang w:val="en-US"/>
              </w:rPr>
              <w:t>21</w:t>
            </w:r>
          </w:hyperlink>
          <w:r w:rsidR="0056101F" w:rsidRPr="0056101F">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56101F">
            <w:rPr>
              <w:noProof/>
              <w:lang w:val="en-US"/>
            </w:rPr>
            <w:t xml:space="preserve"> </w:t>
          </w:r>
          <w:r w:rsidR="0056101F" w:rsidRPr="0056101F">
            <w:rPr>
              <w:noProof/>
              <w:lang w:val="en-US"/>
            </w:rPr>
            <w:t>[</w:t>
          </w:r>
          <w:hyperlink w:anchor="GBr08" w:history="1">
            <w:r w:rsidR="0056101F" w:rsidRPr="0056101F">
              <w:rPr>
                <w:rStyle w:val="Tiitellehtautor"/>
                <w:noProof/>
                <w:lang w:val="en-US"/>
              </w:rPr>
              <w:t>22</w:t>
            </w:r>
          </w:hyperlink>
          <w:r w:rsidR="0056101F" w:rsidRPr="0056101F">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8D7C21" w:rsidRDefault="008D7C21"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56101F">
                                  <w:rPr>
                                    <w:noProof/>
                                    <w:lang w:val="en-US"/>
                                  </w:rPr>
                                  <w:t>[</w:t>
                                </w:r>
                                <w:hyperlink w:anchor="Iha14" w:history="1">
                                  <w:r w:rsidRPr="0056101F">
                                    <w:rPr>
                                      <w:rStyle w:val="Tiitellehtautor"/>
                                      <w:noProof/>
                                      <w:lang w:val="en-US"/>
                                    </w:rPr>
                                    <w:t>43</w:t>
                                  </w:r>
                                </w:hyperlink>
                                <w:r w:rsidRPr="0056101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8D7C21"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8D7C21"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8D7C21"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8D7C21"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8D7C21"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8D7C21"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8D7C21"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8D7C21"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8D7C21"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8D7C21"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8D7C21"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8D7C21"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8D7C21"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8D7C21"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8D7C21"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8D7C21"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8D7C21"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8D7C21"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8D7C21" w:rsidRDefault="008D7C2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8D7C21" w:rsidRDefault="008D7C21"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56101F">
                            <w:rPr>
                              <w:noProof/>
                              <w:lang w:val="en-US"/>
                            </w:rPr>
                            <w:t>[</w:t>
                          </w:r>
                          <w:hyperlink w:anchor="Iha14" w:history="1">
                            <w:r w:rsidRPr="0056101F">
                              <w:rPr>
                                <w:rStyle w:val="Tiitellehtautor"/>
                                <w:noProof/>
                                <w:lang w:val="en-US"/>
                              </w:rPr>
                              <w:t>43</w:t>
                            </w:r>
                          </w:hyperlink>
                          <w:r w:rsidRPr="0056101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8D7C21"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8D7C21"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8D7C21"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8D7C21"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8D7C21"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8D7C21"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8D7C21"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8D7C21"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8D7C21"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8D7C21"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8D7C21"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8D7C21"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8D7C21"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8D7C21"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8D7C21"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8D7C21"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8D7C21" w:rsidRPr="00B3679C" w:rsidRDefault="008D7C21"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8D7C21"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8D7C21"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8D7C21" w:rsidRPr="00B3679C" w:rsidRDefault="008D7C2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8D7C21" w:rsidRDefault="008D7C21"/>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56101F">
            <w:rPr>
              <w:noProof/>
              <w:lang w:val="en-US"/>
            </w:rPr>
            <w:t xml:space="preserve"> </w:t>
          </w:r>
          <w:r w:rsidR="0056101F" w:rsidRPr="0056101F">
            <w:rPr>
              <w:noProof/>
              <w:lang w:val="en-US"/>
            </w:rPr>
            <w:t>[</w:t>
          </w:r>
          <w:hyperlink w:anchor="Bre11" w:history="1">
            <w:r w:rsidR="0056101F" w:rsidRPr="0056101F">
              <w:rPr>
                <w:rStyle w:val="Tiitellehtautor"/>
                <w:noProof/>
                <w:lang w:val="en-US"/>
              </w:rPr>
              <w:t>23</w:t>
            </w:r>
          </w:hyperlink>
          <w:r w:rsidR="0056101F" w:rsidRPr="0056101F">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56101F">
            <w:rPr>
              <w:noProof/>
              <w:lang w:val="en-US"/>
            </w:rPr>
            <w:t xml:space="preserve"> </w:t>
          </w:r>
          <w:r w:rsidR="0056101F" w:rsidRPr="0056101F">
            <w:rPr>
              <w:noProof/>
              <w:lang w:val="en-US"/>
            </w:rPr>
            <w:t>[</w:t>
          </w:r>
          <w:hyperlink w:anchor="VAZ02" w:history="1">
            <w:r w:rsidR="0056101F" w:rsidRPr="0056101F">
              <w:rPr>
                <w:rStyle w:val="Tiitellehtautor"/>
                <w:noProof/>
                <w:lang w:val="en-US"/>
              </w:rPr>
              <w:t>14</w:t>
            </w:r>
          </w:hyperlink>
          <w:r w:rsidR="0056101F" w:rsidRPr="0056101F">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56101F" w:rsidRPr="0056101F">
            <w:rPr>
              <w:noProof/>
              <w:lang w:val="en-US"/>
            </w:rPr>
            <w:t>[</w:t>
          </w:r>
          <w:hyperlink w:anchor="HLi091" w:history="1">
            <w:r w:rsidR="0056101F" w:rsidRPr="0056101F">
              <w:rPr>
                <w:rStyle w:val="Tiitellehtautor"/>
                <w:noProof/>
                <w:lang w:val="en-US"/>
              </w:rPr>
              <w:t>24</w:t>
            </w:r>
          </w:hyperlink>
          <w:r w:rsidR="0056101F" w:rsidRPr="0056101F">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56101F" w:rsidRPr="0056101F">
            <w:rPr>
              <w:noProof/>
              <w:lang w:val="en-US"/>
            </w:rPr>
            <w:t>[</w:t>
          </w:r>
          <w:hyperlink w:anchor="LiH08" w:history="1">
            <w:r w:rsidR="0056101F" w:rsidRPr="0056101F">
              <w:rPr>
                <w:rStyle w:val="Tiitellehtautor"/>
                <w:noProof/>
                <w:lang w:val="en-US"/>
              </w:rPr>
              <w:t>25</w:t>
            </w:r>
          </w:hyperlink>
          <w:r w:rsidR="0056101F" w:rsidRPr="0056101F">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56101F">
            <w:rPr>
              <w:noProof/>
              <w:lang w:val="en-US"/>
            </w:rPr>
            <w:t xml:space="preserve"> </w:t>
          </w:r>
          <w:r w:rsidR="0056101F" w:rsidRPr="0056101F">
            <w:rPr>
              <w:noProof/>
              <w:lang w:val="en-US"/>
            </w:rPr>
            <w:t>[</w:t>
          </w:r>
          <w:hyperlink w:anchor="Fil14" w:history="1">
            <w:r w:rsidR="0056101F" w:rsidRPr="0056101F">
              <w:rPr>
                <w:rStyle w:val="Tiitellehtautor"/>
                <w:noProof/>
                <w:lang w:val="en-US"/>
              </w:rPr>
              <w:t>3</w:t>
            </w:r>
          </w:hyperlink>
          <w:r w:rsidR="0056101F" w:rsidRPr="0056101F">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56101F">
            <w:rPr>
              <w:noProof/>
              <w:lang w:val="en-US"/>
            </w:rPr>
            <w:t xml:space="preserve"> </w:t>
          </w:r>
          <w:r w:rsidR="0056101F" w:rsidRPr="0056101F">
            <w:rPr>
              <w:noProof/>
              <w:lang w:val="en-US"/>
            </w:rPr>
            <w:t>[</w:t>
          </w:r>
          <w:hyperlink w:anchor="GGL05" w:history="1">
            <w:r w:rsidR="0056101F" w:rsidRPr="0056101F">
              <w:rPr>
                <w:rStyle w:val="Tiitellehtautor"/>
                <w:noProof/>
                <w:lang w:val="en-US"/>
              </w:rPr>
              <w:t>26</w:t>
            </w:r>
          </w:hyperlink>
          <w:r w:rsidR="0056101F" w:rsidRPr="0056101F">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56101F">
            <w:rPr>
              <w:noProof/>
              <w:lang w:val="en-US"/>
            </w:rPr>
            <w:t xml:space="preserve"> </w:t>
          </w:r>
          <w:r w:rsidR="0056101F" w:rsidRPr="0056101F">
            <w:rPr>
              <w:noProof/>
              <w:lang w:val="en-US"/>
            </w:rPr>
            <w:t>[</w:t>
          </w:r>
          <w:hyperlink w:anchor="NSe06" w:history="1">
            <w:r w:rsidR="0056101F" w:rsidRPr="0056101F">
              <w:rPr>
                <w:rStyle w:val="Tiitellehtautor"/>
                <w:noProof/>
                <w:lang w:val="en-US"/>
              </w:rPr>
              <w:t>27</w:t>
            </w:r>
          </w:hyperlink>
          <w:r w:rsidR="0056101F" w:rsidRPr="0056101F">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56101F">
            <w:rPr>
              <w:noProof/>
              <w:lang w:val="en-US"/>
            </w:rPr>
            <w:t xml:space="preserve"> </w:t>
          </w:r>
          <w:r w:rsidR="0056101F" w:rsidRPr="0056101F">
            <w:rPr>
              <w:noProof/>
              <w:lang w:val="en-US"/>
            </w:rPr>
            <w:t>[</w:t>
          </w:r>
          <w:hyperlink w:anchor="GGL05" w:history="1">
            <w:r w:rsidR="0056101F" w:rsidRPr="0056101F">
              <w:rPr>
                <w:rStyle w:val="Tiitellehtautor"/>
                <w:noProof/>
                <w:lang w:val="en-US"/>
              </w:rPr>
              <w:t>26</w:t>
            </w:r>
          </w:hyperlink>
          <w:r w:rsidR="0056101F" w:rsidRPr="0056101F">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56101F" w:rsidRPr="0056101F">
            <w:rPr>
              <w:noProof/>
              <w:lang w:val="en-US"/>
            </w:rPr>
            <w:t>[</w:t>
          </w:r>
          <w:hyperlink w:anchor="ISO09" w:history="1">
            <w:r w:rsidR="0056101F" w:rsidRPr="0056101F">
              <w:rPr>
                <w:rStyle w:val="Tiitellehtautor"/>
                <w:noProof/>
                <w:lang w:val="en-US"/>
              </w:rPr>
              <w:t>28</w:t>
            </w:r>
          </w:hyperlink>
          <w:r w:rsidR="0056101F" w:rsidRPr="0056101F">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56101F" w:rsidRPr="0056101F">
            <w:rPr>
              <w:noProof/>
              <w:lang w:val="en-US"/>
            </w:rPr>
            <w:t>[</w:t>
          </w:r>
          <w:hyperlink w:anchor="Mar14" w:history="1">
            <w:r w:rsidR="0056101F" w:rsidRPr="0056101F">
              <w:rPr>
                <w:rStyle w:val="Tiitellehtautor"/>
                <w:noProof/>
                <w:lang w:val="en-US"/>
              </w:rPr>
              <w:t>29</w:t>
            </w:r>
          </w:hyperlink>
          <w:r w:rsidR="0056101F" w:rsidRPr="0056101F">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56101F" w:rsidRPr="0056101F">
            <w:rPr>
              <w:noProof/>
              <w:lang w:val="en-US"/>
            </w:rPr>
            <w:t>[</w:t>
          </w:r>
          <w:hyperlink w:anchor="kri13" w:history="1">
            <w:r w:rsidR="0056101F" w:rsidRPr="0056101F">
              <w:rPr>
                <w:rStyle w:val="Tiitellehtautor"/>
                <w:noProof/>
                <w:lang w:val="en-US"/>
              </w:rPr>
              <w:t>4</w:t>
            </w:r>
          </w:hyperlink>
          <w:r w:rsidR="0056101F" w:rsidRPr="0056101F">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56101F" w:rsidRPr="0056101F">
            <w:rPr>
              <w:noProof/>
              <w:lang w:val="en-US"/>
            </w:rPr>
            <w:t>[</w:t>
          </w:r>
          <w:hyperlink w:anchor="Mar14" w:history="1">
            <w:r w:rsidR="0056101F" w:rsidRPr="0056101F">
              <w:rPr>
                <w:rStyle w:val="Tiitellehtautor"/>
                <w:noProof/>
                <w:lang w:val="en-US"/>
              </w:rPr>
              <w:t>29</w:t>
            </w:r>
          </w:hyperlink>
          <w:r w:rsidR="0056101F" w:rsidRPr="0056101F">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56101F" w:rsidRPr="0056101F">
            <w:rPr>
              <w:noProof/>
              <w:lang w:val="en-US"/>
            </w:rPr>
            <w:t>[</w:t>
          </w:r>
          <w:hyperlink w:anchor="Mar14" w:history="1">
            <w:r w:rsidR="0056101F" w:rsidRPr="0056101F">
              <w:rPr>
                <w:rStyle w:val="Tiitellehtautor"/>
                <w:noProof/>
                <w:lang w:val="en-US"/>
              </w:rPr>
              <w:t>29</w:t>
            </w:r>
          </w:hyperlink>
          <w:r w:rsidR="0056101F" w:rsidRPr="0056101F">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56101F">
            <w:rPr>
              <w:noProof/>
              <w:lang w:val="en-US"/>
            </w:rPr>
            <w:t xml:space="preserve"> </w:t>
          </w:r>
          <w:r w:rsidR="0056101F" w:rsidRPr="0056101F">
            <w:rPr>
              <w:noProof/>
              <w:lang w:val="en-US"/>
            </w:rPr>
            <w:t>[</w:t>
          </w:r>
          <w:hyperlink w:anchor="Hua13" w:history="1">
            <w:r w:rsidR="0056101F" w:rsidRPr="0056101F">
              <w:rPr>
                <w:rStyle w:val="Tiitellehtautor"/>
                <w:noProof/>
                <w:lang w:val="en-US"/>
              </w:rPr>
              <w:t>30</w:t>
            </w:r>
          </w:hyperlink>
          <w:r w:rsidR="0056101F" w:rsidRPr="0056101F">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Online enviro</w:t>
      </w:r>
      <w:r w:rsidRPr="006C0461">
        <w:rPr>
          <w:lang w:val="en-GB"/>
        </w:rPr>
        <w:t>n</w:t>
      </w:r>
      <w:r w:rsidRPr="006C0461">
        <w:rPr>
          <w:lang w:val="en-GB"/>
        </w:rPr>
        <w:t xml:space="preserve">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w:t>
      </w:r>
      <w:r w:rsidRPr="006C0461">
        <w:rPr>
          <w:lang w:val="en-GB"/>
        </w:rPr>
        <w:t>n</w:t>
      </w:r>
      <w:r w:rsidRPr="006C0461">
        <w:rPr>
          <w:lang w:val="en-GB"/>
        </w:rPr>
        <w:t>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w:t>
      </w:r>
      <w:r w:rsidR="00312131" w:rsidRPr="006C0461">
        <w:rPr>
          <w:lang w:val="en-GB"/>
        </w:rPr>
        <w:t>x</w:t>
      </w:r>
      <w:r w:rsidR="00312131" w:rsidRPr="006C0461">
        <w:rPr>
          <w:lang w:val="en-GB"/>
        </w:rPr>
        <w:t>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56101F">
            <w:rPr>
              <w:noProof/>
              <w:lang w:val="en-US"/>
            </w:rPr>
            <w:t xml:space="preserve"> </w:t>
          </w:r>
          <w:r w:rsidR="0056101F" w:rsidRPr="0056101F">
            <w:rPr>
              <w:noProof/>
              <w:lang w:val="en-US"/>
            </w:rPr>
            <w:t>[</w:t>
          </w:r>
          <w:hyperlink w:anchor="Had14" w:history="1">
            <w:r w:rsidR="0056101F" w:rsidRPr="0056101F">
              <w:rPr>
                <w:rStyle w:val="Tiitellehtautor"/>
                <w:noProof/>
                <w:lang w:val="en-US"/>
              </w:rPr>
              <w:t>12</w:t>
            </w:r>
          </w:hyperlink>
          <w:r w:rsidR="0056101F" w:rsidRPr="0056101F">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56101F" w:rsidRPr="0056101F">
            <w:rPr>
              <w:noProof/>
              <w:lang w:val="en-US"/>
            </w:rPr>
            <w:t>[</w:t>
          </w:r>
          <w:hyperlink w:anchor="Hua13" w:history="1">
            <w:r w:rsidR="0056101F" w:rsidRPr="0056101F">
              <w:rPr>
                <w:rStyle w:val="Tiitellehtautor"/>
                <w:noProof/>
                <w:lang w:val="en-US"/>
              </w:rPr>
              <w:t>30</w:t>
            </w:r>
          </w:hyperlink>
          <w:r w:rsidR="0056101F" w:rsidRPr="0056101F">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56101F" w:rsidRPr="0056101F">
            <w:rPr>
              <w:noProof/>
              <w:lang w:val="en-US"/>
            </w:rPr>
            <w:t>[</w:t>
          </w:r>
          <w:hyperlink w:anchor="Hua13" w:history="1">
            <w:r w:rsidR="0056101F" w:rsidRPr="0056101F">
              <w:rPr>
                <w:rStyle w:val="Tiitellehtautor"/>
                <w:noProof/>
                <w:lang w:val="en-US"/>
              </w:rPr>
              <w:t>30</w:t>
            </w:r>
          </w:hyperlink>
          <w:r w:rsidR="0056101F" w:rsidRPr="0056101F">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w:t>
      </w:r>
      <w:r w:rsidR="001C217E" w:rsidRPr="00A749B3">
        <w:rPr>
          <w:lang w:val="en-GB"/>
        </w:rPr>
        <w:t>s</w:t>
      </w:r>
      <w:r w:rsidR="001C217E" w:rsidRPr="00A749B3">
        <w:rPr>
          <w:lang w:val="en-GB"/>
        </w:rPr>
        <w:t>tomers when they shop online.</w:t>
      </w:r>
    </w:p>
    <w:p w14:paraId="49577622" w14:textId="49C63F9C" w:rsidR="00AA0E11" w:rsidRDefault="00D770FD" w:rsidP="00220052">
      <w:pPr>
        <w:rPr>
          <w:lang w:val="en-GB"/>
        </w:rPr>
      </w:pPr>
      <w:r>
        <w:rPr>
          <w:lang w:val="en-GB"/>
        </w:rPr>
        <w:t xml:space="preserve">Table 2 shows the common </w:t>
      </w:r>
      <w:r w:rsidR="0016760B">
        <w:rPr>
          <w:lang w:val="en-GB"/>
        </w:rPr>
        <w:t xml:space="preserve">dimensions </w:t>
      </w:r>
      <w:r>
        <w:rPr>
          <w:lang w:val="en-GB"/>
        </w:rPr>
        <w:t xml:space="preserve">and consistent dimensions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207AD3A" w:rsidR="00AA0E11" w:rsidRDefault="00C478F7" w:rsidP="00AA0E11">
      <w:pPr>
        <w:jc w:val="center"/>
        <w:rPr>
          <w:lang w:val="en-GB"/>
        </w:rPr>
      </w:pPr>
      <w:r>
        <w:rPr>
          <w:noProof/>
          <w:lang w:val="en-US" w:eastAsia="en-US"/>
        </w:rPr>
        <w:lastRenderedPageBreak/>
        <mc:AlternateContent>
          <mc:Choice Requires="wps">
            <w:drawing>
              <wp:inline distT="0" distB="0" distL="0" distR="0" wp14:anchorId="3B8D7020" wp14:editId="6869884F">
                <wp:extent cx="4125648" cy="2553056"/>
                <wp:effectExtent l="0" t="0" r="0" b="12700"/>
                <wp:docPr id="2" name="Text Box 2"/>
                <wp:cNvGraphicFramePr/>
                <a:graphic xmlns:a="http://schemas.openxmlformats.org/drawingml/2006/main">
                  <a:graphicData uri="http://schemas.microsoft.com/office/word/2010/wordprocessingShape">
                    <wps:wsp>
                      <wps:cNvSpPr txBox="1"/>
                      <wps:spPr>
                        <a:xfrm>
                          <a:off x="0" y="0"/>
                          <a:ext cx="4125648" cy="255305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8D7C21" w:rsidRDefault="008D7C21"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8D7C21" w:rsidRDefault="008D7C21"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24.85pt;height:201.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PZctACAAAU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" filled="f" stroked="f">
                <v:textbox>
                  <w:txbxContent>
                    <w:p w14:paraId="55831006" w14:textId="5D952197" w:rsidR="008D7C21" w:rsidRDefault="008D7C21"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8D7C21" w:rsidRDefault="008D7C21"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v:textbox>
                <w10:anchorlock/>
              </v:shape>
            </w:pict>
          </mc:Fallback>
        </mc:AlternateContent>
      </w:r>
    </w:p>
    <w:p w14:paraId="78E5DB47" w14:textId="3B5BE3BF" w:rsidR="00220052" w:rsidRDefault="00AA0E11" w:rsidP="00220052">
      <w:pPr>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w:t>
      </w:r>
      <w:r w:rsidR="0016760B">
        <w:rPr>
          <w:lang w:val="en-GB"/>
        </w:rPr>
        <w:t>e</w:t>
      </w:r>
      <w:r w:rsidR="0016760B">
        <w:rPr>
          <w:lang w:val="en-GB"/>
        </w:rPr>
        <w:t>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56101F">
            <w:rPr>
              <w:noProof/>
              <w:lang w:val="en-US"/>
            </w:rPr>
            <w:t xml:space="preserve"> </w:t>
          </w:r>
          <w:r w:rsidR="0056101F" w:rsidRPr="0056101F">
            <w:rPr>
              <w:noProof/>
              <w:lang w:val="en-US"/>
            </w:rPr>
            <w:t>[</w:t>
          </w:r>
          <w:hyperlink w:anchor="RLa10" w:history="1">
            <w:r w:rsidR="0056101F" w:rsidRPr="0056101F">
              <w:rPr>
                <w:rStyle w:val="Tiitellehtautor"/>
                <w:noProof/>
                <w:lang w:val="en-US"/>
              </w:rPr>
              <w:t>31</w:t>
            </w:r>
          </w:hyperlink>
          <w:r w:rsidR="0056101F" w:rsidRPr="0056101F">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29" w:name="_Toc332882810"/>
      <w:r>
        <w:lastRenderedPageBreak/>
        <w:t>E</w:t>
      </w:r>
      <w:r w:rsidR="006606B5">
        <w:t>-government</w:t>
      </w:r>
      <w:bookmarkEnd w:id="29"/>
    </w:p>
    <w:p w14:paraId="03B4868A" w14:textId="0C954105" w:rsidR="00F554BC" w:rsidRPr="00F554BC" w:rsidRDefault="00EE21DD" w:rsidP="00F554BC">
      <w:r>
        <w:t xml:space="preserve">In </w:t>
      </w:r>
      <w:sdt>
        <w:sdtPr>
          <w:id w:val="-1546520880"/>
          <w:citation/>
        </w:sdtPr>
        <w:sdtContent>
          <w:r>
            <w:fldChar w:fldCharType="begin"/>
          </w:r>
          <w:r>
            <w:rPr>
              <w:lang w:val="en-US"/>
            </w:rPr>
            <w:instrText xml:space="preserve"> CITATION Moh \l 1033 </w:instrText>
          </w:r>
          <w:r>
            <w:fldChar w:fldCharType="separate"/>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fldChar w:fldCharType="end"/>
          </w:r>
        </w:sdtContent>
      </w:sdt>
      <w:r>
        <w:t xml:space="preserve"> is mentioned that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56101F" w:rsidRPr="0056101F">
            <w:rPr>
              <w:noProof/>
              <w:lang w:val="en-US"/>
            </w:rPr>
            <w:t>[</w:t>
          </w:r>
          <w:hyperlink w:anchor="AAl08" w:history="1">
            <w:r w:rsidR="0056101F" w:rsidRPr="0056101F">
              <w:rPr>
                <w:rStyle w:val="Tiitellehtautor"/>
                <w:noProof/>
                <w:lang w:val="en-US"/>
              </w:rPr>
              <w:t>32</w:t>
            </w:r>
          </w:hyperlink>
          <w:r w:rsidR="0056101F" w:rsidRPr="0056101F">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hyperlink w:anchor="Owe13" w:history="1">
            <w:r w:rsidR="0056101F" w:rsidRPr="0056101F">
              <w:rPr>
                <w:rStyle w:val="Tiitellehtautor"/>
                <w:noProof/>
                <w:lang w:val="en-US"/>
              </w:rPr>
              <w:t>33</w:t>
            </w:r>
          </w:hyperlink>
          <w:r w:rsidR="0056101F" w:rsidRPr="0056101F">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56101F" w:rsidRPr="0056101F">
            <w:rPr>
              <w:noProof/>
              <w:lang w:val="en-US"/>
            </w:rPr>
            <w:t>[</w:t>
          </w:r>
          <w:hyperlink w:anchor="HLi09" w:history="1">
            <w:r w:rsidR="0056101F" w:rsidRPr="0056101F">
              <w:rPr>
                <w:rStyle w:val="Tiitellehtautor"/>
                <w:noProof/>
                <w:lang w:val="en-US"/>
              </w:rPr>
              <w:t>34</w:t>
            </w:r>
          </w:hyperlink>
          <w:r w:rsidR="0056101F" w:rsidRPr="0056101F">
            <w:rPr>
              <w:noProof/>
              <w:lang w:val="en-US"/>
            </w:rPr>
            <w:t>]</w:t>
          </w:r>
          <w:r w:rsidR="0009420E">
            <w:fldChar w:fldCharType="end"/>
          </w:r>
        </w:sdtContent>
      </w:sdt>
      <w:r w:rsidR="00193BF9">
        <w:t>.</w:t>
      </w:r>
    </w:p>
    <w:p w14:paraId="7575A89B" w14:textId="3EAC3859" w:rsidR="00283E1F" w:rsidRPr="006C0461" w:rsidRDefault="00283E1F" w:rsidP="006C0461">
      <w:r w:rsidRPr="006C0461">
        <w:rPr>
          <w:lang w:val="en-GB"/>
        </w:rPr>
        <w:t>Customer perspective about quality of service is fundamental to measure users satisfa</w:t>
      </w:r>
      <w:r w:rsidRPr="006C0461">
        <w:rPr>
          <w:lang w:val="en-GB"/>
        </w:rPr>
        <w:t>c</w:t>
      </w:r>
      <w:r w:rsidRPr="006C0461">
        <w:rPr>
          <w:lang w:val="en-GB"/>
        </w:rPr>
        <w:t xml:space="preserve">tion. </w:t>
      </w:r>
      <w:r w:rsidRPr="006C0461">
        <w:t>Model for e-government services does not consider any of the 4-dimensions (AUES) although it was based on improvements of Parasuraman et al.</w:t>
      </w:r>
      <w:r w:rsidR="00B364D8">
        <w:t xml:space="preserve"> (1985)</w:t>
      </w:r>
      <w:r w:rsidRPr="006C0461">
        <w:t xml:space="preserve"> model</w:t>
      </w:r>
      <w:sdt>
        <w:sdtPr>
          <w:id w:val="-120611344"/>
          <w:citation/>
        </w:sdtPr>
        <w:sdtContent>
          <w:r w:rsidR="007B2E78">
            <w:fldChar w:fldCharType="begin"/>
          </w:r>
          <w:r w:rsidR="007B2E78">
            <w:rPr>
              <w:lang w:val="en-US"/>
            </w:rPr>
            <w:instrText xml:space="preserve"> CITATION APa85 \l 1033 </w:instrText>
          </w:r>
          <w:r w:rsidR="007B2E78">
            <w:fldChar w:fldCharType="separate"/>
          </w:r>
          <w:r w:rsidR="0056101F">
            <w:rPr>
              <w:noProof/>
              <w:lang w:val="en-US"/>
            </w:rPr>
            <w:t xml:space="preserve"> </w:t>
          </w:r>
          <w:r w:rsidR="0056101F" w:rsidRPr="0056101F">
            <w:rPr>
              <w:noProof/>
              <w:lang w:val="en-US"/>
            </w:rPr>
            <w:t>[</w:t>
          </w:r>
          <w:hyperlink w:anchor="APa85" w:history="1">
            <w:r w:rsidR="0056101F" w:rsidRPr="0056101F">
              <w:rPr>
                <w:rStyle w:val="Tiitellehtautor"/>
                <w:noProof/>
                <w:lang w:val="en-US"/>
              </w:rPr>
              <w:t>2</w:t>
            </w:r>
          </w:hyperlink>
          <w:r w:rsidR="0056101F" w:rsidRPr="0056101F">
            <w:rPr>
              <w:noProof/>
              <w:lang w:val="en-US"/>
            </w:rPr>
            <w:t>]</w:t>
          </w:r>
          <w:r w:rsidR="007B2E78">
            <w:fldChar w:fldCharType="end"/>
          </w:r>
        </w:sdtContent>
      </w:sdt>
      <w:r w:rsidRPr="006C0461">
        <w:t>. During 2010</w:t>
      </w:r>
      <w:r w:rsidR="00441722">
        <w:t xml:space="preserve"> Sá, F., et al.,</w:t>
      </w:r>
      <w:r w:rsidRPr="006C0461">
        <w:t xml:space="preserve"> Alanezi, Kamil and Basri did a proposal to measure quality of e-government services, here Security was considered as part of its conception</w:t>
      </w:r>
      <w:sdt>
        <w:sdtPr>
          <w:id w:val="-794987797"/>
          <w:citation/>
        </w:sdtPr>
        <w:sdtContent>
          <w:r w:rsidR="00441722">
            <w:fldChar w:fldCharType="begin"/>
          </w:r>
          <w:r w:rsidR="00441722">
            <w:rPr>
              <w:lang w:val="en-US"/>
            </w:rPr>
            <w:instrText xml:space="preserve"> CITATION Fil14 \l 1033 </w:instrText>
          </w:r>
          <w:r w:rsidR="00441722">
            <w:fldChar w:fldCharType="separate"/>
          </w:r>
          <w:r w:rsidR="0056101F">
            <w:rPr>
              <w:noProof/>
              <w:lang w:val="en-US"/>
            </w:rPr>
            <w:t xml:space="preserve"> </w:t>
          </w:r>
          <w:r w:rsidR="0056101F" w:rsidRPr="0056101F">
            <w:rPr>
              <w:noProof/>
              <w:lang w:val="en-US"/>
            </w:rPr>
            <w:t>[</w:t>
          </w:r>
          <w:hyperlink w:anchor="Fil14" w:history="1">
            <w:r w:rsidR="0056101F" w:rsidRPr="0056101F">
              <w:rPr>
                <w:rStyle w:val="Tiitellehtautor"/>
                <w:noProof/>
                <w:lang w:val="en-US"/>
              </w:rPr>
              <w:t>3</w:t>
            </w:r>
          </w:hyperlink>
          <w:r w:rsidR="0056101F" w:rsidRPr="0056101F">
            <w:rPr>
              <w:noProof/>
              <w:lang w:val="en-US"/>
            </w:rPr>
            <w:t>]</w:t>
          </w:r>
          <w:r w:rsidR="00441722">
            <w:fldChar w:fldCharType="end"/>
          </w:r>
        </w:sdtContent>
      </w:sdt>
      <w:r w:rsidRPr="006C0461">
        <w:t>.</w:t>
      </w:r>
    </w:p>
    <w:p w14:paraId="3DD23E2A" w14:textId="26479403" w:rsidR="00283E1F" w:rsidRPr="006C0461" w:rsidRDefault="00283E1F" w:rsidP="006C0461">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56101F" w:rsidRPr="0056101F">
            <w:rPr>
              <w:noProof/>
              <w:highlight w:val="yellow"/>
              <w:lang w:val="en-US"/>
            </w:rPr>
            <w:t>[</w:t>
          </w:r>
          <w:hyperlink w:anchor="Dem09" w:history="1">
            <w:r w:rsidR="0056101F" w:rsidRPr="0056101F">
              <w:rPr>
                <w:rStyle w:val="Tiitellehtautor"/>
                <w:noProof/>
                <w:highlight w:val="yellow"/>
                <w:lang w:val="en-US"/>
              </w:rPr>
              <w:t>35</w:t>
            </w:r>
          </w:hyperlink>
          <w:r w:rsidR="0056101F" w:rsidRPr="0056101F">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lastRenderedPageBreak/>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56101F" w:rsidRPr="0056101F">
            <w:rPr>
              <w:noProof/>
              <w:lang w:val="en-US"/>
            </w:rPr>
            <w:t>[</w:t>
          </w:r>
          <w:hyperlink w:anchor="CHa07" w:history="1">
            <w:r w:rsidR="0056101F" w:rsidRPr="0056101F">
              <w:rPr>
                <w:rStyle w:val="Tiitellehtautor"/>
                <w:noProof/>
                <w:lang w:val="en-US"/>
              </w:rPr>
              <w:t>36</w:t>
            </w:r>
          </w:hyperlink>
          <w:r w:rsidR="0056101F" w:rsidRPr="0056101F">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56101F" w:rsidRPr="0056101F">
            <w:rPr>
              <w:noProof/>
              <w:lang w:val="en-US"/>
            </w:rPr>
            <w:t>[</w:t>
          </w:r>
          <w:hyperlink w:anchor="CWT" w:history="1">
            <w:r w:rsidR="0056101F" w:rsidRPr="0056101F">
              <w:rPr>
                <w:rStyle w:val="Tiitellehtautor"/>
                <w:noProof/>
                <w:lang w:val="en-US"/>
              </w:rPr>
              <w:t>37</w:t>
            </w:r>
          </w:hyperlink>
          <w:r w:rsidR="0056101F" w:rsidRPr="0056101F">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Content>
          <w:r w:rsidR="00712E9F">
            <w:fldChar w:fldCharType="begin"/>
          </w:r>
          <w:r w:rsidR="00712E9F">
            <w:rPr>
              <w:lang w:val="en-US"/>
            </w:rPr>
            <w:instrText xml:space="preserve"> CITATION Moh \l 1033 </w:instrText>
          </w:r>
          <w:r w:rsidR="00712E9F">
            <w:fldChar w:fldCharType="separate"/>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93EC99B" w:rsidR="009D50D2" w:rsidRDefault="009D50D2" w:rsidP="007207B5">
      <w:r>
        <w:lastRenderedPageBreak/>
        <w:t xml:space="preserve">Success in e-government requires agencies to work together across traditional boundaries to improve services significantly and to reduce operating costs. This implies that different applications have to </w:t>
      </w:r>
      <w:r w:rsidR="0037274F">
        <w:t>be able to exchange information, which has shown to be problematic</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56101F">
            <w:rPr>
              <w:noProof/>
              <w:lang w:val="en-US"/>
            </w:rPr>
            <w:t xml:space="preserve"> </w:t>
          </w:r>
          <w:r w:rsidR="0056101F" w:rsidRPr="0056101F">
            <w:rPr>
              <w:noProof/>
              <w:lang w:val="en-US"/>
            </w:rPr>
            <w:t>[</w:t>
          </w:r>
          <w:hyperlink w:anchor="Owe13" w:history="1">
            <w:r w:rsidR="0056101F" w:rsidRPr="0056101F">
              <w:rPr>
                <w:rStyle w:val="Tiitellehtautor"/>
                <w:noProof/>
                <w:lang w:val="en-US"/>
              </w:rPr>
              <w:t>33</w:t>
            </w:r>
          </w:hyperlink>
          <w:r w:rsidR="0056101F" w:rsidRPr="0056101F">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6A8A7D77">
                <wp:extent cx="4649078" cy="3293336"/>
                <wp:effectExtent l="0" t="0" r="0" b="8890"/>
                <wp:docPr id="16" name="Text Box 16"/>
                <wp:cNvGraphicFramePr/>
                <a:graphic xmlns:a="http://schemas.openxmlformats.org/drawingml/2006/main">
                  <a:graphicData uri="http://schemas.microsoft.com/office/word/2010/wordprocessingShape">
                    <wps:wsp>
                      <wps:cNvSpPr txBox="1"/>
                      <wps:spPr>
                        <a:xfrm>
                          <a:off x="0" y="0"/>
                          <a:ext cx="4649078" cy="32933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8D7C21" w:rsidRDefault="008D7C21"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66.05pt;height:25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KftUCAAAZBgAADgAAAGRycy9lMm9Eb2MueG1srFTdT9swEH+ftP/B8ntJ0oZ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" filled="f" stroked="f">
                <v:textbox>
                  <w:txbxContent>
                    <w:p w14:paraId="3DC5B8DC" w14:textId="2D9E89B2" w:rsidR="008D7C21" w:rsidRDefault="008D7C21"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v:textbox>
                <w10:anchorlock/>
              </v:shape>
            </w:pict>
          </mc:Fallback>
        </mc:AlternateContent>
      </w:r>
    </w:p>
    <w:p w14:paraId="78CD4726" w14:textId="5666A230" w:rsidR="008D6EA1" w:rsidRDefault="00BC3413" w:rsidP="00635995">
      <w:pPr>
        <w:pStyle w:val="Caption"/>
      </w:pPr>
      <w:r>
        <w:t>E-Government and e-services examples</w:t>
      </w:r>
      <w:r>
        <w:rPr>
          <w:rStyle w:val="FootnoteReference"/>
        </w:rPr>
        <w:footnoteReference w:id="5"/>
      </w:r>
    </w:p>
    <w:p w14:paraId="7E058B32" w14:textId="77777777" w:rsidR="00991280" w:rsidRDefault="00991280" w:rsidP="007207B5"/>
    <w:p w14:paraId="408968A5" w14:textId="69404FF4" w:rsidR="00283E1F" w:rsidRDefault="000F5925" w:rsidP="00283E1F">
      <w:pPr>
        <w:pStyle w:val="Heading2"/>
      </w:pPr>
      <w:bookmarkStart w:id="30" w:name="_Toc332882811"/>
      <w:r>
        <w:t>E</w:t>
      </w:r>
      <w:r w:rsidR="00283E1F">
        <w:t>-infrastructure</w:t>
      </w:r>
      <w:bookmarkEnd w:id="30"/>
    </w:p>
    <w:p w14:paraId="4D533931" w14:textId="38DC5B4A"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56101F">
            <w:rPr>
              <w:noProof/>
              <w:lang w:val="en-US"/>
            </w:rPr>
            <w:t xml:space="preserve"> </w:t>
          </w:r>
          <w:r w:rsidR="0056101F" w:rsidRPr="0056101F">
            <w:rPr>
              <w:noProof/>
              <w:lang w:val="en-US"/>
            </w:rPr>
            <w:t>[</w:t>
          </w:r>
          <w:hyperlink w:anchor="Owe13" w:history="1">
            <w:r w:rsidR="0056101F" w:rsidRPr="0056101F">
              <w:rPr>
                <w:rStyle w:val="Tiitellehtautor"/>
                <w:noProof/>
                <w:lang w:val="en-US"/>
              </w:rPr>
              <w:t>33</w:t>
            </w:r>
          </w:hyperlink>
          <w:r w:rsidR="0056101F" w:rsidRPr="0056101F">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56101F" w:rsidRPr="0056101F">
            <w:rPr>
              <w:noProof/>
              <w:lang w:val="en-US"/>
            </w:rPr>
            <w:t>[</w:t>
          </w:r>
          <w:hyperlink w:anchor="Owe13" w:history="1">
            <w:r w:rsidR="0056101F" w:rsidRPr="0056101F">
              <w:rPr>
                <w:rStyle w:val="Tiitellehtautor"/>
                <w:noProof/>
                <w:lang w:val="en-US"/>
              </w:rPr>
              <w:t>33</w:t>
            </w:r>
          </w:hyperlink>
          <w:r w:rsidR="0056101F" w:rsidRPr="0056101F">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lastRenderedPageBreak/>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Pr>
              <w:noProof/>
              <w:lang w:val="en-US"/>
            </w:rPr>
            <w:t xml:space="preserve"> </w:t>
          </w:r>
          <w:r w:rsidRPr="00A064C5">
            <w:rPr>
              <w:noProof/>
              <w:lang w:val="en-US"/>
            </w:rPr>
            <w:t>[</w:t>
          </w:r>
          <w:hyperlink w:anchor="Nae11" w:history="1">
            <w:r w:rsidRPr="00A064C5">
              <w:rPr>
                <w:rStyle w:val="Tiitellehtautor"/>
                <w:noProof/>
                <w:lang w:val="en-US"/>
              </w:rPr>
              <w:t>38</w:t>
            </w:r>
          </w:hyperlink>
          <w:r w:rsidRPr="00A064C5">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1" w:name="_Toc332882812"/>
      <w:r>
        <w:t>E</w:t>
      </w:r>
      <w:r w:rsidR="00283E1F">
        <w:t>-service</w:t>
      </w:r>
      <w:r w:rsidR="008D3F3D">
        <w:t>s</w:t>
      </w:r>
      <w:r w:rsidR="00283E1F">
        <w:t xml:space="preserve"> Providers</w:t>
      </w:r>
      <w:bookmarkEnd w:id="31"/>
    </w:p>
    <w:p w14:paraId="26E0AD2B" w14:textId="77777777" w:rsidR="0056101F" w:rsidRDefault="00283E1F" w:rsidP="006C0461">
      <w:pPr>
        <w:rPr>
          <w:lang w:val="en-GB"/>
        </w:rPr>
      </w:pPr>
      <w:r w:rsidRPr="003664AE">
        <w:rPr>
          <w:lang w:val="en-GB"/>
        </w:rPr>
        <w:t>Around trust and trustworthiness there have been several researches. A trustworthy service is considered to have as minimum a set of elements, those are: preserve and respect the privacy concern</w:t>
      </w:r>
      <w:r w:rsidR="009E2A80">
        <w:rPr>
          <w:lang w:val="en-GB"/>
        </w:rPr>
        <w:t>ed</w:t>
      </w:r>
      <w:r w:rsidRPr="003664AE">
        <w:rPr>
          <w:lang w:val="en-GB"/>
        </w:rPr>
        <w:t xml:space="preserve"> </w:t>
      </w:r>
      <w:r w:rsidR="0053605B">
        <w:rPr>
          <w:lang w:val="en-GB"/>
        </w:rPr>
        <w:t>t</w:t>
      </w:r>
      <w:r w:rsidRPr="003664AE">
        <w:rPr>
          <w:lang w:val="en-GB"/>
        </w:rPr>
        <w:t>o its users, be reliable and be delivered with the top level business i</w:t>
      </w:r>
      <w:r w:rsidRPr="003664AE">
        <w:rPr>
          <w:lang w:val="en-GB"/>
        </w:rPr>
        <w:t>n</w:t>
      </w:r>
      <w:r w:rsidRPr="003664AE">
        <w:rPr>
          <w:lang w:val="en-GB"/>
        </w:rPr>
        <w:t xml:space="preserve">tegrity.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56101F" w:rsidRPr="0056101F">
            <w:rPr>
              <w:noProof/>
              <w:lang w:val="en-US"/>
            </w:rPr>
            <w:t>[</w:t>
          </w:r>
          <w:hyperlink w:anchor="Nae11" w:history="1">
            <w:r w:rsidR="0056101F" w:rsidRPr="0056101F">
              <w:rPr>
                <w:rStyle w:val="Tiitellehtautor"/>
                <w:noProof/>
                <w:lang w:val="en-US"/>
              </w:rPr>
              <w:t>38</w:t>
            </w:r>
          </w:hyperlink>
          <w:r w:rsidR="0056101F" w:rsidRPr="0056101F">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trustworthiness as critical component on offered e-services. Eight elements fundamental for trustworthine</w:t>
      </w:r>
      <w:r w:rsidR="0053605B">
        <w:rPr>
          <w:lang w:val="en-GB"/>
        </w:rPr>
        <w:t>ss of e-services are identified</w:t>
      </w:r>
      <w:r w:rsidR="00533993">
        <w:rPr>
          <w:lang w:val="en-GB"/>
        </w:rPr>
        <w:t>: (1) The service pe</w:t>
      </w:r>
      <w:r w:rsidR="00533993">
        <w:rPr>
          <w:lang w:val="en-GB"/>
        </w:rPr>
        <w:t>r</w:t>
      </w:r>
      <w:r w:rsidR="00533993">
        <w:rPr>
          <w:lang w:val="en-GB"/>
        </w:rPr>
        <w:t>sonnel, (2) Information and communication, (3) Technology, (4) Policies and plans, (5) Se</w:t>
      </w:r>
      <w:r w:rsidR="00533993">
        <w:rPr>
          <w:lang w:val="en-GB"/>
        </w:rPr>
        <w:t>r</w:t>
      </w:r>
      <w:r w:rsidR="00533993">
        <w:rPr>
          <w:lang w:val="en-GB"/>
        </w:rPr>
        <w:t>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w:t>
      </w:r>
      <w:r w:rsidRPr="003664AE">
        <w:rPr>
          <w:lang w:val="en-GB"/>
        </w:rPr>
        <w:t>i</w:t>
      </w:r>
      <w:r w:rsidRPr="003664AE">
        <w:rPr>
          <w:lang w:val="en-GB"/>
        </w:rPr>
        <w:t>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56101F">
            <w:rPr>
              <w:noProof/>
              <w:lang w:val="en-US"/>
            </w:rPr>
            <w:t xml:space="preserve"> </w:t>
          </w:r>
          <w:r w:rsidR="0056101F" w:rsidRPr="0056101F">
            <w:rPr>
              <w:noProof/>
              <w:lang w:val="en-US"/>
            </w:rPr>
            <w:t>[</w:t>
          </w:r>
          <w:hyperlink w:anchor="Egi10" w:history="1">
            <w:r w:rsidR="0056101F" w:rsidRPr="0056101F">
              <w:rPr>
                <w:rStyle w:val="Tiitellehtautor"/>
                <w:noProof/>
                <w:lang w:val="en-US"/>
              </w:rPr>
              <w:t>9</w:t>
            </w:r>
          </w:hyperlink>
          <w:r w:rsidR="0056101F" w:rsidRPr="0056101F">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56101F" w:rsidRPr="0056101F">
            <w:rPr>
              <w:noProof/>
              <w:lang w:val="en-US"/>
            </w:rPr>
            <w:t>[</w:t>
          </w:r>
          <w:hyperlink w:anchor="Egi10" w:history="1">
            <w:r w:rsidR="0056101F" w:rsidRPr="0056101F">
              <w:rPr>
                <w:rStyle w:val="Tiitellehtautor"/>
                <w:noProof/>
                <w:lang w:val="en-US"/>
              </w:rPr>
              <w:t>9</w:t>
            </w:r>
          </w:hyperlink>
          <w:r w:rsidR="0056101F" w:rsidRPr="0056101F">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lastRenderedPageBreak/>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56101F" w:rsidRPr="0056101F">
            <w:rPr>
              <w:noProof/>
              <w:lang w:val="en-US"/>
            </w:rPr>
            <w:t>[</w:t>
          </w:r>
          <w:hyperlink w:anchor="Egi10" w:history="1">
            <w:r w:rsidR="0056101F" w:rsidRPr="0056101F">
              <w:rPr>
                <w:rStyle w:val="Tiitellehtautor"/>
                <w:noProof/>
                <w:lang w:val="en-US"/>
              </w:rPr>
              <w:t>9</w:t>
            </w:r>
          </w:hyperlink>
          <w:r w:rsidR="0056101F" w:rsidRPr="0056101F">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56101F">
            <w:rPr>
              <w:noProof/>
              <w:lang w:val="en-US"/>
            </w:rPr>
            <w:t xml:space="preserve"> </w:t>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fldChar w:fldCharType="end"/>
          </w:r>
        </w:sdtContent>
      </w:sdt>
      <w:r>
        <w:t>.</w:t>
      </w:r>
    </w:p>
    <w:p w14:paraId="79502B1B" w14:textId="4AAB5912" w:rsidR="00ED1792" w:rsidRDefault="00ED1792" w:rsidP="00ED1792">
      <w:pPr>
        <w:pStyle w:val="Heading2"/>
      </w:pPr>
      <w:bookmarkStart w:id="32" w:name="_Toc332882813"/>
      <w:r>
        <w:t>Online environment vs. Traditional business</w:t>
      </w:r>
      <w:bookmarkEnd w:id="32"/>
    </w:p>
    <w:p w14:paraId="2A84D46B" w14:textId="5B7EA491" w:rsidR="00ED1792" w:rsidRDefault="00ED1792" w:rsidP="00ED1792">
      <w:r>
        <w:t xml:space="preserve">The differences between online environment and traditional business unit are as follows </w:t>
      </w:r>
      <w:sdt>
        <w:sdtPr>
          <w:id w:val="2103443013"/>
          <w:citation/>
        </w:sdtPr>
        <w:sdtContent>
          <w:r>
            <w:fldChar w:fldCharType="begin"/>
          </w:r>
          <w:r>
            <w:rPr>
              <w:lang w:val="en-US"/>
            </w:rPr>
            <w:instrText xml:space="preserve"> CITATION RLa10 \l 1033 </w:instrText>
          </w:r>
          <w:r>
            <w:fldChar w:fldCharType="separate"/>
          </w:r>
          <w:r w:rsidR="0056101F" w:rsidRPr="0056101F">
            <w:rPr>
              <w:noProof/>
              <w:lang w:val="en-US"/>
            </w:rPr>
            <w:t>[</w:t>
          </w:r>
          <w:hyperlink w:anchor="RLa10" w:history="1">
            <w:r w:rsidR="0056101F" w:rsidRPr="0056101F">
              <w:rPr>
                <w:rStyle w:val="Tiitellehtautor"/>
                <w:noProof/>
                <w:lang w:val="en-US"/>
              </w:rPr>
              <w:t>31</w:t>
            </w:r>
          </w:hyperlink>
          <w:r w:rsidR="0056101F" w:rsidRPr="0056101F">
            <w:rPr>
              <w:noProof/>
              <w:lang w:val="en-US"/>
            </w:rPr>
            <w:t>]</w:t>
          </w:r>
          <w:r>
            <w:fldChar w:fldCharType="end"/>
          </w:r>
        </w:sdtContent>
      </w:sdt>
      <w:r>
        <w:t>:</w:t>
      </w:r>
    </w:p>
    <w:p w14:paraId="01252A13" w14:textId="48624293" w:rsidR="00ED1792" w:rsidRDefault="00ED1792" w:rsidP="000A203B">
      <w:pPr>
        <w:pStyle w:val="ListParagraph"/>
        <w:numPr>
          <w:ilvl w:val="0"/>
          <w:numId w:val="35"/>
        </w:numPr>
      </w:pPr>
      <w:r w:rsidRPr="009F23EC">
        <w:rPr>
          <w:b/>
        </w:rPr>
        <w:lastRenderedPageBreak/>
        <w:t>Convenience and efficiency</w:t>
      </w:r>
      <w:r>
        <w:t>: consumers using the online environment have the convenience of s</w:t>
      </w:r>
      <w:r w:rsidR="00D3315F">
        <w:t>a</w:t>
      </w:r>
      <w:r>
        <w:t>ving time and effort in comparing the price (and some technical features) of product more efficiently</w:t>
      </w:r>
      <w:sdt>
        <w:sdtPr>
          <w:id w:val="-2035874662"/>
          <w:citation/>
        </w:sdtPr>
        <w:sdtContent>
          <w:r>
            <w:fldChar w:fldCharType="begin"/>
          </w:r>
          <w:r w:rsidRPr="000A203B">
            <w:rPr>
              <w:lang w:val="en-US"/>
            </w:rPr>
            <w:instrText xml:space="preserve"> CITATION JSa03 \l 1033 </w:instrText>
          </w:r>
          <w:r>
            <w:fldChar w:fldCharType="separate"/>
          </w:r>
          <w:r w:rsidR="0056101F">
            <w:rPr>
              <w:noProof/>
              <w:lang w:val="en-US"/>
            </w:rPr>
            <w:t xml:space="preserve"> </w:t>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fldChar w:fldCharType="end"/>
          </w:r>
        </w:sdtContent>
      </w:sdt>
      <w:r>
        <w:t>.</w:t>
      </w:r>
    </w:p>
    <w:p w14:paraId="4C3BB6CE" w14:textId="69A4E551" w:rsidR="00ED1792" w:rsidRDefault="00ED1792" w:rsidP="000A203B">
      <w:pPr>
        <w:pStyle w:val="ListParagraph"/>
        <w:numPr>
          <w:ilvl w:val="0"/>
          <w:numId w:val="35"/>
        </w:numPr>
      </w:pPr>
      <w:r w:rsidRPr="009F23EC">
        <w:rPr>
          <w:b/>
        </w:rPr>
        <w:t>Safety and confidentiality</w:t>
      </w:r>
      <w:r>
        <w:t xml:space="preserve">: participation in the online environment involves users in distinctive </w:t>
      </w:r>
      <w:r w:rsidR="006B1941">
        <w:t>issues regarding privacy, safety</w:t>
      </w:r>
      <w:r>
        <w:t xml:space="preserve"> and confidentiality.</w:t>
      </w:r>
    </w:p>
    <w:p w14:paraId="4924FB96" w14:textId="36EFD7D8" w:rsidR="00AB6D27" w:rsidRDefault="00AB6D27" w:rsidP="000A203B">
      <w:pPr>
        <w:pStyle w:val="ListParagraph"/>
        <w:numPr>
          <w:ilvl w:val="0"/>
          <w:numId w:val="35"/>
        </w:numPr>
      </w:pPr>
      <w:r w:rsidRPr="009F23EC">
        <w:rPr>
          <w:b/>
        </w:rPr>
        <w:t>Absence of face-to-face contact</w:t>
      </w:r>
      <w:r>
        <w: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75FE39BA" w:rsidR="00AB6D27" w:rsidRPr="00ED1792" w:rsidRDefault="00AB6D27" w:rsidP="000A203B">
      <w:pPr>
        <w:pStyle w:val="ListParagraph"/>
        <w:numPr>
          <w:ilvl w:val="0"/>
          <w:numId w:val="35"/>
        </w:numPr>
      </w:pPr>
      <w:r w:rsidRPr="009F23EC">
        <w:rPr>
          <w:b/>
        </w:rPr>
        <w:t>Co-production of service quality</w:t>
      </w:r>
      <w:r>
        <w:t>: customer in online environment play</w:t>
      </w:r>
      <w:r w:rsidR="006B1941">
        <w:t>s</w:t>
      </w:r>
      <w:r>
        <w:t xml:space="preserve"> a more prominent role in co-producing the delivered service that is the case of traditional context</w:t>
      </w:r>
      <w:sdt>
        <w:sdtPr>
          <w:id w:val="-434988090"/>
          <w:citation/>
        </w:sdtPr>
        <w:sdtContent>
          <w:r>
            <w:fldChar w:fldCharType="begin"/>
          </w:r>
          <w:r w:rsidRPr="000A203B">
            <w:rPr>
              <w:lang w:val="en-US"/>
            </w:rPr>
            <w:instrText xml:space="preserve"> CITATION MFa07 \l 1033 </w:instrText>
          </w:r>
          <w:r>
            <w:fldChar w:fldCharType="separate"/>
          </w:r>
          <w:r w:rsidR="0056101F">
            <w:rPr>
              <w:noProof/>
              <w:lang w:val="en-US"/>
            </w:rPr>
            <w:t xml:space="preserve"> </w:t>
          </w:r>
          <w:r w:rsidR="0056101F" w:rsidRPr="0056101F">
            <w:rPr>
              <w:noProof/>
              <w:lang w:val="en-US"/>
            </w:rPr>
            <w:t>[</w:t>
          </w:r>
          <w:hyperlink w:anchor="MFa07" w:history="1">
            <w:r w:rsidR="0056101F" w:rsidRPr="0056101F">
              <w:rPr>
                <w:rStyle w:val="Tiitellehtautor"/>
                <w:noProof/>
                <w:lang w:val="en-US"/>
              </w:rPr>
              <w:t>39</w:t>
            </w:r>
          </w:hyperlink>
          <w:r w:rsidR="0056101F" w:rsidRPr="0056101F">
            <w:rPr>
              <w:noProof/>
              <w:lang w:val="en-US"/>
            </w:rPr>
            <w:t>]</w:t>
          </w:r>
          <w:r>
            <w:fldChar w:fldCharType="end"/>
          </w:r>
        </w:sdtContent>
      </w:sdt>
      <w:r w:rsidR="000A203B">
        <w:t>.</w:t>
      </w:r>
    </w:p>
    <w:p w14:paraId="6F1CC52F" w14:textId="7F3E4ABC" w:rsidR="002D6FAC" w:rsidRDefault="0053581B" w:rsidP="002D6FAC">
      <w:pPr>
        <w:pStyle w:val="Heading2"/>
      </w:pPr>
      <w:bookmarkStart w:id="33" w:name="_Toc332882814"/>
      <w:r>
        <w:t>Chapter</w:t>
      </w:r>
      <w:r w:rsidR="002D6FAC">
        <w:t xml:space="preserve"> summary</w:t>
      </w:r>
      <w:bookmarkEnd w:id="33"/>
    </w:p>
    <w:p w14:paraId="2CB52626" w14:textId="2DEE4648" w:rsidR="00734938" w:rsidRPr="00734938" w:rsidRDefault="00734938" w:rsidP="00734938">
      <w:r>
        <w:t>Based on previous section</w:t>
      </w:r>
      <w:r w:rsidR="00DC638C">
        <w:t>s</w:t>
      </w:r>
      <w:r>
        <w:t xml:space="preserve"> of this chapter the State-of-the-Art about e-services and its quali</w:t>
      </w:r>
      <w:r w:rsidR="002938C6">
        <w:t>ty can be summarized as follows:</w:t>
      </w:r>
    </w:p>
    <w:p w14:paraId="5D90594B" w14:textId="24106E44" w:rsidR="00ED1792" w:rsidRDefault="006C62FD" w:rsidP="006B1158">
      <w:r>
        <w:t>There are many and different studies for measuring e-service quality, but there is no e-service concept definition as reference</w:t>
      </w:r>
      <w:r w:rsidR="00DC638C">
        <w:t>, specially one which defines e-service in terms of AUES</w:t>
      </w:r>
      <w:r>
        <w:t xml:space="preserve">, on the other hand </w:t>
      </w:r>
      <w:r w:rsidR="00553C8A">
        <w:t>al</w:t>
      </w:r>
      <w:r w:rsidR="006C0210">
        <w:t xml:space="preserve">l the studies propose different </w:t>
      </w:r>
      <w:r w:rsidR="00553C8A">
        <w:t xml:space="preserve">dimensions for evaluating e-service quality, but </w:t>
      </w:r>
      <w:r>
        <w:t>there is no proposed reference considering which are basic and common dimensions for understanding the quality of e-services</w:t>
      </w:r>
      <w:r w:rsidR="006B10B5">
        <w:t>.</w:t>
      </w:r>
      <w:r>
        <w:t xml:space="preserve"> </w:t>
      </w:r>
    </w:p>
    <w:p w14:paraId="5C1F789E" w14:textId="7627321E" w:rsidR="002A69C0" w:rsidRDefault="00DC638C" w:rsidP="006B1158">
      <w:r>
        <w:t xml:space="preserve">There </w:t>
      </w:r>
      <w:r w:rsidR="004F7986">
        <w:t>are different models suggesting different dimensions</w:t>
      </w:r>
      <w:r w:rsidR="00D45293">
        <w:t>, and measurement instruments</w:t>
      </w:r>
      <w:r w:rsidR="00900B48">
        <w:t xml:space="preserve"> (Table 1</w:t>
      </w:r>
      <w:r w:rsidR="008A208C">
        <w:t>)</w:t>
      </w:r>
      <w:r w:rsidR="004F7986">
        <w:t xml:space="preserve"> for </w:t>
      </w:r>
      <w:r w:rsidR="00A2162A">
        <w:t>determining</w:t>
      </w:r>
      <w:r w:rsidR="004F7986">
        <w:t xml:space="preserve"> quality</w:t>
      </w:r>
      <w:r w:rsidR="00F402D9">
        <w:t xml:space="preserve"> level</w:t>
      </w:r>
      <w:r w:rsidR="004F7986">
        <w:t xml:space="preserve"> of e-services</w:t>
      </w:r>
      <w:r w:rsidR="008A208C">
        <w:t xml:space="preserve">, </w:t>
      </w:r>
      <w:r w:rsidR="005420EF">
        <w:t>all of them are reinventing the wheel and suggesting in different ways how to do the same idea</w:t>
      </w:r>
      <w:r w:rsidR="00EB2744">
        <w:t xml:space="preserve"> “Q</w:t>
      </w:r>
      <w:r w:rsidR="00D3599B">
        <w:t xml:space="preserve">uality of e-services should be </w:t>
      </w:r>
      <w:r w:rsidR="005420EF">
        <w:t>evaluate</w:t>
      </w:r>
      <w:r w:rsidR="00D3599B">
        <w:t>d</w:t>
      </w:r>
      <w:r w:rsidR="005420EF">
        <w:t xml:space="preserve"> and meassure</w:t>
      </w:r>
      <w:r w:rsidR="00D3599B">
        <w:t>d</w:t>
      </w:r>
      <w:r w:rsidR="005420EF">
        <w:t xml:space="preserve"> </w:t>
      </w:r>
      <w:r w:rsidR="008A208C">
        <w:t xml:space="preserve">according with </w:t>
      </w:r>
      <w:r w:rsidR="00D3599B">
        <w:t>X or Y approach</w:t>
      </w:r>
      <w:r w:rsidR="0008012B">
        <w:t>”,</w:t>
      </w:r>
      <w:r w:rsidR="004F7986">
        <w:t xml:space="preserve"> </w:t>
      </w:r>
      <w:r w:rsidR="006B0520">
        <w:t xml:space="preserve">moreover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5D680E53" w:rsidR="007A3966" w:rsidRDefault="00575D64" w:rsidP="006B1158">
      <w:r>
        <w:t>E-services quality c</w:t>
      </w:r>
      <w:r w:rsidR="007A3966" w:rsidRPr="00ED16BD">
        <w:t xml:space="preserve">haracteristics have been studied </w:t>
      </w:r>
      <w:r w:rsidR="003B5A34">
        <w:t xml:space="preserve">before </w:t>
      </w:r>
      <w:r w:rsidR="007A3966" w:rsidRPr="00ED16BD">
        <w:t xml:space="preserve">but, there is no model </w:t>
      </w:r>
      <w:r w:rsidR="00A72A5D">
        <w:t xml:space="preserve">considering both quality in use model and product quality model depicted </w:t>
      </w:r>
      <w:r w:rsidR="00634D0F">
        <w:t>within</w:t>
      </w:r>
      <w:r w:rsidR="007A3966" w:rsidRPr="00ED16BD">
        <w:t xml:space="preserve"> ISO/IEC 25010</w:t>
      </w:r>
      <w:r w:rsidR="006C61EE">
        <w:t>:2011</w:t>
      </w:r>
      <w:r w:rsidR="007A3966">
        <w:t xml:space="preserve"> standard</w:t>
      </w:r>
      <w:r w:rsidR="007629EE">
        <w:t>. T</w:t>
      </w:r>
      <w:r w:rsidR="00246480">
        <w:t xml:space="preserve">here is a quality in use model for web portals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246480" w:rsidRPr="00246480">
            <w:rPr>
              <w:noProof/>
              <w:lang w:val="en-US"/>
            </w:rPr>
            <w:t>[</w:t>
          </w:r>
          <w:hyperlink w:anchor="May" w:history="1">
            <w:r w:rsidR="00246480" w:rsidRPr="00246480">
              <w:rPr>
                <w:rStyle w:val="Tiitellehtautor"/>
                <w:noProof/>
                <w:lang w:val="en-US"/>
              </w:rPr>
              <w:t>6</w:t>
            </w:r>
          </w:hyperlink>
          <w:r w:rsidR="00246480" w:rsidRPr="00246480">
            <w:rPr>
              <w:noProof/>
              <w:lang w:val="en-US"/>
            </w:rPr>
            <w:t>]</w:t>
          </w:r>
          <w:r w:rsidR="00246480">
            <w:fldChar w:fldCharType="end"/>
          </w:r>
        </w:sdtContent>
      </w:sdt>
      <w:r w:rsidR="007A3966">
        <w:t xml:space="preserve"> 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 xml:space="preserve">different </w:t>
      </w:r>
      <w:r w:rsidR="009777D2">
        <w:lastRenderedPageBreak/>
        <w:t>characteristics</w:t>
      </w:r>
      <w:r w:rsidR="00F1571E">
        <w:t xml:space="preserve">: </w:t>
      </w:r>
      <w:r w:rsidR="00740E9F">
        <w:t>Effectiveness, Efficiency, Satisfaction, Freedom from risk, and Context Coverage</w:t>
      </w:r>
      <w:r w:rsidR="00F1571E">
        <w:t xml:space="preserve"> (Chapter 2, Part 5.1)</w:t>
      </w:r>
      <w:r w:rsidR="007A3966">
        <w:t>.</w:t>
      </w:r>
    </w:p>
    <w:p w14:paraId="60BDB42E" w14:textId="77777777" w:rsidR="002F240E" w:rsidRDefault="002F240E" w:rsidP="006B1158"/>
    <w:p w14:paraId="5A24A2C9" w14:textId="67B4D979" w:rsidR="0003258D" w:rsidRPr="006B1158" w:rsidRDefault="0003258D" w:rsidP="006B1158">
      <w:r>
        <w:rPr>
          <w:noProof/>
          <w:lang w:val="en-US" w:eastAsia="en-US"/>
        </w:rPr>
        <mc:AlternateContent>
          <mc:Choice Requires="wps">
            <w:drawing>
              <wp:inline distT="0" distB="0" distL="0" distR="0" wp14:anchorId="39070989" wp14:editId="180FB7AF">
                <wp:extent cx="5715878" cy="3213219"/>
                <wp:effectExtent l="0" t="0" r="0" b="12700"/>
                <wp:docPr id="15" name="Text Box 15"/>
                <wp:cNvGraphicFramePr/>
                <a:graphic xmlns:a="http://schemas.openxmlformats.org/drawingml/2006/main">
                  <a:graphicData uri="http://schemas.microsoft.com/office/word/2010/wordprocessingShape">
                    <wps:wsp>
                      <wps:cNvSpPr txBox="1"/>
                      <wps:spPr>
                        <a:xfrm>
                          <a:off x="0" y="0"/>
                          <a:ext cx="5715878" cy="321321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77777777" w:rsidR="008D7C21" w:rsidRDefault="008D7C21"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8D7C21" w:rsidRDefault="008D7C21"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8D7C21" w:rsidRDefault="008D7C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50.05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" filled="f" stroked="f">
                <v:textbox>
                  <w:txbxContent>
                    <w:p w14:paraId="2847A6BE" w14:textId="77777777" w:rsidR="008D7C21" w:rsidRDefault="008D7C21"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8D7C21" w:rsidRDefault="008D7C21"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8D7C21" w:rsidRDefault="008D7C21"/>
                  </w:txbxContent>
                </v:textbox>
                <w10:anchorlock/>
              </v:shape>
            </w:pict>
          </mc:Fallback>
        </mc:AlternateContent>
      </w:r>
    </w:p>
    <w:p w14:paraId="160B0DE0" w14:textId="0260FCED" w:rsidR="00283E1F" w:rsidRDefault="00C81C5E" w:rsidP="00283E1F">
      <w:pPr>
        <w:pStyle w:val="Heading1"/>
      </w:pPr>
      <w:bookmarkStart w:id="34" w:name="_Toc332882815"/>
      <w:r>
        <w:lastRenderedPageBreak/>
        <w:t xml:space="preserve">The </w:t>
      </w:r>
      <w:r w:rsidR="00283E1F">
        <w:t>e-service concept</w:t>
      </w:r>
      <w:r>
        <w:t xml:space="preserve"> and four dimensions</w:t>
      </w:r>
      <w:bookmarkEnd w:id="34"/>
    </w:p>
    <w:p w14:paraId="214BFF1D" w14:textId="2493F5B2" w:rsidR="00384DC2"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054482">
        <w:t xml:space="preserve">ch dimention is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BD73C6">
        <w:t xml:space="preserve"> (Chapter 4)</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5" w:name="_Toc332882816"/>
      <w:r>
        <w:t>Four dimensions for e-service</w:t>
      </w:r>
      <w:r w:rsidR="00D13CF1">
        <w:t>s</w:t>
      </w:r>
      <w:r>
        <w:t xml:space="preserve"> (AUES)</w:t>
      </w:r>
      <w:bookmarkEnd w:id="35"/>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56101F" w:rsidRPr="0056101F">
            <w:rPr>
              <w:noProof/>
              <w:lang w:val="en-US"/>
            </w:rPr>
            <w:t>[</w:t>
          </w:r>
          <w:hyperlink w:anchor="ELo12" w:history="1">
            <w:r w:rsidR="0056101F" w:rsidRPr="0056101F">
              <w:rPr>
                <w:rStyle w:val="Tiitellehtautor"/>
                <w:noProof/>
                <w:lang w:val="en-US"/>
              </w:rPr>
              <w:t>8</w:t>
            </w:r>
          </w:hyperlink>
          <w:r w:rsidR="0056101F" w:rsidRPr="0056101F">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56101F" w:rsidRPr="0056101F">
            <w:rPr>
              <w:noProof/>
              <w:lang w:val="en-US"/>
            </w:rPr>
            <w:t>[</w:t>
          </w:r>
          <w:hyperlink w:anchor="ELo12" w:history="1">
            <w:r w:rsidR="0056101F" w:rsidRPr="0056101F">
              <w:rPr>
                <w:rStyle w:val="Tiitellehtautor"/>
                <w:noProof/>
                <w:lang w:val="en-US"/>
              </w:rPr>
              <w:t>8</w:t>
            </w:r>
          </w:hyperlink>
          <w:r w:rsidR="0056101F" w:rsidRPr="0056101F">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510D7381"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2</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8D7C21" w:rsidRDefault="008D7C21"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4503868" w:rsidR="008D7C21" w:rsidRDefault="008D7C21"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t>Four Quality dimensions for e-services</w:t>
                            </w:r>
                          </w:p>
                          <w:p w14:paraId="5D45FDFF" w14:textId="3AD159B7" w:rsidR="008D7C21" w:rsidRDefault="008D7C21"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ClqdQCAAAZ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0MClqdQCAAAZBgAADgAAAAAAAAAAAAAAAAAsAgAAZHJzL2Uyb0RvYy54&#10;bWxQSwECLQAUAAYACAAAACEAAFJSgdoAAAAFAQAADwAAAAAAAAAAAAAAAAAsBQAAZHJzL2Rvd25y&#10;ZXYueG1sUEsFBgAAAAAEAAQA8wAAADMGAAAAAA==&#10;" filled="f" stroked="f">
                <v:textbox>
                  <w:txbxContent>
                    <w:p w14:paraId="0C6BA3CA" w14:textId="77777777" w:rsidR="008D7C21" w:rsidRDefault="008D7C21"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4503868" w:rsidR="008D7C21" w:rsidRDefault="008D7C21"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t>Four Quality dimensions for e-services</w:t>
                      </w:r>
                    </w:p>
                    <w:p w14:paraId="5D45FDFF" w14:textId="3AD159B7" w:rsidR="008D7C21" w:rsidRDefault="008D7C21" w:rsidP="006D648B">
                      <w:pPr>
                        <w:jc w:val="center"/>
                      </w:pPr>
                    </w:p>
                  </w:txbxContent>
                </v:textbox>
                <w10:anchorlock/>
              </v:shape>
            </w:pict>
          </mc:Fallback>
        </mc:AlternateContent>
      </w:r>
    </w:p>
    <w:p w14:paraId="3AC43811" w14:textId="0524C9DA" w:rsidR="00C91F92" w:rsidRDefault="00C91F92" w:rsidP="00C91F92">
      <w:r>
        <w:lastRenderedPageBreak/>
        <w:t xml:space="preserve">AUES dimensions </w:t>
      </w:r>
      <w:r w:rsidR="00932A70">
        <w:t xml:space="preserve">consider as basis </w:t>
      </w:r>
      <w:r w:rsidR="001E0F24">
        <w:t xml:space="preserve">its relevance on </w:t>
      </w:r>
      <w:r>
        <w:t>e-SQ instruments (Table 3) and e-SQ approaches (Table 4),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395E3087">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77777777" w:rsidR="008D7C21" w:rsidRDefault="008D7C21" w:rsidP="00932A70">
                            <w:pPr>
                              <w:pStyle w:val="Caption"/>
                              <w:keepNext/>
                            </w:pPr>
                            <w:r>
                              <w:t xml:space="preserve">Table </w:t>
                            </w:r>
                            <w:r>
                              <w:fldChar w:fldCharType="begin"/>
                            </w:r>
                            <w:r>
                              <w:instrText xml:space="preserve"> SEQ Table \* ARABIC </w:instrText>
                            </w:r>
                            <w:r>
                              <w:fldChar w:fldCharType="separate"/>
                            </w:r>
                            <w:r>
                              <w:rPr>
                                <w:noProof/>
                              </w:rPr>
                              <w:t>3</w:t>
                            </w:r>
                            <w:r>
                              <w:fldChar w:fldCharType="end"/>
                            </w:r>
                            <w:r>
                              <w:t>. Attributes within e-SQ instruments for AUES dimensions</w:t>
                            </w:r>
                          </w:p>
                          <w:p w14:paraId="4391B6B2" w14:textId="77777777" w:rsidR="008D7C21" w:rsidRDefault="008D7C21"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" filled="f" stroked="f">
                <v:textbox>
                  <w:txbxContent>
                    <w:p w14:paraId="07BEF38A" w14:textId="77777777" w:rsidR="008D7C21" w:rsidRDefault="008D7C21" w:rsidP="00932A70">
                      <w:pPr>
                        <w:pStyle w:val="Caption"/>
                        <w:keepNext/>
                      </w:pPr>
                      <w:r>
                        <w:t xml:space="preserve">Table </w:t>
                      </w:r>
                      <w:r>
                        <w:fldChar w:fldCharType="begin"/>
                      </w:r>
                      <w:r>
                        <w:instrText xml:space="preserve"> SEQ Table \* ARABIC </w:instrText>
                      </w:r>
                      <w:r>
                        <w:fldChar w:fldCharType="separate"/>
                      </w:r>
                      <w:r>
                        <w:rPr>
                          <w:noProof/>
                        </w:rPr>
                        <w:t>3</w:t>
                      </w:r>
                      <w:r>
                        <w:fldChar w:fldCharType="end"/>
                      </w:r>
                      <w:r>
                        <w:t>. Attributes within e-SQ instruments for AUES dimensions</w:t>
                      </w:r>
                    </w:p>
                    <w:p w14:paraId="4391B6B2" w14:textId="77777777" w:rsidR="008D7C21" w:rsidRDefault="008D7C21"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4D9B8E8E" w:rsidR="00932A70" w:rsidRDefault="00932A70" w:rsidP="00932A70">
      <w:r>
        <w:t>As shown on Table 3, Accessibility dimension was not considered on any of e-SQ considered instruments, however, it was considered by different</w:t>
      </w:r>
      <w:r w:rsidR="00E349B8">
        <w:t xml:space="preserve"> studies by different</w:t>
      </w:r>
      <w:r>
        <w:t xml:space="preserve"> authors in 2001, 2003, and 2005 as depicted in Table 4.</w:t>
      </w:r>
    </w:p>
    <w:p w14:paraId="69A48434" w14:textId="5C89C433" w:rsidR="00932A70" w:rsidRDefault="00932A70" w:rsidP="00283E1F">
      <w:r>
        <w:rPr>
          <w:noProof/>
          <w:lang w:val="en-US" w:eastAsia="en-US"/>
        </w:rPr>
        <mc:AlternateContent>
          <mc:Choice Requires="wps">
            <w:drawing>
              <wp:inline distT="0" distB="0" distL="0" distR="0" wp14:anchorId="2C38B896" wp14:editId="170E2717">
                <wp:extent cx="5487278" cy="2354366"/>
                <wp:effectExtent l="0" t="0" r="0" b="8255"/>
                <wp:docPr id="22" name="Text Box 22"/>
                <wp:cNvGraphicFramePr/>
                <a:graphic xmlns:a="http://schemas.openxmlformats.org/drawingml/2006/main">
                  <a:graphicData uri="http://schemas.microsoft.com/office/word/2010/wordprocessingShape">
                    <wps:wsp>
                      <wps:cNvSpPr txBox="1"/>
                      <wps:spPr>
                        <a:xfrm>
                          <a:off x="0" y="0"/>
                          <a:ext cx="5487278" cy="23543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77777777" w:rsidR="008D7C21" w:rsidRDefault="008D7C21" w:rsidP="00932A70">
                            <w:pPr>
                              <w:pStyle w:val="Caption"/>
                              <w:keepNext/>
                            </w:pPr>
                            <w:r>
                              <w:t xml:space="preserve">Table </w:t>
                            </w:r>
                            <w:r>
                              <w:fldChar w:fldCharType="begin"/>
                            </w:r>
                            <w:r>
                              <w:instrText xml:space="preserve"> SEQ Table \* ARABIC </w:instrText>
                            </w:r>
                            <w:r>
                              <w:fldChar w:fldCharType="separate"/>
                            </w:r>
                            <w:r>
                              <w:rPr>
                                <w:noProof/>
                              </w:rPr>
                              <w:t>4</w:t>
                            </w:r>
                            <w:r>
                              <w:fldChar w:fldCharType="end"/>
                            </w:r>
                            <w:r>
                              <w:t>. Attributes within different approaches for AUES dimensions</w:t>
                            </w:r>
                          </w:p>
                          <w:p w14:paraId="6A9C562F" w14:textId="77777777" w:rsidR="008D7C21" w:rsidRDefault="008D7C21"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2.05pt;height:185.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" filled="f" stroked="f">
                <v:textbox>
                  <w:txbxContent>
                    <w:p w14:paraId="6770B9FF" w14:textId="77777777" w:rsidR="008D7C21" w:rsidRDefault="008D7C21" w:rsidP="00932A70">
                      <w:pPr>
                        <w:pStyle w:val="Caption"/>
                        <w:keepNext/>
                      </w:pPr>
                      <w:r>
                        <w:t xml:space="preserve">Table </w:t>
                      </w:r>
                      <w:r>
                        <w:fldChar w:fldCharType="begin"/>
                      </w:r>
                      <w:r>
                        <w:instrText xml:space="preserve"> SEQ Table \* ARABIC </w:instrText>
                      </w:r>
                      <w:r>
                        <w:fldChar w:fldCharType="separate"/>
                      </w:r>
                      <w:r>
                        <w:rPr>
                          <w:noProof/>
                        </w:rPr>
                        <w:t>4</w:t>
                      </w:r>
                      <w:r>
                        <w:fldChar w:fldCharType="end"/>
                      </w:r>
                      <w:r>
                        <w:t>. Attributes within different approaches for AUES dimensions</w:t>
                      </w:r>
                    </w:p>
                    <w:p w14:paraId="6A9C562F" w14:textId="77777777" w:rsidR="008D7C21" w:rsidRDefault="008D7C21"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6" w:name="_Toc332882817"/>
      <w:r>
        <w:t>Accessibility</w:t>
      </w:r>
      <w:r w:rsidR="00440A13">
        <w:t xml:space="preserve"> dimension</w:t>
      </w:r>
      <w:bookmarkEnd w:id="36"/>
    </w:p>
    <w:p w14:paraId="763215C7" w14:textId="573175CB" w:rsidR="00DE63A1" w:rsidRPr="00E203D7" w:rsidRDefault="00E203D7" w:rsidP="00DE63A1">
      <w:r>
        <w:t>Degree to which a product or system can be used by people with the wides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Pr>
              <w:noProof/>
              <w:lang w:val="en-US"/>
            </w:rPr>
            <w:t xml:space="preserve"> </w:t>
          </w:r>
          <w:r w:rsidRPr="00E203D7">
            <w:rPr>
              <w:noProof/>
              <w:lang w:val="en-US"/>
            </w:rPr>
            <w:t>[</w:t>
          </w:r>
          <w:hyperlink w:anchor="BSI11" w:history="1">
            <w:r w:rsidRPr="00E203D7">
              <w:rPr>
                <w:rStyle w:val="Tiitellehtautor"/>
                <w:noProof/>
                <w:lang w:val="en-US"/>
              </w:rPr>
              <w:t>10</w:t>
            </w:r>
          </w:hyperlink>
          <w:r w:rsidRPr="00E203D7">
            <w:rPr>
              <w:noProof/>
              <w:lang w:val="en-US"/>
            </w:rPr>
            <w:t>]</w:t>
          </w:r>
          <w:r>
            <w:fldChar w:fldCharType="end"/>
          </w:r>
        </w:sdtContent>
      </w:sdt>
      <w:r>
        <w:t>.</w:t>
      </w:r>
    </w:p>
    <w:p w14:paraId="76DC9285" w14:textId="75E72203" w:rsidR="00A20985" w:rsidRPr="00DE63A1" w:rsidRDefault="00E13617" w:rsidP="00E13617">
      <w:pPr>
        <w:ind w:firstLine="284"/>
      </w:pPr>
      <w:r>
        <w:t>H.A.: Accessibility dimension in e-services positively influences customer satisfaction.</w:t>
      </w:r>
    </w:p>
    <w:p w14:paraId="738A41B7" w14:textId="1D5AD155" w:rsidR="00283E1F" w:rsidRDefault="00283E1F" w:rsidP="004B4B66">
      <w:pPr>
        <w:pStyle w:val="Heading3"/>
        <w:numPr>
          <w:ilvl w:val="2"/>
          <w:numId w:val="38"/>
        </w:numPr>
      </w:pPr>
      <w:bookmarkStart w:id="37" w:name="_Toc332882818"/>
      <w:r>
        <w:lastRenderedPageBreak/>
        <w:t>Usability</w:t>
      </w:r>
      <w:r w:rsidR="00440A13">
        <w:t xml:space="preserve"> dimension</w:t>
      </w:r>
      <w:bookmarkEnd w:id="37"/>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4D04F7" w:rsidRPr="004D04F7">
            <w:rPr>
              <w:noProof/>
              <w:lang w:val="en-US"/>
            </w:rPr>
            <w:t>[</w:t>
          </w:r>
          <w:hyperlink w:anchor="BYo01" w:history="1">
            <w:r w:rsidR="004D04F7" w:rsidRPr="004D04F7">
              <w:rPr>
                <w:rStyle w:val="Tiitellehtautor"/>
                <w:noProof/>
                <w:lang w:val="en-US"/>
              </w:rPr>
              <w:t>40</w:t>
            </w:r>
          </w:hyperlink>
          <w:r w:rsidR="004D04F7" w:rsidRPr="004D04F7">
            <w:rPr>
              <w:noProof/>
              <w:lang w:val="en-US"/>
            </w:rPr>
            <w:t>]</w:t>
          </w:r>
          <w:r w:rsidR="004D04F7">
            <w:fldChar w:fldCharType="end"/>
          </w:r>
        </w:sdtContent>
      </w:sdt>
      <w:r>
        <w:t>, ease of the site usage is one of the most significant elements that have influenced online satisfactions and behaviours on online users</w:t>
      </w:r>
      <w:bookmarkStart w:id="38" w:name="_GoBack"/>
      <w:bookmarkEnd w:id="38"/>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22E0FFCB" w:rsidR="008D73F3" w:rsidRPr="000B35D4" w:rsidRDefault="007707FD" w:rsidP="00E13617">
      <w:pPr>
        <w:ind w:firstLine="284"/>
      </w:pPr>
      <w:r>
        <w:t>H.U.: Usability dimension in e-services positively influences customer satisfaction.</w:t>
      </w:r>
    </w:p>
    <w:p w14:paraId="3FFE209E" w14:textId="401D66B9" w:rsidR="00283E1F" w:rsidRDefault="00283E1F" w:rsidP="00E54189">
      <w:pPr>
        <w:pStyle w:val="Heading3"/>
      </w:pPr>
      <w:bookmarkStart w:id="39" w:name="_Toc332882819"/>
      <w:r>
        <w:t>Efficiency</w:t>
      </w:r>
      <w:r w:rsidR="00440A13">
        <w:t xml:space="preserve"> dimension</w:t>
      </w:r>
      <w:bookmarkEnd w:id="39"/>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56101F" w:rsidRPr="0056101F">
            <w:rPr>
              <w:noProof/>
              <w:lang w:val="en-US"/>
            </w:rPr>
            <w:t>[</w:t>
          </w:r>
          <w:hyperlink w:anchor="MKi061" w:history="1">
            <w:r w:rsidR="0056101F" w:rsidRPr="0056101F">
              <w:rPr>
                <w:rStyle w:val="Tiitellehtautor"/>
                <w:noProof/>
                <w:lang w:val="en-US"/>
              </w:rPr>
              <w:t>40</w:t>
            </w:r>
          </w:hyperlink>
          <w:r w:rsidR="0056101F" w:rsidRPr="0056101F">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56101F">
            <w:rPr>
              <w:noProof/>
              <w:lang w:val="en-US"/>
            </w:rPr>
            <w:t xml:space="preserve"> </w:t>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rsidR="006038B5">
            <w:fldChar w:fldCharType="end"/>
          </w:r>
        </w:sdtContent>
      </w:sdt>
      <w:r w:rsidR="006038B5">
        <w:t>.</w:t>
      </w:r>
    </w:p>
    <w:p w14:paraId="700094C6" w14:textId="3C5064D3" w:rsidR="001C7F96" w:rsidRPr="001C7F96" w:rsidRDefault="00054482" w:rsidP="00E13617">
      <w:pPr>
        <w:ind w:firstLine="284"/>
      </w:pPr>
      <w:r>
        <w:t>H.E</w:t>
      </w:r>
      <w:r w:rsidR="00A20985">
        <w:t>.</w:t>
      </w:r>
      <w:r>
        <w:t>:</w:t>
      </w:r>
      <w:r w:rsidR="00A20985">
        <w:t xml:space="preserve"> Efficiency dimension in e-services positively influences customer satisfaction.</w:t>
      </w:r>
    </w:p>
    <w:p w14:paraId="1DDA145D" w14:textId="42FA8D91" w:rsidR="00283E1F" w:rsidRDefault="00283E1F" w:rsidP="00E54189">
      <w:pPr>
        <w:pStyle w:val="Heading3"/>
      </w:pPr>
      <w:bookmarkStart w:id="40" w:name="_Toc332882820"/>
      <w:r>
        <w:t>Security</w:t>
      </w:r>
      <w:r w:rsidR="00440A13">
        <w:t xml:space="preserve"> dimension</w:t>
      </w:r>
      <w:bookmarkEnd w:id="40"/>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56101F" w:rsidRPr="0056101F">
            <w:rPr>
              <w:noProof/>
              <w:lang w:val="en-US"/>
            </w:rPr>
            <w:t>[</w:t>
          </w:r>
          <w:hyperlink w:anchor="Had14" w:history="1">
            <w:r w:rsidR="0056101F" w:rsidRPr="0056101F">
              <w:rPr>
                <w:rStyle w:val="Tiitellehtautor"/>
                <w:noProof/>
                <w:lang w:val="en-US"/>
              </w:rPr>
              <w:t>12</w:t>
            </w:r>
          </w:hyperlink>
          <w:r w:rsidR="0056101F" w:rsidRPr="0056101F">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56101F" w:rsidRPr="0056101F">
            <w:rPr>
              <w:noProof/>
              <w:lang w:val="en-US"/>
            </w:rPr>
            <w:t>[</w:t>
          </w:r>
          <w:hyperlink w:anchor="APa05" w:history="1">
            <w:r w:rsidR="0056101F" w:rsidRPr="0056101F">
              <w:rPr>
                <w:rStyle w:val="Tiitellehtautor"/>
                <w:noProof/>
                <w:lang w:val="en-US"/>
              </w:rPr>
              <w:t>42</w:t>
            </w:r>
          </w:hyperlink>
          <w:r w:rsidR="0056101F" w:rsidRPr="0056101F">
            <w:rPr>
              <w:noProof/>
              <w:lang w:val="en-US"/>
            </w:rPr>
            <w:t>]</w:t>
          </w:r>
          <w:r>
            <w:fldChar w:fldCharType="end"/>
          </w:r>
        </w:sdtContent>
      </w:sdt>
      <w:r>
        <w:t>.</w:t>
      </w:r>
    </w:p>
    <w:p w14:paraId="28654C33" w14:textId="354192FE" w:rsidR="000047AE" w:rsidRDefault="000047AE" w:rsidP="00E13617">
      <w:pPr>
        <w:ind w:firstLine="284"/>
      </w:pPr>
      <w:r>
        <w:t>H.S.: Security dimension in e-services positively influences customer satisfaction.</w:t>
      </w:r>
    </w:p>
    <w:p w14:paraId="5C8BB085" w14:textId="75FFC08B" w:rsidR="000121DA" w:rsidRDefault="000121DA" w:rsidP="000121DA">
      <w:r>
        <w:t>Figure 9 shows each hypothesis and its influence to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066BEAE9">
                <wp:extent cx="4030933" cy="2053127"/>
                <wp:effectExtent l="0" t="0" r="0" b="4445"/>
                <wp:docPr id="24" name="Text Box 24"/>
                <wp:cNvGraphicFramePr/>
                <a:graphic xmlns:a="http://schemas.openxmlformats.org/drawingml/2006/main">
                  <a:graphicData uri="http://schemas.microsoft.com/office/word/2010/wordprocessingShape">
                    <wps:wsp>
                      <wps:cNvSpPr txBox="1"/>
                      <wps:spPr>
                        <a:xfrm>
                          <a:off x="0" y="0"/>
                          <a:ext cx="4030933" cy="20531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8D7C21" w:rsidRDefault="008D7C21"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8D7C21" w:rsidRDefault="008D7C21"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w:t>
                            </w:r>
                            <w:r w:rsidR="00946119">
                              <w:t>AUES hypothesis influence on customer satisfaction</w:t>
                            </w:r>
                          </w:p>
                          <w:p w14:paraId="1699BAC3" w14:textId="786B5710" w:rsidR="008D7C21" w:rsidRDefault="008D7C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17.4pt;height:16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fWQNQCAAAZBgAADgAAAGRycy9lMm9Eb2MueG1srFRNb9swDL0P2H8QdE9tJ07bGHUKN0WGAUVb&#10;rB16VmQpMaavSUrirNh/HyXHadrtsA672BRJUeR7JC8uWynQhlnXaFXi7CTFiCmq60YtS/z1cT44&#10;x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" filled="f" stroked="f">
                <v:textbox>
                  <w:txbxContent>
                    <w:p w14:paraId="48F7ED3C" w14:textId="77777777" w:rsidR="008D7C21" w:rsidRDefault="008D7C21"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8D7C21" w:rsidRDefault="008D7C21"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w:t>
                      </w:r>
                      <w:r w:rsidR="00946119">
                        <w:t>AUES hypothesis influence on customer satisfaction</w:t>
                      </w:r>
                    </w:p>
                    <w:p w14:paraId="1699BAC3" w14:textId="786B5710" w:rsidR="008D7C21" w:rsidRDefault="008D7C21"/>
                  </w:txbxContent>
                </v:textbox>
                <w10:anchorlock/>
              </v:shape>
            </w:pict>
          </mc:Fallback>
        </mc:AlternateContent>
      </w:r>
    </w:p>
    <w:p w14:paraId="1285F00C" w14:textId="77777777" w:rsidR="008D7C21" w:rsidRDefault="008D7C21" w:rsidP="008970B8"/>
    <w:p w14:paraId="3756C291" w14:textId="77777777" w:rsidR="008D7C21" w:rsidRDefault="008D7C21" w:rsidP="008970B8"/>
    <w:p w14:paraId="4C204F60" w14:textId="77777777" w:rsidR="008D7C21" w:rsidRDefault="008D7C21" w:rsidP="008970B8"/>
    <w:p w14:paraId="5144083F" w14:textId="141EE092" w:rsidR="00EF48FA" w:rsidRDefault="00DE4501" w:rsidP="00EF48FA">
      <w:r>
        <w:t xml:space="preserve"> /* how is e-service concept defined in terms of AUES? */</w:t>
      </w:r>
    </w:p>
    <w:p w14:paraId="7C9FCCF8" w14:textId="77777777" w:rsidR="003F37A9" w:rsidRDefault="003F37A9" w:rsidP="00EF48FA"/>
    <w:p w14:paraId="4AD224D7" w14:textId="61794672" w:rsidR="00B65B50" w:rsidRDefault="00B65B50" w:rsidP="00B65B50">
      <w:pPr>
        <w:pStyle w:val="Heading2"/>
      </w:pPr>
      <w:bookmarkStart w:id="41" w:name="_Toc332882821"/>
      <w:r>
        <w:t>Chapter Summary</w:t>
      </w:r>
      <w:bookmarkEnd w:id="41"/>
    </w:p>
    <w:p w14:paraId="75851F8F" w14:textId="4068ACA5" w:rsidR="00E54189" w:rsidRDefault="00E54189" w:rsidP="00E54189">
      <w:pPr>
        <w:pStyle w:val="Heading1"/>
      </w:pPr>
      <w:bookmarkStart w:id="42" w:name="_Toc332882822"/>
      <w:r>
        <w:lastRenderedPageBreak/>
        <w:t>Conceptual model for understanding e-services qualit</w:t>
      </w:r>
      <w:r w:rsidR="007F6272">
        <w:t>a</w:t>
      </w:r>
      <w:r w:rsidR="007F6272">
        <w:t>tive characteristics</w:t>
      </w:r>
      <w:bookmarkEnd w:id="42"/>
    </w:p>
    <w:p w14:paraId="651EF7A3" w14:textId="378EA90A" w:rsidR="009D2F6B" w:rsidRDefault="009D2F6B" w:rsidP="009D2F6B">
      <w:r>
        <w:t>The literature indicates a lack of global set of dimensions for measuring e-</w:t>
      </w:r>
      <w:r w:rsidR="008B004B">
        <w:t>SQ</w:t>
      </w:r>
      <w:r>
        <w:t xml:space="preserve"> </w:t>
      </w:r>
      <w:sdt>
        <w:sdtPr>
          <w:id w:val="-452866927"/>
          <w:citation/>
        </w:sdtPr>
        <w:sdtContent>
          <w:r>
            <w:fldChar w:fldCharType="begin"/>
          </w:r>
          <w:r>
            <w:rPr>
              <w:lang w:val="en-US"/>
            </w:rPr>
            <w:instrText xml:space="preserve"> CITATION NSe06 \l 1033 </w:instrText>
          </w:r>
          <w:r>
            <w:fldChar w:fldCharType="separate"/>
          </w:r>
          <w:r w:rsidR="0056101F" w:rsidRPr="0056101F">
            <w:rPr>
              <w:noProof/>
              <w:lang w:val="en-US"/>
            </w:rPr>
            <w:t>[</w:t>
          </w:r>
          <w:hyperlink w:anchor="NSe06" w:history="1">
            <w:r w:rsidR="0056101F" w:rsidRPr="0056101F">
              <w:rPr>
                <w:rStyle w:val="Tiitellehtautor"/>
                <w:noProof/>
                <w:lang w:val="en-US"/>
              </w:rPr>
              <w:t>27</w:t>
            </w:r>
          </w:hyperlink>
          <w:r w:rsidR="0056101F" w:rsidRPr="0056101F">
            <w:rPr>
              <w:noProof/>
              <w:lang w:val="en-US"/>
            </w:rPr>
            <w:t>]</w:t>
          </w:r>
          <w:r>
            <w:fldChar w:fldCharType="end"/>
          </w:r>
        </w:sdtContent>
      </w:sdt>
      <w:r w:rsidR="008B004B">
        <w:t>. Researchers used various dimensions</w:t>
      </w:r>
      <w:r w:rsidR="00461515">
        <w:t xml:space="preserve"> and proposed different quality measurement instruments</w:t>
      </w:r>
      <w:r w:rsidR="008B004B">
        <w:t xml:space="preserve"> for e-SQ based on the field of their study</w:t>
      </w:r>
      <w:r w:rsidR="00461515">
        <w:t xml:space="preserve"> (Section </w:t>
      </w:r>
      <w:r w:rsidR="009675AF">
        <w:t>2.6, Table 1</w:t>
      </w:r>
      <w:r w:rsidR="00461515">
        <w:t>)</w:t>
      </w:r>
      <w:r w:rsidR="008B004B">
        <w:t>.</w:t>
      </w:r>
      <w:r w:rsidR="00375988">
        <w:t xml:space="preserve"> Moreover</w:t>
      </w:r>
      <w:r w:rsidR="008B004B">
        <w:t>, the dimensions of the common measures are subject to change based on researches study</w:t>
      </w:r>
      <w:sdt>
        <w:sdtPr>
          <w:id w:val="804351542"/>
          <w:citation/>
        </w:sdtPr>
        <w:sdtContent>
          <w:r w:rsidR="003E699E">
            <w:fldChar w:fldCharType="begin"/>
          </w:r>
          <w:r w:rsidR="003E699E">
            <w:rPr>
              <w:lang w:val="en-US"/>
            </w:rPr>
            <w:instrText xml:space="preserve"> CITATION Iha14 \l 1033 </w:instrText>
          </w:r>
          <w:r w:rsidR="003E699E">
            <w:fldChar w:fldCharType="separate"/>
          </w:r>
          <w:r w:rsidR="0056101F">
            <w:rPr>
              <w:noProof/>
              <w:lang w:val="en-US"/>
            </w:rPr>
            <w:t xml:space="preserve"> </w:t>
          </w:r>
          <w:r w:rsidR="0056101F" w:rsidRPr="0056101F">
            <w:rPr>
              <w:noProof/>
              <w:lang w:val="en-US"/>
            </w:rPr>
            <w:t>[</w:t>
          </w:r>
          <w:hyperlink w:anchor="Iha14" w:history="1">
            <w:r w:rsidR="0056101F" w:rsidRPr="0056101F">
              <w:rPr>
                <w:rStyle w:val="Tiitellehtautor"/>
                <w:noProof/>
                <w:lang w:val="en-US"/>
              </w:rPr>
              <w:t>43</w:t>
            </w:r>
          </w:hyperlink>
          <w:r w:rsidR="0056101F" w:rsidRPr="0056101F">
            <w:rPr>
              <w:noProof/>
              <w:lang w:val="en-US"/>
            </w:rPr>
            <w:t>]</w:t>
          </w:r>
          <w:r w:rsidR="003E699E">
            <w:fldChar w:fldCharType="end"/>
          </w:r>
        </w:sdtContent>
      </w:sdt>
      <w:r w:rsidR="008B004B">
        <w:t>. Yang e</w:t>
      </w:r>
      <w:r w:rsidR="00A55450">
        <w:t xml:space="preserve">t al. (2003) indicated that e-SQ dimensions tend to be dependent on various industries and different service types even within same industry </w:t>
      </w:r>
      <w:sdt>
        <w:sdtPr>
          <w:id w:val="-874388892"/>
          <w:citation/>
        </w:sdtPr>
        <w:sdtContent>
          <w:r w:rsidR="00F27137">
            <w:fldChar w:fldCharType="begin"/>
          </w:r>
          <w:r w:rsidR="00F27137">
            <w:rPr>
              <w:lang w:val="en-US"/>
            </w:rPr>
            <w:instrText xml:space="preserve"> CITATION ZYa03 \l 1033 </w:instrText>
          </w:r>
          <w:r w:rsidR="00F27137">
            <w:fldChar w:fldCharType="separate"/>
          </w:r>
          <w:r w:rsidR="0056101F" w:rsidRPr="0056101F">
            <w:rPr>
              <w:noProof/>
              <w:lang w:val="en-US"/>
            </w:rPr>
            <w:t>[</w:t>
          </w:r>
          <w:hyperlink w:anchor="ZYa03" w:history="1">
            <w:r w:rsidR="0056101F" w:rsidRPr="0056101F">
              <w:rPr>
                <w:rStyle w:val="Tiitellehtautor"/>
                <w:noProof/>
                <w:lang w:val="en-US"/>
              </w:rPr>
              <w:t>17</w:t>
            </w:r>
          </w:hyperlink>
          <w:r w:rsidR="0056101F" w:rsidRPr="0056101F">
            <w:rPr>
              <w:noProof/>
              <w:lang w:val="en-US"/>
            </w:rPr>
            <w:t>]</w:t>
          </w:r>
          <w:r w:rsidR="00F27137">
            <w:fldChar w:fldCharType="end"/>
          </w:r>
        </w:sdtContent>
      </w:sdt>
      <w:r w:rsidR="00F27137">
        <w:t>.</w:t>
      </w:r>
    </w:p>
    <w:p w14:paraId="5B472724" w14:textId="795CFA6A" w:rsidR="00D865CC" w:rsidRDefault="00D865CC" w:rsidP="009D2F6B">
      <w:r>
        <w:t>On this chapter</w:t>
      </w:r>
      <w:r w:rsidR="00F55E5F">
        <w:t xml:space="preserve">, a quality in use and a product quality model are defined, </w:t>
      </w:r>
    </w:p>
    <w:p w14:paraId="0770CA50" w14:textId="4B04AA42" w:rsidR="0088387E" w:rsidRPr="00A57D76" w:rsidRDefault="00E507E2" w:rsidP="009D2F6B">
      <w:r>
        <w:t>Note: A way of t</w:t>
      </w:r>
      <w:r w:rsidR="0088387E">
        <w:t xml:space="preserve">hinking on the user quality perspective and expectations (Quality in use model components) was </w:t>
      </w:r>
      <w:r>
        <w:t xml:space="preserve">strongly </w:t>
      </w:r>
      <w:r w:rsidR="0088387E">
        <w:t>considered</w:t>
      </w:r>
      <w:r>
        <w:t xml:space="preserve"> for creation of conceptual model for understanding e-services qualitative characteristics.</w:t>
      </w:r>
    </w:p>
    <w:p w14:paraId="66498371" w14:textId="60AE1DCF" w:rsidR="000727D9" w:rsidRDefault="00845B4A" w:rsidP="000727D9">
      <w:pPr>
        <w:pStyle w:val="Heading2"/>
      </w:pPr>
      <w:bookmarkStart w:id="43" w:name="_Toc332882823"/>
      <w:r>
        <w:t xml:space="preserve">Quality in </w:t>
      </w:r>
      <w:r w:rsidR="009C2EFB">
        <w:t>u</w:t>
      </w:r>
      <w:r w:rsidR="000727D9">
        <w:t>se model for e-services</w:t>
      </w:r>
      <w:bookmarkEnd w:id="43"/>
    </w:p>
    <w:p w14:paraId="4D6AA252" w14:textId="1DC8F3CF" w:rsidR="000F259E" w:rsidRDefault="000F259E" w:rsidP="00441AA9">
      <w:r>
        <w:t>Quality in use is the extent to which a product which is being used by specific users meets their needs to achieve specific specific goals with effectiveness, efficiency, flexibility, safety and satisfaction in specific context of use</w:t>
      </w:r>
      <w:sdt>
        <w:sdtPr>
          <w:id w:val="1152173939"/>
          <w:citation/>
        </w:sdtPr>
        <w:sdtContent>
          <w:r>
            <w:fldChar w:fldCharType="begin"/>
          </w:r>
          <w:r>
            <w:rPr>
              <w:lang w:val="en-US"/>
            </w:rPr>
            <w:instrText xml:space="preserve"> CITATION ISO09 \l 1033 </w:instrText>
          </w:r>
          <w:r>
            <w:fldChar w:fldCharType="separate"/>
          </w:r>
          <w:r w:rsidR="0056101F">
            <w:rPr>
              <w:noProof/>
              <w:lang w:val="en-US"/>
            </w:rPr>
            <w:t xml:space="preserve"> </w:t>
          </w:r>
          <w:r w:rsidR="0056101F" w:rsidRPr="0056101F">
            <w:rPr>
              <w:noProof/>
              <w:lang w:val="en-US"/>
            </w:rPr>
            <w:t>[</w:t>
          </w:r>
          <w:hyperlink w:anchor="ISO09" w:history="1">
            <w:r w:rsidR="0056101F" w:rsidRPr="0056101F">
              <w:rPr>
                <w:rStyle w:val="Tiitellehtautor"/>
                <w:noProof/>
                <w:lang w:val="en-US"/>
              </w:rPr>
              <w:t>28</w:t>
            </w:r>
          </w:hyperlink>
          <w:r w:rsidR="0056101F" w:rsidRPr="0056101F">
            <w:rPr>
              <w:noProof/>
              <w:lang w:val="en-US"/>
            </w:rPr>
            <w:t>]</w:t>
          </w:r>
          <w:r>
            <w:fldChar w:fldCharType="end"/>
          </w:r>
        </w:sdtContent>
      </w:sdt>
      <w:r>
        <w:t>.</w:t>
      </w:r>
    </w:p>
    <w:p w14:paraId="3FB62111" w14:textId="483B28CC"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rsidR="00EB6FB4">
            <w:fldChar w:fldCharType="end"/>
          </w:r>
        </w:sdtContent>
      </w:sdt>
      <w:r>
        <w:t>.</w:t>
      </w:r>
      <w:r w:rsidR="00E04748">
        <w:t xml:space="preserve"> The main purpose of the software quality model is to specify and assess the level of quality of a product through internal measures of inherent properties of the software, and through external measures of the behaviour of the system of which the software is part</w:t>
      </w:r>
      <w:sdt>
        <w:sdtPr>
          <w:id w:val="-1133643345"/>
          <w:citation/>
        </w:sdtPr>
        <w:sdtContent>
          <w:r w:rsidR="00E04748">
            <w:fldChar w:fldCharType="begin"/>
          </w:r>
          <w:r w:rsidR="00E04748">
            <w:rPr>
              <w:lang w:val="en-US"/>
            </w:rPr>
            <w:instrText xml:space="preserve"> CITATION ISO09 \l 1033 </w:instrText>
          </w:r>
          <w:r w:rsidR="00E04748">
            <w:fldChar w:fldCharType="separate"/>
          </w:r>
          <w:r w:rsidR="0056101F">
            <w:rPr>
              <w:noProof/>
              <w:lang w:val="en-US"/>
            </w:rPr>
            <w:t xml:space="preserve"> </w:t>
          </w:r>
          <w:r w:rsidR="0056101F" w:rsidRPr="0056101F">
            <w:rPr>
              <w:noProof/>
              <w:lang w:val="en-US"/>
            </w:rPr>
            <w:t>[</w:t>
          </w:r>
          <w:hyperlink w:anchor="ISO09" w:history="1">
            <w:r w:rsidR="0056101F" w:rsidRPr="0056101F">
              <w:rPr>
                <w:rStyle w:val="Tiitellehtautor"/>
                <w:noProof/>
                <w:lang w:val="en-US"/>
              </w:rPr>
              <w:t>28</w:t>
            </w:r>
          </w:hyperlink>
          <w:r w:rsidR="0056101F" w:rsidRPr="0056101F">
            <w:rPr>
              <w:noProof/>
              <w:lang w:val="en-US"/>
            </w:rPr>
            <w:t>]</w:t>
          </w:r>
          <w:r w:rsidR="00E04748">
            <w:fldChar w:fldCharType="end"/>
          </w:r>
        </w:sdtContent>
      </w:sdt>
      <w:r w:rsidR="00E04748">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56101F">
            <w:rPr>
              <w:noProof/>
              <w:lang w:val="en-US"/>
            </w:rPr>
            <w:t xml:space="preserve"> </w:t>
          </w:r>
          <w:r w:rsidR="0056101F" w:rsidRPr="0056101F">
            <w:rPr>
              <w:noProof/>
              <w:lang w:val="en-US"/>
            </w:rPr>
            <w:t>[</w:t>
          </w:r>
          <w:hyperlink w:anchor="May" w:history="1">
            <w:r w:rsidR="0056101F" w:rsidRPr="0056101F">
              <w:rPr>
                <w:rStyle w:val="Tiitellehtautor"/>
                <w:noProof/>
                <w:lang w:val="en-US"/>
              </w:rPr>
              <w:t>6</w:t>
            </w:r>
          </w:hyperlink>
          <w:r w:rsidR="0056101F" w:rsidRPr="0056101F">
            <w:rPr>
              <w:noProof/>
              <w:lang w:val="en-US"/>
            </w:rPr>
            <w:t>]</w:t>
          </w:r>
          <w:r>
            <w:fldChar w:fldCharType="end"/>
          </w:r>
        </w:sdtContent>
      </w:sdt>
      <w:r>
        <w:t>.</w:t>
      </w:r>
    </w:p>
    <w:p w14:paraId="1EC3FA6D" w14:textId="14B819EA" w:rsidR="006C1004" w:rsidRDefault="006C1004" w:rsidP="00441AA9">
      <w:r>
        <w:t>In order to propose a set of attributes the question</w:t>
      </w:r>
      <w:r w:rsidR="00916951">
        <w:t xml:space="preserve"> the question</w:t>
      </w:r>
      <w:r>
        <w:t xml:space="preserve"> “What </w:t>
      </w:r>
      <w:r w:rsidR="00192D2F">
        <w:t>are the</w:t>
      </w:r>
      <w:r>
        <w:t xml:space="preserve"> </w:t>
      </w:r>
      <w:r w:rsidR="00C55CAB">
        <w:t>qualitative characteristics</w:t>
      </w:r>
      <w:r>
        <w:t xml:space="preserve"> </w:t>
      </w:r>
      <w:r w:rsidR="00C55CAB">
        <w:t xml:space="preserve">of an </w:t>
      </w:r>
      <w:r>
        <w:t>e-service</w:t>
      </w:r>
      <w:r w:rsidR="006C5A7C">
        <w:t xml:space="preserve"> from the user perspective</w:t>
      </w:r>
      <w:r>
        <w:t xml:space="preserve">?“ was </w:t>
      </w:r>
      <w:r w:rsidR="00916951">
        <w:t>considered</w:t>
      </w:r>
      <w:r>
        <w:t>.</w:t>
      </w:r>
    </w:p>
    <w:p w14:paraId="46933B54" w14:textId="581641A3" w:rsidR="00EB6FB4" w:rsidRDefault="00992C1C" w:rsidP="009C2EFB">
      <w:r>
        <w:t>Based on ... and f</w:t>
      </w:r>
      <w:r w:rsidR="00626A50">
        <w:t>rom the perspective of e-service user, t</w:t>
      </w:r>
      <w:r w:rsidR="00EB6FB4">
        <w:t xml:space="preserve">he </w:t>
      </w:r>
      <w:r w:rsidR="0092272D">
        <w:t>attributes</w:t>
      </w:r>
      <w:r w:rsidR="00921919">
        <w:t xml:space="preserve"> for</w:t>
      </w:r>
      <w:r w:rsidR="00EB6FB4">
        <w:t xml:space="preserve"> quality in use considered </w:t>
      </w:r>
      <w:r w:rsidR="00121269">
        <w:t>on</w:t>
      </w:r>
      <w:r w:rsidR="00EB6FB4">
        <w:t xml:space="preserve"> this thesis work are: Convenience, Performance, </w:t>
      </w:r>
      <w:r w:rsidR="00921919">
        <w:t>T</w:t>
      </w:r>
      <w:r w:rsidR="00F73456">
        <w:t>rustworthiness</w:t>
      </w:r>
      <w:r w:rsidR="0075117D">
        <w:t>, and</w:t>
      </w:r>
      <w:r w:rsidR="00F73456">
        <w:t xml:space="preserve"> Compatibility,</w:t>
      </w:r>
      <w:r w:rsidR="00921919">
        <w:t xml:space="preserve"> depicted in F</w:t>
      </w:r>
      <w:r w:rsidR="00EB6FB4">
        <w:t xml:space="preserve">igure </w:t>
      </w:r>
      <w:r w:rsidR="00921919">
        <w:t>2</w:t>
      </w:r>
      <w:r w:rsidR="00EB6FB4">
        <w:t>.</w:t>
      </w:r>
      <w:r w:rsidR="00C53569">
        <w:t xml:space="preserve"> </w:t>
      </w:r>
    </w:p>
    <w:p w14:paraId="1CC1846A" w14:textId="7F837500" w:rsidR="009C2EFB" w:rsidRDefault="00441AA9" w:rsidP="00441AA9">
      <w:pPr>
        <w:jc w:val="center"/>
      </w:pPr>
      <w:r>
        <w:rPr>
          <w:noProof/>
          <w:lang w:val="en-US" w:eastAsia="en-US"/>
        </w:rPr>
        <w:lastRenderedPageBreak/>
        <mc:AlternateContent>
          <mc:Choice Requires="wps">
            <w:drawing>
              <wp:inline distT="0" distB="0" distL="0" distR="0" wp14:anchorId="712C8DF0" wp14:editId="09EF81BD">
                <wp:extent cx="3066899" cy="2004673"/>
                <wp:effectExtent l="0" t="0" r="0" b="2540"/>
                <wp:docPr id="17" name="Text Box 17"/>
                <wp:cNvGraphicFramePr/>
                <a:graphic xmlns:a="http://schemas.openxmlformats.org/drawingml/2006/main">
                  <a:graphicData uri="http://schemas.microsoft.com/office/word/2010/wordprocessingShape">
                    <wps:wsp>
                      <wps:cNvSpPr txBox="1"/>
                      <wps:spPr>
                        <a:xfrm>
                          <a:off x="0" y="0"/>
                          <a:ext cx="3066899" cy="20046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8D7C21" w:rsidRDefault="008D7C21"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8D7C21" w:rsidRDefault="008D7C21"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8D7C21" w:rsidRDefault="008D7C21"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41.5pt;height:157.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" filled="f" stroked="f">
                <v:textbox>
                  <w:txbxContent>
                    <w:p w14:paraId="565A1E22" w14:textId="77777777" w:rsidR="008D7C21" w:rsidRDefault="008D7C21"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8D7C21" w:rsidRDefault="008D7C21"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8D7C21" w:rsidRDefault="008D7C21" w:rsidP="00441AA9"/>
                  </w:txbxContent>
                </v:textbox>
                <w10:anchorlock/>
              </v:shape>
            </w:pict>
          </mc:Fallback>
        </mc:AlternateContent>
      </w:r>
    </w:p>
    <w:p w14:paraId="50B2D401" w14:textId="77777777" w:rsidR="00EB7EB8" w:rsidRPr="00C614AC" w:rsidRDefault="00EB7EB8" w:rsidP="00EB7EB8">
      <w:r w:rsidRPr="00C614AC">
        <w:rPr>
          <w:b/>
        </w:rPr>
        <w:t>Convenience</w:t>
      </w:r>
      <w:r>
        <w:t xml:space="preserve"> ...</w:t>
      </w:r>
    </w:p>
    <w:p w14:paraId="777C0459" w14:textId="77777777" w:rsidR="00EB7EB8" w:rsidRDefault="00EB7EB8" w:rsidP="00EB7EB8">
      <w:r w:rsidRPr="008A6CF6">
        <w:rPr>
          <w:b/>
        </w:rPr>
        <w:t>Performance</w:t>
      </w:r>
      <w:r>
        <w:t xml:space="preserve"> refers to how an e-service provides responce and processing times when by performing its functions, meet requirements.</w:t>
      </w:r>
    </w:p>
    <w:p w14:paraId="6BBFD04D" w14:textId="4B69EBDA" w:rsidR="00EB7EB8" w:rsidRDefault="00EB7EB8" w:rsidP="00EB7EB8">
      <w:r w:rsidRPr="007B75D6">
        <w:rPr>
          <w:b/>
        </w:rPr>
        <w:t>Trustworthiness</w:t>
      </w:r>
      <w:r>
        <w:t xml:space="preserve"> integrity of a system that errors or attacks will not lead to damage to the state of the system, including data, code, etc</w:t>
      </w:r>
      <w:sdt>
        <w:sdtPr>
          <w:id w:val="-1829424371"/>
          <w:citation/>
        </w:sdtPr>
        <w:sdtContent>
          <w:r>
            <w:fldChar w:fldCharType="begin"/>
          </w:r>
          <w:r>
            <w:rPr>
              <w:lang w:val="en-US"/>
            </w:rPr>
            <w:instrText xml:space="preserve"> CITATION BSI11 \l 1033 </w:instrText>
          </w:r>
          <w:r>
            <w:fldChar w:fldCharType="separate"/>
          </w:r>
          <w:r w:rsidR="0056101F">
            <w:rPr>
              <w:noProof/>
              <w:lang w:val="en-US"/>
            </w:rPr>
            <w:t xml:space="preserve"> </w:t>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fldChar w:fldCharType="end"/>
          </w:r>
        </w:sdtContent>
      </w:sdt>
      <w:r>
        <w:t>.</w:t>
      </w:r>
    </w:p>
    <w:p w14:paraId="38A7117C" w14:textId="1D4D764F" w:rsidR="00EB7EB8" w:rsidRDefault="00EB7EB8" w:rsidP="00EB7EB8">
      <w:r w:rsidRPr="00AC460C">
        <w:rPr>
          <w:b/>
        </w:rPr>
        <w:t>Compatibility</w:t>
      </w:r>
      <w:r w:rsidR="00624810">
        <w:t xml:space="preserve"> d</w:t>
      </w:r>
      <w:r>
        <w:t>egree to work or share information with other e-services of same type in which an e-service can be used in building new e-services regardless the hardware for software environment.</w:t>
      </w:r>
    </w:p>
    <w:p w14:paraId="5DD6F9FD" w14:textId="1B41362B" w:rsidR="000727D9" w:rsidRDefault="000727D9" w:rsidP="000727D9">
      <w:pPr>
        <w:pStyle w:val="Heading2"/>
      </w:pPr>
      <w:bookmarkStart w:id="44" w:name="_Toc332882824"/>
      <w:r>
        <w:t>Product quality model for e-services</w:t>
      </w:r>
      <w:bookmarkEnd w:id="44"/>
    </w:p>
    <w:p w14:paraId="29F5A884" w14:textId="77777777"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56101F" w:rsidRPr="0056101F">
            <w:rPr>
              <w:rFonts w:eastAsiaTheme="minorEastAsia"/>
              <w:noProof/>
              <w:lang w:val="en-US"/>
            </w:rPr>
            <w:t>[</w:t>
          </w:r>
          <w:hyperlink w:anchor="May" w:history="1">
            <w:r w:rsidR="0056101F" w:rsidRPr="0056101F">
              <w:rPr>
                <w:rStyle w:val="Tiitellehtautor"/>
                <w:rFonts w:eastAsiaTheme="minorEastAsia"/>
                <w:noProof/>
                <w:lang w:val="en-US"/>
              </w:rPr>
              <w:t>6</w:t>
            </w:r>
          </w:hyperlink>
          <w:r w:rsidR="0056101F" w:rsidRPr="0056101F">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and assess the level of quality of a product through internal measures of inherent properties of the software, and through external measures of the behavior of the systems of which the software is part.</w:t>
      </w:r>
    </w:p>
    <w:p w14:paraId="00A160FE" w14:textId="2994C92F" w:rsidR="00F73456" w:rsidRDefault="00556854" w:rsidP="00F73456">
      <w:r>
        <w:t xml:space="preserve">Product quality model </w:t>
      </w:r>
      <w:r w:rsidR="00121269">
        <w:t xml:space="preserve">represents the </w:t>
      </w:r>
      <w:r w:rsidR="00DE1D81">
        <w:t xml:space="preserve">characteristics expected by e-services </w:t>
      </w:r>
      <w:r w:rsidR="00B51288">
        <w:t>users</w:t>
      </w:r>
      <w:r w:rsidR="00665467">
        <w:t>.</w:t>
      </w:r>
    </w:p>
    <w:p w14:paraId="6A1EE9DF" w14:textId="638E9AAB" w:rsidR="006C5A7C" w:rsidRDefault="006C5A7C" w:rsidP="006C5A7C">
      <w:r>
        <w:t>In order to propose a set of attributes the question the question “What are the qualitative characteristics of an e-service from the provider perspective?“ was considered.</w:t>
      </w:r>
    </w:p>
    <w:p w14:paraId="476F4878" w14:textId="4F8748A7" w:rsidR="002C0F42" w:rsidRDefault="0070560E" w:rsidP="002C0F42">
      <w:r>
        <w:t>Based on ... and f</w:t>
      </w:r>
      <w:r w:rsidR="002C0F42">
        <w:t xml:space="preserve">rom the perspective of e-service </w:t>
      </w:r>
      <w:r w:rsidR="00121269">
        <w:t>provider</w:t>
      </w:r>
      <w:r w:rsidR="002C0F42">
        <w:t xml:space="preserve">, the attributes for product quality considered </w:t>
      </w:r>
      <w:r w:rsidR="00121269">
        <w:t>on</w:t>
      </w:r>
      <w:r w:rsidR="002C0F42">
        <w:t xml:space="preserve"> this thesis work are: Compatibility, Funcionality, and Reliability, depicted in Figure 3.</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4450F86A">
                <wp:extent cx="4421709"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4421709"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8D7C21" w:rsidRDefault="008D7C21"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8D7C21" w:rsidRDefault="008D7C21"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t>. E-Service Product Quality Model</w:t>
                            </w:r>
                          </w:p>
                          <w:p w14:paraId="3215C6EB" w14:textId="1E08812D" w:rsidR="008D7C21" w:rsidRDefault="008D7C21"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48.1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x2/NQCAAAZ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" filled="f" stroked="f">
                <v:textbox>
                  <w:txbxContent>
                    <w:p w14:paraId="47506F1E" w14:textId="77777777" w:rsidR="008D7C21" w:rsidRDefault="008D7C21"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8D7C21" w:rsidRDefault="008D7C21"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t>. E-Service Product Quality Model</w:t>
                      </w:r>
                    </w:p>
                    <w:p w14:paraId="3215C6EB" w14:textId="1E08812D" w:rsidR="008D7C21" w:rsidRDefault="008D7C21" w:rsidP="00975F82">
                      <w:pPr>
                        <w:jc w:val="center"/>
                      </w:pPr>
                    </w:p>
                  </w:txbxContent>
                </v:textbox>
                <w10:anchorlock/>
              </v:shape>
            </w:pict>
          </mc:Fallback>
        </mc:AlternateContent>
      </w:r>
    </w:p>
    <w:p w14:paraId="43D044D2" w14:textId="09343985" w:rsidR="00AD1296" w:rsidRDefault="00AD1296" w:rsidP="00F73456">
      <w:r>
        <w:t xml:space="preserve">Hypothesis: </w:t>
      </w:r>
      <w:r w:rsidR="00931105">
        <w:t>Compatibility, Functionality</w:t>
      </w:r>
      <w:r w:rsidR="009D7E8F">
        <w:t>,</w:t>
      </w:r>
      <w:r w:rsidR="00931105">
        <w:t xml:space="preserve"> and Reliability</w:t>
      </w:r>
      <w:r>
        <w:t xml:space="preserve"> contribute to the quality provided in e-services</w:t>
      </w:r>
      <w:r w:rsidR="00A37E03">
        <w:t xml:space="preserve"> for users</w:t>
      </w:r>
      <w:r>
        <w:t>.</w:t>
      </w:r>
    </w:p>
    <w:p w14:paraId="0AA237CF" w14:textId="01140F27" w:rsidR="00F23E79" w:rsidRDefault="00F23E79" w:rsidP="00F23E79">
      <w:r w:rsidRPr="00AC460C">
        <w:rPr>
          <w:b/>
        </w:rPr>
        <w:t>Compatibility</w:t>
      </w:r>
      <w:r>
        <w:t>, degree to work or share information with other e-services of same type in which an e-service can be used in building new e-services regardless the hardware for software environment.</w:t>
      </w:r>
    </w:p>
    <w:p w14:paraId="78F0375F" w14:textId="181B5BB7" w:rsidR="00F23E79" w:rsidRPr="005249C4" w:rsidRDefault="00F23E79" w:rsidP="00F23E79">
      <w:r>
        <w:rPr>
          <w:b/>
        </w:rPr>
        <w:t>Functionality</w:t>
      </w:r>
      <w:r w:rsidR="00A930A6">
        <w:t xml:space="preserve"> </w:t>
      </w:r>
      <w:r>
        <w:t>refers to the service characteristics regarding the functions and availability of the e-service.</w:t>
      </w:r>
    </w:p>
    <w:p w14:paraId="32892210" w14:textId="6C9A2BBB"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56101F" w:rsidRPr="0056101F">
            <w:rPr>
              <w:noProof/>
              <w:lang w:val="en-US"/>
            </w:rPr>
            <w:t>[</w:t>
          </w:r>
          <w:hyperlink w:anchor="Had14" w:history="1">
            <w:r w:rsidR="0056101F" w:rsidRPr="0056101F">
              <w:rPr>
                <w:rStyle w:val="Tiitellehtautor"/>
                <w:noProof/>
                <w:lang w:val="en-US"/>
              </w:rPr>
              <w:t>12</w:t>
            </w:r>
          </w:hyperlink>
          <w:r w:rsidR="0056101F" w:rsidRPr="0056101F">
            <w:rPr>
              <w:noProof/>
              <w:lang w:val="en-US"/>
            </w:rPr>
            <w:t>]</w:t>
          </w:r>
          <w:r>
            <w:fldChar w:fldCharType="end"/>
          </w:r>
        </w:sdtContent>
      </w:sdt>
      <w:r>
        <w:t xml:space="preserve">. Comprises four items related to accurate online transactions, accurate records, correct performance and fulfillment, correct performance and fulfillment of promises </w:t>
      </w:r>
      <w:sdt>
        <w:sdtPr>
          <w:id w:val="1316228605"/>
          <w:citation/>
        </w:sdtPr>
        <w:sdtContent>
          <w:r>
            <w:fldChar w:fldCharType="begin"/>
          </w:r>
          <w:r>
            <w:rPr>
              <w:lang w:val="en-US"/>
            </w:rPr>
            <w:instrText xml:space="preserve"> CITATION ZYa04 \l 1033 </w:instrText>
          </w:r>
          <w:r>
            <w:fldChar w:fldCharType="separate"/>
          </w:r>
          <w:r w:rsidR="0056101F" w:rsidRPr="0056101F">
            <w:rPr>
              <w:noProof/>
              <w:lang w:val="en-US"/>
            </w:rPr>
            <w:t>[</w:t>
          </w:r>
          <w:hyperlink w:anchor="ZYa04" w:history="1">
            <w:r w:rsidR="0056101F" w:rsidRPr="0056101F">
              <w:rPr>
                <w:rStyle w:val="Tiitellehtautor"/>
                <w:noProof/>
                <w:lang w:val="en-US"/>
              </w:rPr>
              <w:t>44</w:t>
            </w:r>
          </w:hyperlink>
          <w:r w:rsidR="0056101F" w:rsidRPr="0056101F">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56101F">
            <w:rPr>
              <w:noProof/>
              <w:lang w:val="en-US"/>
            </w:rPr>
            <w:t xml:space="preserve"> </w:t>
          </w:r>
          <w:r w:rsidR="0056101F" w:rsidRPr="0056101F">
            <w:rPr>
              <w:noProof/>
              <w:lang w:val="en-US"/>
            </w:rPr>
            <w:t>[</w:t>
          </w:r>
          <w:hyperlink w:anchor="RLa10" w:history="1">
            <w:r w:rsidR="0056101F" w:rsidRPr="0056101F">
              <w:rPr>
                <w:rStyle w:val="Tiitellehtautor"/>
                <w:noProof/>
                <w:lang w:val="en-US"/>
              </w:rPr>
              <w:t>31</w:t>
            </w:r>
          </w:hyperlink>
          <w:r w:rsidR="0056101F" w:rsidRPr="0056101F">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56101F">
            <w:rPr>
              <w:noProof/>
              <w:lang w:val="en-US"/>
            </w:rPr>
            <w:t xml:space="preserve"> </w:t>
          </w:r>
          <w:r w:rsidR="0056101F" w:rsidRPr="0056101F">
            <w:rPr>
              <w:noProof/>
              <w:lang w:val="en-US"/>
            </w:rPr>
            <w:t>[</w:t>
          </w:r>
          <w:hyperlink w:anchor="HLi091" w:history="1">
            <w:r w:rsidR="0056101F" w:rsidRPr="0056101F">
              <w:rPr>
                <w:rStyle w:val="Tiitellehtautor"/>
                <w:noProof/>
                <w:lang w:val="en-US"/>
              </w:rPr>
              <w:t>24</w:t>
            </w:r>
          </w:hyperlink>
          <w:r w:rsidR="0056101F" w:rsidRPr="0056101F">
            <w:rPr>
              <w:noProof/>
              <w:lang w:val="en-US"/>
            </w:rPr>
            <w:t>]</w:t>
          </w:r>
          <w:r>
            <w:fldChar w:fldCharType="end"/>
          </w:r>
        </w:sdtContent>
      </w:sdt>
      <w:r>
        <w:t>.</w:t>
      </w:r>
    </w:p>
    <w:p w14:paraId="0EA6E14B" w14:textId="2674ADAB" w:rsidR="00457DEC" w:rsidRDefault="00CD515B" w:rsidP="00457DEC">
      <w:pPr>
        <w:pStyle w:val="Heading2"/>
      </w:pPr>
      <w:bookmarkStart w:id="45" w:name="_Toc332882825"/>
      <w:r>
        <w:t>Quality in use model</w:t>
      </w:r>
      <w:r w:rsidR="00457DEC">
        <w:t xml:space="preserve"> </w:t>
      </w:r>
      <w:r w:rsidR="003A703A">
        <w:t>and AUES</w:t>
      </w:r>
      <w:r w:rsidR="00F95EF5">
        <w:t xml:space="preserve"> dimensions</w:t>
      </w:r>
      <w:bookmarkEnd w:id="45"/>
    </w:p>
    <w:p w14:paraId="5F68D28B" w14:textId="56B85684" w:rsidR="00457DEC" w:rsidRDefault="00D42FA6" w:rsidP="00457DEC">
      <w:r>
        <w:t xml:space="preserve">// </w:t>
      </w:r>
      <w:r w:rsidR="00457DEC">
        <w:t>qualitative characteristics</w:t>
      </w:r>
      <w:r w:rsidR="0031522C">
        <w:t xml:space="preserve">   //</w:t>
      </w:r>
      <w:r w:rsidR="0031522C" w:rsidRPr="0031522C">
        <w:t xml:space="preserve"> </w:t>
      </w:r>
      <w:r w:rsidR="0031522C">
        <w:t>E-service customer perceptions</w:t>
      </w:r>
    </w:p>
    <w:p w14:paraId="7C1DDAE1" w14:textId="6A62F557" w:rsidR="00B56D1F" w:rsidRDefault="001E482F" w:rsidP="00457DEC">
      <w:r>
        <w:t xml:space="preserve">Figure </w:t>
      </w:r>
      <w:r w:rsidR="00C545BC">
        <w:t>5</w:t>
      </w:r>
      <w:r>
        <w:t>, shows both the quality in use model (</w:t>
      </w:r>
      <w:r w:rsidR="00C375AE">
        <w:t xml:space="preserve">Chapter4, Part </w:t>
      </w:r>
      <w:r>
        <w:t xml:space="preserve">1) and </w:t>
      </w:r>
      <w:r w:rsidR="00C375AE">
        <w:t>the four proposed 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w:lastRenderedPageBreak/>
        <mc:AlternateContent>
          <mc:Choice Requires="wps">
            <w:drawing>
              <wp:inline distT="0" distB="0" distL="0" distR="0" wp14:anchorId="34C01E7D" wp14:editId="7156E2A8">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77777777" w:rsidR="008D7C21" w:rsidRDefault="008D7C21"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26">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8D7C21" w:rsidRDefault="008D7C21"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8D7C21" w:rsidRDefault="008D7C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AVUnJT0wIAABkGAAAOAAAAAAAAAAAAAAAAACwCAABkcnMvZTJvRG9jLnht&#10;bFBLAQItABQABgAIAAAAIQBSSJlm2gAAAAUBAAAPAAAAAAAAAAAAAAAAACsFAABkcnMvZG93bnJl&#10;di54bWxQSwUGAAAAAAQABADzAAAAMgYAAAAA&#10;" filled="f" stroked="f">
                <v:textbox>
                  <w:txbxContent>
                    <w:p w14:paraId="3A3A4BBE" w14:textId="77777777" w:rsidR="008D7C21" w:rsidRDefault="008D7C21"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26">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8D7C21" w:rsidRDefault="008D7C21"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8D7C21" w:rsidRDefault="008D7C21"/>
                  </w:txbxContent>
                </v:textbox>
                <w10:anchorlock/>
              </v:shape>
            </w:pict>
          </mc:Fallback>
        </mc:AlternateContent>
      </w:r>
    </w:p>
    <w:p w14:paraId="3676A6A8" w14:textId="77777777" w:rsidR="00EB7EB8" w:rsidRDefault="00EB7EB8" w:rsidP="00457DEC">
      <w:pPr>
        <w:rPr>
          <w:b/>
        </w:rPr>
      </w:pPr>
    </w:p>
    <w:p w14:paraId="331DA9D4" w14:textId="70481DBC" w:rsidR="00457DEC" w:rsidRDefault="008F5B97" w:rsidP="00457DEC">
      <w:pPr>
        <w:pStyle w:val="Heading2"/>
      </w:pPr>
      <w:bookmarkStart w:id="46" w:name="_Toc332882826"/>
      <w:r>
        <w:t xml:space="preserve">Quality product model </w:t>
      </w:r>
      <w:r w:rsidR="00C976C5">
        <w:t>and AUES</w:t>
      </w:r>
      <w:r w:rsidR="006C1F7A">
        <w:t xml:space="preserve"> dimensions</w:t>
      </w:r>
      <w:bookmarkEnd w:id="46"/>
    </w:p>
    <w:p w14:paraId="64B6DF2B" w14:textId="1A562929" w:rsidR="0095679B" w:rsidRDefault="008F5B97" w:rsidP="0095679B">
      <w:r>
        <w:t>// E-service provider perceptions</w:t>
      </w:r>
    </w:p>
    <w:p w14:paraId="19C27DF1" w14:textId="0F6F4AD4" w:rsidR="00D13634" w:rsidRDefault="00235A05" w:rsidP="0095679B">
      <w:r>
        <w:t>Figure 6, shows the quality product model (Chapter , Part )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2D42334E">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77777777" w:rsidR="008D7C21" w:rsidRDefault="008D7C21"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7">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8D7C21" w:rsidRDefault="008D7C21"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8D7C21" w:rsidRDefault="008D7C21"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HUDdM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" filled="f" stroked="f">
                <v:textbox>
                  <w:txbxContent>
                    <w:p w14:paraId="371F1E84" w14:textId="77777777" w:rsidR="008D7C21" w:rsidRDefault="008D7C21"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7">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8D7C21" w:rsidRDefault="008D7C21"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8D7C21" w:rsidRDefault="008D7C21" w:rsidP="00235A05"/>
                  </w:txbxContent>
                </v:textbox>
                <w10:anchorlock/>
              </v:shape>
            </w:pict>
          </mc:Fallback>
        </mc:AlternateContent>
      </w:r>
    </w:p>
    <w:p w14:paraId="4AC04122" w14:textId="33BE7FBD" w:rsidR="00D84B52" w:rsidRDefault="003252E2" w:rsidP="003252E2">
      <w:pPr>
        <w:pStyle w:val="Heading2"/>
      </w:pPr>
      <w:bookmarkStart w:id="47" w:name="_Toc332882827"/>
      <w:r>
        <w:t>Quality in use, Product quality models and AUES dimensions</w:t>
      </w:r>
      <w:bookmarkEnd w:id="47"/>
    </w:p>
    <w:p w14:paraId="2E373653" w14:textId="1B80270F" w:rsidR="003252E2" w:rsidRDefault="00F0197E" w:rsidP="003252E2">
      <w:r>
        <w:t>Paragraph to attach the following image</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0A4D9B56">
                <wp:extent cx="4676140" cy="4136164"/>
                <wp:effectExtent l="0" t="0" r="0" b="4445"/>
                <wp:docPr id="39" name="Text Box 39"/>
                <wp:cNvGraphicFramePr/>
                <a:graphic xmlns:a="http://schemas.openxmlformats.org/drawingml/2006/main">
                  <a:graphicData uri="http://schemas.microsoft.com/office/word/2010/wordprocessingShape">
                    <wps:wsp>
                      <wps:cNvSpPr txBox="1"/>
                      <wps:spPr>
                        <a:xfrm>
                          <a:off x="0" y="0"/>
                          <a:ext cx="4676140" cy="413616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2BD03E8D" w:rsidR="008D7C21" w:rsidRDefault="008D7C21"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8">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8D7C21" w:rsidRDefault="008D7C21"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8D7C21" w:rsidRDefault="008D7C21"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68.2pt;height:325.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" filled="f" stroked="f">
                <v:textbox>
                  <w:txbxContent>
                    <w:p w14:paraId="21FE95FA" w14:textId="2BD03E8D" w:rsidR="008D7C21" w:rsidRDefault="008D7C21"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8">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8D7C21" w:rsidRDefault="008D7C21"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8D7C21" w:rsidRDefault="008D7C21" w:rsidP="00F0197E"/>
                  </w:txbxContent>
                </v:textbox>
                <w10:anchorlock/>
              </v:shape>
            </w:pict>
          </mc:Fallback>
        </mc:AlternateContent>
      </w:r>
    </w:p>
    <w:p w14:paraId="251EA98B" w14:textId="76649EF6" w:rsidR="00F0197E" w:rsidRDefault="00FC492F" w:rsidP="003252E2">
      <w:r>
        <w:t xml:space="preserve">Table </w:t>
      </w:r>
      <w:r w:rsidR="00E26FB2">
        <w:t>2</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41FB90F5">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4E85950C" w:rsidR="008D7C21" w:rsidRDefault="008D7C21"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Relationships between e-service qualitative characteristics and AUES quality dimensions</w:t>
                            </w:r>
                          </w:p>
                          <w:p w14:paraId="3B680B38" w14:textId="6E97774E" w:rsidR="008D7C21" w:rsidRDefault="008D7C21"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" filled="f" stroked="f">
                <v:textbox>
                  <w:txbxContent>
                    <w:p w14:paraId="41CE2211" w14:textId="4E85950C" w:rsidR="008D7C21" w:rsidRDefault="008D7C21"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Relationships between e-service qualitative characteristics and AUES quality dimensions</w:t>
                      </w:r>
                    </w:p>
                    <w:p w14:paraId="3B680B38" w14:textId="6E97774E" w:rsidR="008D7C21" w:rsidRDefault="008D7C21"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8" w:name="_Toc332882828"/>
      <w:r w:rsidRPr="00B35649">
        <w:t>Hypothesis on e-services AUES dimensions and Qualitative chara</w:t>
      </w:r>
      <w:r w:rsidRPr="00B35649">
        <w:t>c</w:t>
      </w:r>
      <w:r w:rsidRPr="00B35649">
        <w:t>teristics</w:t>
      </w:r>
      <w:bookmarkEnd w:id="48"/>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16633B44" w:rsidR="00B35649" w:rsidRDefault="00B35649" w:rsidP="00B35649">
      <w:r w:rsidRPr="006D7C29">
        <w:rPr>
          <w:b/>
        </w:rPr>
        <w:lastRenderedPageBreak/>
        <w:t>H</w:t>
      </w:r>
      <w:r w:rsidR="004776C0" w:rsidRPr="006D7C29">
        <w:rPr>
          <w:b/>
        </w:rPr>
        <w:t>4.6.2</w:t>
      </w:r>
      <w:r>
        <w:t>: Degree of Usability quality dimension contributes directly but independently to Convenience, Compatibility,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015B7A9D" w:rsidR="002A7C9A" w:rsidRPr="00B35649" w:rsidRDefault="002A7C9A" w:rsidP="00B35649">
      <w:r>
        <w:t>Previous hypothesis are depicted on Figure 7.</w:t>
      </w:r>
    </w:p>
    <w:p w14:paraId="3E3226BB" w14:textId="41DD5FF4" w:rsidR="007F6272" w:rsidRDefault="003D5370" w:rsidP="00340709">
      <w:pPr>
        <w:pStyle w:val="Heading2"/>
      </w:pPr>
      <w:bookmarkStart w:id="49" w:name="_Toc332882829"/>
      <w:r>
        <w:t>AUES and k</w:t>
      </w:r>
      <w:r w:rsidR="007F6272">
        <w:t>ey e-service dimensional components</w:t>
      </w:r>
      <w:bookmarkEnd w:id="49"/>
      <w:r w:rsidR="007F6272">
        <w:t xml:space="preserve"> </w:t>
      </w:r>
    </w:p>
    <w:p w14:paraId="368ED074" w14:textId="1FDFC05E" w:rsidR="005D5AB9" w:rsidRDefault="005D5AB9" w:rsidP="00553C49">
      <w:r>
        <w:t>Based on ...</w:t>
      </w:r>
    </w:p>
    <w:p w14:paraId="3DB4920D" w14:textId="0CDC08E8" w:rsidR="00674462" w:rsidRDefault="00553C49" w:rsidP="00553C49">
      <w:r>
        <w:t>Figure 7 shows four proposed dimensions  (Chapter 3, Part 1)</w:t>
      </w:r>
      <w:r w:rsidR="00752BC7">
        <w:t xml:space="preserve"> with</w:t>
      </w:r>
      <w:r>
        <w:t xml:space="preserve"> a set of components for each</w:t>
      </w:r>
      <w:r w:rsidR="00752BC7">
        <w:t xml:space="preserve"> one of AUES</w:t>
      </w:r>
      <w:r>
        <w:t xml:space="preserve"> dimension</w:t>
      </w:r>
      <w:r w:rsidR="00752BC7">
        <w:t>s</w:t>
      </w:r>
      <w:r>
        <w:t>.</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078E93BB">
                <wp:extent cx="3642920" cy="5095982"/>
                <wp:effectExtent l="0" t="0" r="0" b="9525"/>
                <wp:docPr id="36" name="Text Box 36"/>
                <wp:cNvGraphicFramePr/>
                <a:graphic xmlns:a="http://schemas.openxmlformats.org/drawingml/2006/main">
                  <a:graphicData uri="http://schemas.microsoft.com/office/word/2010/wordprocessingShape">
                    <wps:wsp>
                      <wps:cNvSpPr txBox="1"/>
                      <wps:spPr>
                        <a:xfrm>
                          <a:off x="0" y="0"/>
                          <a:ext cx="3642920" cy="5095982"/>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77777777" w:rsidR="008D7C21" w:rsidRDefault="008D7C21"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30">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8D7C21" w:rsidRDefault="008D7C21"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8D7C21" w:rsidRDefault="008D7C21"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286.8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9XwAM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" filled="f" stroked="f">
                <v:textbox>
                  <w:txbxContent>
                    <w:p w14:paraId="5D2BE1A7" w14:textId="77777777" w:rsidR="008D7C21" w:rsidRDefault="008D7C21"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30">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8D7C21" w:rsidRDefault="008D7C21"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8D7C21" w:rsidRDefault="008D7C21" w:rsidP="00674462"/>
                  </w:txbxContent>
                </v:textbox>
                <w10:anchorlock/>
              </v:shape>
            </w:pict>
          </mc:Fallback>
        </mc:AlternateContent>
      </w:r>
    </w:p>
    <w:p w14:paraId="17DB692B" w14:textId="0C49F128" w:rsidR="00B80230" w:rsidRDefault="00124CCC" w:rsidP="00B80230">
      <w:pPr>
        <w:jc w:val="left"/>
      </w:pPr>
      <w:r>
        <w:lastRenderedPageBreak/>
        <w:t>Following subsections contain definition</w:t>
      </w:r>
      <w:r w:rsidR="00B07068">
        <w:t>s</w:t>
      </w:r>
      <w:r>
        <w:t xml:space="preserve"> for each dimentional key component.</w:t>
      </w:r>
    </w:p>
    <w:p w14:paraId="3F31AF6F" w14:textId="0D049566" w:rsidR="00E54189" w:rsidRDefault="00A843B5" w:rsidP="004B4B66">
      <w:pPr>
        <w:pStyle w:val="Heading3"/>
      </w:pPr>
      <w:bookmarkStart w:id="50" w:name="_Toc332882830"/>
      <w:r>
        <w:t>Accessibility</w:t>
      </w:r>
      <w:r w:rsidR="00E507E2">
        <w:t xml:space="preserve"> key components</w:t>
      </w:r>
      <w:bookmarkEnd w:id="50"/>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56101F" w:rsidRPr="0056101F">
            <w:rPr>
              <w:noProof/>
              <w:lang w:val="en-US"/>
            </w:rPr>
            <w:t>[</w:t>
          </w:r>
          <w:hyperlink w:anchor="KWa02" w:history="1">
            <w:r w:rsidR="0056101F" w:rsidRPr="0056101F">
              <w:rPr>
                <w:rStyle w:val="Tiitellehtautor"/>
                <w:noProof/>
                <w:lang w:val="en-US"/>
              </w:rPr>
              <w:t>45</w:t>
            </w:r>
          </w:hyperlink>
          <w:r w:rsidR="0056101F" w:rsidRPr="0056101F">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56101F">
            <w:rPr>
              <w:noProof/>
              <w:lang w:val="en-US"/>
            </w:rPr>
            <w:t xml:space="preserve"> </w:t>
          </w:r>
          <w:r w:rsidR="0056101F" w:rsidRPr="0056101F">
            <w:rPr>
              <w:noProof/>
              <w:lang w:val="en-US"/>
            </w:rPr>
            <w:t>[</w:t>
          </w:r>
          <w:hyperlink w:anchor="HLi091" w:history="1">
            <w:r w:rsidR="0056101F" w:rsidRPr="0056101F">
              <w:rPr>
                <w:rStyle w:val="Tiitellehtautor"/>
                <w:noProof/>
                <w:lang w:val="en-US"/>
              </w:rPr>
              <w:t>24</w:t>
            </w:r>
          </w:hyperlink>
          <w:r w:rsidR="0056101F" w:rsidRPr="0056101F">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56101F" w:rsidRPr="0056101F">
            <w:rPr>
              <w:noProof/>
              <w:lang w:val="en-US"/>
            </w:rPr>
            <w:t>[</w:t>
          </w:r>
          <w:hyperlink w:anchor="MKi061" w:history="1">
            <w:r w:rsidR="0056101F" w:rsidRPr="0056101F">
              <w:rPr>
                <w:rStyle w:val="Tiitellehtautor"/>
                <w:noProof/>
                <w:lang w:val="en-US"/>
              </w:rPr>
              <w:t>40</w:t>
            </w:r>
          </w:hyperlink>
          <w:r w:rsidR="0056101F" w:rsidRPr="0056101F">
            <w:rPr>
              <w:noProof/>
              <w:lang w:val="en-US"/>
            </w:rPr>
            <w:t>]</w:t>
          </w:r>
          <w:r w:rsidR="005703ED">
            <w:fldChar w:fldCharType="end"/>
          </w:r>
        </w:sdtContent>
      </w:sdt>
      <w:r w:rsidR="00D134EE">
        <w:t>.</w:t>
      </w:r>
    </w:p>
    <w:p w14:paraId="493198AF" w14:textId="60D9E3BC" w:rsidR="00FE3520" w:rsidRDefault="00FE3520" w:rsidP="008C67D3">
      <w:pPr>
        <w:pStyle w:val="ListParagraph"/>
        <w:numPr>
          <w:ilvl w:val="0"/>
          <w:numId w:val="31"/>
        </w:numPr>
        <w:tabs>
          <w:tab w:val="left" w:pos="1306"/>
        </w:tabs>
      </w:pPr>
      <w:r w:rsidRPr="008C67D3">
        <w:rPr>
          <w:b/>
        </w:rPr>
        <w:t>Maturity</w:t>
      </w:r>
      <w:r>
        <w:t xml:space="preserve"> degree to which a system, product or component meets needs for reliability under normal operation</w:t>
      </w:r>
      <w:bookmarkStart w:id="51" w:name="_Ref332718146"/>
      <w:r>
        <w:rPr>
          <w:rStyle w:val="FootnoteReference"/>
        </w:rPr>
        <w:footnoteReference w:id="6"/>
      </w:r>
      <w:bookmarkEnd w:id="51"/>
      <w:r w:rsidR="00E749C3">
        <w:t>.</w:t>
      </w:r>
    </w:p>
    <w:p w14:paraId="73E29354" w14:textId="22028D8C" w:rsidR="00E749C3" w:rsidRPr="00072FB4" w:rsidRDefault="00E749C3" w:rsidP="008C67D3">
      <w:pPr>
        <w:pStyle w:val="ListParagraph"/>
        <w:numPr>
          <w:ilvl w:val="0"/>
          <w:numId w:val="31"/>
        </w:numPr>
        <w:tabs>
          <w:tab w:val="left" w:pos="1306"/>
        </w:tabs>
      </w:pPr>
      <w:r w:rsidRPr="008C67D3">
        <w:rPr>
          <w:b/>
        </w:rPr>
        <w:t>Operability</w:t>
      </w:r>
      <w:r>
        <w:t xml:space="preserv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04EB248C" w:rsidR="00A843B5" w:rsidRDefault="00A843B5" w:rsidP="004B4B66">
      <w:pPr>
        <w:pStyle w:val="Heading3"/>
      </w:pPr>
      <w:bookmarkStart w:id="52" w:name="_Toc332882831"/>
      <w:r>
        <w:t>Usability</w:t>
      </w:r>
      <w:r w:rsidR="00E507E2">
        <w:t xml:space="preserve"> key components</w:t>
      </w:r>
      <w:bookmarkEnd w:id="52"/>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Content>
          <w:r>
            <w:fldChar w:fldCharType="begin"/>
          </w:r>
          <w:r w:rsidRPr="00785795">
            <w:rPr>
              <w:lang w:val="en-US"/>
            </w:rPr>
            <w:instrText xml:space="preserve"> CITATION ZYa04 \l 1033 </w:instrText>
          </w:r>
          <w:r>
            <w:fldChar w:fldCharType="separate"/>
          </w:r>
          <w:r w:rsidR="0056101F">
            <w:rPr>
              <w:noProof/>
              <w:lang w:val="en-US"/>
            </w:rPr>
            <w:t xml:space="preserve"> </w:t>
          </w:r>
          <w:r w:rsidR="0056101F" w:rsidRPr="0056101F">
            <w:rPr>
              <w:noProof/>
              <w:lang w:val="en-US"/>
            </w:rPr>
            <w:t>[</w:t>
          </w:r>
          <w:hyperlink w:anchor="ZYa04" w:history="1">
            <w:r w:rsidR="0056101F" w:rsidRPr="0056101F">
              <w:rPr>
                <w:rStyle w:val="Tiitellehtautor"/>
                <w:noProof/>
                <w:lang w:val="en-US"/>
              </w:rPr>
              <w:t>44</w:t>
            </w:r>
          </w:hyperlink>
          <w:r w:rsidR="0056101F" w:rsidRPr="0056101F">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56101F">
            <w:rPr>
              <w:noProof/>
              <w:lang w:val="en-US"/>
            </w:rPr>
            <w:t xml:space="preserve"> </w:t>
          </w:r>
          <w:r w:rsidR="0056101F" w:rsidRPr="0056101F">
            <w:rPr>
              <w:noProof/>
              <w:lang w:val="en-US"/>
            </w:rPr>
            <w:t>[</w:t>
          </w:r>
          <w:hyperlink w:anchor="APa05" w:history="1">
            <w:r w:rsidR="0056101F" w:rsidRPr="0056101F">
              <w:rPr>
                <w:rStyle w:val="Tiitellehtautor"/>
                <w:noProof/>
                <w:lang w:val="en-US"/>
              </w:rPr>
              <w:t>42</w:t>
            </w:r>
          </w:hyperlink>
          <w:r w:rsidR="0056101F" w:rsidRPr="0056101F">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56101F">
            <w:rPr>
              <w:noProof/>
              <w:lang w:val="en-US"/>
            </w:rPr>
            <w:t xml:space="preserve"> </w:t>
          </w:r>
          <w:r w:rsidR="0056101F" w:rsidRPr="0056101F">
            <w:rPr>
              <w:noProof/>
              <w:lang w:val="en-US"/>
            </w:rPr>
            <w:t>[</w:t>
          </w:r>
          <w:hyperlink w:anchor="BYo01" w:history="1">
            <w:r w:rsidR="0056101F" w:rsidRPr="0056101F">
              <w:rPr>
                <w:rStyle w:val="Tiitellehtautor"/>
                <w:noProof/>
                <w:lang w:val="en-US"/>
              </w:rPr>
              <w:t>41</w:t>
            </w:r>
          </w:hyperlink>
          <w:r w:rsidR="0056101F" w:rsidRPr="0056101F">
            <w:rPr>
              <w:noProof/>
              <w:lang w:val="en-US"/>
            </w:rPr>
            <w:t>]</w:t>
          </w:r>
          <w:r w:rsidR="00EE52CD">
            <w:fldChar w:fldCharType="end"/>
          </w:r>
        </w:sdtContent>
      </w:sdt>
      <w:r w:rsidR="00DF7CB7">
        <w:t>.</w:t>
      </w:r>
    </w:p>
    <w:p w14:paraId="7E56AB4A" w14:textId="56FCFD10" w:rsidR="003D19A0" w:rsidRDefault="003D19A0" w:rsidP="00785795">
      <w:pPr>
        <w:pStyle w:val="ListParagraph"/>
        <w:numPr>
          <w:ilvl w:val="0"/>
          <w:numId w:val="34"/>
        </w:numPr>
      </w:pPr>
      <w:r w:rsidRPr="00785795">
        <w:rPr>
          <w:b/>
        </w:rPr>
        <w:t>Learnability</w:t>
      </w:r>
      <w:r>
        <w:t xml:space="preserv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42853A69"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490F66E5" w:rsidR="00A843B5" w:rsidRDefault="00A843B5" w:rsidP="004B4B66">
      <w:pPr>
        <w:pStyle w:val="Heading3"/>
      </w:pPr>
      <w:bookmarkStart w:id="53" w:name="_Toc332882832"/>
      <w:r>
        <w:t>Efficiency</w:t>
      </w:r>
      <w:r w:rsidR="00E507E2">
        <w:t xml:space="preserve"> key components</w:t>
      </w:r>
      <w:bookmarkEnd w:id="53"/>
    </w:p>
    <w:p w14:paraId="3D3183A2" w14:textId="0C1EA1B1" w:rsidR="003B767F" w:rsidRPr="00795C1E" w:rsidRDefault="003B767F" w:rsidP="00654FE7">
      <w:pPr>
        <w:pStyle w:val="ListParagraph"/>
        <w:numPr>
          <w:ilvl w:val="0"/>
          <w:numId w:val="33"/>
        </w:numPr>
      </w:pPr>
      <w:r w:rsidRPr="00654FE7">
        <w:rPr>
          <w:b/>
        </w:rPr>
        <w:t>Fault tolerance</w:t>
      </w:r>
      <w:r>
        <w:t xml:space="preserve"> degree to which a system, product or component operates as intended despite the presence of hardware or software limits</w:t>
      </w:r>
      <w:bookmarkStart w:id="54" w:name="_Ref332720216"/>
      <w:r w:rsidR="00824170">
        <w:rPr>
          <w:rStyle w:val="FootnoteReference"/>
        </w:rPr>
        <w:footnoteReference w:id="7"/>
      </w:r>
      <w:bookmarkEnd w:id="54"/>
      <w:r>
        <w:t>.</w:t>
      </w:r>
    </w:p>
    <w:p w14:paraId="18D90621" w14:textId="0E2DCB16" w:rsidR="008E1F62" w:rsidRDefault="00D57D25" w:rsidP="00654FE7">
      <w:pPr>
        <w:pStyle w:val="ListParagraph"/>
        <w:numPr>
          <w:ilvl w:val="0"/>
          <w:numId w:val="33"/>
        </w:numPr>
      </w:pPr>
      <w:r w:rsidRPr="007947AC">
        <w:rPr>
          <w:b/>
        </w:rPr>
        <w:lastRenderedPageBreak/>
        <w:t>Responsiveness</w:t>
      </w:r>
      <w:r w:rsidR="003B7FBE">
        <w:t xml:space="preserve"> handling of problems effectively and responding to users in online environment, wich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56101F">
            <w:rPr>
              <w:noProof/>
              <w:lang w:val="en-US"/>
            </w:rPr>
            <w:t xml:space="preserve"> </w:t>
          </w:r>
          <w:r w:rsidR="0056101F" w:rsidRPr="0056101F">
            <w:rPr>
              <w:noProof/>
              <w:lang w:val="en-US"/>
            </w:rPr>
            <w:t>[</w:t>
          </w:r>
          <w:hyperlink w:anchor="HLi091" w:history="1">
            <w:r w:rsidR="0056101F" w:rsidRPr="0056101F">
              <w:rPr>
                <w:rStyle w:val="Tiitellehtautor"/>
                <w:noProof/>
                <w:lang w:val="en-US"/>
              </w:rPr>
              <w:t>24</w:t>
            </w:r>
          </w:hyperlink>
          <w:r w:rsidR="0056101F" w:rsidRPr="0056101F">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56101F">
            <w:rPr>
              <w:noProof/>
              <w:lang w:val="en-US"/>
            </w:rPr>
            <w:t xml:space="preserve"> </w:t>
          </w:r>
          <w:r w:rsidR="0056101F" w:rsidRPr="0056101F">
            <w:rPr>
              <w:noProof/>
              <w:lang w:val="en-US"/>
            </w:rPr>
            <w:t>[</w:t>
          </w:r>
          <w:hyperlink w:anchor="Yan02" w:history="1">
            <w:r w:rsidR="0056101F" w:rsidRPr="0056101F">
              <w:rPr>
                <w:rStyle w:val="Tiitellehtautor"/>
                <w:noProof/>
                <w:lang w:val="en-US"/>
              </w:rPr>
              <w:t>46</w:t>
            </w:r>
          </w:hyperlink>
          <w:r w:rsidR="0056101F" w:rsidRPr="0056101F">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56101F">
            <w:rPr>
              <w:noProof/>
              <w:lang w:val="en-US"/>
            </w:rPr>
            <w:t xml:space="preserve"> </w:t>
          </w:r>
          <w:r w:rsidR="0056101F" w:rsidRPr="0056101F">
            <w:rPr>
              <w:noProof/>
              <w:lang w:val="en-US"/>
            </w:rPr>
            <w:t>[</w:t>
          </w:r>
          <w:hyperlink w:anchor="GGL05" w:history="1">
            <w:r w:rsidR="0056101F" w:rsidRPr="0056101F">
              <w:rPr>
                <w:rStyle w:val="Tiitellehtautor"/>
                <w:noProof/>
                <w:lang w:val="en-US"/>
              </w:rPr>
              <w:t>26</w:t>
            </w:r>
          </w:hyperlink>
          <w:r w:rsidR="0056101F" w:rsidRPr="0056101F">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56101F">
            <w:rPr>
              <w:noProof/>
              <w:lang w:val="en-US"/>
            </w:rPr>
            <w:t xml:space="preserve"> </w:t>
          </w:r>
          <w:r w:rsidR="0056101F" w:rsidRPr="0056101F">
            <w:rPr>
              <w:noProof/>
              <w:lang w:val="en-US"/>
            </w:rPr>
            <w:t>[</w:t>
          </w:r>
          <w:hyperlink w:anchor="ECr07" w:history="1">
            <w:r w:rsidR="0056101F" w:rsidRPr="0056101F">
              <w:rPr>
                <w:rStyle w:val="Tiitellehtautor"/>
                <w:noProof/>
                <w:lang w:val="en-US"/>
              </w:rPr>
              <w:t>47</w:t>
            </w:r>
          </w:hyperlink>
          <w:r w:rsidR="0056101F" w:rsidRPr="0056101F">
            <w:rPr>
              <w:noProof/>
              <w:lang w:val="en-US"/>
            </w:rPr>
            <w:t>]</w:t>
          </w:r>
          <w:r w:rsidR="007F657B">
            <w:fldChar w:fldCharType="end"/>
          </w:r>
        </w:sdtContent>
      </w:sdt>
    </w:p>
    <w:p w14:paraId="4FD12331" w14:textId="0DD4BEEC"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and throughput rates of a product or 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56101F" w:rsidRPr="0056101F">
            <w:rPr>
              <w:noProof/>
              <w:lang w:val="en-US"/>
            </w:rPr>
            <w:t>[</w:t>
          </w:r>
          <w:hyperlink w:anchor="MCO09" w:history="1">
            <w:r w:rsidR="0056101F" w:rsidRPr="0056101F">
              <w:rPr>
                <w:rStyle w:val="Tiitellehtautor"/>
                <w:noProof/>
                <w:lang w:val="en-US"/>
              </w:rPr>
              <w:t>48</w:t>
            </w:r>
          </w:hyperlink>
          <w:r w:rsidR="0056101F" w:rsidRPr="0056101F">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4BAB2C70"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B94660">
        <w:t xml:space="preserve">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56101F" w:rsidRPr="0056101F">
            <w:rPr>
              <w:noProof/>
              <w:lang w:val="en-US"/>
            </w:rPr>
            <w:t>[</w:t>
          </w:r>
          <w:hyperlink w:anchor="Int98" w:history="1">
            <w:r w:rsidR="0056101F" w:rsidRPr="0056101F">
              <w:rPr>
                <w:rStyle w:val="Tiitellehtautor"/>
                <w:noProof/>
                <w:lang w:val="en-US"/>
              </w:rPr>
              <w:t>49</w:t>
            </w:r>
          </w:hyperlink>
          <w:r w:rsidR="0056101F" w:rsidRPr="0056101F">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5" w:name="_Ref332719043"/>
      <w:r>
        <w:rPr>
          <w:rStyle w:val="FootnoteReference"/>
        </w:rPr>
        <w:footnoteReference w:id="9"/>
      </w:r>
      <w:bookmarkEnd w:id="55"/>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2DAA3DA" w:rsidR="00A843B5" w:rsidRDefault="00A843B5" w:rsidP="004B4B66">
      <w:pPr>
        <w:pStyle w:val="Heading3"/>
      </w:pPr>
      <w:bookmarkStart w:id="56" w:name="_Toc332882833"/>
      <w:r>
        <w:t>Security</w:t>
      </w:r>
      <w:r w:rsidR="00E507E2">
        <w:t xml:space="preserve"> key components</w:t>
      </w:r>
      <w:bookmarkEnd w:id="56"/>
    </w:p>
    <w:p w14:paraId="0B3243D0" w14:textId="0725FB8B" w:rsidR="0033378B" w:rsidRPr="0033378B" w:rsidRDefault="0033378B" w:rsidP="00664B49">
      <w:pPr>
        <w:pStyle w:val="ListParagraph"/>
        <w:numPr>
          <w:ilvl w:val="0"/>
          <w:numId w:val="32"/>
        </w:numPr>
      </w:pPr>
      <w:r w:rsidRPr="00664B49">
        <w:rPr>
          <w:b/>
        </w:rPr>
        <w:t>Safety</w:t>
      </w:r>
      <w:r w:rsidR="00ED55BA">
        <w:t xml:space="preserve"> attribute of a system that it will not incur any catastrophic failures in the interval of time when it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56101F">
            <w:rPr>
              <w:noProof/>
              <w:lang w:val="en-US"/>
            </w:rPr>
            <w:t xml:space="preserve"> </w:t>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7" w:name="_Ref332722138"/>
      <w:r w:rsidR="000F652A">
        <w:rPr>
          <w:rStyle w:val="FootnoteReference"/>
        </w:rPr>
        <w:footnoteReference w:id="10"/>
      </w:r>
      <w:bookmarkEnd w:id="57"/>
      <w:r>
        <w:t>.</w:t>
      </w:r>
    </w:p>
    <w:p w14:paraId="25DE7DAC" w14:textId="544D9F59" w:rsidR="00D74BAB" w:rsidRDefault="00380E1E" w:rsidP="00664B49">
      <w:pPr>
        <w:pStyle w:val="ListParagraph"/>
        <w:numPr>
          <w:ilvl w:val="0"/>
          <w:numId w:val="32"/>
        </w:numPr>
      </w:pPr>
      <w:r w:rsidRPr="003D3B3F">
        <w:rPr>
          <w:b/>
        </w:rPr>
        <w:lastRenderedPageBreak/>
        <w:t>Privacy</w:t>
      </w:r>
      <w:r>
        <w:t xml:space="preserve"> degree to which the </w:t>
      </w:r>
      <w:r w:rsidR="003D3B3F">
        <w:t>e-service</w:t>
      </w:r>
      <w:r>
        <w:t xml:space="preserve"> is safe and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56101F" w:rsidRPr="0056101F">
            <w:rPr>
              <w:noProof/>
              <w:lang w:val="en-US"/>
            </w:rPr>
            <w:t>[</w:t>
          </w:r>
          <w:hyperlink w:anchor="APa05" w:history="1">
            <w:r w:rsidR="0056101F" w:rsidRPr="0056101F">
              <w:rPr>
                <w:rStyle w:val="Tiitellehtautor"/>
                <w:noProof/>
                <w:lang w:val="en-US"/>
              </w:rPr>
              <w:t>42</w:t>
            </w:r>
          </w:hyperlink>
          <w:r w:rsidR="0056101F" w:rsidRPr="0056101F">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56101F">
            <w:rPr>
              <w:noProof/>
              <w:lang w:val="en-US"/>
            </w:rPr>
            <w:t xml:space="preserve"> </w:t>
          </w:r>
          <w:r w:rsidR="0056101F" w:rsidRPr="0056101F">
            <w:rPr>
              <w:noProof/>
              <w:lang w:val="en-US"/>
            </w:rPr>
            <w:t>[</w:t>
          </w:r>
          <w:hyperlink w:anchor="Had14" w:history="1">
            <w:r w:rsidR="0056101F" w:rsidRPr="0056101F">
              <w:rPr>
                <w:rStyle w:val="Tiitellehtautor"/>
                <w:noProof/>
                <w:lang w:val="en-US"/>
              </w:rPr>
              <w:t>12</w:t>
            </w:r>
          </w:hyperlink>
          <w:r w:rsidR="0056101F" w:rsidRPr="0056101F">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56101F">
            <w:rPr>
              <w:noProof/>
              <w:lang w:val="en-US"/>
            </w:rPr>
            <w:t xml:space="preserve"> </w:t>
          </w:r>
          <w:r w:rsidR="0056101F" w:rsidRPr="0056101F">
            <w:rPr>
              <w:noProof/>
              <w:lang w:val="en-US"/>
            </w:rPr>
            <w:t>[</w:t>
          </w:r>
          <w:hyperlink w:anchor="JEC06" w:history="1">
            <w:r w:rsidR="0056101F" w:rsidRPr="0056101F">
              <w:rPr>
                <w:rStyle w:val="Tiitellehtautor"/>
                <w:noProof/>
                <w:lang w:val="en-US"/>
              </w:rPr>
              <w:t>13</w:t>
            </w:r>
          </w:hyperlink>
          <w:r w:rsidR="0056101F" w:rsidRPr="0056101F">
            <w:rPr>
              <w:noProof/>
              <w:lang w:val="en-US"/>
            </w:rPr>
            <w:t>]</w:t>
          </w:r>
          <w:r w:rsidR="00276B6F">
            <w:fldChar w:fldCharType="end"/>
          </w:r>
        </w:sdtContent>
      </w:sdt>
      <w:r w:rsidR="003B49C0">
        <w:t xml:space="preserve">. </w:t>
      </w:r>
    </w:p>
    <w:p w14:paraId="5B52E373" w14:textId="40E6F6EB" w:rsidR="006D12F8" w:rsidRPr="0022597E" w:rsidRDefault="006D12F8" w:rsidP="00664B49">
      <w:pPr>
        <w:pStyle w:val="ListParagraph"/>
        <w:numPr>
          <w:ilvl w:val="0"/>
          <w:numId w:val="32"/>
        </w:numPr>
      </w:pPr>
      <w:r w:rsidRPr="00664B49">
        <w:rPr>
          <w:b/>
        </w:rPr>
        <w:t>Integrity</w:t>
      </w:r>
      <w:r>
        <w:t xml:space="preserv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779B6A30" w:rsidR="00345133" w:rsidRDefault="00BA4CF7" w:rsidP="00664B49">
      <w:pPr>
        <w:pStyle w:val="ListParagraph"/>
        <w:numPr>
          <w:ilvl w:val="0"/>
          <w:numId w:val="32"/>
        </w:numPr>
      </w:pPr>
      <w:r w:rsidRPr="00664B49">
        <w:rPr>
          <w:b/>
        </w:rPr>
        <w:t>Confidentiality</w:t>
      </w:r>
      <w:r>
        <w:t xml:space="preserv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8" w:name="_Toc332882834"/>
      <w:r>
        <w:t>Hypothesis</w:t>
      </w:r>
      <w:r w:rsidR="00EE3EC4">
        <w:t xml:space="preserve"> on AUES Key dimensional components</w:t>
      </w:r>
      <w:bookmarkEnd w:id="58"/>
    </w:p>
    <w:p w14:paraId="6D7D225C" w14:textId="6191B9FE" w:rsidR="00EE3EC4" w:rsidRDefault="007805C9" w:rsidP="00EE3EC4">
      <w:r>
        <w:t>For this thesis work were</w:t>
      </w:r>
      <w:r w:rsidR="00EE3EC4">
        <w:t xml:space="preserve"> considered </w:t>
      </w:r>
      <w:r w:rsidR="00356192">
        <w:t>a series</w:t>
      </w:r>
      <w:r w:rsidR="0016028A">
        <w:t xml:space="preserve"> of </w:t>
      </w:r>
      <w:r w:rsidR="001B5144">
        <w:t xml:space="preserve">seven </w:t>
      </w:r>
      <w:r w:rsidR="0016028A">
        <w:t xml:space="preserve">hypothesis </w:t>
      </w:r>
      <w:r w:rsidR="00356192">
        <w:t xml:space="preserve">based on connnections </w:t>
      </w:r>
      <w:r>
        <w:t xml:space="preserve">among the AUES key </w:t>
      </w:r>
      <w:r w:rsidR="00540360">
        <w:t>dimensional components, figure 9</w:t>
      </w:r>
      <w:r>
        <w:t xml:space="preserve"> depicts those connections which are </w:t>
      </w:r>
      <w:r w:rsidR="007A0899">
        <w:t>meant</w:t>
      </w:r>
      <w:r>
        <w:t xml:space="preserve"> </w:t>
      </w:r>
      <w:r w:rsidR="007A0899">
        <w:t>for</w:t>
      </w:r>
      <w:r>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195173">
        <w:t>.</w:t>
      </w:r>
      <w:r w:rsidR="00A26AAD">
        <w:t xml:space="preserve"> </w:t>
      </w:r>
    </w:p>
    <w:p w14:paraId="7D880F02" w14:textId="160FC9F9" w:rsidR="007A0899" w:rsidRDefault="00825DFB" w:rsidP="00825DFB">
      <w:pPr>
        <w:jc w:val="center"/>
      </w:pPr>
      <w:r>
        <w:rPr>
          <w:noProof/>
          <w:lang w:val="en-US" w:eastAsia="en-US"/>
        </w:rPr>
        <w:lastRenderedPageBreak/>
        <mc:AlternateContent>
          <mc:Choice Requires="wps">
            <w:drawing>
              <wp:inline distT="0" distB="0" distL="0" distR="0" wp14:anchorId="76C422B5" wp14:editId="03C622BC">
                <wp:extent cx="5002304" cy="5486400"/>
                <wp:effectExtent l="0" t="0" r="0" b="0"/>
                <wp:docPr id="44" name="Text Box 44"/>
                <wp:cNvGraphicFramePr/>
                <a:graphic xmlns:a="http://schemas.openxmlformats.org/drawingml/2006/main">
                  <a:graphicData uri="http://schemas.microsoft.com/office/word/2010/wordprocessingShape">
                    <wps:wsp>
                      <wps:cNvSpPr txBox="1"/>
                      <wps:spPr>
                        <a:xfrm>
                          <a:off x="0" y="0"/>
                          <a:ext cx="5002304"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0705D01E" w:rsidR="008D7C21" w:rsidRDefault="008D7C21"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31">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8D7C21" w:rsidRDefault="008D7C21"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8D7C21" w:rsidRDefault="008D7C21"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49" type="#_x0000_t202" style="width:393.9pt;height:6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" filled="f" stroked="f">
                <v:textbox>
                  <w:txbxContent>
                    <w:p w14:paraId="75343AEB" w14:textId="0705D01E" w:rsidR="008D7C21" w:rsidRDefault="008D7C21"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31">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8D7C21" w:rsidRDefault="008D7C21"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8D7C21" w:rsidRDefault="008D7C21" w:rsidP="00825DFB">
                      <w:pPr>
                        <w:jc w:val="center"/>
                      </w:pPr>
                    </w:p>
                  </w:txbxContent>
                </v:textbox>
                <w10:anchorlock/>
              </v:shape>
            </w:pict>
          </mc:Fallback>
        </mc:AlternateContent>
      </w:r>
    </w:p>
    <w:p w14:paraId="2126AE6A" w14:textId="1B536B0A" w:rsidR="00340709" w:rsidRDefault="00340709" w:rsidP="004B4B66">
      <w:pPr>
        <w:pStyle w:val="Heading3"/>
      </w:pPr>
      <w:bookmarkStart w:id="59" w:name="_Toc332882835"/>
      <w:r>
        <w:t>Hypothesis series</w:t>
      </w:r>
      <w:bookmarkEnd w:id="59"/>
    </w:p>
    <w:p w14:paraId="5CE1105A" w14:textId="70B42E87" w:rsidR="003803E0" w:rsidRDefault="003803E0" w:rsidP="00EE3EC4">
      <w:r w:rsidRPr="00706F24">
        <w:rPr>
          <w:b/>
        </w:rPr>
        <w:t>H</w:t>
      </w:r>
      <w:r w:rsidR="002A6A05" w:rsidRPr="00706F24">
        <w:rPr>
          <w:b/>
        </w:rPr>
        <w:t>4.7.1</w:t>
      </w:r>
      <w:r>
        <w:t>: Operability component contributes t</w:t>
      </w:r>
      <w:r w:rsidR="00624810">
        <w:t>o degree of M</w:t>
      </w:r>
      <w:r>
        <w:t>aturity.</w:t>
      </w:r>
    </w:p>
    <w:p w14:paraId="3C82A41D" w14:textId="4D31E87D" w:rsidR="007438A1" w:rsidRDefault="003803E0" w:rsidP="00EE3EC4">
      <w:r w:rsidRPr="00706F24">
        <w:rPr>
          <w:b/>
        </w:rPr>
        <w:t>H</w:t>
      </w:r>
      <w:r w:rsidR="002A6A05" w:rsidRPr="00706F24">
        <w:rPr>
          <w:b/>
        </w:rPr>
        <w:t>4.7.2</w:t>
      </w:r>
      <w:r>
        <w:t>: Learnability component contributes to degree of Ease of use.</w:t>
      </w:r>
    </w:p>
    <w:p w14:paraId="7ADEC47F" w14:textId="1611B0F0" w:rsidR="007438A1" w:rsidRDefault="007438A1" w:rsidP="00EE3EC4">
      <w:r w:rsidRPr="00706F24">
        <w:rPr>
          <w:b/>
        </w:rPr>
        <w:t>H</w:t>
      </w:r>
      <w:r w:rsidR="002A6A05" w:rsidRPr="00706F24">
        <w:rPr>
          <w:b/>
        </w:rPr>
        <w:t>4.7.3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6274C47" w:rsidR="0073583D" w:rsidRDefault="0073583D" w:rsidP="00EE3EC4">
      <w:r w:rsidRPr="00706F24">
        <w:rPr>
          <w:b/>
        </w:rPr>
        <w:t>H</w:t>
      </w:r>
      <w:r w:rsidR="002A6A05" w:rsidRPr="00706F24">
        <w:rPr>
          <w:b/>
        </w:rPr>
        <w:t>4.7.4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79BD67A2" w:rsidR="001D643A" w:rsidRDefault="001D643A" w:rsidP="00EE3EC4">
      <w:r w:rsidRPr="00706F24">
        <w:rPr>
          <w:b/>
        </w:rPr>
        <w:t>H</w:t>
      </w:r>
      <w:r w:rsidR="002A6A05" w:rsidRPr="00706F24">
        <w:rPr>
          <w:b/>
        </w:rPr>
        <w:t>4.7.5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573A6DB1" w:rsidR="001D643A" w:rsidRDefault="001D643A" w:rsidP="00EE3EC4">
      <w:r w:rsidRPr="00706F24">
        <w:rPr>
          <w:b/>
        </w:rPr>
        <w:t>H</w:t>
      </w:r>
      <w:r w:rsidR="002A6A05" w:rsidRPr="00706F24">
        <w:rPr>
          <w:b/>
        </w:rPr>
        <w:t>4.7.6</w:t>
      </w:r>
      <w:r>
        <w:t xml:space="preserve">: </w:t>
      </w:r>
      <w:r w:rsidR="00F30376">
        <w:t>C</w:t>
      </w:r>
      <w:r>
        <w:t>omposed component Transaction Capability contributes directly to the degree of Time Behaviour component.</w:t>
      </w:r>
    </w:p>
    <w:p w14:paraId="301F743D" w14:textId="0B6CEDD7" w:rsidR="00A26AAD" w:rsidRPr="00EE3EC4" w:rsidRDefault="00841D50" w:rsidP="00EE3EC4">
      <w:r w:rsidRPr="00706F24">
        <w:rPr>
          <w:b/>
        </w:rPr>
        <w:lastRenderedPageBreak/>
        <w:t>H</w:t>
      </w:r>
      <w:r w:rsidR="002A6A05" w:rsidRPr="00706F24">
        <w:rPr>
          <w:b/>
        </w:rPr>
        <w:t>4.7.7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60" w:name="_Toc332882836"/>
      <w:r>
        <w:t>Dependability</w:t>
      </w:r>
      <w:bookmarkEnd w:id="60"/>
    </w:p>
    <w:p w14:paraId="26C0C7E8" w14:textId="77777777" w:rsidR="002503D5" w:rsidRPr="002503D5" w:rsidRDefault="002503D5" w:rsidP="002503D5"/>
    <w:p w14:paraId="2C02687A" w14:textId="42DE9712" w:rsidR="00DF1EF1" w:rsidRDefault="00DF1EF1" w:rsidP="00DF1EF1">
      <w:pPr>
        <w:pStyle w:val="Heading2"/>
      </w:pPr>
      <w:bookmarkStart w:id="61" w:name="_Toc332882837"/>
      <w:r>
        <w:t>Conceptual Model</w:t>
      </w:r>
      <w:bookmarkEnd w:id="61"/>
    </w:p>
    <w:p w14:paraId="30801619" w14:textId="55409B27"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xml:space="preserve">, and taking </w:t>
      </w:r>
      <w:r w:rsidR="00CC53E2">
        <w:t>as basis</w:t>
      </w:r>
      <w:r w:rsidR="008517B6">
        <w:t xml:space="preserve"> the ISO/IEC 25010 standard</w:t>
      </w:r>
      <w:r w:rsidR="00E05E52">
        <w:t xml:space="preserve"> (Chapter 2, Part 5)</w:t>
      </w:r>
      <w:r w:rsidR="008517B6">
        <w:t xml:space="preserve"> the conceptual model on figure 10</w:t>
      </w:r>
      <w:r w:rsidR="00E05E52">
        <w:t xml:space="preserve"> proposes six qualitative characteristics for understa</w:t>
      </w:r>
      <w:r w:rsidR="00426B38">
        <w:t>nding the quality of e-services: Convenience, Performance, Trustworthiness, Compatibility, Functionality, and Reliability.</w:t>
      </w:r>
    </w:p>
    <w:p w14:paraId="43C1D126" w14:textId="6302C0F2" w:rsidR="000D4421" w:rsidRDefault="006A2E06" w:rsidP="0004265B">
      <w:r>
        <w:rPr>
          <w:noProof/>
          <w:lang w:val="en-US" w:eastAsia="en-US"/>
        </w:rPr>
        <mc:AlternateContent>
          <mc:Choice Requires="wps">
            <w:drawing>
              <wp:inline distT="0" distB="0" distL="0" distR="0" wp14:anchorId="16BB361D" wp14:editId="3C802407">
                <wp:extent cx="5639678" cy="4636093"/>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6360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8929843" w:rsidR="008D7C21" w:rsidRDefault="008D7C21"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32">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8D7C21" w:rsidRDefault="008D7C21"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8D7C21" w:rsidRDefault="008D7C21"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0" type="#_x0000_t202" style="width:444.05pt;height:365.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" filled="f" stroked="f">
                <v:textbox>
                  <w:txbxContent>
                    <w:p w14:paraId="34645342" w14:textId="78929843" w:rsidR="008D7C21" w:rsidRDefault="008D7C21"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32">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8D7C21" w:rsidRDefault="008D7C21"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8D7C21" w:rsidRDefault="008D7C21" w:rsidP="006A2E06"/>
                  </w:txbxContent>
                </v:textbox>
                <w10:anchorlock/>
              </v:shape>
            </w:pict>
          </mc:Fallback>
        </mc:AlternateContent>
      </w:r>
    </w:p>
    <w:p w14:paraId="0559087D" w14:textId="416BCCAA" w:rsidR="007106C6" w:rsidRDefault="007106C6" w:rsidP="000D4421">
      <w:r>
        <w:lastRenderedPageBreak/>
        <w:t>Table 2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2" w:name="_Toc332882838"/>
      <w:r>
        <w:lastRenderedPageBreak/>
        <w:t>Apply</w:t>
      </w:r>
      <w:r w:rsidR="00E54189">
        <w:t>ing conceptual model on selected Estonian e-services</w:t>
      </w:r>
      <w:bookmarkEnd w:id="62"/>
    </w:p>
    <w:p w14:paraId="22F679E2" w14:textId="7E81DDD1" w:rsidR="003C6464" w:rsidRDefault="003C6464" w:rsidP="003C6464">
      <w:pPr>
        <w:pStyle w:val="Heading2"/>
      </w:pPr>
      <w:bookmarkStart w:id="63" w:name="_Toc332882839"/>
      <w:r>
        <w:t xml:space="preserve">Estonian e-service 1: </w:t>
      </w:r>
      <w:r w:rsidR="00A52DB9">
        <w:t>Digital Prescription</w:t>
      </w:r>
      <w:bookmarkEnd w:id="63"/>
    </w:p>
    <w:p w14:paraId="64AE932A" w14:textId="57279B94" w:rsidR="003C6464" w:rsidRDefault="003C6464" w:rsidP="003C6464">
      <w:pPr>
        <w:pStyle w:val="Heading2"/>
      </w:pPr>
      <w:bookmarkStart w:id="64" w:name="_Toc332882840"/>
      <w:r>
        <w:t>Estonian e-service 2:</w:t>
      </w:r>
      <w:r w:rsidR="00A52DB9">
        <w:t xml:space="preserve"> X-Road services for citizens via eesti.ee</w:t>
      </w:r>
      <w:bookmarkEnd w:id="64"/>
    </w:p>
    <w:p w14:paraId="61030F84" w14:textId="6EB886A5" w:rsidR="003C6464" w:rsidRDefault="003C6464" w:rsidP="003C6464">
      <w:pPr>
        <w:pStyle w:val="Heading2"/>
      </w:pPr>
      <w:bookmarkStart w:id="65" w:name="_Toc332882841"/>
      <w:r>
        <w:t>Methodology</w:t>
      </w:r>
      <w:bookmarkEnd w:id="65"/>
    </w:p>
    <w:p w14:paraId="2CAC17E3" w14:textId="611D1D94" w:rsidR="00661C70" w:rsidRPr="00661C70" w:rsidRDefault="00661C70" w:rsidP="00661C70">
      <w:pPr>
        <w:pStyle w:val="Heading2"/>
      </w:pPr>
      <w:bookmarkStart w:id="66" w:name="_Toc332882842"/>
      <w:r>
        <w:t>Scope</w:t>
      </w:r>
      <w:bookmarkEnd w:id="66"/>
    </w:p>
    <w:p w14:paraId="6A0E8248" w14:textId="49A90645" w:rsidR="00661C70" w:rsidRPr="00661C70" w:rsidRDefault="00661C70" w:rsidP="00661C70">
      <w:pPr>
        <w:pStyle w:val="Heading2"/>
      </w:pPr>
      <w:bookmarkStart w:id="67" w:name="_Toc332882843"/>
      <w:r>
        <w:t>Limitations</w:t>
      </w:r>
      <w:bookmarkEnd w:id="67"/>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8" w:name="_Toc332882844"/>
      <w:r>
        <w:lastRenderedPageBreak/>
        <w:t>Results</w:t>
      </w:r>
      <w:r w:rsidR="00661C70">
        <w:t xml:space="preserve"> and discussion</w:t>
      </w:r>
      <w:bookmarkEnd w:id="68"/>
      <w:r w:rsidR="00661C70">
        <w:t xml:space="preserve"> </w:t>
      </w:r>
    </w:p>
    <w:p w14:paraId="66CDF01D" w14:textId="6C629583" w:rsidR="00382FE2" w:rsidRDefault="00225E72" w:rsidP="00382FE2">
      <w:pPr>
        <w:pStyle w:val="Heading2"/>
      </w:pPr>
      <w:bookmarkStart w:id="69" w:name="_Toc332882845"/>
      <w:r>
        <w:t>Results</w:t>
      </w:r>
      <w:bookmarkEnd w:id="69"/>
    </w:p>
    <w:p w14:paraId="27E9D47A" w14:textId="68C019D6" w:rsidR="00A66901" w:rsidRPr="00A66901" w:rsidRDefault="00661C70" w:rsidP="00A66901">
      <w:pPr>
        <w:pStyle w:val="Heading2"/>
      </w:pPr>
      <w:bookmarkStart w:id="70" w:name="_Toc332882846"/>
      <w:r>
        <w:t>Discussion</w:t>
      </w:r>
      <w:bookmarkEnd w:id="70"/>
    </w:p>
    <w:p w14:paraId="1D0EA666" w14:textId="4627FF5A" w:rsidR="00225E72" w:rsidRPr="00225E72" w:rsidRDefault="00225E72" w:rsidP="00661C70">
      <w:pPr>
        <w:pStyle w:val="Heading2"/>
        <w:numPr>
          <w:ilvl w:val="0"/>
          <w:numId w:val="0"/>
        </w:numPr>
        <w:ind w:left="576"/>
      </w:pPr>
    </w:p>
    <w:p w14:paraId="1704E4A7" w14:textId="5F28D51C" w:rsidR="00E54189" w:rsidRDefault="00E54189" w:rsidP="00E54189">
      <w:pPr>
        <w:pStyle w:val="Heading1"/>
      </w:pPr>
      <w:bookmarkStart w:id="71" w:name="_Toc332882847"/>
      <w:r>
        <w:lastRenderedPageBreak/>
        <w:t>Conclusions and future work</w:t>
      </w:r>
      <w:bookmarkEnd w:id="71"/>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2" w:name="_Toc332882848"/>
      <w:r>
        <w:t>Conclusions</w:t>
      </w:r>
      <w:bookmarkEnd w:id="72"/>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56101F" w:rsidRPr="0056101F">
            <w:rPr>
              <w:noProof/>
              <w:lang w:val="en-US"/>
            </w:rPr>
            <w:t>[</w:t>
          </w:r>
          <w:hyperlink w:anchor="ELo12" w:history="1">
            <w:r w:rsidR="0056101F" w:rsidRPr="0056101F">
              <w:rPr>
                <w:rStyle w:val="Tiitellehtautor"/>
                <w:noProof/>
                <w:lang w:val="en-US"/>
              </w:rPr>
              <w:t>8</w:t>
            </w:r>
          </w:hyperlink>
          <w:r w:rsidR="0056101F" w:rsidRPr="0056101F">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Pr="00225E72" w:rsidRDefault="00740F0B" w:rsidP="00225E72">
      <w:r>
        <w:t>One of the fundamental values of e-services is to enable flexible business cooperation.</w:t>
      </w:r>
    </w:p>
    <w:p w14:paraId="128DCB35" w14:textId="358D419E" w:rsidR="00225E72" w:rsidRDefault="00225E72" w:rsidP="00225E72">
      <w:pPr>
        <w:pStyle w:val="Heading2"/>
      </w:pPr>
      <w:bookmarkStart w:id="73" w:name="_Toc332882849"/>
      <w:r>
        <w:t>Future work</w:t>
      </w:r>
      <w:bookmarkEnd w:id="73"/>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4" w:name="_Toc165742637"/>
      <w:bookmarkStart w:id="75" w:name="_Toc165745807"/>
      <w:bookmarkStart w:id="76" w:name="_Toc165746100"/>
      <w:bookmarkStart w:id="77" w:name="_Toc332882850"/>
      <w:bookmarkEnd w:id="74"/>
      <w:bookmarkEnd w:id="75"/>
      <w:bookmarkEnd w:id="76"/>
      <w:r w:rsidRPr="002065CD">
        <w:lastRenderedPageBreak/>
        <w:t>References</w:t>
      </w:r>
      <w:bookmarkEnd w:id="77"/>
    </w:p>
    <w:sdt>
      <w:sdtPr>
        <w:rPr>
          <w:rFonts w:asciiTheme="majorHAnsi" w:eastAsiaTheme="majorEastAsia" w:hAnsiTheme="majorHAnsi" w:cstheme="majorBidi"/>
          <w:b/>
          <w:bCs/>
          <w:sz w:val="28"/>
          <w:szCs w:val="28"/>
          <w:lang w:val="en-GB"/>
          <w14:ligatures w14:val="standardContextual"/>
        </w:rPr>
        <w:id w:val="25567878"/>
        <w:bibliography/>
      </w:sdtPr>
      <w:sdtContent>
        <w:p w14:paraId="0C5B2CB0" w14:textId="77777777" w:rsidR="0056101F" w:rsidRDefault="00156940" w:rsidP="0056101F">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56101F">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56101F" w14:paraId="7E1D8D26" w14:textId="77777777" w:rsidTr="0056101F">
            <w:trPr>
              <w:tblCellSpacing w:w="15" w:type="dxa"/>
            </w:trPr>
            <w:tc>
              <w:tcPr>
                <w:tcW w:w="0" w:type="auto"/>
                <w:hideMark/>
              </w:tcPr>
              <w:p w14:paraId="20CE163C" w14:textId="77777777" w:rsidR="0056101F" w:rsidRDefault="0056101F">
                <w:pPr>
                  <w:pStyle w:val="Bibliography"/>
                  <w:jc w:val="right"/>
                  <w:rPr>
                    <w:rFonts w:cs="Times New Roman"/>
                    <w:noProof/>
                  </w:rPr>
                </w:pPr>
                <w:bookmarkStart w:id="78" w:name="Juk10"/>
                <w:r>
                  <w:rPr>
                    <w:rFonts w:cs="Times New Roman"/>
                    <w:noProof/>
                  </w:rPr>
                  <w:t>[1]</w:t>
                </w:r>
                <w:bookmarkEnd w:id="78"/>
              </w:p>
            </w:tc>
            <w:tc>
              <w:tcPr>
                <w:tcW w:w="0" w:type="auto"/>
                <w:hideMark/>
              </w:tcPr>
              <w:p w14:paraId="1D37BB6A" w14:textId="77777777" w:rsidR="0056101F" w:rsidRDefault="0056101F">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56101F" w14:paraId="2FDABA7F" w14:textId="77777777" w:rsidTr="0056101F">
            <w:trPr>
              <w:tblCellSpacing w:w="15" w:type="dxa"/>
            </w:trPr>
            <w:tc>
              <w:tcPr>
                <w:tcW w:w="0" w:type="auto"/>
                <w:hideMark/>
              </w:tcPr>
              <w:p w14:paraId="4EBCDB1F" w14:textId="77777777" w:rsidR="0056101F" w:rsidRDefault="0056101F">
                <w:pPr>
                  <w:pStyle w:val="Bibliography"/>
                  <w:jc w:val="right"/>
                  <w:rPr>
                    <w:rFonts w:cs="Times New Roman"/>
                    <w:noProof/>
                  </w:rPr>
                </w:pPr>
                <w:bookmarkStart w:id="79" w:name="APa85"/>
                <w:r>
                  <w:rPr>
                    <w:rFonts w:cs="Times New Roman"/>
                    <w:noProof/>
                  </w:rPr>
                  <w:t>[2]</w:t>
                </w:r>
                <w:bookmarkEnd w:id="79"/>
              </w:p>
            </w:tc>
            <w:tc>
              <w:tcPr>
                <w:tcW w:w="0" w:type="auto"/>
                <w:hideMark/>
              </w:tcPr>
              <w:p w14:paraId="3E2F18E4" w14:textId="77777777" w:rsidR="0056101F" w:rsidRDefault="0056101F">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56101F" w14:paraId="4E246D0F" w14:textId="77777777" w:rsidTr="0056101F">
            <w:trPr>
              <w:tblCellSpacing w:w="15" w:type="dxa"/>
            </w:trPr>
            <w:tc>
              <w:tcPr>
                <w:tcW w:w="0" w:type="auto"/>
                <w:hideMark/>
              </w:tcPr>
              <w:p w14:paraId="7531618A" w14:textId="77777777" w:rsidR="0056101F" w:rsidRDefault="0056101F">
                <w:pPr>
                  <w:pStyle w:val="Bibliography"/>
                  <w:jc w:val="right"/>
                  <w:rPr>
                    <w:rFonts w:cs="Times New Roman"/>
                    <w:noProof/>
                  </w:rPr>
                </w:pPr>
                <w:r>
                  <w:rPr>
                    <w:rFonts w:cs="Times New Roman"/>
                    <w:noProof/>
                  </w:rPr>
                  <w:t>[3]</w:t>
                </w:r>
              </w:p>
            </w:tc>
            <w:tc>
              <w:tcPr>
                <w:tcW w:w="0" w:type="auto"/>
                <w:hideMark/>
              </w:tcPr>
              <w:p w14:paraId="0277EF4F" w14:textId="77777777" w:rsidR="0056101F" w:rsidRDefault="0056101F">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56101F" w14:paraId="6C6A18C3" w14:textId="77777777" w:rsidTr="0056101F">
            <w:trPr>
              <w:tblCellSpacing w:w="15" w:type="dxa"/>
            </w:trPr>
            <w:tc>
              <w:tcPr>
                <w:tcW w:w="0" w:type="auto"/>
                <w:hideMark/>
              </w:tcPr>
              <w:p w14:paraId="6678BD9A" w14:textId="77777777" w:rsidR="0056101F" w:rsidRDefault="0056101F">
                <w:pPr>
                  <w:pStyle w:val="Bibliography"/>
                  <w:jc w:val="right"/>
                  <w:rPr>
                    <w:rFonts w:cs="Times New Roman"/>
                    <w:noProof/>
                  </w:rPr>
                </w:pPr>
                <w:r>
                  <w:rPr>
                    <w:rFonts w:cs="Times New Roman"/>
                    <w:noProof/>
                  </w:rPr>
                  <w:t>[4]</w:t>
                </w:r>
              </w:p>
            </w:tc>
            <w:tc>
              <w:tcPr>
                <w:tcW w:w="0" w:type="auto"/>
                <w:hideMark/>
              </w:tcPr>
              <w:p w14:paraId="410EB608" w14:textId="77777777" w:rsidR="0056101F" w:rsidRDefault="0056101F">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56101F" w14:paraId="7D8CD868" w14:textId="77777777" w:rsidTr="0056101F">
            <w:trPr>
              <w:tblCellSpacing w:w="15" w:type="dxa"/>
            </w:trPr>
            <w:tc>
              <w:tcPr>
                <w:tcW w:w="0" w:type="auto"/>
                <w:hideMark/>
              </w:tcPr>
              <w:p w14:paraId="3D44D219" w14:textId="77777777" w:rsidR="0056101F" w:rsidRDefault="0056101F">
                <w:pPr>
                  <w:pStyle w:val="Bibliography"/>
                  <w:jc w:val="right"/>
                  <w:rPr>
                    <w:rFonts w:cs="Times New Roman"/>
                    <w:noProof/>
                  </w:rPr>
                </w:pPr>
                <w:r>
                  <w:rPr>
                    <w:rFonts w:cs="Times New Roman"/>
                    <w:noProof/>
                  </w:rPr>
                  <w:t>[5]</w:t>
                </w:r>
              </w:p>
            </w:tc>
            <w:tc>
              <w:tcPr>
                <w:tcW w:w="0" w:type="auto"/>
                <w:hideMark/>
              </w:tcPr>
              <w:p w14:paraId="143CDA3B" w14:textId="77777777" w:rsidR="0056101F" w:rsidRDefault="0056101F">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56101F" w14:paraId="17F7CE71" w14:textId="77777777" w:rsidTr="0056101F">
            <w:trPr>
              <w:tblCellSpacing w:w="15" w:type="dxa"/>
            </w:trPr>
            <w:tc>
              <w:tcPr>
                <w:tcW w:w="0" w:type="auto"/>
                <w:hideMark/>
              </w:tcPr>
              <w:p w14:paraId="1F56F8DB" w14:textId="77777777" w:rsidR="0056101F" w:rsidRDefault="0056101F">
                <w:pPr>
                  <w:pStyle w:val="Bibliography"/>
                  <w:jc w:val="right"/>
                  <w:rPr>
                    <w:rFonts w:cs="Times New Roman"/>
                    <w:noProof/>
                  </w:rPr>
                </w:pPr>
                <w:r>
                  <w:rPr>
                    <w:rFonts w:cs="Times New Roman"/>
                    <w:noProof/>
                  </w:rPr>
                  <w:t>[6]</w:t>
                </w:r>
              </w:p>
            </w:tc>
            <w:tc>
              <w:tcPr>
                <w:tcW w:w="0" w:type="auto"/>
                <w:hideMark/>
              </w:tcPr>
              <w:p w14:paraId="6695B2C3" w14:textId="77777777" w:rsidR="0056101F" w:rsidRDefault="0056101F">
                <w:pPr>
                  <w:pStyle w:val="Bibliography"/>
                  <w:rPr>
                    <w:rFonts w:cs="Times New Roman"/>
                    <w:noProof/>
                  </w:rPr>
                </w:pPr>
                <w:r>
                  <w:rPr>
                    <w:rFonts w:cs="Times New Roman"/>
                    <w:noProof/>
                  </w:rPr>
                  <w:t>Mayte Herrera, Ma Ángeles Moraga, Ismael Caballero, and Coral Calero, "Quality in use model for web portals (QiUWeP)," n.d.</w:t>
                </w:r>
              </w:p>
            </w:tc>
          </w:tr>
          <w:tr w:rsidR="0056101F" w14:paraId="127C1B0F" w14:textId="77777777" w:rsidTr="0056101F">
            <w:trPr>
              <w:tblCellSpacing w:w="15" w:type="dxa"/>
            </w:trPr>
            <w:tc>
              <w:tcPr>
                <w:tcW w:w="0" w:type="auto"/>
                <w:hideMark/>
              </w:tcPr>
              <w:p w14:paraId="18B7723C" w14:textId="77777777" w:rsidR="0056101F" w:rsidRDefault="0056101F">
                <w:pPr>
                  <w:pStyle w:val="Bibliography"/>
                  <w:jc w:val="right"/>
                  <w:rPr>
                    <w:rFonts w:cs="Times New Roman"/>
                    <w:noProof/>
                  </w:rPr>
                </w:pPr>
                <w:bookmarkStart w:id="80" w:name="GPi"/>
                <w:r>
                  <w:rPr>
                    <w:rFonts w:cs="Times New Roman"/>
                    <w:noProof/>
                  </w:rPr>
                  <w:t>[7]</w:t>
                </w:r>
                <w:bookmarkEnd w:id="80"/>
              </w:p>
            </w:tc>
            <w:tc>
              <w:tcPr>
                <w:tcW w:w="0" w:type="auto"/>
                <w:hideMark/>
              </w:tcPr>
              <w:p w14:paraId="50A62F94" w14:textId="77777777" w:rsidR="0056101F" w:rsidRDefault="0056101F">
                <w:pPr>
                  <w:pStyle w:val="Bibliography"/>
                  <w:rPr>
                    <w:rFonts w:cs="Times New Roman"/>
                    <w:noProof/>
                  </w:rPr>
                </w:pPr>
                <w:r>
                  <w:rPr>
                    <w:rFonts w:cs="Times New Roman"/>
                    <w:noProof/>
                  </w:rPr>
                  <w:t>G. Piccinelli and E. Stammers, "From E-Processess to E-Networks: an E-Service-oriented approach".</w:t>
                </w:r>
              </w:p>
            </w:tc>
          </w:tr>
          <w:tr w:rsidR="0056101F" w14:paraId="6CEDB9D7" w14:textId="77777777" w:rsidTr="0056101F">
            <w:trPr>
              <w:tblCellSpacing w:w="15" w:type="dxa"/>
            </w:trPr>
            <w:tc>
              <w:tcPr>
                <w:tcW w:w="0" w:type="auto"/>
                <w:hideMark/>
              </w:tcPr>
              <w:p w14:paraId="3E26BD34" w14:textId="77777777" w:rsidR="0056101F" w:rsidRDefault="0056101F">
                <w:pPr>
                  <w:pStyle w:val="Bibliography"/>
                  <w:jc w:val="right"/>
                  <w:rPr>
                    <w:rFonts w:cs="Times New Roman"/>
                    <w:noProof/>
                  </w:rPr>
                </w:pPr>
                <w:r>
                  <w:rPr>
                    <w:rFonts w:cs="Times New Roman"/>
                    <w:noProof/>
                  </w:rPr>
                  <w:t>[8]</w:t>
                </w:r>
              </w:p>
            </w:tc>
            <w:tc>
              <w:tcPr>
                <w:tcW w:w="0" w:type="auto"/>
                <w:hideMark/>
              </w:tcPr>
              <w:p w14:paraId="6F355AEA" w14:textId="77777777" w:rsidR="0056101F" w:rsidRDefault="0056101F">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56101F" w14:paraId="6522C609" w14:textId="77777777" w:rsidTr="0056101F">
            <w:trPr>
              <w:tblCellSpacing w:w="15" w:type="dxa"/>
            </w:trPr>
            <w:tc>
              <w:tcPr>
                <w:tcW w:w="0" w:type="auto"/>
                <w:hideMark/>
              </w:tcPr>
              <w:p w14:paraId="76FF709A" w14:textId="77777777" w:rsidR="0056101F" w:rsidRDefault="0056101F">
                <w:pPr>
                  <w:pStyle w:val="Bibliography"/>
                  <w:jc w:val="right"/>
                  <w:rPr>
                    <w:rFonts w:cs="Times New Roman"/>
                    <w:noProof/>
                  </w:rPr>
                </w:pPr>
                <w:r>
                  <w:rPr>
                    <w:rFonts w:cs="Times New Roman"/>
                    <w:noProof/>
                  </w:rPr>
                  <w:t>[9]</w:t>
                </w:r>
              </w:p>
            </w:tc>
            <w:tc>
              <w:tcPr>
                <w:tcW w:w="0" w:type="auto"/>
                <w:hideMark/>
              </w:tcPr>
              <w:p w14:paraId="408FBBC2" w14:textId="77777777" w:rsidR="0056101F" w:rsidRDefault="0056101F">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56101F" w14:paraId="724CD299" w14:textId="77777777" w:rsidTr="0056101F">
            <w:trPr>
              <w:tblCellSpacing w:w="15" w:type="dxa"/>
            </w:trPr>
            <w:tc>
              <w:tcPr>
                <w:tcW w:w="0" w:type="auto"/>
                <w:hideMark/>
              </w:tcPr>
              <w:p w14:paraId="021428D5" w14:textId="77777777" w:rsidR="0056101F" w:rsidRDefault="0056101F">
                <w:pPr>
                  <w:pStyle w:val="Bibliography"/>
                  <w:jc w:val="right"/>
                  <w:rPr>
                    <w:rFonts w:cs="Times New Roman"/>
                    <w:noProof/>
                  </w:rPr>
                </w:pPr>
                <w:bookmarkStart w:id="81" w:name="BSI11"/>
                <w:r>
                  <w:rPr>
                    <w:rFonts w:cs="Times New Roman"/>
                    <w:noProof/>
                  </w:rPr>
                  <w:t>[10]</w:t>
                </w:r>
                <w:bookmarkEnd w:id="81"/>
              </w:p>
            </w:tc>
            <w:tc>
              <w:tcPr>
                <w:tcW w:w="0" w:type="auto"/>
                <w:hideMark/>
              </w:tcPr>
              <w:p w14:paraId="5A6F1386" w14:textId="77777777" w:rsidR="0056101F" w:rsidRDefault="0056101F">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56101F" w14:paraId="0EF2D378" w14:textId="77777777" w:rsidTr="0056101F">
            <w:trPr>
              <w:tblCellSpacing w:w="15" w:type="dxa"/>
            </w:trPr>
            <w:tc>
              <w:tcPr>
                <w:tcW w:w="0" w:type="auto"/>
                <w:hideMark/>
              </w:tcPr>
              <w:p w14:paraId="08381D0A" w14:textId="77777777" w:rsidR="0056101F" w:rsidRDefault="0056101F">
                <w:pPr>
                  <w:pStyle w:val="Bibliography"/>
                  <w:jc w:val="right"/>
                  <w:rPr>
                    <w:rFonts w:cs="Times New Roman"/>
                    <w:noProof/>
                  </w:rPr>
                </w:pPr>
                <w:r>
                  <w:rPr>
                    <w:rFonts w:cs="Times New Roman"/>
                    <w:noProof/>
                  </w:rPr>
                  <w:t>[11]</w:t>
                </w:r>
              </w:p>
            </w:tc>
            <w:tc>
              <w:tcPr>
                <w:tcW w:w="0" w:type="auto"/>
                <w:hideMark/>
              </w:tcPr>
              <w:p w14:paraId="6BBEBA02" w14:textId="77777777" w:rsidR="0056101F" w:rsidRDefault="0056101F">
                <w:pPr>
                  <w:pStyle w:val="Bibliography"/>
                  <w:rPr>
                    <w:rFonts w:cs="Times New Roman"/>
                    <w:noProof/>
                  </w:rPr>
                </w:pPr>
                <w:r>
                  <w:rPr>
                    <w:rFonts w:cs="Times New Roman"/>
                    <w:noProof/>
                  </w:rPr>
                  <w:t>Mohammed Ateeq, Ahmad Kamil, and Shuib Basri, "Conceptual model for measuring e-government service quality".</w:t>
                </w:r>
              </w:p>
            </w:tc>
          </w:tr>
          <w:tr w:rsidR="0056101F" w14:paraId="29306B02" w14:textId="77777777" w:rsidTr="0056101F">
            <w:trPr>
              <w:tblCellSpacing w:w="15" w:type="dxa"/>
            </w:trPr>
            <w:tc>
              <w:tcPr>
                <w:tcW w:w="0" w:type="auto"/>
                <w:hideMark/>
              </w:tcPr>
              <w:p w14:paraId="14A75613" w14:textId="77777777" w:rsidR="0056101F" w:rsidRDefault="0056101F">
                <w:pPr>
                  <w:pStyle w:val="Bibliography"/>
                  <w:jc w:val="right"/>
                  <w:rPr>
                    <w:rFonts w:cs="Times New Roman"/>
                    <w:noProof/>
                  </w:rPr>
                </w:pPr>
                <w:r>
                  <w:rPr>
                    <w:rFonts w:cs="Times New Roman"/>
                    <w:noProof/>
                  </w:rPr>
                  <w:t>[12]</w:t>
                </w:r>
              </w:p>
            </w:tc>
            <w:tc>
              <w:tcPr>
                <w:tcW w:w="0" w:type="auto"/>
                <w:hideMark/>
              </w:tcPr>
              <w:p w14:paraId="729DC235" w14:textId="77777777" w:rsidR="0056101F" w:rsidRDefault="0056101F">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56101F" w14:paraId="5FFE458F" w14:textId="77777777" w:rsidTr="0056101F">
            <w:trPr>
              <w:tblCellSpacing w:w="15" w:type="dxa"/>
            </w:trPr>
            <w:tc>
              <w:tcPr>
                <w:tcW w:w="0" w:type="auto"/>
                <w:hideMark/>
              </w:tcPr>
              <w:p w14:paraId="4185FA07" w14:textId="77777777" w:rsidR="0056101F" w:rsidRDefault="0056101F">
                <w:pPr>
                  <w:pStyle w:val="Bibliography"/>
                  <w:jc w:val="right"/>
                  <w:rPr>
                    <w:rFonts w:cs="Times New Roman"/>
                    <w:noProof/>
                  </w:rPr>
                </w:pPr>
                <w:r>
                  <w:rPr>
                    <w:rFonts w:cs="Times New Roman"/>
                    <w:noProof/>
                  </w:rPr>
                  <w:t>[13]</w:t>
                </w:r>
              </w:p>
            </w:tc>
            <w:tc>
              <w:tcPr>
                <w:tcW w:w="0" w:type="auto"/>
                <w:hideMark/>
              </w:tcPr>
              <w:p w14:paraId="4BD5B143" w14:textId="77777777" w:rsidR="0056101F" w:rsidRDefault="0056101F">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56101F" w14:paraId="7E8F58A6" w14:textId="77777777" w:rsidTr="0056101F">
            <w:trPr>
              <w:tblCellSpacing w:w="15" w:type="dxa"/>
            </w:trPr>
            <w:tc>
              <w:tcPr>
                <w:tcW w:w="0" w:type="auto"/>
                <w:hideMark/>
              </w:tcPr>
              <w:p w14:paraId="38BF6035" w14:textId="77777777" w:rsidR="0056101F" w:rsidRDefault="0056101F">
                <w:pPr>
                  <w:pStyle w:val="Bibliography"/>
                  <w:jc w:val="right"/>
                  <w:rPr>
                    <w:rFonts w:cs="Times New Roman"/>
                    <w:noProof/>
                  </w:rPr>
                </w:pPr>
                <w:r>
                  <w:rPr>
                    <w:rFonts w:cs="Times New Roman"/>
                    <w:noProof/>
                  </w:rPr>
                  <w:lastRenderedPageBreak/>
                  <w:t>[14]</w:t>
                </w:r>
              </w:p>
            </w:tc>
            <w:tc>
              <w:tcPr>
                <w:tcW w:w="0" w:type="auto"/>
                <w:hideMark/>
              </w:tcPr>
              <w:p w14:paraId="20DAA241" w14:textId="77777777" w:rsidR="0056101F" w:rsidRDefault="0056101F">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56101F" w14:paraId="0E903FA0" w14:textId="77777777" w:rsidTr="0056101F">
            <w:trPr>
              <w:tblCellSpacing w:w="15" w:type="dxa"/>
            </w:trPr>
            <w:tc>
              <w:tcPr>
                <w:tcW w:w="0" w:type="auto"/>
                <w:hideMark/>
              </w:tcPr>
              <w:p w14:paraId="5C48CB9E" w14:textId="77777777" w:rsidR="0056101F" w:rsidRDefault="0056101F">
                <w:pPr>
                  <w:pStyle w:val="Bibliography"/>
                  <w:jc w:val="right"/>
                  <w:rPr>
                    <w:rFonts w:cs="Times New Roman"/>
                    <w:noProof/>
                  </w:rPr>
                </w:pPr>
                <w:bookmarkStart w:id="82" w:name="Zei01"/>
                <w:r>
                  <w:rPr>
                    <w:rFonts w:cs="Times New Roman"/>
                    <w:noProof/>
                  </w:rPr>
                  <w:t>[15]</w:t>
                </w:r>
                <w:bookmarkEnd w:id="82"/>
              </w:p>
            </w:tc>
            <w:tc>
              <w:tcPr>
                <w:tcW w:w="0" w:type="auto"/>
                <w:hideMark/>
              </w:tcPr>
              <w:p w14:paraId="6FB85B37" w14:textId="77777777" w:rsidR="0056101F" w:rsidRDefault="0056101F">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56101F" w14:paraId="34A0949A" w14:textId="77777777" w:rsidTr="0056101F">
            <w:trPr>
              <w:tblCellSpacing w:w="15" w:type="dxa"/>
            </w:trPr>
            <w:tc>
              <w:tcPr>
                <w:tcW w:w="0" w:type="auto"/>
                <w:hideMark/>
              </w:tcPr>
              <w:p w14:paraId="4EE58D4E" w14:textId="77777777" w:rsidR="0056101F" w:rsidRDefault="0056101F">
                <w:pPr>
                  <w:pStyle w:val="Bibliography"/>
                  <w:jc w:val="right"/>
                  <w:rPr>
                    <w:rFonts w:cs="Times New Roman"/>
                    <w:noProof/>
                  </w:rPr>
                </w:pPr>
                <w:bookmarkStart w:id="83" w:name="Cox01"/>
                <w:r>
                  <w:rPr>
                    <w:rFonts w:cs="Times New Roman"/>
                    <w:noProof/>
                  </w:rPr>
                  <w:t>[16]</w:t>
                </w:r>
                <w:bookmarkEnd w:id="83"/>
              </w:p>
            </w:tc>
            <w:tc>
              <w:tcPr>
                <w:tcW w:w="0" w:type="auto"/>
                <w:hideMark/>
              </w:tcPr>
              <w:p w14:paraId="576ABB4E" w14:textId="77777777" w:rsidR="0056101F" w:rsidRDefault="0056101F">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56101F" w14:paraId="6F2C6BB0" w14:textId="77777777" w:rsidTr="0056101F">
            <w:trPr>
              <w:tblCellSpacing w:w="15" w:type="dxa"/>
            </w:trPr>
            <w:tc>
              <w:tcPr>
                <w:tcW w:w="0" w:type="auto"/>
                <w:hideMark/>
              </w:tcPr>
              <w:p w14:paraId="0F7195B1" w14:textId="77777777" w:rsidR="0056101F" w:rsidRDefault="0056101F">
                <w:pPr>
                  <w:pStyle w:val="Bibliography"/>
                  <w:jc w:val="right"/>
                  <w:rPr>
                    <w:rFonts w:cs="Times New Roman"/>
                    <w:noProof/>
                  </w:rPr>
                </w:pPr>
                <w:r>
                  <w:rPr>
                    <w:rFonts w:cs="Times New Roman"/>
                    <w:noProof/>
                  </w:rPr>
                  <w:t>[17]</w:t>
                </w:r>
              </w:p>
            </w:tc>
            <w:tc>
              <w:tcPr>
                <w:tcW w:w="0" w:type="auto"/>
                <w:hideMark/>
              </w:tcPr>
              <w:p w14:paraId="13884E31" w14:textId="77777777" w:rsidR="0056101F" w:rsidRDefault="0056101F">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56101F" w14:paraId="7A02060A" w14:textId="77777777" w:rsidTr="0056101F">
            <w:trPr>
              <w:tblCellSpacing w:w="15" w:type="dxa"/>
            </w:trPr>
            <w:tc>
              <w:tcPr>
                <w:tcW w:w="0" w:type="auto"/>
                <w:hideMark/>
              </w:tcPr>
              <w:p w14:paraId="162C407E" w14:textId="77777777" w:rsidR="0056101F" w:rsidRDefault="0056101F">
                <w:pPr>
                  <w:pStyle w:val="Bibliography"/>
                  <w:jc w:val="right"/>
                  <w:rPr>
                    <w:rFonts w:cs="Times New Roman"/>
                    <w:noProof/>
                  </w:rPr>
                </w:pPr>
                <w:r>
                  <w:rPr>
                    <w:rFonts w:cs="Times New Roman"/>
                    <w:noProof/>
                  </w:rPr>
                  <w:t>[18]</w:t>
                </w:r>
              </w:p>
            </w:tc>
            <w:tc>
              <w:tcPr>
                <w:tcW w:w="0" w:type="auto"/>
                <w:hideMark/>
              </w:tcPr>
              <w:p w14:paraId="3AB2D77F" w14:textId="77777777" w:rsidR="0056101F" w:rsidRDefault="0056101F">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56101F" w14:paraId="0EFD44E4" w14:textId="77777777" w:rsidTr="0056101F">
            <w:trPr>
              <w:tblCellSpacing w:w="15" w:type="dxa"/>
            </w:trPr>
            <w:tc>
              <w:tcPr>
                <w:tcW w:w="0" w:type="auto"/>
                <w:hideMark/>
              </w:tcPr>
              <w:p w14:paraId="3AAEA4D8" w14:textId="77777777" w:rsidR="0056101F" w:rsidRDefault="0056101F">
                <w:pPr>
                  <w:pStyle w:val="Bibliography"/>
                  <w:jc w:val="right"/>
                  <w:rPr>
                    <w:rFonts w:cs="Times New Roman"/>
                    <w:noProof/>
                  </w:rPr>
                </w:pPr>
                <w:bookmarkStart w:id="84" w:name="Wol"/>
                <w:r>
                  <w:rPr>
                    <w:rFonts w:cs="Times New Roman"/>
                    <w:noProof/>
                  </w:rPr>
                  <w:t>[19]</w:t>
                </w:r>
                <w:bookmarkEnd w:id="84"/>
              </w:p>
            </w:tc>
            <w:tc>
              <w:tcPr>
                <w:tcW w:w="0" w:type="auto"/>
                <w:hideMark/>
              </w:tcPr>
              <w:p w14:paraId="58F6CC02" w14:textId="77777777" w:rsidR="0056101F" w:rsidRDefault="0056101F">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56101F" w14:paraId="0CE186B9" w14:textId="77777777" w:rsidTr="0056101F">
            <w:trPr>
              <w:tblCellSpacing w:w="15" w:type="dxa"/>
            </w:trPr>
            <w:tc>
              <w:tcPr>
                <w:tcW w:w="0" w:type="auto"/>
                <w:hideMark/>
              </w:tcPr>
              <w:p w14:paraId="2548A257" w14:textId="77777777" w:rsidR="0056101F" w:rsidRDefault="0056101F">
                <w:pPr>
                  <w:pStyle w:val="Bibliography"/>
                  <w:jc w:val="right"/>
                  <w:rPr>
                    <w:rFonts w:cs="Times New Roman"/>
                    <w:noProof/>
                  </w:rPr>
                </w:pPr>
                <w:r>
                  <w:rPr>
                    <w:rFonts w:cs="Times New Roman"/>
                    <w:noProof/>
                  </w:rPr>
                  <w:t>[20]</w:t>
                </w:r>
              </w:p>
            </w:tc>
            <w:tc>
              <w:tcPr>
                <w:tcW w:w="0" w:type="auto"/>
                <w:hideMark/>
              </w:tcPr>
              <w:p w14:paraId="6E88B054" w14:textId="77777777" w:rsidR="0056101F" w:rsidRDefault="0056101F">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56101F" w14:paraId="5FC30715" w14:textId="77777777" w:rsidTr="0056101F">
            <w:trPr>
              <w:tblCellSpacing w:w="15" w:type="dxa"/>
            </w:trPr>
            <w:tc>
              <w:tcPr>
                <w:tcW w:w="0" w:type="auto"/>
                <w:hideMark/>
              </w:tcPr>
              <w:p w14:paraId="42FA1297" w14:textId="77777777" w:rsidR="0056101F" w:rsidRDefault="0056101F">
                <w:pPr>
                  <w:pStyle w:val="Bibliography"/>
                  <w:jc w:val="right"/>
                  <w:rPr>
                    <w:rFonts w:cs="Times New Roman"/>
                    <w:noProof/>
                  </w:rPr>
                </w:pPr>
                <w:r>
                  <w:rPr>
                    <w:rFonts w:cs="Times New Roman"/>
                    <w:noProof/>
                  </w:rPr>
                  <w:t>[21]</w:t>
                </w:r>
              </w:p>
            </w:tc>
            <w:tc>
              <w:tcPr>
                <w:tcW w:w="0" w:type="auto"/>
                <w:hideMark/>
              </w:tcPr>
              <w:p w14:paraId="0EA80B37" w14:textId="77777777" w:rsidR="0056101F" w:rsidRDefault="0056101F">
                <w:pPr>
                  <w:pStyle w:val="Bibliography"/>
                  <w:rPr>
                    <w:rFonts w:cs="Times New Roman"/>
                    <w:noProof/>
                  </w:rPr>
                </w:pPr>
                <w:r>
                  <w:rPr>
                    <w:rFonts w:cs="Times New Roman"/>
                    <w:noProof/>
                  </w:rPr>
                  <w:t>B. Vanpariya and V. Patel, "Assessing electronic service quality through E-S-QUAL scale.".</w:t>
                </w:r>
              </w:p>
            </w:tc>
          </w:tr>
          <w:tr w:rsidR="0056101F" w14:paraId="114CF320" w14:textId="77777777" w:rsidTr="0056101F">
            <w:trPr>
              <w:tblCellSpacing w:w="15" w:type="dxa"/>
            </w:trPr>
            <w:tc>
              <w:tcPr>
                <w:tcW w:w="0" w:type="auto"/>
                <w:hideMark/>
              </w:tcPr>
              <w:p w14:paraId="57F3A31E" w14:textId="77777777" w:rsidR="0056101F" w:rsidRDefault="0056101F">
                <w:pPr>
                  <w:pStyle w:val="Bibliography"/>
                  <w:jc w:val="right"/>
                  <w:rPr>
                    <w:rFonts w:cs="Times New Roman"/>
                    <w:noProof/>
                  </w:rPr>
                </w:pPr>
                <w:r>
                  <w:rPr>
                    <w:rFonts w:cs="Times New Roman"/>
                    <w:noProof/>
                  </w:rPr>
                  <w:t>[22]</w:t>
                </w:r>
              </w:p>
            </w:tc>
            <w:tc>
              <w:tcPr>
                <w:tcW w:w="0" w:type="auto"/>
                <w:hideMark/>
              </w:tcPr>
              <w:p w14:paraId="38C5A4B8" w14:textId="77777777" w:rsidR="0056101F" w:rsidRDefault="0056101F">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56101F" w14:paraId="447F4251" w14:textId="77777777" w:rsidTr="0056101F">
            <w:trPr>
              <w:tblCellSpacing w:w="15" w:type="dxa"/>
            </w:trPr>
            <w:tc>
              <w:tcPr>
                <w:tcW w:w="0" w:type="auto"/>
                <w:hideMark/>
              </w:tcPr>
              <w:p w14:paraId="5017C2A7" w14:textId="77777777" w:rsidR="0056101F" w:rsidRDefault="0056101F">
                <w:pPr>
                  <w:pStyle w:val="Bibliography"/>
                  <w:jc w:val="right"/>
                  <w:rPr>
                    <w:rFonts w:cs="Times New Roman"/>
                    <w:noProof/>
                  </w:rPr>
                </w:pPr>
                <w:r>
                  <w:rPr>
                    <w:rFonts w:cs="Times New Roman"/>
                    <w:noProof/>
                  </w:rPr>
                  <w:t>[23]</w:t>
                </w:r>
              </w:p>
            </w:tc>
            <w:tc>
              <w:tcPr>
                <w:tcW w:w="0" w:type="auto"/>
                <w:hideMark/>
              </w:tcPr>
              <w:p w14:paraId="3A936B11" w14:textId="77777777" w:rsidR="0056101F" w:rsidRDefault="0056101F">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56101F" w14:paraId="36256D61" w14:textId="77777777" w:rsidTr="0056101F">
            <w:trPr>
              <w:tblCellSpacing w:w="15" w:type="dxa"/>
            </w:trPr>
            <w:tc>
              <w:tcPr>
                <w:tcW w:w="0" w:type="auto"/>
                <w:hideMark/>
              </w:tcPr>
              <w:p w14:paraId="612000C7" w14:textId="77777777" w:rsidR="0056101F" w:rsidRDefault="0056101F">
                <w:pPr>
                  <w:pStyle w:val="Bibliography"/>
                  <w:jc w:val="right"/>
                  <w:rPr>
                    <w:rFonts w:cs="Times New Roman"/>
                    <w:noProof/>
                  </w:rPr>
                </w:pPr>
                <w:r>
                  <w:rPr>
                    <w:rFonts w:cs="Times New Roman"/>
                    <w:noProof/>
                  </w:rPr>
                  <w:t>[24]</w:t>
                </w:r>
              </w:p>
            </w:tc>
            <w:tc>
              <w:tcPr>
                <w:tcW w:w="0" w:type="auto"/>
                <w:hideMark/>
              </w:tcPr>
              <w:p w14:paraId="23CACCF4" w14:textId="77777777" w:rsidR="0056101F" w:rsidRDefault="0056101F">
                <w:pPr>
                  <w:pStyle w:val="Bibliography"/>
                  <w:rPr>
                    <w:rFonts w:cs="Times New Roman"/>
                    <w:noProof/>
                  </w:rPr>
                </w:pPr>
                <w:r>
                  <w:rPr>
                    <w:rFonts w:cs="Times New Roman"/>
                    <w:noProof/>
                  </w:rPr>
                  <w:t>H. Li, Y. Liu, and R. Suomi, "Measurement of E-service Quality: An empirical study in online travel service," 2009.</w:t>
                </w:r>
              </w:p>
            </w:tc>
          </w:tr>
          <w:tr w:rsidR="0056101F" w14:paraId="007D0014" w14:textId="77777777" w:rsidTr="0056101F">
            <w:trPr>
              <w:tblCellSpacing w:w="15" w:type="dxa"/>
            </w:trPr>
            <w:tc>
              <w:tcPr>
                <w:tcW w:w="0" w:type="auto"/>
                <w:hideMark/>
              </w:tcPr>
              <w:p w14:paraId="54E1F9AE" w14:textId="77777777" w:rsidR="0056101F" w:rsidRDefault="0056101F">
                <w:pPr>
                  <w:pStyle w:val="Bibliography"/>
                  <w:jc w:val="right"/>
                  <w:rPr>
                    <w:rFonts w:cs="Times New Roman"/>
                    <w:noProof/>
                  </w:rPr>
                </w:pPr>
                <w:r>
                  <w:rPr>
                    <w:rFonts w:cs="Times New Roman"/>
                    <w:noProof/>
                  </w:rPr>
                  <w:t>[25]</w:t>
                </w:r>
              </w:p>
            </w:tc>
            <w:tc>
              <w:tcPr>
                <w:tcW w:w="0" w:type="auto"/>
                <w:hideMark/>
              </w:tcPr>
              <w:p w14:paraId="7C346113" w14:textId="77777777" w:rsidR="0056101F" w:rsidRDefault="0056101F">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56101F" w14:paraId="32C71BDF" w14:textId="77777777" w:rsidTr="0056101F">
            <w:trPr>
              <w:tblCellSpacing w:w="15" w:type="dxa"/>
            </w:trPr>
            <w:tc>
              <w:tcPr>
                <w:tcW w:w="0" w:type="auto"/>
                <w:hideMark/>
              </w:tcPr>
              <w:p w14:paraId="5678C193" w14:textId="77777777" w:rsidR="0056101F" w:rsidRDefault="0056101F">
                <w:pPr>
                  <w:pStyle w:val="Bibliography"/>
                  <w:jc w:val="right"/>
                  <w:rPr>
                    <w:rFonts w:cs="Times New Roman"/>
                    <w:noProof/>
                  </w:rPr>
                </w:pPr>
                <w:r>
                  <w:rPr>
                    <w:rFonts w:cs="Times New Roman"/>
                    <w:noProof/>
                  </w:rPr>
                  <w:lastRenderedPageBreak/>
                  <w:t>[26]</w:t>
                </w:r>
              </w:p>
            </w:tc>
            <w:tc>
              <w:tcPr>
                <w:tcW w:w="0" w:type="auto"/>
                <w:hideMark/>
              </w:tcPr>
              <w:p w14:paraId="71A71B16" w14:textId="77777777" w:rsidR="0056101F" w:rsidRDefault="0056101F">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56101F" w14:paraId="4134A567" w14:textId="77777777" w:rsidTr="0056101F">
            <w:trPr>
              <w:tblCellSpacing w:w="15" w:type="dxa"/>
            </w:trPr>
            <w:tc>
              <w:tcPr>
                <w:tcW w:w="0" w:type="auto"/>
                <w:hideMark/>
              </w:tcPr>
              <w:p w14:paraId="1B84FDAD" w14:textId="77777777" w:rsidR="0056101F" w:rsidRDefault="0056101F">
                <w:pPr>
                  <w:pStyle w:val="Bibliography"/>
                  <w:jc w:val="right"/>
                  <w:rPr>
                    <w:rFonts w:cs="Times New Roman"/>
                    <w:noProof/>
                  </w:rPr>
                </w:pPr>
                <w:bookmarkStart w:id="85" w:name="NSe06"/>
                <w:r>
                  <w:rPr>
                    <w:rFonts w:cs="Times New Roman"/>
                    <w:noProof/>
                  </w:rPr>
                  <w:t>[27]</w:t>
                </w:r>
                <w:bookmarkEnd w:id="85"/>
              </w:p>
            </w:tc>
            <w:tc>
              <w:tcPr>
                <w:tcW w:w="0" w:type="auto"/>
                <w:hideMark/>
              </w:tcPr>
              <w:p w14:paraId="58048A25" w14:textId="77777777" w:rsidR="0056101F" w:rsidRDefault="0056101F">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56101F" w14:paraId="34121185" w14:textId="77777777" w:rsidTr="0056101F">
            <w:trPr>
              <w:tblCellSpacing w:w="15" w:type="dxa"/>
            </w:trPr>
            <w:tc>
              <w:tcPr>
                <w:tcW w:w="0" w:type="auto"/>
                <w:hideMark/>
              </w:tcPr>
              <w:p w14:paraId="1BBA32D7" w14:textId="77777777" w:rsidR="0056101F" w:rsidRDefault="0056101F">
                <w:pPr>
                  <w:pStyle w:val="Bibliography"/>
                  <w:jc w:val="right"/>
                  <w:rPr>
                    <w:rFonts w:cs="Times New Roman"/>
                    <w:noProof/>
                  </w:rPr>
                </w:pPr>
                <w:bookmarkStart w:id="86" w:name="ISO09"/>
                <w:r>
                  <w:rPr>
                    <w:rFonts w:cs="Times New Roman"/>
                    <w:noProof/>
                  </w:rPr>
                  <w:t>[28]</w:t>
                </w:r>
                <w:bookmarkEnd w:id="86"/>
              </w:p>
            </w:tc>
            <w:tc>
              <w:tcPr>
                <w:tcW w:w="0" w:type="auto"/>
                <w:hideMark/>
              </w:tcPr>
              <w:p w14:paraId="513D3473" w14:textId="77777777" w:rsidR="0056101F" w:rsidRDefault="0056101F">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56101F" w14:paraId="26DC7C5F" w14:textId="77777777" w:rsidTr="0056101F">
            <w:trPr>
              <w:tblCellSpacing w:w="15" w:type="dxa"/>
            </w:trPr>
            <w:tc>
              <w:tcPr>
                <w:tcW w:w="0" w:type="auto"/>
                <w:hideMark/>
              </w:tcPr>
              <w:p w14:paraId="3436EAD1" w14:textId="77777777" w:rsidR="0056101F" w:rsidRDefault="0056101F">
                <w:pPr>
                  <w:pStyle w:val="Bibliography"/>
                  <w:jc w:val="right"/>
                  <w:rPr>
                    <w:rFonts w:cs="Times New Roman"/>
                    <w:noProof/>
                  </w:rPr>
                </w:pPr>
                <w:r>
                  <w:rPr>
                    <w:rFonts w:cs="Times New Roman"/>
                    <w:noProof/>
                  </w:rPr>
                  <w:t>[29]</w:t>
                </w:r>
              </w:p>
            </w:tc>
            <w:tc>
              <w:tcPr>
                <w:tcW w:w="0" w:type="auto"/>
                <w:hideMark/>
              </w:tcPr>
              <w:p w14:paraId="39DB230D" w14:textId="77777777" w:rsidR="0056101F" w:rsidRDefault="0056101F">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56101F" w14:paraId="52563A05" w14:textId="77777777" w:rsidTr="0056101F">
            <w:trPr>
              <w:tblCellSpacing w:w="15" w:type="dxa"/>
            </w:trPr>
            <w:tc>
              <w:tcPr>
                <w:tcW w:w="0" w:type="auto"/>
                <w:hideMark/>
              </w:tcPr>
              <w:p w14:paraId="739C0966" w14:textId="77777777" w:rsidR="0056101F" w:rsidRDefault="0056101F">
                <w:pPr>
                  <w:pStyle w:val="Bibliography"/>
                  <w:jc w:val="right"/>
                  <w:rPr>
                    <w:rFonts w:cs="Times New Roman"/>
                    <w:noProof/>
                  </w:rPr>
                </w:pPr>
                <w:r>
                  <w:rPr>
                    <w:rFonts w:cs="Times New Roman"/>
                    <w:noProof/>
                  </w:rPr>
                  <w:t>[30]</w:t>
                </w:r>
              </w:p>
            </w:tc>
            <w:tc>
              <w:tcPr>
                <w:tcW w:w="0" w:type="auto"/>
                <w:hideMark/>
              </w:tcPr>
              <w:p w14:paraId="4421736F" w14:textId="77777777" w:rsidR="0056101F" w:rsidRDefault="0056101F">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56101F" w14:paraId="179522B0" w14:textId="77777777" w:rsidTr="0056101F">
            <w:trPr>
              <w:tblCellSpacing w:w="15" w:type="dxa"/>
            </w:trPr>
            <w:tc>
              <w:tcPr>
                <w:tcW w:w="0" w:type="auto"/>
                <w:hideMark/>
              </w:tcPr>
              <w:p w14:paraId="50FCC3B5" w14:textId="77777777" w:rsidR="0056101F" w:rsidRDefault="0056101F">
                <w:pPr>
                  <w:pStyle w:val="Bibliography"/>
                  <w:jc w:val="right"/>
                  <w:rPr>
                    <w:rFonts w:cs="Times New Roman"/>
                    <w:noProof/>
                  </w:rPr>
                </w:pPr>
                <w:r>
                  <w:rPr>
                    <w:rFonts w:cs="Times New Roman"/>
                    <w:noProof/>
                  </w:rPr>
                  <w:t>[31]</w:t>
                </w:r>
              </w:p>
            </w:tc>
            <w:tc>
              <w:tcPr>
                <w:tcW w:w="0" w:type="auto"/>
                <w:hideMark/>
              </w:tcPr>
              <w:p w14:paraId="0BECD431" w14:textId="77777777" w:rsidR="0056101F" w:rsidRDefault="0056101F">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56101F" w14:paraId="01C02482" w14:textId="77777777" w:rsidTr="0056101F">
            <w:trPr>
              <w:tblCellSpacing w:w="15" w:type="dxa"/>
            </w:trPr>
            <w:tc>
              <w:tcPr>
                <w:tcW w:w="0" w:type="auto"/>
                <w:hideMark/>
              </w:tcPr>
              <w:p w14:paraId="4F6066F8" w14:textId="77777777" w:rsidR="0056101F" w:rsidRDefault="0056101F">
                <w:pPr>
                  <w:pStyle w:val="Bibliography"/>
                  <w:jc w:val="right"/>
                  <w:rPr>
                    <w:rFonts w:cs="Times New Roman"/>
                    <w:noProof/>
                  </w:rPr>
                </w:pPr>
                <w:bookmarkStart w:id="87" w:name="AAl08"/>
                <w:r>
                  <w:rPr>
                    <w:rFonts w:cs="Times New Roman"/>
                    <w:noProof/>
                  </w:rPr>
                  <w:t>[32]</w:t>
                </w:r>
                <w:bookmarkEnd w:id="87"/>
              </w:p>
            </w:tc>
            <w:tc>
              <w:tcPr>
                <w:tcW w:w="0" w:type="auto"/>
                <w:hideMark/>
              </w:tcPr>
              <w:p w14:paraId="405B184D" w14:textId="77777777" w:rsidR="0056101F" w:rsidRDefault="0056101F">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56101F" w14:paraId="1FACB530" w14:textId="77777777" w:rsidTr="0056101F">
            <w:trPr>
              <w:tblCellSpacing w:w="15" w:type="dxa"/>
            </w:trPr>
            <w:tc>
              <w:tcPr>
                <w:tcW w:w="0" w:type="auto"/>
                <w:hideMark/>
              </w:tcPr>
              <w:p w14:paraId="43453D3C" w14:textId="77777777" w:rsidR="0056101F" w:rsidRDefault="0056101F">
                <w:pPr>
                  <w:pStyle w:val="Bibliography"/>
                  <w:jc w:val="right"/>
                  <w:rPr>
                    <w:rFonts w:cs="Times New Roman"/>
                    <w:noProof/>
                  </w:rPr>
                </w:pPr>
                <w:r>
                  <w:rPr>
                    <w:rFonts w:cs="Times New Roman"/>
                    <w:noProof/>
                  </w:rPr>
                  <w:t>[33]</w:t>
                </w:r>
              </w:p>
            </w:tc>
            <w:tc>
              <w:tcPr>
                <w:tcW w:w="0" w:type="auto"/>
                <w:hideMark/>
              </w:tcPr>
              <w:p w14:paraId="524AEE81" w14:textId="77777777" w:rsidR="0056101F" w:rsidRDefault="0056101F">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56101F" w14:paraId="5B29FFB9" w14:textId="77777777" w:rsidTr="0056101F">
            <w:trPr>
              <w:tblCellSpacing w:w="15" w:type="dxa"/>
            </w:trPr>
            <w:tc>
              <w:tcPr>
                <w:tcW w:w="0" w:type="auto"/>
                <w:hideMark/>
              </w:tcPr>
              <w:p w14:paraId="3FAFC29C" w14:textId="77777777" w:rsidR="0056101F" w:rsidRDefault="0056101F">
                <w:pPr>
                  <w:pStyle w:val="Bibliography"/>
                  <w:jc w:val="right"/>
                  <w:rPr>
                    <w:rFonts w:cs="Times New Roman"/>
                    <w:noProof/>
                  </w:rPr>
                </w:pPr>
                <w:r>
                  <w:rPr>
                    <w:rFonts w:cs="Times New Roman"/>
                    <w:noProof/>
                  </w:rPr>
                  <w:t>[34]</w:t>
                </w:r>
              </w:p>
            </w:tc>
            <w:tc>
              <w:tcPr>
                <w:tcW w:w="0" w:type="auto"/>
                <w:hideMark/>
              </w:tcPr>
              <w:p w14:paraId="54C9C226" w14:textId="77777777" w:rsidR="0056101F" w:rsidRDefault="0056101F">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56101F" w14:paraId="50DA7FF4" w14:textId="77777777" w:rsidTr="0056101F">
            <w:trPr>
              <w:tblCellSpacing w:w="15" w:type="dxa"/>
            </w:trPr>
            <w:tc>
              <w:tcPr>
                <w:tcW w:w="0" w:type="auto"/>
                <w:hideMark/>
              </w:tcPr>
              <w:p w14:paraId="754446D4" w14:textId="77777777" w:rsidR="0056101F" w:rsidRDefault="0056101F">
                <w:pPr>
                  <w:pStyle w:val="Bibliography"/>
                  <w:jc w:val="right"/>
                  <w:rPr>
                    <w:rFonts w:cs="Times New Roman"/>
                    <w:noProof/>
                  </w:rPr>
                </w:pPr>
                <w:r>
                  <w:rPr>
                    <w:rFonts w:cs="Times New Roman"/>
                    <w:noProof/>
                  </w:rPr>
                  <w:t>[35]</w:t>
                </w:r>
              </w:p>
            </w:tc>
            <w:tc>
              <w:tcPr>
                <w:tcW w:w="0" w:type="auto"/>
                <w:hideMark/>
              </w:tcPr>
              <w:p w14:paraId="575E1F10" w14:textId="77777777" w:rsidR="0056101F" w:rsidRDefault="0056101F">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56101F" w14:paraId="2D6DF990" w14:textId="77777777" w:rsidTr="0056101F">
            <w:trPr>
              <w:tblCellSpacing w:w="15" w:type="dxa"/>
            </w:trPr>
            <w:tc>
              <w:tcPr>
                <w:tcW w:w="0" w:type="auto"/>
                <w:hideMark/>
              </w:tcPr>
              <w:p w14:paraId="696B96FE" w14:textId="77777777" w:rsidR="0056101F" w:rsidRDefault="0056101F">
                <w:pPr>
                  <w:pStyle w:val="Bibliography"/>
                  <w:jc w:val="right"/>
                  <w:rPr>
                    <w:rFonts w:cs="Times New Roman"/>
                    <w:noProof/>
                  </w:rPr>
                </w:pPr>
                <w:bookmarkStart w:id="88" w:name="CHa07"/>
                <w:r>
                  <w:rPr>
                    <w:rFonts w:cs="Times New Roman"/>
                    <w:noProof/>
                  </w:rPr>
                  <w:t>[36]</w:t>
                </w:r>
                <w:bookmarkEnd w:id="88"/>
              </w:p>
            </w:tc>
            <w:tc>
              <w:tcPr>
                <w:tcW w:w="0" w:type="auto"/>
                <w:hideMark/>
              </w:tcPr>
              <w:p w14:paraId="5F8C88EE" w14:textId="77777777" w:rsidR="0056101F" w:rsidRDefault="0056101F">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56101F" w14:paraId="41297525" w14:textId="77777777" w:rsidTr="0056101F">
            <w:trPr>
              <w:tblCellSpacing w:w="15" w:type="dxa"/>
            </w:trPr>
            <w:tc>
              <w:tcPr>
                <w:tcW w:w="0" w:type="auto"/>
                <w:hideMark/>
              </w:tcPr>
              <w:p w14:paraId="6F0BE0C0" w14:textId="77777777" w:rsidR="0056101F" w:rsidRDefault="0056101F">
                <w:pPr>
                  <w:pStyle w:val="Bibliography"/>
                  <w:jc w:val="right"/>
                  <w:rPr>
                    <w:rFonts w:cs="Times New Roman"/>
                    <w:noProof/>
                  </w:rPr>
                </w:pPr>
                <w:bookmarkStart w:id="89" w:name="CWT"/>
                <w:r>
                  <w:rPr>
                    <w:rFonts w:cs="Times New Roman"/>
                    <w:noProof/>
                  </w:rPr>
                  <w:lastRenderedPageBreak/>
                  <w:t>[37]</w:t>
                </w:r>
                <w:bookmarkEnd w:id="89"/>
              </w:p>
            </w:tc>
            <w:tc>
              <w:tcPr>
                <w:tcW w:w="0" w:type="auto"/>
                <w:hideMark/>
              </w:tcPr>
              <w:p w14:paraId="35BA24FB" w14:textId="77777777" w:rsidR="0056101F" w:rsidRDefault="0056101F">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56101F" w14:paraId="2B802796" w14:textId="77777777" w:rsidTr="0056101F">
            <w:trPr>
              <w:tblCellSpacing w:w="15" w:type="dxa"/>
            </w:trPr>
            <w:tc>
              <w:tcPr>
                <w:tcW w:w="0" w:type="auto"/>
                <w:hideMark/>
              </w:tcPr>
              <w:p w14:paraId="6E7FDC9D" w14:textId="77777777" w:rsidR="0056101F" w:rsidRDefault="0056101F">
                <w:pPr>
                  <w:pStyle w:val="Bibliography"/>
                  <w:jc w:val="right"/>
                  <w:rPr>
                    <w:rFonts w:cs="Times New Roman"/>
                    <w:noProof/>
                  </w:rPr>
                </w:pPr>
                <w:r>
                  <w:rPr>
                    <w:rFonts w:cs="Times New Roman"/>
                    <w:noProof/>
                  </w:rPr>
                  <w:t>[38]</w:t>
                </w:r>
              </w:p>
            </w:tc>
            <w:tc>
              <w:tcPr>
                <w:tcW w:w="0" w:type="auto"/>
                <w:hideMark/>
              </w:tcPr>
              <w:p w14:paraId="3A3F5A83" w14:textId="77777777" w:rsidR="0056101F" w:rsidRDefault="0056101F">
                <w:pPr>
                  <w:pStyle w:val="Bibliography"/>
                  <w:rPr>
                    <w:rFonts w:cs="Times New Roman"/>
                    <w:noProof/>
                  </w:rPr>
                </w:pPr>
                <w:r>
                  <w:rPr>
                    <w:rFonts w:cs="Times New Roman"/>
                    <w:noProof/>
                  </w:rPr>
                  <w:t>Naelah Al-Dabbous, Anwar Al-Yatama, and Kassem Saleh, "Assessment of the trustworthiness of e-service providers," 2011.</w:t>
                </w:r>
              </w:p>
            </w:tc>
          </w:tr>
          <w:tr w:rsidR="0056101F" w14:paraId="6B959F01" w14:textId="77777777" w:rsidTr="0056101F">
            <w:trPr>
              <w:tblCellSpacing w:w="15" w:type="dxa"/>
            </w:trPr>
            <w:tc>
              <w:tcPr>
                <w:tcW w:w="0" w:type="auto"/>
                <w:hideMark/>
              </w:tcPr>
              <w:p w14:paraId="6E7B70B8" w14:textId="77777777" w:rsidR="0056101F" w:rsidRDefault="0056101F">
                <w:pPr>
                  <w:pStyle w:val="Bibliography"/>
                  <w:jc w:val="right"/>
                  <w:rPr>
                    <w:rFonts w:cs="Times New Roman"/>
                    <w:noProof/>
                  </w:rPr>
                </w:pPr>
                <w:r>
                  <w:rPr>
                    <w:rFonts w:cs="Times New Roman"/>
                    <w:noProof/>
                  </w:rPr>
                  <w:t>[39]</w:t>
                </w:r>
              </w:p>
            </w:tc>
            <w:tc>
              <w:tcPr>
                <w:tcW w:w="0" w:type="auto"/>
                <w:hideMark/>
              </w:tcPr>
              <w:p w14:paraId="10A02AC6" w14:textId="77777777" w:rsidR="0056101F" w:rsidRDefault="0056101F">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56101F" w14:paraId="55665BE2" w14:textId="77777777" w:rsidTr="0056101F">
            <w:trPr>
              <w:tblCellSpacing w:w="15" w:type="dxa"/>
            </w:trPr>
            <w:tc>
              <w:tcPr>
                <w:tcW w:w="0" w:type="auto"/>
                <w:hideMark/>
              </w:tcPr>
              <w:p w14:paraId="6601E897" w14:textId="77777777" w:rsidR="0056101F" w:rsidRDefault="0056101F">
                <w:pPr>
                  <w:pStyle w:val="Bibliography"/>
                  <w:jc w:val="right"/>
                  <w:rPr>
                    <w:rFonts w:cs="Times New Roman"/>
                    <w:noProof/>
                  </w:rPr>
                </w:pPr>
                <w:r>
                  <w:rPr>
                    <w:rFonts w:cs="Times New Roman"/>
                    <w:noProof/>
                  </w:rPr>
                  <w:t>[40]</w:t>
                </w:r>
              </w:p>
            </w:tc>
            <w:tc>
              <w:tcPr>
                <w:tcW w:w="0" w:type="auto"/>
                <w:hideMark/>
              </w:tcPr>
              <w:p w14:paraId="7244D32D" w14:textId="77777777" w:rsidR="0056101F" w:rsidRDefault="0056101F">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56101F" w14:paraId="02D2C8FC" w14:textId="77777777" w:rsidTr="0056101F">
            <w:trPr>
              <w:tblCellSpacing w:w="15" w:type="dxa"/>
            </w:trPr>
            <w:tc>
              <w:tcPr>
                <w:tcW w:w="0" w:type="auto"/>
                <w:hideMark/>
              </w:tcPr>
              <w:p w14:paraId="52DFD4BA" w14:textId="77777777" w:rsidR="0056101F" w:rsidRDefault="0056101F">
                <w:pPr>
                  <w:pStyle w:val="Bibliography"/>
                  <w:jc w:val="right"/>
                  <w:rPr>
                    <w:rFonts w:cs="Times New Roman"/>
                    <w:noProof/>
                  </w:rPr>
                </w:pPr>
                <w:r>
                  <w:rPr>
                    <w:rFonts w:cs="Times New Roman"/>
                    <w:noProof/>
                  </w:rPr>
                  <w:t>[41]</w:t>
                </w:r>
              </w:p>
            </w:tc>
            <w:tc>
              <w:tcPr>
                <w:tcW w:w="0" w:type="auto"/>
                <w:hideMark/>
              </w:tcPr>
              <w:p w14:paraId="6FF0C56D" w14:textId="77777777" w:rsidR="0056101F" w:rsidRDefault="0056101F">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56101F" w14:paraId="4D34B5DF" w14:textId="77777777" w:rsidTr="0056101F">
            <w:trPr>
              <w:tblCellSpacing w:w="15" w:type="dxa"/>
            </w:trPr>
            <w:tc>
              <w:tcPr>
                <w:tcW w:w="0" w:type="auto"/>
                <w:hideMark/>
              </w:tcPr>
              <w:p w14:paraId="6B750BB0" w14:textId="77777777" w:rsidR="0056101F" w:rsidRDefault="0056101F">
                <w:pPr>
                  <w:pStyle w:val="Bibliography"/>
                  <w:jc w:val="right"/>
                  <w:rPr>
                    <w:rFonts w:cs="Times New Roman"/>
                    <w:noProof/>
                  </w:rPr>
                </w:pPr>
                <w:r>
                  <w:rPr>
                    <w:rFonts w:cs="Times New Roman"/>
                    <w:noProof/>
                  </w:rPr>
                  <w:t>[42]</w:t>
                </w:r>
              </w:p>
            </w:tc>
            <w:tc>
              <w:tcPr>
                <w:tcW w:w="0" w:type="auto"/>
                <w:hideMark/>
              </w:tcPr>
              <w:p w14:paraId="044E5C39" w14:textId="77777777" w:rsidR="0056101F" w:rsidRDefault="0056101F">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56101F" w14:paraId="78672639" w14:textId="77777777" w:rsidTr="0056101F">
            <w:trPr>
              <w:tblCellSpacing w:w="15" w:type="dxa"/>
            </w:trPr>
            <w:tc>
              <w:tcPr>
                <w:tcW w:w="0" w:type="auto"/>
                <w:hideMark/>
              </w:tcPr>
              <w:p w14:paraId="7A320A91" w14:textId="77777777" w:rsidR="0056101F" w:rsidRDefault="0056101F">
                <w:pPr>
                  <w:pStyle w:val="Bibliography"/>
                  <w:jc w:val="right"/>
                  <w:rPr>
                    <w:rFonts w:cs="Times New Roman"/>
                    <w:noProof/>
                  </w:rPr>
                </w:pPr>
                <w:r>
                  <w:rPr>
                    <w:rFonts w:cs="Times New Roman"/>
                    <w:noProof/>
                  </w:rPr>
                  <w:t>[43]</w:t>
                </w:r>
              </w:p>
            </w:tc>
            <w:tc>
              <w:tcPr>
                <w:tcW w:w="0" w:type="auto"/>
                <w:hideMark/>
              </w:tcPr>
              <w:p w14:paraId="6CCC65B8" w14:textId="77777777" w:rsidR="0056101F" w:rsidRDefault="0056101F">
                <w:pPr>
                  <w:pStyle w:val="Bibliography"/>
                  <w:rPr>
                    <w:rFonts w:cs="Times New Roman"/>
                    <w:noProof/>
                  </w:rPr>
                </w:pPr>
                <w:r>
                  <w:rPr>
                    <w:rFonts w:cs="Times New Roman"/>
                    <w:noProof/>
                  </w:rPr>
                  <w:t>Iham Tariq, Ahmad Kamil, and Hamid Jebur, "Proposed conceptual model for e-service quality in Malaysian universities," 2014.</w:t>
                </w:r>
              </w:p>
            </w:tc>
          </w:tr>
          <w:tr w:rsidR="0056101F" w14:paraId="50E388E5" w14:textId="77777777" w:rsidTr="0056101F">
            <w:trPr>
              <w:tblCellSpacing w:w="15" w:type="dxa"/>
            </w:trPr>
            <w:tc>
              <w:tcPr>
                <w:tcW w:w="0" w:type="auto"/>
                <w:hideMark/>
              </w:tcPr>
              <w:p w14:paraId="28324594" w14:textId="77777777" w:rsidR="0056101F" w:rsidRDefault="0056101F">
                <w:pPr>
                  <w:pStyle w:val="Bibliography"/>
                  <w:jc w:val="right"/>
                  <w:rPr>
                    <w:rFonts w:cs="Times New Roman"/>
                    <w:noProof/>
                  </w:rPr>
                </w:pPr>
                <w:bookmarkStart w:id="90" w:name="ZYa04"/>
                <w:r>
                  <w:rPr>
                    <w:rFonts w:cs="Times New Roman"/>
                    <w:noProof/>
                  </w:rPr>
                  <w:t>[44]</w:t>
                </w:r>
                <w:bookmarkEnd w:id="90"/>
              </w:p>
            </w:tc>
            <w:tc>
              <w:tcPr>
                <w:tcW w:w="0" w:type="auto"/>
                <w:hideMark/>
              </w:tcPr>
              <w:p w14:paraId="2BA415C2" w14:textId="77777777" w:rsidR="0056101F" w:rsidRDefault="0056101F">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56101F" w14:paraId="3432CA38" w14:textId="77777777" w:rsidTr="0056101F">
            <w:trPr>
              <w:tblCellSpacing w:w="15" w:type="dxa"/>
            </w:trPr>
            <w:tc>
              <w:tcPr>
                <w:tcW w:w="0" w:type="auto"/>
                <w:hideMark/>
              </w:tcPr>
              <w:p w14:paraId="440795BA" w14:textId="77777777" w:rsidR="0056101F" w:rsidRDefault="0056101F">
                <w:pPr>
                  <w:pStyle w:val="Bibliography"/>
                  <w:jc w:val="right"/>
                  <w:rPr>
                    <w:rFonts w:cs="Times New Roman"/>
                    <w:noProof/>
                  </w:rPr>
                </w:pPr>
                <w:bookmarkStart w:id="91" w:name="KWa02"/>
                <w:r>
                  <w:rPr>
                    <w:rFonts w:cs="Times New Roman"/>
                    <w:noProof/>
                  </w:rPr>
                  <w:t>[45]</w:t>
                </w:r>
                <w:bookmarkEnd w:id="91"/>
              </w:p>
            </w:tc>
            <w:tc>
              <w:tcPr>
                <w:tcW w:w="0" w:type="auto"/>
                <w:hideMark/>
              </w:tcPr>
              <w:p w14:paraId="7207E6EB" w14:textId="77777777" w:rsidR="0056101F" w:rsidRDefault="0056101F">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56101F" w14:paraId="7C70C5EE" w14:textId="77777777" w:rsidTr="0056101F">
            <w:trPr>
              <w:tblCellSpacing w:w="15" w:type="dxa"/>
            </w:trPr>
            <w:tc>
              <w:tcPr>
                <w:tcW w:w="0" w:type="auto"/>
                <w:hideMark/>
              </w:tcPr>
              <w:p w14:paraId="1B84A222" w14:textId="77777777" w:rsidR="0056101F" w:rsidRDefault="0056101F">
                <w:pPr>
                  <w:pStyle w:val="Bibliography"/>
                  <w:jc w:val="right"/>
                  <w:rPr>
                    <w:rFonts w:cs="Times New Roman"/>
                    <w:noProof/>
                  </w:rPr>
                </w:pPr>
                <w:r>
                  <w:rPr>
                    <w:rFonts w:cs="Times New Roman"/>
                    <w:noProof/>
                  </w:rPr>
                  <w:t>[46]</w:t>
                </w:r>
              </w:p>
            </w:tc>
            <w:tc>
              <w:tcPr>
                <w:tcW w:w="0" w:type="auto"/>
                <w:hideMark/>
              </w:tcPr>
              <w:p w14:paraId="4A4CB962" w14:textId="77777777" w:rsidR="0056101F" w:rsidRDefault="0056101F">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56101F" w14:paraId="66214FD3" w14:textId="77777777" w:rsidTr="0056101F">
            <w:trPr>
              <w:tblCellSpacing w:w="15" w:type="dxa"/>
            </w:trPr>
            <w:tc>
              <w:tcPr>
                <w:tcW w:w="0" w:type="auto"/>
                <w:hideMark/>
              </w:tcPr>
              <w:p w14:paraId="0D6639CB" w14:textId="77777777" w:rsidR="0056101F" w:rsidRDefault="0056101F">
                <w:pPr>
                  <w:pStyle w:val="Bibliography"/>
                  <w:jc w:val="right"/>
                  <w:rPr>
                    <w:rFonts w:cs="Times New Roman"/>
                    <w:noProof/>
                  </w:rPr>
                </w:pPr>
                <w:r>
                  <w:rPr>
                    <w:rFonts w:cs="Times New Roman"/>
                    <w:noProof/>
                  </w:rPr>
                  <w:t>[47]</w:t>
                </w:r>
              </w:p>
            </w:tc>
            <w:tc>
              <w:tcPr>
                <w:tcW w:w="0" w:type="auto"/>
                <w:hideMark/>
              </w:tcPr>
              <w:p w14:paraId="25C3DDD1" w14:textId="77777777" w:rsidR="0056101F" w:rsidRDefault="0056101F">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56101F" w14:paraId="0BA32F78" w14:textId="77777777" w:rsidTr="0056101F">
            <w:trPr>
              <w:tblCellSpacing w:w="15" w:type="dxa"/>
            </w:trPr>
            <w:tc>
              <w:tcPr>
                <w:tcW w:w="0" w:type="auto"/>
                <w:hideMark/>
              </w:tcPr>
              <w:p w14:paraId="270034A2" w14:textId="77777777" w:rsidR="0056101F" w:rsidRDefault="0056101F">
                <w:pPr>
                  <w:pStyle w:val="Bibliography"/>
                  <w:jc w:val="right"/>
                  <w:rPr>
                    <w:rFonts w:cs="Times New Roman"/>
                    <w:noProof/>
                  </w:rPr>
                </w:pPr>
                <w:r>
                  <w:rPr>
                    <w:rFonts w:cs="Times New Roman"/>
                    <w:noProof/>
                  </w:rPr>
                  <w:lastRenderedPageBreak/>
                  <w:t>[48]</w:t>
                </w:r>
              </w:p>
            </w:tc>
            <w:tc>
              <w:tcPr>
                <w:tcW w:w="0" w:type="auto"/>
                <w:hideMark/>
              </w:tcPr>
              <w:p w14:paraId="4DF002AB" w14:textId="77777777" w:rsidR="0056101F" w:rsidRDefault="0056101F">
                <w:pPr>
                  <w:pStyle w:val="Bibliography"/>
                  <w:rPr>
                    <w:rFonts w:cs="Times New Roman"/>
                    <w:noProof/>
                  </w:rPr>
                </w:pPr>
                <w:r>
                  <w:rPr>
                    <w:rFonts w:cs="Times New Roman"/>
                    <w:noProof/>
                  </w:rPr>
                  <w:t>M.C. Obi, "Cevelopment and validation of a scale for measuring e-government user satisfaction," 2009.</w:t>
                </w:r>
              </w:p>
            </w:tc>
          </w:tr>
          <w:tr w:rsidR="0056101F" w14:paraId="26D4A33E" w14:textId="77777777" w:rsidTr="0056101F">
            <w:trPr>
              <w:tblCellSpacing w:w="15" w:type="dxa"/>
            </w:trPr>
            <w:tc>
              <w:tcPr>
                <w:tcW w:w="0" w:type="auto"/>
                <w:hideMark/>
              </w:tcPr>
              <w:p w14:paraId="0E60BDCD" w14:textId="77777777" w:rsidR="0056101F" w:rsidRDefault="0056101F">
                <w:pPr>
                  <w:pStyle w:val="Bibliography"/>
                  <w:jc w:val="right"/>
                  <w:rPr>
                    <w:rFonts w:cs="Times New Roman"/>
                    <w:noProof/>
                  </w:rPr>
                </w:pPr>
                <w:r>
                  <w:rPr>
                    <w:rFonts w:cs="Times New Roman"/>
                    <w:noProof/>
                  </w:rPr>
                  <w:t>[49]</w:t>
                </w:r>
              </w:p>
            </w:tc>
            <w:tc>
              <w:tcPr>
                <w:tcW w:w="0" w:type="auto"/>
                <w:hideMark/>
              </w:tcPr>
              <w:p w14:paraId="305E2595" w14:textId="77777777" w:rsidR="0056101F" w:rsidRDefault="0056101F">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56101F" w14:paraId="16EBF201" w14:textId="77777777" w:rsidTr="0056101F">
            <w:trPr>
              <w:tblCellSpacing w:w="15" w:type="dxa"/>
            </w:trPr>
            <w:tc>
              <w:tcPr>
                <w:tcW w:w="0" w:type="auto"/>
                <w:hideMark/>
              </w:tcPr>
              <w:p w14:paraId="46873A65" w14:textId="77777777" w:rsidR="0056101F" w:rsidRDefault="0056101F">
                <w:pPr>
                  <w:pStyle w:val="Bibliography"/>
                  <w:jc w:val="right"/>
                  <w:rPr>
                    <w:rFonts w:cs="Times New Roman"/>
                    <w:noProof/>
                  </w:rPr>
                </w:pPr>
                <w:r>
                  <w:rPr>
                    <w:rFonts w:cs="Times New Roman"/>
                    <w:noProof/>
                  </w:rPr>
                  <w:t>[50]</w:t>
                </w:r>
              </w:p>
            </w:tc>
            <w:tc>
              <w:tcPr>
                <w:tcW w:w="0" w:type="auto"/>
                <w:hideMark/>
              </w:tcPr>
              <w:p w14:paraId="4CD8095C" w14:textId="77777777" w:rsidR="0056101F" w:rsidRDefault="0056101F">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56101F" w14:paraId="5636D758" w14:textId="77777777" w:rsidTr="0056101F">
            <w:trPr>
              <w:tblCellSpacing w:w="15" w:type="dxa"/>
            </w:trPr>
            <w:tc>
              <w:tcPr>
                <w:tcW w:w="0" w:type="auto"/>
                <w:hideMark/>
              </w:tcPr>
              <w:p w14:paraId="74AFD332" w14:textId="77777777" w:rsidR="0056101F" w:rsidRDefault="0056101F">
                <w:pPr>
                  <w:pStyle w:val="Bibliography"/>
                  <w:jc w:val="right"/>
                  <w:rPr>
                    <w:rFonts w:cs="Times New Roman"/>
                    <w:noProof/>
                  </w:rPr>
                </w:pPr>
                <w:r>
                  <w:rPr>
                    <w:rFonts w:cs="Times New Roman"/>
                    <w:noProof/>
                  </w:rPr>
                  <w:t>[51]</w:t>
                </w:r>
              </w:p>
            </w:tc>
            <w:tc>
              <w:tcPr>
                <w:tcW w:w="0" w:type="auto"/>
                <w:hideMark/>
              </w:tcPr>
              <w:p w14:paraId="18462645" w14:textId="77777777" w:rsidR="0056101F" w:rsidRDefault="0056101F">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56101F" w14:paraId="28380B13" w14:textId="77777777" w:rsidTr="0056101F">
            <w:trPr>
              <w:tblCellSpacing w:w="15" w:type="dxa"/>
            </w:trPr>
            <w:tc>
              <w:tcPr>
                <w:tcW w:w="0" w:type="auto"/>
                <w:hideMark/>
              </w:tcPr>
              <w:p w14:paraId="10F0203E" w14:textId="77777777" w:rsidR="0056101F" w:rsidRDefault="0056101F">
                <w:pPr>
                  <w:pStyle w:val="Bibliography"/>
                  <w:jc w:val="right"/>
                  <w:rPr>
                    <w:rFonts w:cs="Times New Roman"/>
                    <w:noProof/>
                  </w:rPr>
                </w:pPr>
                <w:r>
                  <w:rPr>
                    <w:rFonts w:cs="Times New Roman"/>
                    <w:noProof/>
                  </w:rPr>
                  <w:t>[52]</w:t>
                </w:r>
              </w:p>
            </w:tc>
            <w:tc>
              <w:tcPr>
                <w:tcW w:w="0" w:type="auto"/>
                <w:hideMark/>
              </w:tcPr>
              <w:p w14:paraId="671192C2" w14:textId="77777777" w:rsidR="0056101F" w:rsidRDefault="0056101F">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56101F" w14:paraId="3A0A1B59" w14:textId="77777777" w:rsidTr="0056101F">
            <w:trPr>
              <w:tblCellSpacing w:w="15" w:type="dxa"/>
            </w:trPr>
            <w:tc>
              <w:tcPr>
                <w:tcW w:w="0" w:type="auto"/>
                <w:hideMark/>
              </w:tcPr>
              <w:p w14:paraId="090D8F47" w14:textId="77777777" w:rsidR="0056101F" w:rsidRDefault="0056101F">
                <w:pPr>
                  <w:pStyle w:val="Bibliography"/>
                  <w:jc w:val="right"/>
                  <w:rPr>
                    <w:rFonts w:cs="Times New Roman"/>
                    <w:noProof/>
                  </w:rPr>
                </w:pPr>
                <w:r>
                  <w:rPr>
                    <w:rFonts w:cs="Times New Roman"/>
                    <w:noProof/>
                  </w:rPr>
                  <w:t>[53]</w:t>
                </w:r>
              </w:p>
            </w:tc>
            <w:tc>
              <w:tcPr>
                <w:tcW w:w="0" w:type="auto"/>
                <w:hideMark/>
              </w:tcPr>
              <w:p w14:paraId="683E532F" w14:textId="77777777" w:rsidR="0056101F" w:rsidRDefault="0056101F">
                <w:pPr>
                  <w:pStyle w:val="Bibliography"/>
                  <w:rPr>
                    <w:rFonts w:cs="Times New Roman"/>
                    <w:noProof/>
                  </w:rPr>
                </w:pPr>
                <w:r>
                  <w:rPr>
                    <w:rFonts w:cs="Times New Roman"/>
                    <w:noProof/>
                  </w:rPr>
                  <w:t>Hunk-Jen Tu and Yuan-Ting Chaoo, "Toward a framework for assessing e-marketplace service quality," pp. 36-43, 2011.</w:t>
                </w:r>
              </w:p>
            </w:tc>
          </w:tr>
          <w:tr w:rsidR="0056101F" w14:paraId="42F4D0F1" w14:textId="77777777" w:rsidTr="0056101F">
            <w:trPr>
              <w:tblCellSpacing w:w="15" w:type="dxa"/>
            </w:trPr>
            <w:tc>
              <w:tcPr>
                <w:tcW w:w="0" w:type="auto"/>
                <w:hideMark/>
              </w:tcPr>
              <w:p w14:paraId="30C8070A" w14:textId="77777777" w:rsidR="0056101F" w:rsidRDefault="0056101F">
                <w:pPr>
                  <w:pStyle w:val="Bibliography"/>
                  <w:jc w:val="right"/>
                  <w:rPr>
                    <w:rFonts w:cs="Times New Roman"/>
                    <w:noProof/>
                  </w:rPr>
                </w:pPr>
                <w:r>
                  <w:rPr>
                    <w:rFonts w:cs="Times New Roman"/>
                    <w:noProof/>
                  </w:rPr>
                  <w:t>[54]</w:t>
                </w:r>
              </w:p>
            </w:tc>
            <w:tc>
              <w:tcPr>
                <w:tcW w:w="0" w:type="auto"/>
                <w:hideMark/>
              </w:tcPr>
              <w:p w14:paraId="04C2DF15" w14:textId="77777777" w:rsidR="0056101F" w:rsidRDefault="0056101F">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56101F" w14:paraId="33C0F1EB" w14:textId="77777777" w:rsidTr="0056101F">
            <w:trPr>
              <w:tblCellSpacing w:w="15" w:type="dxa"/>
            </w:trPr>
            <w:tc>
              <w:tcPr>
                <w:tcW w:w="0" w:type="auto"/>
                <w:hideMark/>
              </w:tcPr>
              <w:p w14:paraId="45007CC0" w14:textId="77777777" w:rsidR="0056101F" w:rsidRDefault="0056101F">
                <w:pPr>
                  <w:pStyle w:val="Bibliography"/>
                  <w:jc w:val="right"/>
                  <w:rPr>
                    <w:rFonts w:cs="Times New Roman"/>
                    <w:noProof/>
                  </w:rPr>
                </w:pPr>
                <w:r>
                  <w:rPr>
                    <w:rFonts w:cs="Times New Roman"/>
                    <w:noProof/>
                  </w:rPr>
                  <w:t>[55]</w:t>
                </w:r>
              </w:p>
            </w:tc>
            <w:tc>
              <w:tcPr>
                <w:tcW w:w="0" w:type="auto"/>
                <w:hideMark/>
              </w:tcPr>
              <w:p w14:paraId="3EBEAB5D" w14:textId="77777777" w:rsidR="0056101F" w:rsidRDefault="0056101F">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56101F" w14:paraId="63859FDE" w14:textId="77777777" w:rsidTr="0056101F">
            <w:trPr>
              <w:tblCellSpacing w:w="15" w:type="dxa"/>
            </w:trPr>
            <w:tc>
              <w:tcPr>
                <w:tcW w:w="0" w:type="auto"/>
                <w:hideMark/>
              </w:tcPr>
              <w:p w14:paraId="0C0D83C4" w14:textId="77777777" w:rsidR="0056101F" w:rsidRDefault="0056101F">
                <w:pPr>
                  <w:pStyle w:val="Bibliography"/>
                  <w:jc w:val="right"/>
                  <w:rPr>
                    <w:rFonts w:cs="Times New Roman"/>
                    <w:noProof/>
                  </w:rPr>
                </w:pPr>
                <w:r>
                  <w:rPr>
                    <w:rFonts w:cs="Times New Roman"/>
                    <w:noProof/>
                  </w:rPr>
                  <w:t>[56]</w:t>
                </w:r>
              </w:p>
            </w:tc>
            <w:tc>
              <w:tcPr>
                <w:tcW w:w="0" w:type="auto"/>
                <w:hideMark/>
              </w:tcPr>
              <w:p w14:paraId="7D849CF0" w14:textId="77777777" w:rsidR="0056101F" w:rsidRDefault="0056101F">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56101F" w14:paraId="6FD8D305" w14:textId="77777777" w:rsidTr="0056101F">
            <w:trPr>
              <w:tblCellSpacing w:w="15" w:type="dxa"/>
            </w:trPr>
            <w:tc>
              <w:tcPr>
                <w:tcW w:w="0" w:type="auto"/>
                <w:hideMark/>
              </w:tcPr>
              <w:p w14:paraId="1852EB15" w14:textId="77777777" w:rsidR="0056101F" w:rsidRDefault="0056101F">
                <w:pPr>
                  <w:pStyle w:val="Bibliography"/>
                  <w:jc w:val="right"/>
                  <w:rPr>
                    <w:rFonts w:cs="Times New Roman"/>
                    <w:noProof/>
                  </w:rPr>
                </w:pPr>
                <w:r>
                  <w:rPr>
                    <w:rFonts w:cs="Times New Roman"/>
                    <w:noProof/>
                  </w:rPr>
                  <w:t>[57]</w:t>
                </w:r>
              </w:p>
            </w:tc>
            <w:tc>
              <w:tcPr>
                <w:tcW w:w="0" w:type="auto"/>
                <w:hideMark/>
              </w:tcPr>
              <w:p w14:paraId="40113987" w14:textId="77777777" w:rsidR="0056101F" w:rsidRDefault="0056101F">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56101F" w14:paraId="72C5F5D3" w14:textId="77777777" w:rsidTr="0056101F">
            <w:trPr>
              <w:tblCellSpacing w:w="15" w:type="dxa"/>
            </w:trPr>
            <w:tc>
              <w:tcPr>
                <w:tcW w:w="0" w:type="auto"/>
                <w:hideMark/>
              </w:tcPr>
              <w:p w14:paraId="6C2464FE" w14:textId="77777777" w:rsidR="0056101F" w:rsidRDefault="0056101F">
                <w:pPr>
                  <w:pStyle w:val="Bibliography"/>
                  <w:jc w:val="right"/>
                  <w:rPr>
                    <w:rFonts w:cs="Times New Roman"/>
                    <w:noProof/>
                  </w:rPr>
                </w:pPr>
                <w:r>
                  <w:rPr>
                    <w:rFonts w:cs="Times New Roman"/>
                    <w:noProof/>
                  </w:rPr>
                  <w:t>[58]</w:t>
                </w:r>
              </w:p>
            </w:tc>
            <w:tc>
              <w:tcPr>
                <w:tcW w:w="0" w:type="auto"/>
                <w:hideMark/>
              </w:tcPr>
              <w:p w14:paraId="4B435FFB" w14:textId="77777777" w:rsidR="0056101F" w:rsidRDefault="0056101F">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56101F" w14:paraId="61A6021A" w14:textId="77777777" w:rsidTr="0056101F">
            <w:trPr>
              <w:tblCellSpacing w:w="15" w:type="dxa"/>
            </w:trPr>
            <w:tc>
              <w:tcPr>
                <w:tcW w:w="0" w:type="auto"/>
                <w:hideMark/>
              </w:tcPr>
              <w:p w14:paraId="2F749118" w14:textId="77777777" w:rsidR="0056101F" w:rsidRDefault="0056101F">
                <w:pPr>
                  <w:pStyle w:val="Bibliography"/>
                  <w:jc w:val="right"/>
                  <w:rPr>
                    <w:rFonts w:cs="Times New Roman"/>
                    <w:noProof/>
                  </w:rPr>
                </w:pPr>
                <w:r>
                  <w:rPr>
                    <w:rFonts w:cs="Times New Roman"/>
                    <w:noProof/>
                  </w:rPr>
                  <w:t>[59]</w:t>
                </w:r>
              </w:p>
            </w:tc>
            <w:tc>
              <w:tcPr>
                <w:tcW w:w="0" w:type="auto"/>
                <w:hideMark/>
              </w:tcPr>
              <w:p w14:paraId="25EF1FDC" w14:textId="77777777" w:rsidR="0056101F" w:rsidRDefault="0056101F">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38AB8EB7" w14:textId="77777777" w:rsidR="0056101F" w:rsidRDefault="0056101F" w:rsidP="0056101F">
          <w:pPr>
            <w:pStyle w:val="Bibliography"/>
            <w:rPr>
              <w:rFonts w:eastAsiaTheme="minorEastAsia" w:cs="Times New Roman"/>
              <w:noProof/>
              <w:vanish/>
            </w:rPr>
          </w:pPr>
          <w:r>
            <w:rPr>
              <w:rFonts w:cs="Times New Roman"/>
              <w:noProof/>
              <w:vanish/>
            </w:rPr>
            <w:t>x</w:t>
          </w:r>
        </w:p>
        <w:p w14:paraId="0737D6CF" w14:textId="77777777" w:rsidR="002336FF" w:rsidRDefault="00156940" w:rsidP="0056101F">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2" w:name="_Toc332882851"/>
          <w:r>
            <w:lastRenderedPageBreak/>
            <w:t>Appendix A</w:t>
          </w:r>
        </w:p>
      </w:sdtContent>
    </w:sdt>
    <w:bookmarkEnd w:id="92" w:displacedByCustomXml="prev"/>
    <w:p w14:paraId="0A47660F" w14:textId="2D95128F" w:rsidR="006A3515" w:rsidRPr="002336FF" w:rsidRDefault="002336FF" w:rsidP="002336FF">
      <w:pPr>
        <w:rPr>
          <w:lang w:val="en-GB"/>
        </w:rPr>
      </w:pPr>
      <w:r>
        <w:rPr>
          <w:noProof/>
          <w:lang w:val="en-US" w:eastAsia="en-US"/>
        </w:rPr>
        <mc:AlternateContent>
          <mc:Choice Requires="wps">
            <w:drawing>
              <wp:anchor distT="0" distB="0" distL="114300" distR="114300" simplePos="0" relativeHeight="251669504" behindDoc="0" locked="0" layoutInCell="1" allowOverlap="1" wp14:anchorId="387226F4" wp14:editId="259ED00D">
                <wp:simplePos x="0" y="0"/>
                <wp:positionH relativeFrom="column">
                  <wp:posOffset>76200</wp:posOffset>
                </wp:positionH>
                <wp:positionV relativeFrom="paragraph">
                  <wp:posOffset>1325880</wp:posOffset>
                </wp:positionV>
                <wp:extent cx="5572760" cy="6629400"/>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57276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22577" w14:textId="77777777" w:rsidR="008D7C21" w:rsidRDefault="008D7C21"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8D7C21" w:rsidRDefault="008D7C21" w:rsidP="002336FF">
                            <w:pPr>
                              <w:pStyle w:val="Caption"/>
                            </w:pPr>
                            <w:r>
                              <w:t>Figure A.1. Procedure model for an E-service</w:t>
                            </w:r>
                          </w:p>
                          <w:p w14:paraId="616269D4" w14:textId="77777777" w:rsidR="008D7C21" w:rsidRDefault="008D7C21" w:rsidP="002336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5" o:spid="_x0000_s1051" type="#_x0000_t202" style="position:absolute;left:0;text-align:left;margin-left:6pt;margin-top:104.4pt;width:438.8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n5BtM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" filled="f" stroked="f">
                <v:textbox>
                  <w:txbxContent>
                    <w:p w14:paraId="7E222577" w14:textId="77777777" w:rsidR="008D7C21" w:rsidRDefault="008D7C21"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8D7C21" w:rsidRDefault="008D7C21" w:rsidP="002336FF">
                      <w:pPr>
                        <w:pStyle w:val="Caption"/>
                      </w:pPr>
                      <w:r>
                        <w:t>Figure A.1. Procedure model for an E-service</w:t>
                      </w:r>
                    </w:p>
                    <w:p w14:paraId="616269D4" w14:textId="77777777" w:rsidR="008D7C21" w:rsidRDefault="008D7C21" w:rsidP="002336FF">
                      <w:pPr>
                        <w:jc w:val="center"/>
                      </w:pPr>
                    </w:p>
                  </w:txbxContent>
                </v:textbox>
                <w10:wrap type="square"/>
              </v:shape>
            </w:pict>
          </mc:Fallback>
        </mc:AlternateContent>
      </w:r>
      <w:r w:rsidR="000546CF">
        <w:rPr>
          <w:lang w:val="en-GB"/>
        </w:rPr>
        <w:t>This appendix A contains figures</w:t>
      </w:r>
      <w:r w:rsidR="005461B2">
        <w:rPr>
          <w:lang w:val="en-GB"/>
        </w:rPr>
        <w:t xml:space="preserve">, referenced in specific parts of this thesis work </w:t>
      </w:r>
      <w:r w:rsidR="000546CF">
        <w:rPr>
          <w:lang w:val="en-GB"/>
        </w:rPr>
        <w:t>to co</w:t>
      </w:r>
      <w:r w:rsidR="000546CF">
        <w:rPr>
          <w:lang w:val="en-GB"/>
        </w:rPr>
        <w:t>m</w:t>
      </w:r>
      <w:r w:rsidR="000546CF">
        <w:rPr>
          <w:lang w:val="en-GB"/>
        </w:rPr>
        <w:t>plement concepts on particular chapters</w:t>
      </w:r>
      <w:r w:rsidR="005461B2">
        <w:rPr>
          <w:lang w:val="en-GB"/>
        </w:rPr>
        <w:t>.</w:t>
      </w:r>
    </w:p>
    <w:p w14:paraId="72D731DF" w14:textId="75096739" w:rsidR="00B746CA" w:rsidRPr="00855DF1" w:rsidRDefault="002065CD" w:rsidP="00855DF1">
      <w:pPr>
        <w:pStyle w:val="HeaderNotNumbered"/>
      </w:pPr>
      <w:bookmarkStart w:id="93" w:name="_Toc332882852"/>
      <w:r w:rsidRPr="002065CD">
        <w:lastRenderedPageBreak/>
        <w:t>Appendix</w:t>
      </w:r>
      <w:r w:rsidR="00CE5733">
        <w:t xml:space="preserve"> </w:t>
      </w:r>
      <w:r w:rsidR="002336FF">
        <w:t>B</w:t>
      </w:r>
      <w:bookmarkEnd w:id="93"/>
    </w:p>
    <w:p w14:paraId="44A11CCA" w14:textId="77777777" w:rsidR="00F56399" w:rsidRDefault="002B235B" w:rsidP="008506D8">
      <w:pPr>
        <w:pStyle w:val="Appendixheading"/>
        <w:pageBreakBefore w:val="0"/>
      </w:pPr>
      <w:bookmarkStart w:id="94" w:name="_Ref166675784"/>
      <w:bookmarkStart w:id="95" w:name="_Toc332882853"/>
      <w:r>
        <w:t>Glossary</w:t>
      </w:r>
      <w:bookmarkEnd w:id="94"/>
      <w:bookmarkEnd w:id="95"/>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56101F" w:rsidRPr="0056101F">
                  <w:rPr>
                    <w:rFonts w:cs="Times New Roman"/>
                    <w:noProof/>
                    <w:lang w:val="en-US"/>
                  </w:rPr>
                  <w:t>[</w:t>
                </w:r>
                <w:hyperlink w:anchor="BSI11" w:history="1">
                  <w:r w:rsidR="0056101F" w:rsidRPr="0056101F">
                    <w:rPr>
                      <w:rStyle w:val="Tiitellehtautor"/>
                      <w:rFonts w:cs="Times New Roman"/>
                      <w:noProof/>
                      <w:lang w:val="en-US"/>
                    </w:rPr>
                    <w:t>10</w:t>
                  </w:r>
                </w:hyperlink>
                <w:r w:rsidR="0056101F" w:rsidRPr="0056101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56101F" w:rsidRPr="0056101F">
                  <w:rPr>
                    <w:rFonts w:cs="Times New Roman"/>
                    <w:noProof/>
                    <w:lang w:val="en-US"/>
                  </w:rPr>
                  <w:t>[</w:t>
                </w:r>
                <w:hyperlink w:anchor="BSI11" w:history="1">
                  <w:r w:rsidR="0056101F" w:rsidRPr="0056101F">
                    <w:rPr>
                      <w:rStyle w:val="Tiitellehtautor"/>
                      <w:rFonts w:cs="Times New Roman"/>
                      <w:noProof/>
                      <w:lang w:val="en-US"/>
                    </w:rPr>
                    <w:t>10</w:t>
                  </w:r>
                </w:hyperlink>
                <w:r w:rsidR="0056101F" w:rsidRPr="0056101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56101F" w:rsidRPr="0056101F">
                  <w:rPr>
                    <w:rFonts w:cs="Times New Roman"/>
                    <w:noProof/>
                    <w:lang w:val="en-US"/>
                  </w:rPr>
                  <w:t>[</w:t>
                </w:r>
                <w:hyperlink w:anchor="BSI11" w:history="1">
                  <w:r w:rsidR="0056101F" w:rsidRPr="0056101F">
                    <w:rPr>
                      <w:rStyle w:val="Tiitellehtautor"/>
                      <w:rFonts w:cs="Times New Roman"/>
                      <w:noProof/>
                      <w:lang w:val="en-US"/>
                    </w:rPr>
                    <w:t>10</w:t>
                  </w:r>
                </w:hyperlink>
                <w:r w:rsidR="0056101F" w:rsidRPr="0056101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56101F" w:rsidRPr="0056101F">
                  <w:rPr>
                    <w:rFonts w:cs="Times New Roman"/>
                    <w:noProof/>
                    <w:lang w:val="en-US"/>
                  </w:rPr>
                  <w:t>[</w:t>
                </w:r>
                <w:hyperlink w:anchor="BSI11" w:history="1">
                  <w:r w:rsidR="0056101F" w:rsidRPr="0056101F">
                    <w:rPr>
                      <w:rStyle w:val="Tiitellehtautor"/>
                      <w:rFonts w:cs="Times New Roman"/>
                      <w:noProof/>
                      <w:lang w:val="en-US"/>
                    </w:rPr>
                    <w:t>10</w:t>
                  </w:r>
                </w:hyperlink>
                <w:r w:rsidR="0056101F" w:rsidRPr="0056101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96" w:name="_Toc332882854"/>
      <w:r>
        <w:lastRenderedPageBreak/>
        <w:t>License</w:t>
      </w:r>
      <w:bookmarkEnd w:id="96"/>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D770F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57412B">
        <w:rPr>
          <w:b/>
          <w:noProof/>
          <w:spacing w:val="-1"/>
          <w:lang w:val="en-GB"/>
        </w:rPr>
        <w:t>15.08.2016</w:t>
      </w:r>
      <w:r>
        <w:rPr>
          <w:b/>
          <w:spacing w:val="-1"/>
          <w:lang w:val="en-GB"/>
        </w:rPr>
        <w:fldChar w:fldCharType="end"/>
      </w:r>
    </w:p>
    <w:sectPr w:rsidR="00CE5733" w:rsidRPr="00CE5733" w:rsidSect="003B6ED0">
      <w:footerReference w:type="default" r:id="rId33"/>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8D7C21" w:rsidRDefault="008D7C21" w:rsidP="00FB55BE">
      <w:pPr>
        <w:spacing w:before="0" w:after="0" w:line="240" w:lineRule="auto"/>
      </w:pPr>
      <w:r>
        <w:separator/>
      </w:r>
    </w:p>
  </w:endnote>
  <w:endnote w:type="continuationSeparator" w:id="0">
    <w:p w14:paraId="3A716E12" w14:textId="77777777" w:rsidR="008D7C21" w:rsidRDefault="008D7C21"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8D7C21" w:rsidRDefault="008D7C21">
        <w:pPr>
          <w:pStyle w:val="Footer"/>
          <w:jc w:val="center"/>
        </w:pPr>
        <w:r>
          <w:fldChar w:fldCharType="begin"/>
        </w:r>
        <w:r>
          <w:instrText xml:space="preserve"> PAGE   \* MERGEFORMAT </w:instrText>
        </w:r>
        <w:r>
          <w:fldChar w:fldCharType="separate"/>
        </w:r>
        <w:r w:rsidR="004D04F7">
          <w:rPr>
            <w:noProof/>
          </w:rPr>
          <w:t>31</w:t>
        </w:r>
        <w:r>
          <w:rPr>
            <w:noProof/>
          </w:rPr>
          <w:fldChar w:fldCharType="end"/>
        </w:r>
      </w:p>
    </w:sdtContent>
  </w:sdt>
  <w:p w14:paraId="6FE0902C" w14:textId="77777777" w:rsidR="008D7C21" w:rsidRDefault="008D7C2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8D7C21" w:rsidRDefault="008D7C21" w:rsidP="00FB55BE">
      <w:pPr>
        <w:spacing w:before="0" w:after="0" w:line="240" w:lineRule="auto"/>
      </w:pPr>
      <w:r>
        <w:separator/>
      </w:r>
    </w:p>
  </w:footnote>
  <w:footnote w:type="continuationSeparator" w:id="0">
    <w:p w14:paraId="11035F38" w14:textId="77777777" w:rsidR="008D7C21" w:rsidRDefault="008D7C21" w:rsidP="00FB55BE">
      <w:pPr>
        <w:spacing w:before="0" w:after="0" w:line="240" w:lineRule="auto"/>
      </w:pPr>
      <w:r>
        <w:continuationSeparator/>
      </w:r>
    </w:p>
  </w:footnote>
  <w:footnote w:id="1">
    <w:p w14:paraId="0C7FBA67" w14:textId="77777777" w:rsidR="008D7C21" w:rsidRPr="009938CB" w:rsidRDefault="008D7C21"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8D7C21" w:rsidRPr="005C1436" w:rsidRDefault="008D7C21">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8D7C21" w:rsidRPr="006A65BB" w:rsidRDefault="008D7C21">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8D7C21" w:rsidRPr="00FA5CDE" w:rsidRDefault="008D7C21">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8D7C21" w:rsidRPr="00BC3413" w:rsidRDefault="008D7C21">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8D7C21" w:rsidRPr="00FE3520" w:rsidRDefault="008D7C21">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8D7C21" w:rsidRPr="00824170" w:rsidRDefault="008D7C21">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8D7C21" w:rsidRPr="000C0716" w:rsidRDefault="008D7C21">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8D7C21" w:rsidRPr="0067118C" w:rsidRDefault="008D7C21">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8D7C21" w:rsidRPr="000F652A" w:rsidRDefault="008D7C21">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1">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0"/>
  </w:num>
  <w:num w:numId="4">
    <w:abstractNumId w:val="13"/>
  </w:num>
  <w:num w:numId="5">
    <w:abstractNumId w:val="5"/>
  </w:num>
  <w:num w:numId="6">
    <w:abstractNumId w:val="41"/>
  </w:num>
  <w:num w:numId="7">
    <w:abstractNumId w:val="42"/>
  </w:num>
  <w:num w:numId="8">
    <w:abstractNumId w:val="1"/>
  </w:num>
  <w:num w:numId="9">
    <w:abstractNumId w:val="35"/>
  </w:num>
  <w:num w:numId="10">
    <w:abstractNumId w:val="4"/>
  </w:num>
  <w:num w:numId="11">
    <w:abstractNumId w:val="2"/>
  </w:num>
  <w:num w:numId="12">
    <w:abstractNumId w:val="6"/>
  </w:num>
  <w:num w:numId="13">
    <w:abstractNumId w:val="6"/>
  </w:num>
  <w:num w:numId="14">
    <w:abstractNumId w:val="6"/>
  </w:num>
  <w:num w:numId="15">
    <w:abstractNumId w:val="26"/>
  </w:num>
  <w:num w:numId="16">
    <w:abstractNumId w:val="11"/>
  </w:num>
  <w:num w:numId="17">
    <w:abstractNumId w:val="9"/>
  </w:num>
  <w:num w:numId="18">
    <w:abstractNumId w:val="24"/>
  </w:num>
  <w:num w:numId="19">
    <w:abstractNumId w:val="37"/>
  </w:num>
  <w:num w:numId="20">
    <w:abstractNumId w:val="39"/>
  </w:num>
  <w:num w:numId="21">
    <w:abstractNumId w:val="16"/>
  </w:num>
  <w:num w:numId="22">
    <w:abstractNumId w:val="20"/>
  </w:num>
  <w:num w:numId="23">
    <w:abstractNumId w:val="32"/>
  </w:num>
  <w:num w:numId="24">
    <w:abstractNumId w:val="27"/>
  </w:num>
  <w:num w:numId="25">
    <w:abstractNumId w:val="12"/>
  </w:num>
  <w:num w:numId="26">
    <w:abstractNumId w:val="33"/>
  </w:num>
  <w:num w:numId="27">
    <w:abstractNumId w:val="36"/>
  </w:num>
  <w:num w:numId="28">
    <w:abstractNumId w:val="3"/>
  </w:num>
  <w:num w:numId="29">
    <w:abstractNumId w:val="22"/>
  </w:num>
  <w:num w:numId="30">
    <w:abstractNumId w:val="10"/>
  </w:num>
  <w:num w:numId="31">
    <w:abstractNumId w:val="29"/>
  </w:num>
  <w:num w:numId="32">
    <w:abstractNumId w:val="38"/>
  </w:num>
  <w:num w:numId="33">
    <w:abstractNumId w:val="14"/>
  </w:num>
  <w:num w:numId="34">
    <w:abstractNumId w:val="15"/>
  </w:num>
  <w:num w:numId="35">
    <w:abstractNumId w:val="23"/>
  </w:num>
  <w:num w:numId="36">
    <w:abstractNumId w:val="43"/>
  </w:num>
  <w:num w:numId="37">
    <w:abstractNumId w:val="30"/>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1"/>
  </w:num>
  <w:num w:numId="44">
    <w:abstractNumId w:val="8"/>
  </w:num>
  <w:num w:numId="45">
    <w:abstractNumId w:val="34"/>
  </w:num>
  <w:num w:numId="46">
    <w:abstractNumId w:val="25"/>
  </w:num>
  <w:num w:numId="47">
    <w:abstractNumId w:val="21"/>
  </w:num>
  <w:num w:numId="4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E7E"/>
    <w:rsid w:val="0000250C"/>
    <w:rsid w:val="000034F1"/>
    <w:rsid w:val="000047AE"/>
    <w:rsid w:val="00004B5A"/>
    <w:rsid w:val="000061E6"/>
    <w:rsid w:val="00006435"/>
    <w:rsid w:val="00006DD3"/>
    <w:rsid w:val="000121DA"/>
    <w:rsid w:val="00012469"/>
    <w:rsid w:val="00012FF8"/>
    <w:rsid w:val="000156A6"/>
    <w:rsid w:val="000157DD"/>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40C7D"/>
    <w:rsid w:val="0004265B"/>
    <w:rsid w:val="00043C18"/>
    <w:rsid w:val="0004452B"/>
    <w:rsid w:val="000449EF"/>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69A8"/>
    <w:rsid w:val="00066CAA"/>
    <w:rsid w:val="0006788A"/>
    <w:rsid w:val="000719FD"/>
    <w:rsid w:val="00071F63"/>
    <w:rsid w:val="00072017"/>
    <w:rsid w:val="000727D9"/>
    <w:rsid w:val="00072FB4"/>
    <w:rsid w:val="00073333"/>
    <w:rsid w:val="000764CB"/>
    <w:rsid w:val="00076B8B"/>
    <w:rsid w:val="000777F3"/>
    <w:rsid w:val="0008012B"/>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409"/>
    <w:rsid w:val="00152518"/>
    <w:rsid w:val="00152C14"/>
    <w:rsid w:val="00154528"/>
    <w:rsid w:val="001546B8"/>
    <w:rsid w:val="00156060"/>
    <w:rsid w:val="00156940"/>
    <w:rsid w:val="0016028A"/>
    <w:rsid w:val="00160376"/>
    <w:rsid w:val="001614F0"/>
    <w:rsid w:val="001620B6"/>
    <w:rsid w:val="001622E2"/>
    <w:rsid w:val="00162716"/>
    <w:rsid w:val="00162C64"/>
    <w:rsid w:val="00162DDA"/>
    <w:rsid w:val="001635BE"/>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46DB"/>
    <w:rsid w:val="001D55C7"/>
    <w:rsid w:val="001D5651"/>
    <w:rsid w:val="001D643A"/>
    <w:rsid w:val="001D66DC"/>
    <w:rsid w:val="001D7DA2"/>
    <w:rsid w:val="001E035E"/>
    <w:rsid w:val="001E0F24"/>
    <w:rsid w:val="001E1CDD"/>
    <w:rsid w:val="001E2893"/>
    <w:rsid w:val="001E3B20"/>
    <w:rsid w:val="001E3DF1"/>
    <w:rsid w:val="001E40B3"/>
    <w:rsid w:val="001E482F"/>
    <w:rsid w:val="001E6C1D"/>
    <w:rsid w:val="001F1FE1"/>
    <w:rsid w:val="001F27F9"/>
    <w:rsid w:val="001F36DE"/>
    <w:rsid w:val="001F4118"/>
    <w:rsid w:val="001F5498"/>
    <w:rsid w:val="001F5CC0"/>
    <w:rsid w:val="001F76AE"/>
    <w:rsid w:val="001F7C40"/>
    <w:rsid w:val="001F7E8F"/>
    <w:rsid w:val="002006C9"/>
    <w:rsid w:val="00200A5B"/>
    <w:rsid w:val="002010A8"/>
    <w:rsid w:val="00202CC5"/>
    <w:rsid w:val="00204CF2"/>
    <w:rsid w:val="002065CD"/>
    <w:rsid w:val="002073BE"/>
    <w:rsid w:val="00210074"/>
    <w:rsid w:val="002121D5"/>
    <w:rsid w:val="002124C4"/>
    <w:rsid w:val="00212754"/>
    <w:rsid w:val="00215DF1"/>
    <w:rsid w:val="002167D1"/>
    <w:rsid w:val="00216DBC"/>
    <w:rsid w:val="00220052"/>
    <w:rsid w:val="00223F67"/>
    <w:rsid w:val="00225113"/>
    <w:rsid w:val="0022597E"/>
    <w:rsid w:val="00225E72"/>
    <w:rsid w:val="00226188"/>
    <w:rsid w:val="0022701D"/>
    <w:rsid w:val="002276ED"/>
    <w:rsid w:val="00227A9D"/>
    <w:rsid w:val="00231C6A"/>
    <w:rsid w:val="00231F87"/>
    <w:rsid w:val="002336E2"/>
    <w:rsid w:val="002336FF"/>
    <w:rsid w:val="00233A22"/>
    <w:rsid w:val="00234E39"/>
    <w:rsid w:val="00235679"/>
    <w:rsid w:val="00235A05"/>
    <w:rsid w:val="00236BE6"/>
    <w:rsid w:val="0023726E"/>
    <w:rsid w:val="00241039"/>
    <w:rsid w:val="002425DE"/>
    <w:rsid w:val="0024508B"/>
    <w:rsid w:val="00245C8F"/>
    <w:rsid w:val="00246480"/>
    <w:rsid w:val="00246A71"/>
    <w:rsid w:val="00247F25"/>
    <w:rsid w:val="002503D5"/>
    <w:rsid w:val="0025102C"/>
    <w:rsid w:val="00251C93"/>
    <w:rsid w:val="00252533"/>
    <w:rsid w:val="00253153"/>
    <w:rsid w:val="002542C2"/>
    <w:rsid w:val="00254A7A"/>
    <w:rsid w:val="0026127C"/>
    <w:rsid w:val="002615B3"/>
    <w:rsid w:val="00262A8D"/>
    <w:rsid w:val="00262BA9"/>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F4D"/>
    <w:rsid w:val="00283E1F"/>
    <w:rsid w:val="0029067D"/>
    <w:rsid w:val="00292C7B"/>
    <w:rsid w:val="002938C6"/>
    <w:rsid w:val="00293B0E"/>
    <w:rsid w:val="00295F48"/>
    <w:rsid w:val="002A14FA"/>
    <w:rsid w:val="002A2275"/>
    <w:rsid w:val="002A417D"/>
    <w:rsid w:val="002A430E"/>
    <w:rsid w:val="002A4713"/>
    <w:rsid w:val="002A5F0C"/>
    <w:rsid w:val="002A6397"/>
    <w:rsid w:val="002A69C0"/>
    <w:rsid w:val="002A6A05"/>
    <w:rsid w:val="002A70EB"/>
    <w:rsid w:val="002A7A8A"/>
    <w:rsid w:val="002A7C9A"/>
    <w:rsid w:val="002B0905"/>
    <w:rsid w:val="002B15AD"/>
    <w:rsid w:val="002B235B"/>
    <w:rsid w:val="002B2C96"/>
    <w:rsid w:val="002B409E"/>
    <w:rsid w:val="002B5AC9"/>
    <w:rsid w:val="002B5E0F"/>
    <w:rsid w:val="002B63BE"/>
    <w:rsid w:val="002B6DBD"/>
    <w:rsid w:val="002B7DC2"/>
    <w:rsid w:val="002C05A9"/>
    <w:rsid w:val="002C0F42"/>
    <w:rsid w:val="002C143B"/>
    <w:rsid w:val="002C1732"/>
    <w:rsid w:val="002C2900"/>
    <w:rsid w:val="002C67DF"/>
    <w:rsid w:val="002C748A"/>
    <w:rsid w:val="002C7773"/>
    <w:rsid w:val="002C7DDE"/>
    <w:rsid w:val="002D1480"/>
    <w:rsid w:val="002D1E33"/>
    <w:rsid w:val="002D4635"/>
    <w:rsid w:val="002D58DD"/>
    <w:rsid w:val="002D6FAC"/>
    <w:rsid w:val="002E0962"/>
    <w:rsid w:val="002E4B7D"/>
    <w:rsid w:val="002E4CA1"/>
    <w:rsid w:val="002E590A"/>
    <w:rsid w:val="002E612A"/>
    <w:rsid w:val="002E74FD"/>
    <w:rsid w:val="002E7E8A"/>
    <w:rsid w:val="002F0FD3"/>
    <w:rsid w:val="002F109C"/>
    <w:rsid w:val="002F2327"/>
    <w:rsid w:val="002F240E"/>
    <w:rsid w:val="002F3333"/>
    <w:rsid w:val="002F3CDE"/>
    <w:rsid w:val="002F433B"/>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149F"/>
    <w:rsid w:val="003252E2"/>
    <w:rsid w:val="00330240"/>
    <w:rsid w:val="0033043F"/>
    <w:rsid w:val="00330477"/>
    <w:rsid w:val="00331023"/>
    <w:rsid w:val="0033155C"/>
    <w:rsid w:val="00331A83"/>
    <w:rsid w:val="0033254E"/>
    <w:rsid w:val="00332BCE"/>
    <w:rsid w:val="0033378B"/>
    <w:rsid w:val="00333E17"/>
    <w:rsid w:val="00335666"/>
    <w:rsid w:val="00336D2E"/>
    <w:rsid w:val="00340709"/>
    <w:rsid w:val="00340F34"/>
    <w:rsid w:val="003421E0"/>
    <w:rsid w:val="00344018"/>
    <w:rsid w:val="003447AD"/>
    <w:rsid w:val="00344B15"/>
    <w:rsid w:val="00344E8B"/>
    <w:rsid w:val="00345133"/>
    <w:rsid w:val="00346822"/>
    <w:rsid w:val="003474BC"/>
    <w:rsid w:val="003513C9"/>
    <w:rsid w:val="003514CC"/>
    <w:rsid w:val="0035166C"/>
    <w:rsid w:val="00353563"/>
    <w:rsid w:val="00353AA1"/>
    <w:rsid w:val="003546A8"/>
    <w:rsid w:val="00355A68"/>
    <w:rsid w:val="00355B83"/>
    <w:rsid w:val="00356192"/>
    <w:rsid w:val="00357979"/>
    <w:rsid w:val="00357999"/>
    <w:rsid w:val="003620B8"/>
    <w:rsid w:val="0036277D"/>
    <w:rsid w:val="00362BEF"/>
    <w:rsid w:val="00364E6A"/>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6DE2"/>
    <w:rsid w:val="003901AC"/>
    <w:rsid w:val="00390C4B"/>
    <w:rsid w:val="00390DDB"/>
    <w:rsid w:val="0039244A"/>
    <w:rsid w:val="00392CAA"/>
    <w:rsid w:val="00392FE3"/>
    <w:rsid w:val="003937FA"/>
    <w:rsid w:val="00396E84"/>
    <w:rsid w:val="003A1696"/>
    <w:rsid w:val="003A2F3E"/>
    <w:rsid w:val="003A32EA"/>
    <w:rsid w:val="003A3E66"/>
    <w:rsid w:val="003A440F"/>
    <w:rsid w:val="003A5060"/>
    <w:rsid w:val="003A570A"/>
    <w:rsid w:val="003A5D09"/>
    <w:rsid w:val="003A5F23"/>
    <w:rsid w:val="003A703A"/>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383"/>
    <w:rsid w:val="003D4771"/>
    <w:rsid w:val="003D4A7C"/>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7195"/>
    <w:rsid w:val="003F7381"/>
    <w:rsid w:val="003F73D1"/>
    <w:rsid w:val="003F76ED"/>
    <w:rsid w:val="0040015A"/>
    <w:rsid w:val="0040017B"/>
    <w:rsid w:val="00400352"/>
    <w:rsid w:val="004018F6"/>
    <w:rsid w:val="00402313"/>
    <w:rsid w:val="00403271"/>
    <w:rsid w:val="00403378"/>
    <w:rsid w:val="00403A81"/>
    <w:rsid w:val="00404E33"/>
    <w:rsid w:val="00404F32"/>
    <w:rsid w:val="004056D3"/>
    <w:rsid w:val="00407182"/>
    <w:rsid w:val="00407719"/>
    <w:rsid w:val="00411A94"/>
    <w:rsid w:val="0041377C"/>
    <w:rsid w:val="00414408"/>
    <w:rsid w:val="004153E2"/>
    <w:rsid w:val="004158AB"/>
    <w:rsid w:val="00415C6F"/>
    <w:rsid w:val="004162A3"/>
    <w:rsid w:val="00420549"/>
    <w:rsid w:val="00421D1F"/>
    <w:rsid w:val="004222DB"/>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5390"/>
    <w:rsid w:val="004359BC"/>
    <w:rsid w:val="00435DFB"/>
    <w:rsid w:val="00436202"/>
    <w:rsid w:val="004365A7"/>
    <w:rsid w:val="00437EDB"/>
    <w:rsid w:val="00440A13"/>
    <w:rsid w:val="0044145C"/>
    <w:rsid w:val="00441722"/>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70A94"/>
    <w:rsid w:val="00470E0F"/>
    <w:rsid w:val="00470E75"/>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6EF4"/>
    <w:rsid w:val="004872B5"/>
    <w:rsid w:val="00487F53"/>
    <w:rsid w:val="00492F4F"/>
    <w:rsid w:val="00493000"/>
    <w:rsid w:val="00493248"/>
    <w:rsid w:val="00493FB1"/>
    <w:rsid w:val="00494EDB"/>
    <w:rsid w:val="00495514"/>
    <w:rsid w:val="00495711"/>
    <w:rsid w:val="00497840"/>
    <w:rsid w:val="00497FA7"/>
    <w:rsid w:val="004A232C"/>
    <w:rsid w:val="004A289B"/>
    <w:rsid w:val="004A28BC"/>
    <w:rsid w:val="004A4BEF"/>
    <w:rsid w:val="004A5B72"/>
    <w:rsid w:val="004A60F5"/>
    <w:rsid w:val="004A6598"/>
    <w:rsid w:val="004A78AE"/>
    <w:rsid w:val="004B04C8"/>
    <w:rsid w:val="004B08A7"/>
    <w:rsid w:val="004B16FD"/>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04F7"/>
    <w:rsid w:val="004D1443"/>
    <w:rsid w:val="004D14D7"/>
    <w:rsid w:val="004D1CA6"/>
    <w:rsid w:val="004D65AB"/>
    <w:rsid w:val="004D6E4F"/>
    <w:rsid w:val="004E2B00"/>
    <w:rsid w:val="004E2E27"/>
    <w:rsid w:val="004E5337"/>
    <w:rsid w:val="004E57A5"/>
    <w:rsid w:val="004E68D9"/>
    <w:rsid w:val="004E77AC"/>
    <w:rsid w:val="004F2082"/>
    <w:rsid w:val="004F3B4B"/>
    <w:rsid w:val="004F3E05"/>
    <w:rsid w:val="004F3F4F"/>
    <w:rsid w:val="004F47D7"/>
    <w:rsid w:val="004F7986"/>
    <w:rsid w:val="004F7BBA"/>
    <w:rsid w:val="0050130A"/>
    <w:rsid w:val="0050284B"/>
    <w:rsid w:val="0050347D"/>
    <w:rsid w:val="00506179"/>
    <w:rsid w:val="005067CB"/>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40193"/>
    <w:rsid w:val="00540360"/>
    <w:rsid w:val="00540535"/>
    <w:rsid w:val="00540739"/>
    <w:rsid w:val="00541BE6"/>
    <w:rsid w:val="005420EF"/>
    <w:rsid w:val="005424D7"/>
    <w:rsid w:val="0054356C"/>
    <w:rsid w:val="00543BE6"/>
    <w:rsid w:val="00544091"/>
    <w:rsid w:val="0054419D"/>
    <w:rsid w:val="00544CE1"/>
    <w:rsid w:val="005461B2"/>
    <w:rsid w:val="005528D5"/>
    <w:rsid w:val="00552DDB"/>
    <w:rsid w:val="00553C49"/>
    <w:rsid w:val="00553C8A"/>
    <w:rsid w:val="00554B72"/>
    <w:rsid w:val="00554D90"/>
    <w:rsid w:val="005565C9"/>
    <w:rsid w:val="00556854"/>
    <w:rsid w:val="005606E1"/>
    <w:rsid w:val="0056101F"/>
    <w:rsid w:val="00561790"/>
    <w:rsid w:val="00561968"/>
    <w:rsid w:val="00561CA2"/>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7617"/>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E097B"/>
    <w:rsid w:val="005E1828"/>
    <w:rsid w:val="005E3201"/>
    <w:rsid w:val="005E3416"/>
    <w:rsid w:val="005E4602"/>
    <w:rsid w:val="005E4E64"/>
    <w:rsid w:val="005E54C1"/>
    <w:rsid w:val="005E630F"/>
    <w:rsid w:val="005E648C"/>
    <w:rsid w:val="005F1661"/>
    <w:rsid w:val="005F36F0"/>
    <w:rsid w:val="005F3FAF"/>
    <w:rsid w:val="005F5184"/>
    <w:rsid w:val="005F60BC"/>
    <w:rsid w:val="00600833"/>
    <w:rsid w:val="006022C0"/>
    <w:rsid w:val="006023D7"/>
    <w:rsid w:val="006038B5"/>
    <w:rsid w:val="00603E65"/>
    <w:rsid w:val="00605523"/>
    <w:rsid w:val="006057D4"/>
    <w:rsid w:val="00605BEC"/>
    <w:rsid w:val="00606324"/>
    <w:rsid w:val="00607485"/>
    <w:rsid w:val="006135E9"/>
    <w:rsid w:val="00613D88"/>
    <w:rsid w:val="006146CD"/>
    <w:rsid w:val="00614DC6"/>
    <w:rsid w:val="006170C2"/>
    <w:rsid w:val="0061744E"/>
    <w:rsid w:val="006175B5"/>
    <w:rsid w:val="00617E93"/>
    <w:rsid w:val="00617EA3"/>
    <w:rsid w:val="00620F10"/>
    <w:rsid w:val="00624810"/>
    <w:rsid w:val="00625BD8"/>
    <w:rsid w:val="00626531"/>
    <w:rsid w:val="00626626"/>
    <w:rsid w:val="00626A50"/>
    <w:rsid w:val="00627356"/>
    <w:rsid w:val="00627D52"/>
    <w:rsid w:val="00627E7A"/>
    <w:rsid w:val="00627ECA"/>
    <w:rsid w:val="0063055E"/>
    <w:rsid w:val="0063093D"/>
    <w:rsid w:val="00630DF0"/>
    <w:rsid w:val="00630F36"/>
    <w:rsid w:val="006311E2"/>
    <w:rsid w:val="0063163C"/>
    <w:rsid w:val="00633385"/>
    <w:rsid w:val="00634C53"/>
    <w:rsid w:val="00634D0F"/>
    <w:rsid w:val="006353FD"/>
    <w:rsid w:val="0063589B"/>
    <w:rsid w:val="00635995"/>
    <w:rsid w:val="0063671E"/>
    <w:rsid w:val="00637266"/>
    <w:rsid w:val="00637711"/>
    <w:rsid w:val="006379F7"/>
    <w:rsid w:val="0064559F"/>
    <w:rsid w:val="00645982"/>
    <w:rsid w:val="006461AD"/>
    <w:rsid w:val="006465A3"/>
    <w:rsid w:val="006474DC"/>
    <w:rsid w:val="00651E9E"/>
    <w:rsid w:val="00654FE7"/>
    <w:rsid w:val="00655346"/>
    <w:rsid w:val="00657686"/>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F71"/>
    <w:rsid w:val="006915C9"/>
    <w:rsid w:val="00693CA0"/>
    <w:rsid w:val="00694EE8"/>
    <w:rsid w:val="00695B20"/>
    <w:rsid w:val="0069775E"/>
    <w:rsid w:val="006A2B34"/>
    <w:rsid w:val="006A2E06"/>
    <w:rsid w:val="006A334D"/>
    <w:rsid w:val="006A3515"/>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7079"/>
    <w:rsid w:val="006D12F8"/>
    <w:rsid w:val="006D1755"/>
    <w:rsid w:val="006D2C2B"/>
    <w:rsid w:val="006D3447"/>
    <w:rsid w:val="006D4D1E"/>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1606B"/>
    <w:rsid w:val="007207B5"/>
    <w:rsid w:val="007217EE"/>
    <w:rsid w:val="00722016"/>
    <w:rsid w:val="0072201C"/>
    <w:rsid w:val="007238D2"/>
    <w:rsid w:val="00724C9F"/>
    <w:rsid w:val="00726A91"/>
    <w:rsid w:val="0073102E"/>
    <w:rsid w:val="00732352"/>
    <w:rsid w:val="00734938"/>
    <w:rsid w:val="0073583D"/>
    <w:rsid w:val="00735E22"/>
    <w:rsid w:val="007361A3"/>
    <w:rsid w:val="00737477"/>
    <w:rsid w:val="00737B6F"/>
    <w:rsid w:val="00740BBE"/>
    <w:rsid w:val="00740E9F"/>
    <w:rsid w:val="00740F0B"/>
    <w:rsid w:val="00741ECC"/>
    <w:rsid w:val="00742B35"/>
    <w:rsid w:val="007432DC"/>
    <w:rsid w:val="007438A1"/>
    <w:rsid w:val="0074663C"/>
    <w:rsid w:val="007477D6"/>
    <w:rsid w:val="0075117D"/>
    <w:rsid w:val="00752BC7"/>
    <w:rsid w:val="007532D6"/>
    <w:rsid w:val="00754293"/>
    <w:rsid w:val="00756484"/>
    <w:rsid w:val="00756AFF"/>
    <w:rsid w:val="00757AF6"/>
    <w:rsid w:val="007629B6"/>
    <w:rsid w:val="007629EE"/>
    <w:rsid w:val="00763FBC"/>
    <w:rsid w:val="00765373"/>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4259"/>
    <w:rsid w:val="007E54E0"/>
    <w:rsid w:val="007E558C"/>
    <w:rsid w:val="007E5F9D"/>
    <w:rsid w:val="007E6F52"/>
    <w:rsid w:val="007F0CBE"/>
    <w:rsid w:val="007F1E6D"/>
    <w:rsid w:val="007F6272"/>
    <w:rsid w:val="007F657B"/>
    <w:rsid w:val="007F754E"/>
    <w:rsid w:val="00801957"/>
    <w:rsid w:val="0080307A"/>
    <w:rsid w:val="008034DD"/>
    <w:rsid w:val="00807778"/>
    <w:rsid w:val="00807AF3"/>
    <w:rsid w:val="00810B69"/>
    <w:rsid w:val="0081101A"/>
    <w:rsid w:val="00811E78"/>
    <w:rsid w:val="0081219C"/>
    <w:rsid w:val="00812BBC"/>
    <w:rsid w:val="0081621E"/>
    <w:rsid w:val="0081665C"/>
    <w:rsid w:val="00816B6E"/>
    <w:rsid w:val="00816F0A"/>
    <w:rsid w:val="00817BC9"/>
    <w:rsid w:val="0082006D"/>
    <w:rsid w:val="00820286"/>
    <w:rsid w:val="008205CE"/>
    <w:rsid w:val="0082077A"/>
    <w:rsid w:val="008207FA"/>
    <w:rsid w:val="00821098"/>
    <w:rsid w:val="0082146F"/>
    <w:rsid w:val="008223EE"/>
    <w:rsid w:val="008239E0"/>
    <w:rsid w:val="00824170"/>
    <w:rsid w:val="00825DFB"/>
    <w:rsid w:val="00825FC2"/>
    <w:rsid w:val="00827C20"/>
    <w:rsid w:val="00830BBE"/>
    <w:rsid w:val="008310B3"/>
    <w:rsid w:val="008314EE"/>
    <w:rsid w:val="00831DB4"/>
    <w:rsid w:val="008334C0"/>
    <w:rsid w:val="00835172"/>
    <w:rsid w:val="00836FBF"/>
    <w:rsid w:val="00837373"/>
    <w:rsid w:val="008377CF"/>
    <w:rsid w:val="00837B4E"/>
    <w:rsid w:val="00841D50"/>
    <w:rsid w:val="00845B4A"/>
    <w:rsid w:val="00845E0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793C"/>
    <w:rsid w:val="008835AC"/>
    <w:rsid w:val="0088387E"/>
    <w:rsid w:val="00883C50"/>
    <w:rsid w:val="00883C83"/>
    <w:rsid w:val="00884D14"/>
    <w:rsid w:val="0088514A"/>
    <w:rsid w:val="00885D15"/>
    <w:rsid w:val="00886F01"/>
    <w:rsid w:val="00892C09"/>
    <w:rsid w:val="00895285"/>
    <w:rsid w:val="008970B8"/>
    <w:rsid w:val="008979D5"/>
    <w:rsid w:val="008A02BA"/>
    <w:rsid w:val="008A11B4"/>
    <w:rsid w:val="008A208C"/>
    <w:rsid w:val="008A31AF"/>
    <w:rsid w:val="008A3563"/>
    <w:rsid w:val="008A5416"/>
    <w:rsid w:val="008A6C3E"/>
    <w:rsid w:val="008A6CF6"/>
    <w:rsid w:val="008B004B"/>
    <w:rsid w:val="008B23B1"/>
    <w:rsid w:val="008B3AF6"/>
    <w:rsid w:val="008B3B85"/>
    <w:rsid w:val="008B3CBC"/>
    <w:rsid w:val="008B5EA7"/>
    <w:rsid w:val="008B689D"/>
    <w:rsid w:val="008B74F2"/>
    <w:rsid w:val="008C0A1A"/>
    <w:rsid w:val="008C1831"/>
    <w:rsid w:val="008C20F4"/>
    <w:rsid w:val="008C341F"/>
    <w:rsid w:val="008C478D"/>
    <w:rsid w:val="008C5043"/>
    <w:rsid w:val="008C67D3"/>
    <w:rsid w:val="008C6C45"/>
    <w:rsid w:val="008D3F3D"/>
    <w:rsid w:val="008D4003"/>
    <w:rsid w:val="008D4C01"/>
    <w:rsid w:val="008D4D15"/>
    <w:rsid w:val="008D5E70"/>
    <w:rsid w:val="008D6EA1"/>
    <w:rsid w:val="008D73F3"/>
    <w:rsid w:val="008D7C21"/>
    <w:rsid w:val="008E1F62"/>
    <w:rsid w:val="008E2C45"/>
    <w:rsid w:val="008E45DD"/>
    <w:rsid w:val="008F2DF8"/>
    <w:rsid w:val="008F3726"/>
    <w:rsid w:val="008F5B97"/>
    <w:rsid w:val="008F5CE5"/>
    <w:rsid w:val="00900B48"/>
    <w:rsid w:val="009012B1"/>
    <w:rsid w:val="009022A7"/>
    <w:rsid w:val="009034BA"/>
    <w:rsid w:val="00906B0F"/>
    <w:rsid w:val="009100FB"/>
    <w:rsid w:val="00911133"/>
    <w:rsid w:val="00911928"/>
    <w:rsid w:val="00911C38"/>
    <w:rsid w:val="00911EEB"/>
    <w:rsid w:val="00912418"/>
    <w:rsid w:val="00912A5B"/>
    <w:rsid w:val="00912E70"/>
    <w:rsid w:val="009139C0"/>
    <w:rsid w:val="00913F5C"/>
    <w:rsid w:val="00914621"/>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CDA"/>
    <w:rsid w:val="00931105"/>
    <w:rsid w:val="00932A70"/>
    <w:rsid w:val="0093313E"/>
    <w:rsid w:val="0093321D"/>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A08"/>
    <w:rsid w:val="009510E7"/>
    <w:rsid w:val="00951AD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74B7"/>
    <w:rsid w:val="009675AF"/>
    <w:rsid w:val="009716F1"/>
    <w:rsid w:val="00971A90"/>
    <w:rsid w:val="00972E79"/>
    <w:rsid w:val="00973F22"/>
    <w:rsid w:val="00974C88"/>
    <w:rsid w:val="00975F82"/>
    <w:rsid w:val="00976BFB"/>
    <w:rsid w:val="009777D2"/>
    <w:rsid w:val="009801A9"/>
    <w:rsid w:val="00980808"/>
    <w:rsid w:val="0098108B"/>
    <w:rsid w:val="00981C7B"/>
    <w:rsid w:val="009829D5"/>
    <w:rsid w:val="009840A9"/>
    <w:rsid w:val="00984782"/>
    <w:rsid w:val="00984A60"/>
    <w:rsid w:val="00986383"/>
    <w:rsid w:val="00987F95"/>
    <w:rsid w:val="00990223"/>
    <w:rsid w:val="00991280"/>
    <w:rsid w:val="009912D4"/>
    <w:rsid w:val="0099233C"/>
    <w:rsid w:val="0099268C"/>
    <w:rsid w:val="00992C1C"/>
    <w:rsid w:val="009938CB"/>
    <w:rsid w:val="00993A51"/>
    <w:rsid w:val="0099494F"/>
    <w:rsid w:val="00994E60"/>
    <w:rsid w:val="00996097"/>
    <w:rsid w:val="009A0028"/>
    <w:rsid w:val="009A093E"/>
    <w:rsid w:val="009A0A61"/>
    <w:rsid w:val="009A0B0D"/>
    <w:rsid w:val="009A23A8"/>
    <w:rsid w:val="009A2574"/>
    <w:rsid w:val="009A3315"/>
    <w:rsid w:val="009A4D09"/>
    <w:rsid w:val="009A5880"/>
    <w:rsid w:val="009A6F87"/>
    <w:rsid w:val="009A76F8"/>
    <w:rsid w:val="009A7833"/>
    <w:rsid w:val="009B10C6"/>
    <w:rsid w:val="009B14F8"/>
    <w:rsid w:val="009B1C89"/>
    <w:rsid w:val="009B31EE"/>
    <w:rsid w:val="009B5C27"/>
    <w:rsid w:val="009B725B"/>
    <w:rsid w:val="009C0105"/>
    <w:rsid w:val="009C0381"/>
    <w:rsid w:val="009C0A38"/>
    <w:rsid w:val="009C1887"/>
    <w:rsid w:val="009C1AFD"/>
    <w:rsid w:val="009C2EFB"/>
    <w:rsid w:val="009C3E46"/>
    <w:rsid w:val="009C3F3F"/>
    <w:rsid w:val="009C44E5"/>
    <w:rsid w:val="009C56D4"/>
    <w:rsid w:val="009D2F6B"/>
    <w:rsid w:val="009D35E7"/>
    <w:rsid w:val="009D4330"/>
    <w:rsid w:val="009D43D9"/>
    <w:rsid w:val="009D4956"/>
    <w:rsid w:val="009D50D2"/>
    <w:rsid w:val="009D5B6E"/>
    <w:rsid w:val="009D5F96"/>
    <w:rsid w:val="009D74CF"/>
    <w:rsid w:val="009D7E8F"/>
    <w:rsid w:val="009E0177"/>
    <w:rsid w:val="009E0F83"/>
    <w:rsid w:val="009E1A50"/>
    <w:rsid w:val="009E279F"/>
    <w:rsid w:val="009E2A80"/>
    <w:rsid w:val="009E61B2"/>
    <w:rsid w:val="009E6C74"/>
    <w:rsid w:val="009E75EF"/>
    <w:rsid w:val="009F136E"/>
    <w:rsid w:val="009F23EC"/>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20"/>
    <w:rsid w:val="00A015EF"/>
    <w:rsid w:val="00A0179B"/>
    <w:rsid w:val="00A01A15"/>
    <w:rsid w:val="00A02B78"/>
    <w:rsid w:val="00A03735"/>
    <w:rsid w:val="00A03D7D"/>
    <w:rsid w:val="00A046CC"/>
    <w:rsid w:val="00A05828"/>
    <w:rsid w:val="00A05D39"/>
    <w:rsid w:val="00A064C5"/>
    <w:rsid w:val="00A075F3"/>
    <w:rsid w:val="00A1319F"/>
    <w:rsid w:val="00A140AC"/>
    <w:rsid w:val="00A15F64"/>
    <w:rsid w:val="00A16219"/>
    <w:rsid w:val="00A174AB"/>
    <w:rsid w:val="00A20985"/>
    <w:rsid w:val="00A20FBB"/>
    <w:rsid w:val="00A2162A"/>
    <w:rsid w:val="00A22191"/>
    <w:rsid w:val="00A226B4"/>
    <w:rsid w:val="00A245A0"/>
    <w:rsid w:val="00A24F09"/>
    <w:rsid w:val="00A252B3"/>
    <w:rsid w:val="00A256F7"/>
    <w:rsid w:val="00A26AAD"/>
    <w:rsid w:val="00A33E9A"/>
    <w:rsid w:val="00A35047"/>
    <w:rsid w:val="00A376ED"/>
    <w:rsid w:val="00A378DC"/>
    <w:rsid w:val="00A37E03"/>
    <w:rsid w:val="00A405EB"/>
    <w:rsid w:val="00A41445"/>
    <w:rsid w:val="00A420E4"/>
    <w:rsid w:val="00A433AE"/>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505C"/>
    <w:rsid w:val="00A65656"/>
    <w:rsid w:val="00A66901"/>
    <w:rsid w:val="00A70C6A"/>
    <w:rsid w:val="00A72A5D"/>
    <w:rsid w:val="00A749B3"/>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E11"/>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B73"/>
    <w:rsid w:val="00AC460C"/>
    <w:rsid w:val="00AC777C"/>
    <w:rsid w:val="00AC7CE1"/>
    <w:rsid w:val="00AD1296"/>
    <w:rsid w:val="00AD1AEF"/>
    <w:rsid w:val="00AD2638"/>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20EE4"/>
    <w:rsid w:val="00B239CE"/>
    <w:rsid w:val="00B23D84"/>
    <w:rsid w:val="00B241EC"/>
    <w:rsid w:val="00B251B0"/>
    <w:rsid w:val="00B262B5"/>
    <w:rsid w:val="00B26F6C"/>
    <w:rsid w:val="00B27115"/>
    <w:rsid w:val="00B27ED8"/>
    <w:rsid w:val="00B301C3"/>
    <w:rsid w:val="00B302B5"/>
    <w:rsid w:val="00B30DFB"/>
    <w:rsid w:val="00B30E7E"/>
    <w:rsid w:val="00B31F77"/>
    <w:rsid w:val="00B332FB"/>
    <w:rsid w:val="00B33E22"/>
    <w:rsid w:val="00B33F16"/>
    <w:rsid w:val="00B34115"/>
    <w:rsid w:val="00B35132"/>
    <w:rsid w:val="00B35649"/>
    <w:rsid w:val="00B364D8"/>
    <w:rsid w:val="00B36EE4"/>
    <w:rsid w:val="00B37F0D"/>
    <w:rsid w:val="00B4227C"/>
    <w:rsid w:val="00B4486E"/>
    <w:rsid w:val="00B4500C"/>
    <w:rsid w:val="00B45867"/>
    <w:rsid w:val="00B460D1"/>
    <w:rsid w:val="00B4696B"/>
    <w:rsid w:val="00B477D5"/>
    <w:rsid w:val="00B5006D"/>
    <w:rsid w:val="00B510FD"/>
    <w:rsid w:val="00B51288"/>
    <w:rsid w:val="00B51E68"/>
    <w:rsid w:val="00B52EB6"/>
    <w:rsid w:val="00B55FC4"/>
    <w:rsid w:val="00B56D1F"/>
    <w:rsid w:val="00B5703E"/>
    <w:rsid w:val="00B60435"/>
    <w:rsid w:val="00B62E60"/>
    <w:rsid w:val="00B6453F"/>
    <w:rsid w:val="00B65B50"/>
    <w:rsid w:val="00B66087"/>
    <w:rsid w:val="00B6691F"/>
    <w:rsid w:val="00B670AE"/>
    <w:rsid w:val="00B675D9"/>
    <w:rsid w:val="00B746CA"/>
    <w:rsid w:val="00B764A0"/>
    <w:rsid w:val="00B771C3"/>
    <w:rsid w:val="00B77C25"/>
    <w:rsid w:val="00B80230"/>
    <w:rsid w:val="00B80E83"/>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E92"/>
    <w:rsid w:val="00BB6FDE"/>
    <w:rsid w:val="00BC2093"/>
    <w:rsid w:val="00BC230E"/>
    <w:rsid w:val="00BC27C0"/>
    <w:rsid w:val="00BC3066"/>
    <w:rsid w:val="00BC3413"/>
    <w:rsid w:val="00BC4963"/>
    <w:rsid w:val="00BD0020"/>
    <w:rsid w:val="00BD14AC"/>
    <w:rsid w:val="00BD249A"/>
    <w:rsid w:val="00BD73C6"/>
    <w:rsid w:val="00BD78F0"/>
    <w:rsid w:val="00BE217D"/>
    <w:rsid w:val="00BF1A0A"/>
    <w:rsid w:val="00BF5235"/>
    <w:rsid w:val="00BF6302"/>
    <w:rsid w:val="00C01432"/>
    <w:rsid w:val="00C04540"/>
    <w:rsid w:val="00C04891"/>
    <w:rsid w:val="00C070BF"/>
    <w:rsid w:val="00C07A95"/>
    <w:rsid w:val="00C11367"/>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4644"/>
    <w:rsid w:val="00C77580"/>
    <w:rsid w:val="00C7766B"/>
    <w:rsid w:val="00C81402"/>
    <w:rsid w:val="00C81C5E"/>
    <w:rsid w:val="00C82460"/>
    <w:rsid w:val="00C83D91"/>
    <w:rsid w:val="00C84120"/>
    <w:rsid w:val="00C8443A"/>
    <w:rsid w:val="00C848D5"/>
    <w:rsid w:val="00C852A8"/>
    <w:rsid w:val="00C872A4"/>
    <w:rsid w:val="00C87FA4"/>
    <w:rsid w:val="00C91F92"/>
    <w:rsid w:val="00C9227D"/>
    <w:rsid w:val="00C92708"/>
    <w:rsid w:val="00C92EFB"/>
    <w:rsid w:val="00C93D8B"/>
    <w:rsid w:val="00C94DD8"/>
    <w:rsid w:val="00C94E50"/>
    <w:rsid w:val="00C94F4F"/>
    <w:rsid w:val="00C95B13"/>
    <w:rsid w:val="00C95C42"/>
    <w:rsid w:val="00C976C5"/>
    <w:rsid w:val="00CA198E"/>
    <w:rsid w:val="00CA1F33"/>
    <w:rsid w:val="00CA2E27"/>
    <w:rsid w:val="00CA40AB"/>
    <w:rsid w:val="00CA4A7C"/>
    <w:rsid w:val="00CA69BD"/>
    <w:rsid w:val="00CA6D6B"/>
    <w:rsid w:val="00CB1CFD"/>
    <w:rsid w:val="00CB2C85"/>
    <w:rsid w:val="00CB3079"/>
    <w:rsid w:val="00CB46A4"/>
    <w:rsid w:val="00CB507D"/>
    <w:rsid w:val="00CB65BD"/>
    <w:rsid w:val="00CB7E0A"/>
    <w:rsid w:val="00CC27CA"/>
    <w:rsid w:val="00CC29E6"/>
    <w:rsid w:val="00CC36B0"/>
    <w:rsid w:val="00CC3A23"/>
    <w:rsid w:val="00CC4D18"/>
    <w:rsid w:val="00CC53E2"/>
    <w:rsid w:val="00CC70A3"/>
    <w:rsid w:val="00CD0EE1"/>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5263"/>
    <w:rsid w:val="00D161DC"/>
    <w:rsid w:val="00D24044"/>
    <w:rsid w:val="00D30C80"/>
    <w:rsid w:val="00D3315F"/>
    <w:rsid w:val="00D335B4"/>
    <w:rsid w:val="00D3547B"/>
    <w:rsid w:val="00D3599B"/>
    <w:rsid w:val="00D4096D"/>
    <w:rsid w:val="00D41124"/>
    <w:rsid w:val="00D41238"/>
    <w:rsid w:val="00D42FA6"/>
    <w:rsid w:val="00D4353E"/>
    <w:rsid w:val="00D45293"/>
    <w:rsid w:val="00D47C06"/>
    <w:rsid w:val="00D50B9E"/>
    <w:rsid w:val="00D51A66"/>
    <w:rsid w:val="00D542A0"/>
    <w:rsid w:val="00D54CF1"/>
    <w:rsid w:val="00D54E43"/>
    <w:rsid w:val="00D54E88"/>
    <w:rsid w:val="00D559A5"/>
    <w:rsid w:val="00D56235"/>
    <w:rsid w:val="00D564C1"/>
    <w:rsid w:val="00D57D25"/>
    <w:rsid w:val="00D57F7A"/>
    <w:rsid w:val="00D57FB1"/>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65CC"/>
    <w:rsid w:val="00D86AA3"/>
    <w:rsid w:val="00D86FC6"/>
    <w:rsid w:val="00D872F7"/>
    <w:rsid w:val="00D8737B"/>
    <w:rsid w:val="00D94577"/>
    <w:rsid w:val="00D969E3"/>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E55"/>
    <w:rsid w:val="00DB777B"/>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5FFF"/>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C0A"/>
    <w:rsid w:val="00E201A0"/>
    <w:rsid w:val="00E203D7"/>
    <w:rsid w:val="00E230C6"/>
    <w:rsid w:val="00E24325"/>
    <w:rsid w:val="00E24844"/>
    <w:rsid w:val="00E26BCE"/>
    <w:rsid w:val="00E26FB2"/>
    <w:rsid w:val="00E32A93"/>
    <w:rsid w:val="00E32E0A"/>
    <w:rsid w:val="00E3313A"/>
    <w:rsid w:val="00E33F12"/>
    <w:rsid w:val="00E34462"/>
    <w:rsid w:val="00E345EC"/>
    <w:rsid w:val="00E349B8"/>
    <w:rsid w:val="00E351C2"/>
    <w:rsid w:val="00E35820"/>
    <w:rsid w:val="00E378B1"/>
    <w:rsid w:val="00E40871"/>
    <w:rsid w:val="00E42424"/>
    <w:rsid w:val="00E4427F"/>
    <w:rsid w:val="00E44D64"/>
    <w:rsid w:val="00E505FE"/>
    <w:rsid w:val="00E507E2"/>
    <w:rsid w:val="00E50C8E"/>
    <w:rsid w:val="00E51B43"/>
    <w:rsid w:val="00E52220"/>
    <w:rsid w:val="00E53C40"/>
    <w:rsid w:val="00E54189"/>
    <w:rsid w:val="00E5540F"/>
    <w:rsid w:val="00E56D7D"/>
    <w:rsid w:val="00E60245"/>
    <w:rsid w:val="00E607CE"/>
    <w:rsid w:val="00E62692"/>
    <w:rsid w:val="00E64B79"/>
    <w:rsid w:val="00E64E50"/>
    <w:rsid w:val="00E65461"/>
    <w:rsid w:val="00E65D6D"/>
    <w:rsid w:val="00E660A4"/>
    <w:rsid w:val="00E710D2"/>
    <w:rsid w:val="00E71717"/>
    <w:rsid w:val="00E71E91"/>
    <w:rsid w:val="00E71EC3"/>
    <w:rsid w:val="00E72AA6"/>
    <w:rsid w:val="00E72E2A"/>
    <w:rsid w:val="00E731DB"/>
    <w:rsid w:val="00E743B2"/>
    <w:rsid w:val="00E744B7"/>
    <w:rsid w:val="00E749C3"/>
    <w:rsid w:val="00E770CE"/>
    <w:rsid w:val="00E813AB"/>
    <w:rsid w:val="00E81F02"/>
    <w:rsid w:val="00E84C2C"/>
    <w:rsid w:val="00E851AB"/>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428B"/>
    <w:rsid w:val="00EA4A21"/>
    <w:rsid w:val="00EA5D6A"/>
    <w:rsid w:val="00EA6444"/>
    <w:rsid w:val="00EA66EB"/>
    <w:rsid w:val="00EA70BE"/>
    <w:rsid w:val="00EA7CA6"/>
    <w:rsid w:val="00EB0577"/>
    <w:rsid w:val="00EB2744"/>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A16"/>
    <w:rsid w:val="00EE6E9A"/>
    <w:rsid w:val="00EE6EB4"/>
    <w:rsid w:val="00EE76E2"/>
    <w:rsid w:val="00EF0CFE"/>
    <w:rsid w:val="00EF1C14"/>
    <w:rsid w:val="00EF1E13"/>
    <w:rsid w:val="00EF2E27"/>
    <w:rsid w:val="00EF48FA"/>
    <w:rsid w:val="00EF54EE"/>
    <w:rsid w:val="00EF66B6"/>
    <w:rsid w:val="00EF6A67"/>
    <w:rsid w:val="00EF7418"/>
    <w:rsid w:val="00F0197E"/>
    <w:rsid w:val="00F01D2F"/>
    <w:rsid w:val="00F01FE8"/>
    <w:rsid w:val="00F02DAB"/>
    <w:rsid w:val="00F03600"/>
    <w:rsid w:val="00F03802"/>
    <w:rsid w:val="00F051FB"/>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3015F"/>
    <w:rsid w:val="00F30376"/>
    <w:rsid w:val="00F313C7"/>
    <w:rsid w:val="00F32766"/>
    <w:rsid w:val="00F336A9"/>
    <w:rsid w:val="00F34CEE"/>
    <w:rsid w:val="00F353C3"/>
    <w:rsid w:val="00F402D9"/>
    <w:rsid w:val="00F404A4"/>
    <w:rsid w:val="00F40EBB"/>
    <w:rsid w:val="00F4230C"/>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D8A"/>
    <w:rsid w:val="00F65FF8"/>
    <w:rsid w:val="00F66A68"/>
    <w:rsid w:val="00F733FA"/>
    <w:rsid w:val="00F73456"/>
    <w:rsid w:val="00F7761C"/>
    <w:rsid w:val="00F80280"/>
    <w:rsid w:val="00F80DFB"/>
    <w:rsid w:val="00F825B3"/>
    <w:rsid w:val="00F83155"/>
    <w:rsid w:val="00F83E07"/>
    <w:rsid w:val="00F84403"/>
    <w:rsid w:val="00F84ED2"/>
    <w:rsid w:val="00F84ED9"/>
    <w:rsid w:val="00F86349"/>
    <w:rsid w:val="00F8651B"/>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C1627"/>
    <w:rsid w:val="00FC1DC8"/>
    <w:rsid w:val="00FC2107"/>
    <w:rsid w:val="00FC32E5"/>
    <w:rsid w:val="00FC492F"/>
    <w:rsid w:val="00FC5854"/>
    <w:rsid w:val="00FC7063"/>
    <w:rsid w:val="00FD01F4"/>
    <w:rsid w:val="00FD02F7"/>
    <w:rsid w:val="00FD087C"/>
    <w:rsid w:val="00FD1A49"/>
    <w:rsid w:val="00FD28DB"/>
    <w:rsid w:val="00FD2BCD"/>
    <w:rsid w:val="00FD2F37"/>
    <w:rsid w:val="00FD4797"/>
    <w:rsid w:val="00FD5EAF"/>
    <w:rsid w:val="00FD7075"/>
    <w:rsid w:val="00FD78AC"/>
    <w:rsid w:val="00FE00E4"/>
    <w:rsid w:val="00FE00FF"/>
    <w:rsid w:val="00FE1EE0"/>
    <w:rsid w:val="00FE2763"/>
    <w:rsid w:val="00FE2A90"/>
    <w:rsid w:val="00FE3520"/>
    <w:rsid w:val="00FE47BE"/>
    <w:rsid w:val="00FE51EF"/>
    <w:rsid w:val="00FE6A20"/>
    <w:rsid w:val="00FF24BE"/>
    <w:rsid w:val="00FF3DBE"/>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43</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40</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44</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42</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45</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41</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B8DF35-1775-4547-8A29-4512927D2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2664</TotalTime>
  <Pages>56</Pages>
  <Words>12692</Words>
  <Characters>72348</Characters>
  <Application>Microsoft Macintosh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84871</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1083</cp:revision>
  <cp:lastPrinted>2014-04-29T12:14:00Z</cp:lastPrinted>
  <dcterms:created xsi:type="dcterms:W3CDTF">2016-05-19T19:29:00Z</dcterms:created>
  <dcterms:modified xsi:type="dcterms:W3CDTF">2016-08-16T13:59:00Z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