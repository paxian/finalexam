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0F01DD" w:rsidRPr="00AE695C" w:rsidRDefault="000F01D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0F01DD" w:rsidRPr="00AE695C" w:rsidRDefault="000F01D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0F01DD" w14:paraId="69EF83BD" w14:textId="77777777" w:rsidTr="00C15CA7">
                              <w:tc>
                                <w:tcPr>
                                  <w:tcW w:w="3651" w:type="dxa"/>
                                </w:tcPr>
                                <w:p w14:paraId="0DFB7082" w14:textId="77777777" w:rsidR="000F01DD" w:rsidRPr="00664B4E" w:rsidRDefault="000F01DD" w:rsidP="00C15CA7">
                                  <w:pPr>
                                    <w:spacing w:line="240" w:lineRule="auto"/>
                                  </w:pPr>
                                  <w:r w:rsidRPr="00664B4E">
                                    <w:t>1. Services</w:t>
                                  </w:r>
                                </w:p>
                              </w:tc>
                              <w:tc>
                                <w:tcPr>
                                  <w:tcW w:w="5103" w:type="dxa"/>
                                </w:tcPr>
                                <w:p w14:paraId="0217E66D" w14:textId="77777777" w:rsidR="000F01DD" w:rsidRPr="00664B4E" w:rsidRDefault="000F01DD" w:rsidP="00C15CA7">
                                  <w:pPr>
                                    <w:spacing w:line="240" w:lineRule="auto"/>
                                  </w:pPr>
                                  <w:r w:rsidRPr="00664B4E">
                                    <w:t>6. Information Technology Services (IT Services)</w:t>
                                  </w:r>
                                </w:p>
                              </w:tc>
                            </w:tr>
                            <w:tr w:rsidR="000F01DD" w14:paraId="2F14AAF5" w14:textId="77777777" w:rsidTr="00C15CA7">
                              <w:tc>
                                <w:tcPr>
                                  <w:tcW w:w="3651" w:type="dxa"/>
                                </w:tcPr>
                                <w:p w14:paraId="249DE6F2" w14:textId="77777777" w:rsidR="000F01DD" w:rsidRPr="00664B4E" w:rsidRDefault="000F01DD" w:rsidP="00C15CA7">
                                  <w:pPr>
                                    <w:spacing w:line="240" w:lineRule="auto"/>
                                  </w:pPr>
                                  <w:r w:rsidRPr="00664B4E">
                                    <w:t>2. Quality</w:t>
                                  </w:r>
                                </w:p>
                              </w:tc>
                              <w:tc>
                                <w:tcPr>
                                  <w:tcW w:w="5103" w:type="dxa"/>
                                </w:tcPr>
                                <w:p w14:paraId="58B19101" w14:textId="77777777" w:rsidR="000F01DD" w:rsidRPr="00664B4E" w:rsidRDefault="000F01DD" w:rsidP="00C15CA7">
                                  <w:pPr>
                                    <w:spacing w:line="240" w:lineRule="auto"/>
                                  </w:pPr>
                                  <w:r w:rsidRPr="00664B4E">
                                    <w:t>7. Electronic-Commerce (e-commerce)</w:t>
                                  </w:r>
                                </w:p>
                              </w:tc>
                            </w:tr>
                            <w:tr w:rsidR="000F01DD" w14:paraId="37CFD789" w14:textId="77777777" w:rsidTr="00C15CA7">
                              <w:tc>
                                <w:tcPr>
                                  <w:tcW w:w="3651" w:type="dxa"/>
                                </w:tcPr>
                                <w:p w14:paraId="46EF3971" w14:textId="77777777" w:rsidR="000F01DD" w:rsidRPr="00664B4E" w:rsidRDefault="000F01DD" w:rsidP="00C15CA7">
                                  <w:pPr>
                                    <w:spacing w:line="240" w:lineRule="auto"/>
                                  </w:pPr>
                                  <w:r w:rsidRPr="00664B4E">
                                    <w:t>3. Quality of Service</w:t>
                                  </w:r>
                                </w:p>
                              </w:tc>
                              <w:tc>
                                <w:tcPr>
                                  <w:tcW w:w="5103" w:type="dxa"/>
                                </w:tcPr>
                                <w:p w14:paraId="627B85FB" w14:textId="77777777" w:rsidR="000F01DD" w:rsidRPr="00664B4E" w:rsidRDefault="000F01DD" w:rsidP="00C15CA7">
                                  <w:pPr>
                                    <w:spacing w:line="240" w:lineRule="auto"/>
                                  </w:pPr>
                                  <w:r w:rsidRPr="00664B4E">
                                    <w:t>8. Electronic-Government (e-government)</w:t>
                                  </w:r>
                                </w:p>
                              </w:tc>
                            </w:tr>
                            <w:tr w:rsidR="000F01DD" w14:paraId="1127ADB1" w14:textId="77777777" w:rsidTr="00C15CA7">
                              <w:tc>
                                <w:tcPr>
                                  <w:tcW w:w="3651" w:type="dxa"/>
                                </w:tcPr>
                                <w:p w14:paraId="3B8C6515" w14:textId="77777777" w:rsidR="000F01DD" w:rsidRPr="00664B4E" w:rsidRDefault="000F01DD" w:rsidP="00C15CA7">
                                  <w:pPr>
                                    <w:spacing w:line="240" w:lineRule="auto"/>
                                  </w:pPr>
                                  <w:r w:rsidRPr="00664B4E">
                                    <w:t>4. Electronic-Services (e-services)</w:t>
                                  </w:r>
                                </w:p>
                              </w:tc>
                              <w:tc>
                                <w:tcPr>
                                  <w:tcW w:w="5103" w:type="dxa"/>
                                </w:tcPr>
                                <w:p w14:paraId="140EA6F4" w14:textId="77777777" w:rsidR="000F01DD" w:rsidRPr="00664B4E" w:rsidRDefault="000F01DD" w:rsidP="00C15CA7">
                                  <w:pPr>
                                    <w:spacing w:line="240" w:lineRule="auto"/>
                                  </w:pPr>
                                  <w:r w:rsidRPr="00664B4E">
                                    <w:t>9. Electronic-Infrastructure (e-infrastructure)</w:t>
                                  </w:r>
                                </w:p>
                              </w:tc>
                            </w:tr>
                            <w:tr w:rsidR="000F01DD" w14:paraId="2A87D0CE" w14:textId="77777777" w:rsidTr="00C15CA7">
                              <w:tc>
                                <w:tcPr>
                                  <w:tcW w:w="3651" w:type="dxa"/>
                                </w:tcPr>
                                <w:p w14:paraId="3A3F2AFB" w14:textId="77777777" w:rsidR="000F01DD" w:rsidRPr="00664B4E" w:rsidRDefault="000F01DD" w:rsidP="00C15CA7">
                                  <w:pPr>
                                    <w:spacing w:line="240" w:lineRule="auto"/>
                                  </w:pPr>
                                  <w:r w:rsidRPr="00664B4E">
                                    <w:t>5. Quality of e-services</w:t>
                                  </w:r>
                                </w:p>
                              </w:tc>
                              <w:tc>
                                <w:tcPr>
                                  <w:tcW w:w="5103" w:type="dxa"/>
                                </w:tcPr>
                                <w:p w14:paraId="2460A432" w14:textId="77777777" w:rsidR="000F01DD" w:rsidRPr="00664B4E" w:rsidRDefault="000F01DD" w:rsidP="00C15CA7">
                                  <w:pPr>
                                    <w:spacing w:line="240" w:lineRule="auto"/>
                                  </w:pPr>
                                  <w:r w:rsidRPr="00664B4E">
                                    <w:t>10. E-services Providers</w:t>
                                  </w:r>
                                </w:p>
                              </w:tc>
                            </w:tr>
                          </w:tbl>
                          <w:p w14:paraId="376242FB" w14:textId="77777777" w:rsidR="000F01DD" w:rsidRDefault="000F01DD"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0F01DD" w14:paraId="69EF83BD" w14:textId="77777777" w:rsidTr="00C15CA7">
                        <w:tc>
                          <w:tcPr>
                            <w:tcW w:w="3651" w:type="dxa"/>
                          </w:tcPr>
                          <w:p w14:paraId="0DFB7082" w14:textId="77777777" w:rsidR="000F01DD" w:rsidRPr="00664B4E" w:rsidRDefault="000F01DD" w:rsidP="00C15CA7">
                            <w:pPr>
                              <w:spacing w:line="240" w:lineRule="auto"/>
                            </w:pPr>
                            <w:r w:rsidRPr="00664B4E">
                              <w:t>1. Services</w:t>
                            </w:r>
                          </w:p>
                        </w:tc>
                        <w:tc>
                          <w:tcPr>
                            <w:tcW w:w="5103" w:type="dxa"/>
                          </w:tcPr>
                          <w:p w14:paraId="0217E66D" w14:textId="77777777" w:rsidR="000F01DD" w:rsidRPr="00664B4E" w:rsidRDefault="000F01DD" w:rsidP="00C15CA7">
                            <w:pPr>
                              <w:spacing w:line="240" w:lineRule="auto"/>
                            </w:pPr>
                            <w:r w:rsidRPr="00664B4E">
                              <w:t>6. Information Technology Services (IT Services)</w:t>
                            </w:r>
                          </w:p>
                        </w:tc>
                      </w:tr>
                      <w:tr w:rsidR="000F01DD" w14:paraId="2F14AAF5" w14:textId="77777777" w:rsidTr="00C15CA7">
                        <w:tc>
                          <w:tcPr>
                            <w:tcW w:w="3651" w:type="dxa"/>
                          </w:tcPr>
                          <w:p w14:paraId="249DE6F2" w14:textId="77777777" w:rsidR="000F01DD" w:rsidRPr="00664B4E" w:rsidRDefault="000F01DD" w:rsidP="00C15CA7">
                            <w:pPr>
                              <w:spacing w:line="240" w:lineRule="auto"/>
                            </w:pPr>
                            <w:r w:rsidRPr="00664B4E">
                              <w:t>2. Quality</w:t>
                            </w:r>
                          </w:p>
                        </w:tc>
                        <w:tc>
                          <w:tcPr>
                            <w:tcW w:w="5103" w:type="dxa"/>
                          </w:tcPr>
                          <w:p w14:paraId="58B19101" w14:textId="77777777" w:rsidR="000F01DD" w:rsidRPr="00664B4E" w:rsidRDefault="000F01DD" w:rsidP="00C15CA7">
                            <w:pPr>
                              <w:spacing w:line="240" w:lineRule="auto"/>
                            </w:pPr>
                            <w:r w:rsidRPr="00664B4E">
                              <w:t>7. Electronic-Commerce (e-commerce)</w:t>
                            </w:r>
                          </w:p>
                        </w:tc>
                      </w:tr>
                      <w:tr w:rsidR="000F01DD" w14:paraId="37CFD789" w14:textId="77777777" w:rsidTr="00C15CA7">
                        <w:tc>
                          <w:tcPr>
                            <w:tcW w:w="3651" w:type="dxa"/>
                          </w:tcPr>
                          <w:p w14:paraId="46EF3971" w14:textId="77777777" w:rsidR="000F01DD" w:rsidRPr="00664B4E" w:rsidRDefault="000F01DD" w:rsidP="00C15CA7">
                            <w:pPr>
                              <w:spacing w:line="240" w:lineRule="auto"/>
                            </w:pPr>
                            <w:r w:rsidRPr="00664B4E">
                              <w:t>3. Quality of Service</w:t>
                            </w:r>
                          </w:p>
                        </w:tc>
                        <w:tc>
                          <w:tcPr>
                            <w:tcW w:w="5103" w:type="dxa"/>
                          </w:tcPr>
                          <w:p w14:paraId="627B85FB" w14:textId="77777777" w:rsidR="000F01DD" w:rsidRPr="00664B4E" w:rsidRDefault="000F01DD" w:rsidP="00C15CA7">
                            <w:pPr>
                              <w:spacing w:line="240" w:lineRule="auto"/>
                            </w:pPr>
                            <w:r w:rsidRPr="00664B4E">
                              <w:t>8. Electronic-Government (e-government)</w:t>
                            </w:r>
                          </w:p>
                        </w:tc>
                      </w:tr>
                      <w:tr w:rsidR="000F01DD" w14:paraId="1127ADB1" w14:textId="77777777" w:rsidTr="00C15CA7">
                        <w:tc>
                          <w:tcPr>
                            <w:tcW w:w="3651" w:type="dxa"/>
                          </w:tcPr>
                          <w:p w14:paraId="3B8C6515" w14:textId="77777777" w:rsidR="000F01DD" w:rsidRPr="00664B4E" w:rsidRDefault="000F01DD" w:rsidP="00C15CA7">
                            <w:pPr>
                              <w:spacing w:line="240" w:lineRule="auto"/>
                            </w:pPr>
                            <w:r w:rsidRPr="00664B4E">
                              <w:t>4. Electronic-Services (e-services)</w:t>
                            </w:r>
                          </w:p>
                        </w:tc>
                        <w:tc>
                          <w:tcPr>
                            <w:tcW w:w="5103" w:type="dxa"/>
                          </w:tcPr>
                          <w:p w14:paraId="140EA6F4" w14:textId="77777777" w:rsidR="000F01DD" w:rsidRPr="00664B4E" w:rsidRDefault="000F01DD" w:rsidP="00C15CA7">
                            <w:pPr>
                              <w:spacing w:line="240" w:lineRule="auto"/>
                            </w:pPr>
                            <w:r w:rsidRPr="00664B4E">
                              <w:t>9. Electronic-Infrastructure (e-infrastructure)</w:t>
                            </w:r>
                          </w:p>
                        </w:tc>
                      </w:tr>
                      <w:tr w:rsidR="000F01DD" w14:paraId="2A87D0CE" w14:textId="77777777" w:rsidTr="00C15CA7">
                        <w:tc>
                          <w:tcPr>
                            <w:tcW w:w="3651" w:type="dxa"/>
                          </w:tcPr>
                          <w:p w14:paraId="3A3F2AFB" w14:textId="77777777" w:rsidR="000F01DD" w:rsidRPr="00664B4E" w:rsidRDefault="000F01DD" w:rsidP="00C15CA7">
                            <w:pPr>
                              <w:spacing w:line="240" w:lineRule="auto"/>
                            </w:pPr>
                            <w:r w:rsidRPr="00664B4E">
                              <w:t>5. Quality of e-services</w:t>
                            </w:r>
                          </w:p>
                        </w:tc>
                        <w:tc>
                          <w:tcPr>
                            <w:tcW w:w="5103" w:type="dxa"/>
                          </w:tcPr>
                          <w:p w14:paraId="2460A432" w14:textId="77777777" w:rsidR="000F01DD" w:rsidRPr="00664B4E" w:rsidRDefault="000F01DD" w:rsidP="00C15CA7">
                            <w:pPr>
                              <w:spacing w:line="240" w:lineRule="auto"/>
                            </w:pPr>
                            <w:r w:rsidRPr="00664B4E">
                              <w:t>10. E-services Providers</w:t>
                            </w:r>
                          </w:p>
                        </w:tc>
                      </w:tr>
                    </w:tbl>
                    <w:p w14:paraId="376242FB" w14:textId="77777777" w:rsidR="000F01DD" w:rsidRDefault="000F01DD"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0F01DD" w:rsidRDefault="000F01D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0F01DD" w:rsidRDefault="000F01D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D243695" w14:textId="77777777" w:rsidR="000F01DD" w:rsidRDefault="000F01DD"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0F01DD" w:rsidRDefault="000F01D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0F01DD" w:rsidRDefault="000F01D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D243695" w14:textId="77777777" w:rsidR="000F01DD" w:rsidRDefault="000F01DD"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veloped by Parasuraman, Zeithaml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0F01DD" w:rsidRDefault="000F01D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0F01DD" w:rsidRDefault="000F01D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EF4AFED" w14:textId="77777777" w:rsidR="000F01DD" w:rsidRDefault="000F01DD"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0F01DD" w:rsidRDefault="000F01D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0F01DD" w:rsidRDefault="000F01D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EF4AFED" w14:textId="77777777" w:rsidR="000F01DD" w:rsidRDefault="000F01DD"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Pr>
              <w:noProof/>
              <w:lang w:val="en-US"/>
            </w:rPr>
            <w:t xml:space="preserve"> </w:t>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0F01DD" w:rsidRDefault="000F01D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0F01DD" w:rsidRDefault="000F01D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0F01DD" w:rsidRDefault="000F01DD"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0F01DD" w:rsidRDefault="000F01D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0F01DD" w:rsidRDefault="000F01D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0F01DD" w:rsidRDefault="000F01DD"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0F01DD" w:rsidRDefault="000F01D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1A10641" w:rsidR="000F01DD" w:rsidRDefault="000F01DD"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0F01DD" w:rsidRDefault="000F01D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1A10641" w:rsidR="000F01DD" w:rsidRDefault="000F01DD"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txbxContent>
                </v:textbox>
                <w10:anchorlock/>
              </v:shape>
            </w:pict>
          </mc:Fallback>
        </mc:AlternateContent>
      </w:r>
    </w:p>
    <w:p w14:paraId="30FEA019" w14:textId="5F3D2C87" w:rsidR="003514CC" w:rsidRDefault="003514CC" w:rsidP="00BF6302">
      <w:r w:rsidRPr="00EE665C">
        <w:rPr>
          <w:b/>
        </w:rPr>
        <w:t>ISO/IEC 2501n</w:t>
      </w:r>
      <w:r w:rsidR="004B2008">
        <w:rPr>
          <w:b/>
        </w:rPr>
        <w:t xml:space="preserve"> (in Figure</w:t>
      </w:r>
      <w:bookmarkStart w:id="24" w:name="_GoBack"/>
      <w:bookmarkEnd w:id="24"/>
      <w:r w:rsidR="00483E5D">
        <w:rPr>
          <w:b/>
        </w:rPr>
        <w:t xml:space="preserve">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05ED1C37"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4B08A7">
        <w:t>.</w:t>
      </w:r>
      <w:r>
        <w:t xml:space="preserve"> 4) </w:t>
      </w:r>
      <w:sdt>
        <w:sdtPr>
          <w:id w:val="-1328591101"/>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0F01DD" w:rsidRDefault="000F01D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0F01DD" w:rsidRDefault="000F01DD"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0D9B49F6" w14:textId="0600C019"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0F01DD" w:rsidRDefault="000F01D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0F01DD" w:rsidRDefault="000F01DD"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0D9B49F6" w14:textId="0600C019" w:rsidR="000F01DD" w:rsidRDefault="000F01DD"/>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73AEBFF2"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t xml:space="preserve"> 5) </w:t>
      </w:r>
      <w:sdt>
        <w:sdtPr>
          <w:id w:val="-971817311"/>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0F01DD" w:rsidRDefault="000F01D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0F01DD" w:rsidRDefault="000F01DD"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7D75CAE3" w14:textId="5D59031C"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0F01DD" w:rsidRDefault="000F01D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0F01DD" w:rsidRDefault="000F01DD"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7D75CAE3" w14:textId="5D59031C" w:rsidR="000F01DD" w:rsidRDefault="000F01DD"/>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5" w:name="_Toc332882807"/>
      <w:r>
        <w:t>E</w:t>
      </w:r>
      <w:r w:rsidR="00094347">
        <w:t>-services</w:t>
      </w:r>
      <w:r>
        <w:t xml:space="preserve"> Quality</w:t>
      </w:r>
      <w:r w:rsidR="00A55450">
        <w:t xml:space="preserve"> (e-SQ)</w:t>
      </w:r>
      <w:bookmarkEnd w:id="25"/>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D419A5">
            <w:rPr>
              <w:noProof/>
              <w:lang w:val="en-US"/>
            </w:rPr>
            <w:t xml:space="preserve"> </w:t>
          </w:r>
          <w:r w:rsidR="00D419A5" w:rsidRPr="00D419A5">
            <w:rPr>
              <w:noProof/>
              <w:lang w:val="en-US"/>
            </w:rPr>
            <w:t>[</w:t>
          </w:r>
          <w:hyperlink w:anchor="JEC06" w:history="1">
            <w:r w:rsidR="00D419A5" w:rsidRPr="00D419A5">
              <w:rPr>
                <w:rStyle w:val="Tiitellehtautor"/>
                <w:noProof/>
                <w:lang w:val="en-US"/>
              </w:rPr>
              <w:t>13</w:t>
            </w:r>
          </w:hyperlink>
          <w:r w:rsidR="00D419A5" w:rsidRPr="00D419A5">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D419A5">
            <w:rPr>
              <w:noProof/>
              <w:lang w:val="en-US"/>
            </w:rPr>
            <w:t xml:space="preserve"> </w:t>
          </w:r>
          <w:r w:rsidR="00D419A5" w:rsidRPr="00D419A5">
            <w:rPr>
              <w:noProof/>
              <w:lang w:val="en-US"/>
            </w:rPr>
            <w:t>[</w:t>
          </w:r>
          <w:hyperlink w:anchor="VAZ02" w:history="1">
            <w:r w:rsidR="00D419A5" w:rsidRPr="00D419A5">
              <w:rPr>
                <w:rStyle w:val="Tiitellehtautor"/>
                <w:noProof/>
                <w:lang w:val="en-US"/>
              </w:rPr>
              <w:t>14</w:t>
            </w:r>
          </w:hyperlink>
          <w:r w:rsidR="00D419A5" w:rsidRPr="00D419A5">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D419A5">
            <w:rPr>
              <w:noProof/>
              <w:lang w:val="en-US"/>
            </w:rPr>
            <w:t xml:space="preserve"> </w:t>
          </w:r>
          <w:r w:rsidR="00D419A5" w:rsidRPr="00D419A5">
            <w:rPr>
              <w:noProof/>
              <w:lang w:val="en-US"/>
            </w:rPr>
            <w:t>[</w:t>
          </w:r>
          <w:hyperlink w:anchor="Zei01" w:history="1">
            <w:r w:rsidR="00D419A5" w:rsidRPr="00D419A5">
              <w:rPr>
                <w:rStyle w:val="Tiitellehtautor"/>
                <w:noProof/>
                <w:lang w:val="en-US"/>
              </w:rPr>
              <w:t>15</w:t>
            </w:r>
          </w:hyperlink>
          <w:r w:rsidR="00D419A5" w:rsidRPr="00D419A5">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D419A5">
            <w:rPr>
              <w:noProof/>
              <w:lang w:val="en-US"/>
            </w:rPr>
            <w:t xml:space="preserve"> </w:t>
          </w:r>
          <w:r w:rsidR="00D419A5" w:rsidRPr="00D419A5">
            <w:rPr>
              <w:noProof/>
              <w:lang w:val="en-US"/>
            </w:rPr>
            <w:t>[</w:t>
          </w:r>
          <w:hyperlink w:anchor="Cox01" w:history="1">
            <w:r w:rsidR="00D419A5" w:rsidRPr="00D419A5">
              <w:rPr>
                <w:rStyle w:val="Tiitellehtautor"/>
                <w:noProof/>
                <w:lang w:val="en-US"/>
              </w:rPr>
              <w:t>16</w:t>
            </w:r>
          </w:hyperlink>
          <w:r w:rsidR="00D419A5" w:rsidRPr="00D419A5">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D419A5">
            <w:rPr>
              <w:noProof/>
              <w:lang w:val="en-US"/>
            </w:rPr>
            <w:t xml:space="preserve"> </w:t>
          </w:r>
          <w:r w:rsidR="00D419A5" w:rsidRPr="00D419A5">
            <w:rPr>
              <w:noProof/>
              <w:lang w:val="en-US"/>
            </w:rPr>
            <w:t>[</w:t>
          </w:r>
          <w:hyperlink w:anchor="ZYa03" w:history="1">
            <w:r w:rsidR="00D419A5" w:rsidRPr="00D419A5">
              <w:rPr>
                <w:rStyle w:val="Tiitellehtautor"/>
                <w:noProof/>
                <w:lang w:val="en-US"/>
              </w:rPr>
              <w:t>17</w:t>
            </w:r>
          </w:hyperlink>
          <w:r w:rsidR="00D419A5" w:rsidRPr="00D419A5">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D419A5">
            <w:rPr>
              <w:noProof/>
              <w:lang w:val="en-US"/>
            </w:rPr>
            <w:t xml:space="preserve"> </w:t>
          </w:r>
          <w:r w:rsidR="00D419A5" w:rsidRPr="00D419A5">
            <w:rPr>
              <w:noProof/>
              <w:lang w:val="en-US"/>
            </w:rPr>
            <w:t>[</w:t>
          </w:r>
          <w:hyperlink w:anchor="MRa08" w:history="1">
            <w:r w:rsidR="00D419A5" w:rsidRPr="00D419A5">
              <w:rPr>
                <w:rStyle w:val="Tiitellehtautor"/>
                <w:noProof/>
                <w:lang w:val="en-US"/>
              </w:rPr>
              <w:t>18</w:t>
            </w:r>
          </w:hyperlink>
          <w:r w:rsidR="00D419A5" w:rsidRPr="00D419A5">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D419A5" w:rsidRPr="00D419A5">
            <w:rPr>
              <w:noProof/>
              <w:lang w:val="en-US"/>
            </w:rPr>
            <w:t>[</w:t>
          </w:r>
          <w:hyperlink w:anchor="Wol" w:history="1">
            <w:r w:rsidR="00D419A5" w:rsidRPr="00D419A5">
              <w:rPr>
                <w:rStyle w:val="Tiitellehtautor"/>
                <w:noProof/>
                <w:lang w:val="en-US"/>
              </w:rPr>
              <w:t>19</w:t>
            </w:r>
          </w:hyperlink>
          <w:r w:rsidR="00D419A5" w:rsidRPr="00D419A5">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D419A5">
            <w:rPr>
              <w:noProof/>
              <w:lang w:val="en-US"/>
            </w:rPr>
            <w:t xml:space="preserve"> </w:t>
          </w:r>
          <w:r w:rsidR="00D419A5" w:rsidRPr="00D419A5">
            <w:rPr>
              <w:noProof/>
              <w:lang w:val="en-US"/>
            </w:rPr>
            <w:t>[</w:t>
          </w:r>
          <w:hyperlink w:anchor="VAZ021" w:history="1">
            <w:r w:rsidR="00D419A5" w:rsidRPr="00D419A5">
              <w:rPr>
                <w:rStyle w:val="Tiitellehtautor"/>
                <w:noProof/>
                <w:lang w:val="en-US"/>
              </w:rPr>
              <w:t>20</w:t>
            </w:r>
          </w:hyperlink>
          <w:r w:rsidR="00D419A5" w:rsidRPr="00D419A5">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D419A5" w:rsidRPr="00D419A5">
            <w:rPr>
              <w:noProof/>
              <w:lang w:val="en-US"/>
            </w:rPr>
            <w:t>[</w:t>
          </w:r>
          <w:hyperlink w:anchor="BVa" w:history="1">
            <w:r w:rsidR="00D419A5" w:rsidRPr="00D419A5">
              <w:rPr>
                <w:rStyle w:val="Tiitellehtautor"/>
                <w:noProof/>
                <w:lang w:val="en-US"/>
              </w:rPr>
              <w:t>21</w:t>
            </w:r>
          </w:hyperlink>
          <w:r w:rsidR="00D419A5" w:rsidRPr="00D419A5">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D419A5">
            <w:rPr>
              <w:noProof/>
              <w:lang w:val="en-US"/>
            </w:rPr>
            <w:t xml:space="preserve"> </w:t>
          </w:r>
          <w:r w:rsidR="00D419A5" w:rsidRPr="00D419A5">
            <w:rPr>
              <w:noProof/>
              <w:lang w:val="en-US"/>
            </w:rPr>
            <w:t>[</w:t>
          </w:r>
          <w:hyperlink w:anchor="GBr08" w:history="1">
            <w:r w:rsidR="00D419A5" w:rsidRPr="00D419A5">
              <w:rPr>
                <w:rStyle w:val="Tiitellehtautor"/>
                <w:noProof/>
                <w:lang w:val="en-US"/>
              </w:rPr>
              <w:t>22</w:t>
            </w:r>
          </w:hyperlink>
          <w:r w:rsidR="00D419A5" w:rsidRPr="00D419A5">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0F01DD" w:rsidRDefault="000F01D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D419A5">
                                  <w:rPr>
                                    <w:noProof/>
                                    <w:lang w:val="en-US"/>
                                  </w:rPr>
                                  <w:t>[</w:t>
                                </w:r>
                                <w:hyperlink w:anchor="Iha14" w:history="1">
                                  <w:r w:rsidRPr="00D419A5">
                                    <w:rPr>
                                      <w:rStyle w:val="Tiitellehtautor"/>
                                      <w:noProof/>
                                      <w:lang w:val="en-US"/>
                                    </w:rPr>
                                    <w:t>43</w:t>
                                  </w:r>
                                </w:hyperlink>
                                <w:r w:rsidRPr="00D419A5">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F01D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F01D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F01D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F01D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F01D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F01D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F01D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F01D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F01D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F01D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F01D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F01D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F01D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F01D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F01D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F01D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0F01DD" w:rsidRDefault="000F01D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D419A5">
                            <w:rPr>
                              <w:noProof/>
                              <w:lang w:val="en-US"/>
                            </w:rPr>
                            <w:t>[</w:t>
                          </w:r>
                          <w:hyperlink w:anchor="Iha14" w:history="1">
                            <w:r w:rsidRPr="00D419A5">
                              <w:rPr>
                                <w:rStyle w:val="Tiitellehtautor"/>
                                <w:noProof/>
                                <w:lang w:val="en-US"/>
                              </w:rPr>
                              <w:t>43</w:t>
                            </w:r>
                          </w:hyperlink>
                          <w:r w:rsidRPr="00D419A5">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F01D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F01D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F01D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F01D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F01D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F01D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F01D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F01D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F01D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F01D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F01D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F01D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F01D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F01D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F01D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F01D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0F01DD" w:rsidRDefault="000F01DD"/>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D419A5">
            <w:rPr>
              <w:noProof/>
              <w:lang w:val="en-US"/>
            </w:rPr>
            <w:t xml:space="preserve"> </w:t>
          </w:r>
          <w:r w:rsidR="00D419A5" w:rsidRPr="00D419A5">
            <w:rPr>
              <w:noProof/>
              <w:lang w:val="en-US"/>
            </w:rPr>
            <w:t>[</w:t>
          </w:r>
          <w:hyperlink w:anchor="Bre11" w:history="1">
            <w:r w:rsidR="00D419A5" w:rsidRPr="00D419A5">
              <w:rPr>
                <w:rStyle w:val="Tiitellehtautor"/>
                <w:noProof/>
                <w:lang w:val="en-US"/>
              </w:rPr>
              <w:t>23</w:t>
            </w:r>
          </w:hyperlink>
          <w:r w:rsidR="00D419A5" w:rsidRPr="00D419A5">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D419A5">
            <w:rPr>
              <w:noProof/>
              <w:lang w:val="en-US"/>
            </w:rPr>
            <w:t xml:space="preserve"> </w:t>
          </w:r>
          <w:r w:rsidR="00D419A5" w:rsidRPr="00D419A5">
            <w:rPr>
              <w:noProof/>
              <w:lang w:val="en-US"/>
            </w:rPr>
            <w:t>[</w:t>
          </w:r>
          <w:hyperlink w:anchor="VAZ02" w:history="1">
            <w:r w:rsidR="00D419A5" w:rsidRPr="00D419A5">
              <w:rPr>
                <w:rStyle w:val="Tiitellehtautor"/>
                <w:noProof/>
                <w:lang w:val="en-US"/>
              </w:rPr>
              <w:t>14</w:t>
            </w:r>
          </w:hyperlink>
          <w:r w:rsidR="00D419A5" w:rsidRPr="00D419A5">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D419A5" w:rsidRPr="00D419A5">
            <w:rPr>
              <w:noProof/>
              <w:lang w:val="en-US"/>
            </w:rPr>
            <w:t>[</w:t>
          </w:r>
          <w:hyperlink w:anchor="LiH08" w:history="1">
            <w:r w:rsidR="00D419A5" w:rsidRPr="00D419A5">
              <w:rPr>
                <w:rStyle w:val="Tiitellehtautor"/>
                <w:noProof/>
                <w:lang w:val="en-US"/>
              </w:rPr>
              <w:t>25</w:t>
            </w:r>
          </w:hyperlink>
          <w:r w:rsidR="00D419A5" w:rsidRPr="00D419A5">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D419A5">
            <w:rPr>
              <w:noProof/>
              <w:lang w:val="en-US"/>
            </w:rPr>
            <w:t xml:space="preserve"> </w:t>
          </w:r>
          <w:r w:rsidR="00D419A5" w:rsidRPr="00D419A5">
            <w:rPr>
              <w:noProof/>
              <w:lang w:val="en-US"/>
            </w:rPr>
            <w:t>[</w:t>
          </w:r>
          <w:hyperlink w:anchor="NSe06" w:history="1">
            <w:r w:rsidR="00D419A5" w:rsidRPr="00D419A5">
              <w:rPr>
                <w:rStyle w:val="Tiitellehtautor"/>
                <w:noProof/>
                <w:lang w:val="en-US"/>
              </w:rPr>
              <w:t>27</w:t>
            </w:r>
          </w:hyperlink>
          <w:r w:rsidR="00D419A5" w:rsidRPr="00D419A5">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D419A5" w:rsidRPr="00D419A5">
            <w:rPr>
              <w:noProof/>
              <w:lang w:val="en-US"/>
            </w:rPr>
            <w:t>[</w:t>
          </w:r>
          <w:hyperlink w:anchor="ISO09" w:history="1">
            <w:r w:rsidR="00D419A5" w:rsidRPr="00D419A5">
              <w:rPr>
                <w:rStyle w:val="Tiitellehtautor"/>
                <w:noProof/>
                <w:lang w:val="en-US"/>
              </w:rPr>
              <w:t>28</w:t>
            </w:r>
          </w:hyperlink>
          <w:r w:rsidR="00D419A5" w:rsidRPr="00D419A5">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8" w:name="_Toc332882808"/>
      <w:r>
        <w:t>IT-Services</w:t>
      </w:r>
      <w:bookmarkEnd w:id="28"/>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29" w:name="_Toc332882809"/>
      <w:r>
        <w:t>E</w:t>
      </w:r>
      <w:r w:rsidR="00312131">
        <w:t>-commerce</w:t>
      </w:r>
      <w:bookmarkEnd w:id="29"/>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D419A5">
            <w:rPr>
              <w:noProof/>
              <w:lang w:val="en-US"/>
            </w:rPr>
            <w:t xml:space="preserve"> </w:t>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D419A5">
            <w:rPr>
              <w:noProof/>
              <w:lang w:val="en-US"/>
            </w:rPr>
            <w:t xml:space="preserve"> </w:t>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0F01DD" w:rsidRDefault="000F01D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0F01DD" w:rsidRDefault="000F01D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0F01DD" w:rsidRDefault="000F01D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0F01DD" w:rsidRDefault="000F01D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D419A5">
            <w:rPr>
              <w:noProof/>
              <w:lang w:val="en-US"/>
            </w:rPr>
            <w:t xml:space="preserve"> </w:t>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lastRenderedPageBreak/>
        <w:t>E</w:t>
      </w:r>
      <w:r w:rsidR="006606B5">
        <w:t>-government</w:t>
      </w:r>
      <w:bookmarkEnd w:id="30"/>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D419A5" w:rsidRPr="00D419A5">
            <w:rPr>
              <w:noProof/>
              <w:lang w:val="en-US"/>
            </w:rPr>
            <w:t>[</w:t>
          </w:r>
          <w:hyperlink w:anchor="AAl08" w:history="1">
            <w:r w:rsidR="00D419A5" w:rsidRPr="00D419A5">
              <w:rPr>
                <w:rStyle w:val="Tiitellehtautor"/>
                <w:noProof/>
                <w:lang w:val="en-US"/>
              </w:rPr>
              <w:t>32</w:t>
            </w:r>
          </w:hyperlink>
          <w:r w:rsidR="00D419A5" w:rsidRPr="00D419A5">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D419A5" w:rsidRPr="00D419A5">
            <w:rPr>
              <w:noProof/>
              <w:lang w:val="en-US"/>
            </w:rPr>
            <w:t>[</w:t>
          </w:r>
          <w:hyperlink w:anchor="HLi09" w:history="1">
            <w:r w:rsidR="00D419A5" w:rsidRPr="00D419A5">
              <w:rPr>
                <w:rStyle w:val="Tiitellehtautor"/>
                <w:noProof/>
                <w:lang w:val="en-US"/>
              </w:rPr>
              <w:t>34</w:t>
            </w:r>
          </w:hyperlink>
          <w:r w:rsidR="00D419A5" w:rsidRPr="00D419A5">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D419A5" w:rsidRPr="00D419A5">
            <w:rPr>
              <w:noProof/>
              <w:highlight w:val="yellow"/>
              <w:lang w:val="en-US"/>
            </w:rPr>
            <w:t>[</w:t>
          </w:r>
          <w:hyperlink w:anchor="Dem09" w:history="1">
            <w:r w:rsidR="00D419A5" w:rsidRPr="00D419A5">
              <w:rPr>
                <w:rStyle w:val="Tiitellehtautor"/>
                <w:noProof/>
                <w:highlight w:val="yellow"/>
                <w:lang w:val="en-US"/>
              </w:rPr>
              <w:t>35</w:t>
            </w:r>
          </w:hyperlink>
          <w:r w:rsidR="00D419A5" w:rsidRPr="00D419A5">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D419A5" w:rsidRPr="00D419A5">
            <w:rPr>
              <w:noProof/>
              <w:lang w:val="en-US"/>
            </w:rPr>
            <w:t>[</w:t>
          </w:r>
          <w:hyperlink w:anchor="CHa07" w:history="1">
            <w:r w:rsidR="00D419A5" w:rsidRPr="00D419A5">
              <w:rPr>
                <w:rStyle w:val="Tiitellehtautor"/>
                <w:noProof/>
                <w:lang w:val="en-US"/>
              </w:rPr>
              <w:t>36</w:t>
            </w:r>
          </w:hyperlink>
          <w:r w:rsidR="00D419A5" w:rsidRPr="00D419A5">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D419A5" w:rsidRPr="00D419A5">
            <w:rPr>
              <w:noProof/>
              <w:lang w:val="en-US"/>
            </w:rPr>
            <w:t>[</w:t>
          </w:r>
          <w:hyperlink w:anchor="CWT" w:history="1">
            <w:r w:rsidR="00D419A5" w:rsidRPr="00D419A5">
              <w:rPr>
                <w:rStyle w:val="Tiitellehtautor"/>
                <w:noProof/>
                <w:lang w:val="en-US"/>
              </w:rPr>
              <w:t>37</w:t>
            </w:r>
          </w:hyperlink>
          <w:r w:rsidR="00D419A5" w:rsidRPr="00D419A5">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D419A5">
            <w:rPr>
              <w:noProof/>
              <w:lang w:val="en-US"/>
            </w:rPr>
            <w:t xml:space="preserve"> </w:t>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0F01DD" w:rsidRDefault="000F01D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0F01DD" w:rsidRDefault="000F01D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5666A230" w:rsidR="008D6EA1" w:rsidRDefault="00BC3413" w:rsidP="00635995">
      <w:pPr>
        <w:pStyle w:val="Caption"/>
      </w:pPr>
      <w:r>
        <w:t>E-Government and e-services examples</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1" w:name="_Toc332882811"/>
      <w:r>
        <w:t>E</w:t>
      </w:r>
      <w:r w:rsidR="00283E1F">
        <w:t>-infrastructure</w:t>
      </w:r>
      <w:bookmarkEnd w:id="31"/>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D419A5">
            <w:rPr>
              <w:noProof/>
              <w:lang w:val="en-US"/>
            </w:rPr>
            <w:t xml:space="preserve"> </w:t>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D419A5">
            <w:rPr>
              <w:noProof/>
              <w:lang w:val="en-US"/>
            </w:rPr>
            <w:t xml:space="preserve"> </w:t>
          </w:r>
          <w:r w:rsidR="00D419A5" w:rsidRPr="00D419A5">
            <w:rPr>
              <w:noProof/>
              <w:lang w:val="en-US"/>
            </w:rPr>
            <w:t>[</w:t>
          </w:r>
          <w:hyperlink w:anchor="Nae11" w:history="1">
            <w:r w:rsidR="00D419A5" w:rsidRPr="00D419A5">
              <w:rPr>
                <w:rStyle w:val="Tiitellehtautor"/>
                <w:noProof/>
                <w:lang w:val="en-US"/>
              </w:rPr>
              <w:t>38</w:t>
            </w:r>
          </w:hyperlink>
          <w:r w:rsidR="00D419A5" w:rsidRPr="00D419A5">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2" w:name="_Toc332882812"/>
      <w:r>
        <w:t>E</w:t>
      </w:r>
      <w:r w:rsidR="00283E1F">
        <w:t>-service</w:t>
      </w:r>
      <w:r w:rsidR="008D3F3D">
        <w:t>s</w:t>
      </w:r>
      <w:r w:rsidR="00283E1F">
        <w:t xml:space="preserve"> Providers</w:t>
      </w:r>
      <w:bookmarkEnd w:id="32"/>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D419A5" w:rsidRPr="00D419A5">
            <w:rPr>
              <w:noProof/>
              <w:lang w:val="en-US"/>
            </w:rPr>
            <w:t>[</w:t>
          </w:r>
          <w:hyperlink w:anchor="Nae11" w:history="1">
            <w:r w:rsidR="00D419A5" w:rsidRPr="00D419A5">
              <w:rPr>
                <w:rStyle w:val="Tiitellehtautor"/>
                <w:noProof/>
                <w:lang w:val="en-US"/>
              </w:rPr>
              <w:t>38</w:t>
            </w:r>
          </w:hyperlink>
          <w:r w:rsidR="00D419A5" w:rsidRPr="00D419A5">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D419A5">
            <w:rPr>
              <w:noProof/>
              <w:lang w:val="en-US"/>
            </w:rPr>
            <w:t xml:space="preserve"> </w:t>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79502B1B" w14:textId="4AAB5912" w:rsidR="00ED1792" w:rsidRDefault="00ED1792" w:rsidP="00ED1792">
      <w:pPr>
        <w:pStyle w:val="Heading2"/>
      </w:pPr>
      <w:bookmarkStart w:id="33" w:name="_Toc332882813"/>
      <w:r>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D419A5">
            <w:rPr>
              <w:noProof/>
              <w:lang w:val="en-US"/>
            </w:rPr>
            <w:t xml:space="preserve"> </w:t>
          </w:r>
          <w:r w:rsidR="00D419A5" w:rsidRPr="00D419A5">
            <w:rPr>
              <w:noProof/>
              <w:lang w:val="en-US"/>
            </w:rPr>
            <w:t>[</w:t>
          </w:r>
          <w:hyperlink w:anchor="MFa07" w:history="1">
            <w:r w:rsidR="00D419A5" w:rsidRPr="00D419A5">
              <w:rPr>
                <w:rStyle w:val="Tiitellehtautor"/>
                <w:noProof/>
                <w:lang w:val="en-US"/>
              </w:rPr>
              <w:t>39</w:t>
            </w:r>
          </w:hyperlink>
          <w:r w:rsidR="00D419A5" w:rsidRPr="00D419A5">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t>Chapter</w:t>
      </w:r>
      <w:r w:rsidR="002D6FAC">
        <w:t xml:space="preserve"> summary</w:t>
      </w:r>
      <w:bookmarkEnd w:id="34"/>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0F01DD" w:rsidRDefault="000F01D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0F01DD" w:rsidRDefault="000F01D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0F01DD" w:rsidRDefault="000F01D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0F01DD" w:rsidRDefault="000F01D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0F01DD" w:rsidRDefault="000F01DD"/>
                  </w:txbxContent>
                </v:textbox>
                <w10:anchorlock/>
              </v:shape>
            </w:pict>
          </mc:Fallback>
        </mc:AlternateConten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510D7381"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0F01DD" w:rsidRDefault="000F01D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4503868" w:rsidR="000F01DD" w:rsidRDefault="000F01DD"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Quality dimensions for e-services</w:t>
                            </w:r>
                          </w:p>
                          <w:p w14:paraId="5D45FDFF" w14:textId="3AD159B7" w:rsidR="000F01DD" w:rsidRDefault="000F01DD"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0F01DD" w:rsidRDefault="000F01D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4503868" w:rsidR="000F01DD" w:rsidRDefault="000F01DD"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Quality dimensions for e-services</w:t>
                      </w:r>
                    </w:p>
                    <w:p w14:paraId="5D45FDFF" w14:textId="3AD159B7" w:rsidR="000F01DD" w:rsidRDefault="000F01DD" w:rsidP="006D648B">
                      <w:pPr>
                        <w:jc w:val="center"/>
                      </w:pPr>
                    </w:p>
                  </w:txbxContent>
                </v:textbox>
                <w10:anchorlock/>
              </v:shape>
            </w:pict>
          </mc:Fallback>
        </mc:AlternateContent>
      </w:r>
    </w:p>
    <w:p w14:paraId="3AC43811" w14:textId="0524C9DA" w:rsidR="00C91F92" w:rsidRDefault="00C91F92" w:rsidP="00C91F92">
      <w:r>
        <w:lastRenderedPageBreak/>
        <w:t xml:space="preserve">AUES dimensions </w:t>
      </w:r>
      <w:r w:rsidR="00932A70">
        <w:t xml:space="preserve">consider as basis </w:t>
      </w:r>
      <w:r w:rsidR="001E0F24">
        <w:t xml:space="preserve">its relevance on </w:t>
      </w:r>
      <w:r>
        <w:t>e-SQ instruments (Table 3) and e-SQ approaches (Table 4),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77777777" w:rsidR="000F01DD" w:rsidRDefault="000F01DD" w:rsidP="00932A70">
                            <w:pPr>
                              <w:pStyle w:val="Caption"/>
                              <w:keepNext/>
                            </w:pPr>
                            <w:r>
                              <w:t xml:space="preserve">Table </w:t>
                            </w:r>
                            <w:r>
                              <w:fldChar w:fldCharType="begin"/>
                            </w:r>
                            <w:r>
                              <w:instrText xml:space="preserve"> SEQ Table \* ARABIC </w:instrText>
                            </w:r>
                            <w:r>
                              <w:fldChar w:fldCharType="separate"/>
                            </w:r>
                            <w:r>
                              <w:rPr>
                                <w:noProof/>
                              </w:rPr>
                              <w:t>3</w:t>
                            </w:r>
                            <w:r>
                              <w:fldChar w:fldCharType="end"/>
                            </w:r>
                            <w:r>
                              <w:t>. Attributes within e-SQ instruments for AUES dimensions</w:t>
                            </w:r>
                          </w:p>
                          <w:p w14:paraId="4391B6B2" w14:textId="77777777" w:rsidR="000F01DD" w:rsidRDefault="000F01D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77777777" w:rsidR="000F01DD" w:rsidRDefault="000F01DD" w:rsidP="00932A70">
                      <w:pPr>
                        <w:pStyle w:val="Caption"/>
                        <w:keepNext/>
                      </w:pPr>
                      <w:r>
                        <w:t xml:space="preserve">Table </w:t>
                      </w:r>
                      <w:r>
                        <w:fldChar w:fldCharType="begin"/>
                      </w:r>
                      <w:r>
                        <w:instrText xml:space="preserve"> SEQ Table \* ARABIC </w:instrText>
                      </w:r>
                      <w:r>
                        <w:fldChar w:fldCharType="separate"/>
                      </w:r>
                      <w:r>
                        <w:rPr>
                          <w:noProof/>
                        </w:rPr>
                        <w:t>3</w:t>
                      </w:r>
                      <w:r>
                        <w:fldChar w:fldCharType="end"/>
                      </w:r>
                      <w:r>
                        <w:t>. Attributes within e-SQ instruments for AUES dimensions</w:t>
                      </w:r>
                    </w:p>
                    <w:p w14:paraId="4391B6B2" w14:textId="77777777" w:rsidR="000F01DD" w:rsidRDefault="000F01D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4D9B8E8E" w:rsidR="00932A70" w:rsidRDefault="00932A70" w:rsidP="00932A70">
      <w:r>
        <w:t>As shown on Table 3, Accessibility dimension was not considered on any of e-SQ considered instruments, however, it was considered by different</w:t>
      </w:r>
      <w:r w:rsidR="00E349B8">
        <w:t xml:space="preserve"> studies by different</w:t>
      </w:r>
      <w:r>
        <w:t xml:space="preserve"> authors in 2001, 2003, and 2005 as depicted in Table 4.</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77777777" w:rsidR="000F01DD" w:rsidRDefault="000F01DD" w:rsidP="00932A70">
                            <w:pPr>
                              <w:pStyle w:val="Caption"/>
                              <w:keepNext/>
                            </w:pPr>
                            <w:r>
                              <w:t xml:space="preserve">Table </w:t>
                            </w:r>
                            <w:r>
                              <w:fldChar w:fldCharType="begin"/>
                            </w:r>
                            <w:r>
                              <w:instrText xml:space="preserve"> SEQ Table \* ARABIC </w:instrText>
                            </w:r>
                            <w:r>
                              <w:fldChar w:fldCharType="separate"/>
                            </w:r>
                            <w:r>
                              <w:rPr>
                                <w:noProof/>
                              </w:rPr>
                              <w:t>4</w:t>
                            </w:r>
                            <w:r>
                              <w:fldChar w:fldCharType="end"/>
                            </w:r>
                            <w:r>
                              <w:t>. Attributes within different approaches for AUES dimensions</w:t>
                            </w:r>
                          </w:p>
                          <w:p w14:paraId="6A9C562F" w14:textId="77777777" w:rsidR="000F01DD" w:rsidRDefault="000F01D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77777777" w:rsidR="000F01DD" w:rsidRDefault="000F01DD" w:rsidP="00932A70">
                      <w:pPr>
                        <w:pStyle w:val="Caption"/>
                        <w:keepNext/>
                      </w:pPr>
                      <w:r>
                        <w:t xml:space="preserve">Table </w:t>
                      </w:r>
                      <w:r>
                        <w:fldChar w:fldCharType="begin"/>
                      </w:r>
                      <w:r>
                        <w:instrText xml:space="preserve"> SEQ Table \* ARABIC </w:instrText>
                      </w:r>
                      <w:r>
                        <w:fldChar w:fldCharType="separate"/>
                      </w:r>
                      <w:r>
                        <w:rPr>
                          <w:noProof/>
                        </w:rPr>
                        <w:t>4</w:t>
                      </w:r>
                      <w:r>
                        <w:fldChar w:fldCharType="end"/>
                      </w:r>
                      <w:r>
                        <w:t>. Attributes within different approaches for AUES dimensions</w:t>
                      </w:r>
                    </w:p>
                    <w:p w14:paraId="6A9C562F" w14:textId="77777777" w:rsidR="000F01DD" w:rsidRDefault="000F01D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573175CB" w:rsidR="00DE63A1" w:rsidRPr="00E203D7" w:rsidRDefault="00E203D7" w:rsidP="00DE63A1">
      <w:r>
        <w:t>Degree to which a product or system can be used by people with the wides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82818"/>
      <w:r>
        <w:lastRenderedPageBreak/>
        <w:t>Usability</w:t>
      </w:r>
      <w:r w:rsidR="00440A13">
        <w:t xml:space="preserve"> dimension</w:t>
      </w:r>
      <w:bookmarkEnd w:id="38"/>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D419A5" w:rsidRPr="00D419A5">
            <w:rPr>
              <w:noProof/>
              <w:lang w:val="en-US"/>
            </w:rPr>
            <w:t>[</w:t>
          </w:r>
          <w:hyperlink w:anchor="BYo01" w:history="1">
            <w:r w:rsidR="00D419A5" w:rsidRPr="00D419A5">
              <w:rPr>
                <w:rStyle w:val="Tiitellehtautor"/>
                <w:noProof/>
                <w:lang w:val="en-US"/>
              </w:rPr>
              <w:t>40</w:t>
            </w:r>
          </w:hyperlink>
          <w:r w:rsidR="00D419A5" w:rsidRPr="00D419A5">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D419A5" w:rsidRPr="00D419A5">
            <w:rPr>
              <w:noProof/>
              <w:lang w:val="en-US"/>
            </w:rPr>
            <w:t>[</w:t>
          </w:r>
          <w:hyperlink w:anchor="MKi061" w:history="1">
            <w:r w:rsidR="00D419A5" w:rsidRPr="00D419A5">
              <w:rPr>
                <w:rStyle w:val="Tiitellehtautor"/>
                <w:noProof/>
                <w:lang w:val="en-US"/>
              </w:rPr>
              <w:t>41</w:t>
            </w:r>
          </w:hyperlink>
          <w:r w:rsidR="00D419A5" w:rsidRPr="00D419A5">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D419A5">
            <w:rPr>
              <w:noProof/>
              <w:lang w:val="en-US"/>
            </w:rPr>
            <w:t xml:space="preserve"> </w:t>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C8BB085" w14:textId="75FFC08B" w:rsidR="000121DA" w:rsidRDefault="000121DA" w:rsidP="000121DA">
      <w:r>
        <w:t>Figure 9 shows each hypothesis and its influence to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0F01DD" w:rsidRDefault="000F01D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0F01DD" w:rsidRDefault="000F01D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0F01DD" w:rsidRDefault="000F01D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0F01DD" w:rsidRDefault="000F01D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0F01DD" w:rsidRDefault="000F01DD"/>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5144083F" w14:textId="141EE092" w:rsidR="00EF48FA" w:rsidRDefault="00DE4501" w:rsidP="00EF48FA">
      <w:r>
        <w:t xml:space="preserve"> /* how is e-service concept defined in terms of AUES? */</w:t>
      </w:r>
    </w:p>
    <w:p w14:paraId="236F510C" w14:textId="0796D62B" w:rsidR="002B6A18" w:rsidRDefault="002B6A18" w:rsidP="00EF48FA">
      <w:r>
        <w:t>/* Should a definition of e-service in terms of AUES be added or not? */</w:t>
      </w:r>
    </w:p>
    <w:p w14:paraId="7C9FCCF8" w14:textId="58D47A50"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t>.</w:t>
      </w:r>
    </w:p>
    <w:p w14:paraId="75851F8F" w14:textId="4068ACA5" w:rsidR="00E54189" w:rsidRDefault="00E54189" w:rsidP="00E54189">
      <w:pPr>
        <w:pStyle w:val="Heading1"/>
      </w:pPr>
      <w:bookmarkStart w:id="41" w:name="_Toc332882822"/>
      <w:r>
        <w:lastRenderedPageBreak/>
        <w:t>Conceptual model for understanding e-services qualit</w:t>
      </w:r>
      <w:r w:rsidR="007F6272">
        <w:t>a</w:t>
      </w:r>
      <w:r w:rsidR="007F6272">
        <w:t>tive characteristics</w:t>
      </w:r>
      <w:bookmarkEnd w:id="41"/>
    </w:p>
    <w:p w14:paraId="6E074472" w14:textId="37E64832"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p>
    <w:p w14:paraId="651EF7A3" w14:textId="0FB6F4B2"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D419A5" w:rsidRPr="00D419A5">
            <w:rPr>
              <w:noProof/>
              <w:lang w:val="en-US"/>
            </w:rPr>
            <w:t>[</w:t>
          </w:r>
          <w:hyperlink w:anchor="NSe06" w:history="1">
            <w:r w:rsidR="00D419A5" w:rsidRPr="00D419A5">
              <w:rPr>
                <w:rStyle w:val="Tiitellehtautor"/>
                <w:noProof/>
                <w:lang w:val="en-US"/>
              </w:rPr>
              <w:t>27</w:t>
            </w:r>
          </w:hyperlink>
          <w:r w:rsidR="00D419A5" w:rsidRPr="00D419A5">
            <w:rPr>
              <w:noProof/>
              <w:lang w:val="en-US"/>
            </w:rPr>
            <w:t>]</w:t>
          </w:r>
          <w:r>
            <w:fldChar w:fldCharType="end"/>
          </w:r>
        </w:sdtContent>
      </w:sdt>
      <w:r w:rsidR="008B004B">
        <w:t>. Researchers used various dimensions</w:t>
      </w:r>
      <w:r w:rsidR="00461515">
        <w:t xml:space="preserve"> and proposed different quality measurement instruments</w:t>
      </w:r>
      <w:r w:rsidR="0097465B">
        <w:t xml:space="preserve"> for e-SQ </w:t>
      </w:r>
      <w:r w:rsidR="00F3187E">
        <w:t>(Chapter</w:t>
      </w:r>
      <w:r w:rsidR="00461515">
        <w:t xml:space="preserve"> </w:t>
      </w:r>
      <w:r w:rsidR="00F3187E">
        <w:t xml:space="preserve">2, Part </w:t>
      </w:r>
      <w:r w:rsidR="009675AF">
        <w:t>6, Table 1</w:t>
      </w:r>
      <w:r w:rsidR="00461515">
        <w:t>)</w:t>
      </w:r>
      <w:r w:rsidR="0097465B">
        <w:t xml:space="preserve">, but those differente dimensions </w:t>
      </w:r>
      <w:r w:rsidR="008B004B">
        <w:t>are subject to change based on researches stud</w:t>
      </w:r>
      <w:r w:rsidR="0097465B">
        <w:t>ies</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D419A5">
            <w:rPr>
              <w:noProof/>
              <w:lang w:val="en-US"/>
            </w:rPr>
            <w:t xml:space="preserve"> </w:t>
          </w:r>
          <w:r w:rsidR="00D419A5" w:rsidRPr="00D419A5">
            <w:rPr>
              <w:noProof/>
              <w:lang w:val="en-US"/>
            </w:rPr>
            <w:t>[</w:t>
          </w:r>
          <w:hyperlink w:anchor="Iha14" w:history="1">
            <w:r w:rsidR="00D419A5" w:rsidRPr="00D419A5">
              <w:rPr>
                <w:rStyle w:val="Tiitellehtautor"/>
                <w:noProof/>
                <w:lang w:val="en-US"/>
              </w:rPr>
              <w:t>43</w:t>
            </w:r>
          </w:hyperlink>
          <w:r w:rsidR="00D419A5" w:rsidRPr="00D419A5">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D419A5" w:rsidRPr="00D419A5">
            <w:rPr>
              <w:noProof/>
              <w:lang w:val="en-US"/>
            </w:rPr>
            <w:t>[</w:t>
          </w:r>
          <w:hyperlink w:anchor="ZYa03" w:history="1">
            <w:r w:rsidR="00D419A5" w:rsidRPr="00D419A5">
              <w:rPr>
                <w:rStyle w:val="Tiitellehtautor"/>
                <w:noProof/>
                <w:lang w:val="en-US"/>
              </w:rPr>
              <w:t>17</w:t>
            </w:r>
          </w:hyperlink>
          <w:r w:rsidR="00D419A5" w:rsidRPr="00D419A5">
            <w:rPr>
              <w:noProof/>
              <w:lang w:val="en-US"/>
            </w:rPr>
            <w:t>]</w:t>
          </w:r>
          <w:r w:rsidR="00F27137">
            <w:fldChar w:fldCharType="end"/>
          </w:r>
        </w:sdtContent>
      </w:sdt>
      <w:r w:rsidR="00F27137">
        <w:t>.</w:t>
      </w:r>
    </w:p>
    <w:p w14:paraId="66498371" w14:textId="60AE1DCF" w:rsidR="000727D9" w:rsidRDefault="00845B4A" w:rsidP="000727D9">
      <w:pPr>
        <w:pStyle w:val="Heading2"/>
      </w:pPr>
      <w:bookmarkStart w:id="42" w:name="_Toc332882823"/>
      <w:r>
        <w:t xml:space="preserve">Quality in </w:t>
      </w:r>
      <w:r w:rsidR="009C2EFB">
        <w:t>u</w:t>
      </w:r>
      <w:r w:rsidR="000727D9">
        <w:t>se model for e-services</w:t>
      </w:r>
      <w:bookmarkEnd w:id="42"/>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D419A5">
            <w:rPr>
              <w:noProof/>
              <w:lang w:val="en-US"/>
            </w:rPr>
            <w:t xml:space="preserve"> </w:t>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fldChar w:fldCharType="end"/>
          </w:r>
        </w:sdtContent>
      </w:sdt>
      <w:r>
        <w:t>.</w:t>
      </w:r>
    </w:p>
    <w:p w14:paraId="1EC3FA6D" w14:textId="42C4B770" w:rsidR="006C1004" w:rsidRDefault="006C1004" w:rsidP="00441AA9">
      <w:r>
        <w:t>In order to propose a set of attributes</w:t>
      </w:r>
      <w:r w:rsidR="000F01DD">
        <w:t xml:space="preserve"> for a quality in use model,</w:t>
      </w:r>
      <w:r>
        <w:t xml:space="preserve"> the question</w:t>
      </w:r>
      <w:r w:rsidR="00916951">
        <w:t xml:space="preserve"> </w:t>
      </w:r>
      <w:r>
        <w:t xml:space="preserve">“What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3373DF56" w:rsidR="00EB6FB4" w:rsidRDefault="00080198" w:rsidP="009C2EFB">
      <w:r>
        <w:t>Base ond the facth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mc:AlternateContent>
          <mc:Choice Requires="wps">
            <w:drawing>
              <wp:inline distT="0" distB="0" distL="0" distR="0" wp14:anchorId="712C8DF0" wp14:editId="62643EC9">
                <wp:extent cx="3036772" cy="1884348"/>
                <wp:effectExtent l="0" t="0" r="0" b="0"/>
                <wp:docPr id="17" name="Text Box 17"/>
                <wp:cNvGraphicFramePr/>
                <a:graphic xmlns:a="http://schemas.openxmlformats.org/drawingml/2006/main">
                  <a:graphicData uri="http://schemas.microsoft.com/office/word/2010/wordprocessingShape">
                    <wps:wsp>
                      <wps:cNvSpPr txBox="1"/>
                      <wps:spPr>
                        <a:xfrm>
                          <a:off x="0" y="0"/>
                          <a:ext cx="3036772" cy="188434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0F01DD" w:rsidRDefault="000F01DD" w:rsidP="00441AA9">
                            <w:pPr>
                              <w:keepNext/>
                            </w:pPr>
                            <w:r>
                              <w:rPr>
                                <w:noProof/>
                                <w:lang w:val="en-US" w:eastAsia="en-US"/>
                              </w:rPr>
                              <w:drawing>
                                <wp:inline distT="0" distB="0" distL="0" distR="0" wp14:anchorId="2266BAB4" wp14:editId="6F0254A8">
                                  <wp:extent cx="2818761" cy="1421807"/>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21453" cy="1423165"/>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0F01DD" w:rsidRDefault="000F01DD"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0F01DD" w:rsidRDefault="000F01DD"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39.1pt;height:14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dhfdQ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" filled="f" stroked="f">
                <v:textbox>
                  <w:txbxContent>
                    <w:p w14:paraId="565A1E22" w14:textId="77777777" w:rsidR="000F01DD" w:rsidRDefault="000F01DD" w:rsidP="00441AA9">
                      <w:pPr>
                        <w:keepNext/>
                      </w:pPr>
                      <w:r>
                        <w:rPr>
                          <w:noProof/>
                          <w:lang w:val="en-US" w:eastAsia="en-US"/>
                        </w:rPr>
                        <w:drawing>
                          <wp:inline distT="0" distB="0" distL="0" distR="0" wp14:anchorId="2266BAB4" wp14:editId="6F0254A8">
                            <wp:extent cx="2818761" cy="1421807"/>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21453" cy="1423165"/>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0F01DD" w:rsidRDefault="000F01DD"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0F01DD" w:rsidRDefault="000F01DD" w:rsidP="00441AA9"/>
                  </w:txbxContent>
                </v:textbox>
                <w10:anchorlock/>
              </v:shape>
            </w:pict>
          </mc:Fallback>
        </mc:AlternateContent>
      </w:r>
    </w:p>
    <w:p w14:paraId="7E0F35C4" w14:textId="288E8AD4" w:rsidR="00F62A78" w:rsidRPr="00F62A78" w:rsidRDefault="00F62A78" w:rsidP="00EB7EB8">
      <w:r>
        <w:lastRenderedPageBreak/>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5DD6F9FD" w14:textId="1B41362B" w:rsidR="000727D9" w:rsidRDefault="000727D9" w:rsidP="000727D9">
      <w:pPr>
        <w:pStyle w:val="Heading2"/>
      </w:pPr>
      <w:bookmarkStart w:id="43" w:name="_Toc332882824"/>
      <w:r>
        <w:t>Product quality model for e-services</w:t>
      </w:r>
      <w:bookmarkEnd w:id="43"/>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D419A5" w:rsidRPr="00D419A5">
            <w:rPr>
              <w:rFonts w:eastAsiaTheme="minorEastAsia"/>
              <w:noProof/>
              <w:lang w:val="en-US"/>
            </w:rPr>
            <w:t>[</w:t>
          </w:r>
          <w:hyperlink w:anchor="May" w:history="1">
            <w:r w:rsidR="00D419A5" w:rsidRPr="00D419A5">
              <w:rPr>
                <w:rStyle w:val="Tiitellehtautor"/>
                <w:rFonts w:eastAsiaTheme="minorEastAsia"/>
                <w:noProof/>
                <w:lang w:val="en-US"/>
              </w:rPr>
              <w:t>6</w:t>
            </w:r>
          </w:hyperlink>
          <w:r w:rsidR="00D419A5" w:rsidRPr="00D419A5">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6A1EE9DF" w14:textId="05B3BB2E" w:rsidR="006C5A7C" w:rsidRDefault="006C5A7C" w:rsidP="006C5A7C">
      <w:r>
        <w:t>In order to propose a set of attributes</w:t>
      </w:r>
      <w:r w:rsidR="000F01DD">
        <w:t xml:space="preserve"> for a product quality model,</w:t>
      </w:r>
      <w:r>
        <w:t xml:space="preserve"> the question “What are the qualit</w:t>
      </w:r>
      <w:r w:rsidR="000F01DD">
        <w:t>y</w:t>
      </w:r>
      <w:r>
        <w:t xml:space="preserve"> characteristics of an e-service from the provider perspective?“ was considered.</w:t>
      </w:r>
    </w:p>
    <w:p w14:paraId="476F4878" w14:textId="47524182" w:rsidR="002C0F42" w:rsidRDefault="001F0762" w:rsidP="002C0F42">
      <w:r>
        <w:t>From</w:t>
      </w:r>
      <w:r w:rsidR="002C0F42">
        <w:t xml:space="preserve"> the perspective of e-service </w:t>
      </w:r>
      <w:r w:rsidR="00121269">
        <w:t>provider</w:t>
      </w:r>
      <w:r w:rsidR="002C0F42">
        <w:t xml:space="preserve">, the attributes for product quality considered </w:t>
      </w:r>
      <w:r w:rsidR="00121269">
        <w:t>on</w:t>
      </w:r>
      <w:r w:rsidR="002C0F42">
        <w:t xml:space="preserve"> this thesis work are: Compatibility, Funcionality, and Reliability, depicted in Figure 3.</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0F01DD" w:rsidRDefault="000F01D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0F01DD" w:rsidRDefault="000F01DD"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0F01DD" w:rsidRDefault="000F01DD"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2/NQCAAAZ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" filled="f" stroked="f">
                <v:textbox>
                  <w:txbxContent>
                    <w:p w14:paraId="47506F1E" w14:textId="77777777" w:rsidR="000F01DD" w:rsidRDefault="000F01D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0F01DD" w:rsidRDefault="000F01DD"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0F01DD" w:rsidRDefault="000F01DD"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D419A5">
            <w:rPr>
              <w:noProof/>
              <w:lang w:val="en-US"/>
            </w:rPr>
            <w:t xml:space="preserve"> </w:t>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fldChar w:fldCharType="end"/>
          </w:r>
        </w:sdtContent>
      </w:sdt>
      <w:r>
        <w:t>.</w:t>
      </w:r>
    </w:p>
    <w:p w14:paraId="0EA6E14B" w14:textId="2674ADAB" w:rsidR="00457DEC" w:rsidRDefault="00CD515B" w:rsidP="00457DEC">
      <w:pPr>
        <w:pStyle w:val="Heading2"/>
      </w:pPr>
      <w:bookmarkStart w:id="44" w:name="_Toc332882825"/>
      <w:r>
        <w:t>Quality in use model</w:t>
      </w:r>
      <w:r w:rsidR="00457DEC">
        <w:t xml:space="preserve"> </w:t>
      </w:r>
      <w:r w:rsidR="003A703A">
        <w:t>and AUES</w:t>
      </w:r>
      <w:r w:rsidR="00F95EF5">
        <w:t xml:space="preserve"> dimensions</w:t>
      </w:r>
      <w:bookmarkEnd w:id="44"/>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0F01DD" w:rsidRDefault="000F01DD"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0F01DD" w:rsidRDefault="000F01DD"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77777777" w:rsidR="000F01DD" w:rsidRDefault="000F01DD"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0F01DD" w:rsidRDefault="000F01DD"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0F01DD" w:rsidRDefault="000F01DD"/>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5" w:name="_Toc332882826"/>
      <w:r>
        <w:t xml:space="preserve">Quality product model </w:t>
      </w:r>
      <w:r w:rsidR="00C976C5">
        <w:t>and AUES</w:t>
      </w:r>
      <w:r w:rsidR="006C1F7A">
        <w:t xml:space="preserve"> dimensions</w:t>
      </w:r>
      <w:bookmarkEnd w:id="45"/>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0F01DD" w:rsidRDefault="000F01DD"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0F01DD" w:rsidRDefault="000F01DD"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0F01DD" w:rsidRDefault="000F01DD"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77777777" w:rsidR="000F01DD" w:rsidRDefault="000F01DD"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0F01DD" w:rsidRDefault="000F01DD"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0F01DD" w:rsidRDefault="000F01DD" w:rsidP="00235A05"/>
                  </w:txbxContent>
                </v:textbox>
                <w10:anchorlock/>
              </v:shape>
            </w:pict>
          </mc:Fallback>
        </mc:AlternateContent>
      </w:r>
    </w:p>
    <w:p w14:paraId="4AC04122" w14:textId="33BE7FBD" w:rsidR="00D84B52" w:rsidRDefault="003252E2" w:rsidP="003252E2">
      <w:pPr>
        <w:pStyle w:val="Heading2"/>
      </w:pPr>
      <w:bookmarkStart w:id="46" w:name="_Toc332882827"/>
      <w:r>
        <w:t>Quality in use, Product quality models and AUES dimensions</w:t>
      </w:r>
      <w:bookmarkEnd w:id="46"/>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0F01DD" w:rsidRDefault="000F01D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0F01DD" w:rsidRDefault="000F01DD"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0F01DD" w:rsidRDefault="000F01DD"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QbtI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" filled="f" stroked="f">
                <v:textbox>
                  <w:txbxContent>
                    <w:p w14:paraId="21FE95FA" w14:textId="2BD03E8D" w:rsidR="000F01DD" w:rsidRDefault="000F01D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0F01DD" w:rsidRDefault="000F01DD"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0F01DD" w:rsidRDefault="000F01DD"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w:lastRenderedPageBreak/>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0F01DD" w:rsidRDefault="000F01DD"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0F01DD" w:rsidRDefault="000F01D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4E85950C" w:rsidR="000F01DD" w:rsidRDefault="000F01DD"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0F01DD" w:rsidRDefault="000F01D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7" w:name="_Toc332882828"/>
      <w:r w:rsidRPr="00B35649">
        <w:t>Hypothesis on e-services AUES dimensions and Qualitative chara</w:t>
      </w:r>
      <w:r w:rsidRPr="00B35649">
        <w:t>c</w:t>
      </w:r>
      <w:r w:rsidRPr="00B35649">
        <w:t>teristics</w:t>
      </w:r>
      <w:bookmarkEnd w:id="47"/>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8" w:name="_Toc332882829"/>
      <w:r>
        <w:t>AUES and k</w:t>
      </w:r>
      <w:r w:rsidR="007F6272">
        <w:t>ey e-service dimensional components</w:t>
      </w:r>
      <w:bookmarkEnd w:id="48"/>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w:lastRenderedPageBreak/>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F01DD" w:rsidRDefault="000F01DD"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F01DD" w:rsidRDefault="000F01DD"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0F01DD" w:rsidRDefault="000F01DD"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0F01DD" w:rsidRDefault="000F01DD"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F01DD" w:rsidRDefault="000F01DD"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0F01DD" w:rsidRDefault="000F01DD" w:rsidP="00674462"/>
                  </w:txbxContent>
                </v:textbox>
                <w10:anchorlock/>
              </v:shape>
            </w:pict>
          </mc:Fallback>
        </mc:AlternateContent>
      </w:r>
    </w:p>
    <w:p w14:paraId="17DB692B" w14:textId="0C49F128" w:rsidR="00B80230" w:rsidRDefault="00124CCC" w:rsidP="00B80230">
      <w:pPr>
        <w:jc w:val="left"/>
      </w:pPr>
      <w:r>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49" w:name="_Toc332882830"/>
      <w:r>
        <w:t>Accessibility</w:t>
      </w:r>
      <w:r w:rsidR="00E507E2">
        <w:t xml:space="preserve"> key components</w:t>
      </w:r>
      <w:bookmarkEnd w:id="49"/>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D419A5" w:rsidRPr="00D419A5">
            <w:rPr>
              <w:noProof/>
              <w:lang w:val="en-US"/>
            </w:rPr>
            <w:t>[</w:t>
          </w:r>
          <w:hyperlink w:anchor="KWa02" w:history="1">
            <w:r w:rsidR="00D419A5" w:rsidRPr="00D419A5">
              <w:rPr>
                <w:rStyle w:val="Tiitellehtautor"/>
                <w:noProof/>
                <w:lang w:val="en-US"/>
              </w:rPr>
              <w:t>45</w:t>
            </w:r>
          </w:hyperlink>
          <w:r w:rsidR="00D419A5" w:rsidRPr="00D419A5">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D419A5" w:rsidRPr="00D419A5">
            <w:rPr>
              <w:noProof/>
              <w:lang w:val="en-US"/>
            </w:rPr>
            <w:t>[</w:t>
          </w:r>
          <w:hyperlink w:anchor="MKi061" w:history="1">
            <w:r w:rsidR="00D419A5" w:rsidRPr="00D419A5">
              <w:rPr>
                <w:rStyle w:val="Tiitellehtautor"/>
                <w:noProof/>
                <w:lang w:val="en-US"/>
              </w:rPr>
              <w:t>41</w:t>
            </w:r>
          </w:hyperlink>
          <w:r w:rsidR="00D419A5" w:rsidRPr="00D419A5">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50" w:name="_Ref332718146"/>
      <w:r>
        <w:rPr>
          <w:rStyle w:val="FootnoteReference"/>
        </w:rPr>
        <w:footnoteReference w:id="6"/>
      </w:r>
      <w:bookmarkEnd w:id="50"/>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1" w:name="_Toc332882831"/>
      <w:r>
        <w:lastRenderedPageBreak/>
        <w:t>Usability</w:t>
      </w:r>
      <w:r w:rsidR="00E507E2">
        <w:t xml:space="preserve"> key components</w:t>
      </w:r>
      <w:bookmarkEnd w:id="51"/>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D419A5">
            <w:rPr>
              <w:noProof/>
              <w:lang w:val="en-US"/>
            </w:rPr>
            <w:t xml:space="preserve"> </w:t>
          </w:r>
          <w:r w:rsidR="00D419A5" w:rsidRPr="00D419A5">
            <w:rPr>
              <w:noProof/>
              <w:lang w:val="en-US"/>
            </w:rPr>
            <w:t>[</w:t>
          </w:r>
          <w:hyperlink w:anchor="ZYa04" w:history="1">
            <w:r w:rsidR="00D419A5" w:rsidRPr="00D419A5">
              <w:rPr>
                <w:rStyle w:val="Tiitellehtautor"/>
                <w:noProof/>
                <w:lang w:val="en-US"/>
              </w:rPr>
              <w:t>44</w:t>
            </w:r>
          </w:hyperlink>
          <w:r w:rsidR="00D419A5" w:rsidRPr="00D419A5">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D419A5">
            <w:rPr>
              <w:noProof/>
              <w:lang w:val="en-US"/>
            </w:rPr>
            <w:t xml:space="preserve"> </w:t>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D419A5">
            <w:rPr>
              <w:noProof/>
              <w:lang w:val="en-US"/>
            </w:rPr>
            <w:t xml:space="preserve"> </w:t>
          </w:r>
          <w:r w:rsidR="00D419A5" w:rsidRPr="00D419A5">
            <w:rPr>
              <w:noProof/>
              <w:lang w:val="en-US"/>
            </w:rPr>
            <w:t>[</w:t>
          </w:r>
          <w:hyperlink w:anchor="BYo01" w:history="1">
            <w:r w:rsidR="00D419A5" w:rsidRPr="00D419A5">
              <w:rPr>
                <w:rStyle w:val="Tiitellehtautor"/>
                <w:noProof/>
                <w:lang w:val="en-US"/>
              </w:rPr>
              <w:t>40</w:t>
            </w:r>
          </w:hyperlink>
          <w:r w:rsidR="00D419A5" w:rsidRPr="00D419A5">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2" w:name="_Toc332882832"/>
      <w:r>
        <w:t>Efficiency</w:t>
      </w:r>
      <w:r w:rsidR="00E507E2">
        <w:t xml:space="preserve"> key components</w:t>
      </w:r>
      <w:bookmarkEnd w:id="52"/>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3" w:name="_Ref332720216"/>
      <w:r w:rsidR="00824170">
        <w:rPr>
          <w:rStyle w:val="FootnoteReference"/>
        </w:rPr>
        <w:footnoteReference w:id="7"/>
      </w:r>
      <w:bookmarkEnd w:id="53"/>
      <w:r>
        <w:t>.</w:t>
      </w:r>
    </w:p>
    <w:p w14:paraId="18D90621" w14:textId="0E2DCB16"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D419A5">
            <w:rPr>
              <w:noProof/>
              <w:lang w:val="en-US"/>
            </w:rPr>
            <w:t xml:space="preserve"> </w:t>
          </w:r>
          <w:r w:rsidR="00D419A5" w:rsidRPr="00D419A5">
            <w:rPr>
              <w:noProof/>
              <w:lang w:val="en-US"/>
            </w:rPr>
            <w:t>[</w:t>
          </w:r>
          <w:hyperlink w:anchor="Yan02" w:history="1">
            <w:r w:rsidR="00D419A5" w:rsidRPr="00D419A5">
              <w:rPr>
                <w:rStyle w:val="Tiitellehtautor"/>
                <w:noProof/>
                <w:lang w:val="en-US"/>
              </w:rPr>
              <w:t>46</w:t>
            </w:r>
          </w:hyperlink>
          <w:r w:rsidR="00D419A5" w:rsidRPr="00D419A5">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D419A5">
            <w:rPr>
              <w:noProof/>
              <w:lang w:val="en-US"/>
            </w:rPr>
            <w:t xml:space="preserve"> </w:t>
          </w:r>
          <w:r w:rsidR="00D419A5" w:rsidRPr="00D419A5">
            <w:rPr>
              <w:noProof/>
              <w:lang w:val="en-US"/>
            </w:rPr>
            <w:t>[</w:t>
          </w:r>
          <w:hyperlink w:anchor="ECr07" w:history="1">
            <w:r w:rsidR="00D419A5" w:rsidRPr="00D419A5">
              <w:rPr>
                <w:rStyle w:val="Tiitellehtautor"/>
                <w:noProof/>
                <w:lang w:val="en-US"/>
              </w:rPr>
              <w:t>47</w:t>
            </w:r>
          </w:hyperlink>
          <w:r w:rsidR="00D419A5" w:rsidRPr="00D419A5">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D419A5" w:rsidRPr="00D419A5">
            <w:rPr>
              <w:noProof/>
              <w:lang w:val="en-US"/>
            </w:rPr>
            <w:t>[</w:t>
          </w:r>
          <w:hyperlink w:anchor="MCO09" w:history="1">
            <w:r w:rsidR="00D419A5" w:rsidRPr="00D419A5">
              <w:rPr>
                <w:rStyle w:val="Tiitellehtautor"/>
                <w:noProof/>
                <w:lang w:val="en-US"/>
              </w:rPr>
              <w:t>48</w:t>
            </w:r>
          </w:hyperlink>
          <w:r w:rsidR="00D419A5" w:rsidRPr="00D419A5">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lastRenderedPageBreak/>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D419A5" w:rsidRPr="00D419A5">
            <w:rPr>
              <w:noProof/>
              <w:lang w:val="en-US"/>
            </w:rPr>
            <w:t>[</w:t>
          </w:r>
          <w:hyperlink w:anchor="Int98" w:history="1">
            <w:r w:rsidR="00D419A5" w:rsidRPr="00D419A5">
              <w:rPr>
                <w:rStyle w:val="Tiitellehtautor"/>
                <w:noProof/>
                <w:lang w:val="en-US"/>
              </w:rPr>
              <w:t>49</w:t>
            </w:r>
          </w:hyperlink>
          <w:r w:rsidR="00D419A5" w:rsidRPr="00D419A5">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5" w:name="_Toc332882833"/>
      <w:r>
        <w:t>Security</w:t>
      </w:r>
      <w:r w:rsidR="00E507E2">
        <w:t xml:space="preserve"> key components</w:t>
      </w:r>
      <w:bookmarkEnd w:id="55"/>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D419A5">
            <w:rPr>
              <w:noProof/>
              <w:lang w:val="en-US"/>
            </w:rPr>
            <w:t xml:space="preserve"> </w:t>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D419A5">
            <w:rPr>
              <w:noProof/>
              <w:lang w:val="en-US"/>
            </w:rPr>
            <w:t xml:space="preserve"> </w:t>
          </w:r>
          <w:r w:rsidR="00D419A5" w:rsidRPr="00D419A5">
            <w:rPr>
              <w:noProof/>
              <w:lang w:val="en-US"/>
            </w:rPr>
            <w:t>[</w:t>
          </w:r>
          <w:hyperlink w:anchor="JEC06" w:history="1">
            <w:r w:rsidR="00D419A5" w:rsidRPr="00D419A5">
              <w:rPr>
                <w:rStyle w:val="Tiitellehtautor"/>
                <w:noProof/>
                <w:lang w:val="en-US"/>
              </w:rPr>
              <w:t>13</w:t>
            </w:r>
          </w:hyperlink>
          <w:r w:rsidR="00D419A5" w:rsidRPr="00D419A5">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7" w:name="_Toc332882834"/>
      <w:r>
        <w:t>Hypothesis</w:t>
      </w:r>
      <w:r w:rsidR="00EE3EC4">
        <w:t xml:space="preserve"> on AUES Key dimensional components</w:t>
      </w:r>
      <w:bookmarkEnd w:id="57"/>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0F01DD" w:rsidRDefault="000F01DD"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0F01DD" w:rsidRDefault="000F01DD"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0F01DD" w:rsidRDefault="000F01DD"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9"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ZXU9MCAAAX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sfZXU9MCAAAXBgAADgAAAAAAAAAAAAAAAAAsAgAAZHJzL2Uyb0Rv&#10;Yy54bWxQSwECLQAUAAYACAAAACEAL2+A+t4AAAAFAQAADwAAAAAAAAAAAAAAAAArBQAAZHJzL2Rv&#10;d25yZXYueG1sUEsFBgAAAAAEAAQA8wAAADYGAAAAAA==&#10;" filled="f" stroked="f">
                <v:textbox>
                  <w:txbxContent>
                    <w:p w14:paraId="75343AEB" w14:textId="0705D01E" w:rsidR="000F01DD" w:rsidRDefault="000F01DD"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0F01DD" w:rsidRDefault="000F01DD"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0F01DD" w:rsidRDefault="000F01DD" w:rsidP="00825DFB">
                      <w:pPr>
                        <w:jc w:val="center"/>
                      </w:pPr>
                    </w:p>
                  </w:txbxContent>
                </v:textbox>
                <w10:anchorlock/>
              </v:shape>
            </w:pict>
          </mc:Fallback>
        </mc:AlternateContent>
      </w:r>
    </w:p>
    <w:p w14:paraId="2126AE6A" w14:textId="1B536B0A" w:rsidR="00340709" w:rsidRDefault="00340709" w:rsidP="004B4B66">
      <w:pPr>
        <w:pStyle w:val="Heading3"/>
      </w:pPr>
      <w:bookmarkStart w:id="58" w:name="_Toc332882835"/>
      <w:r>
        <w:t>Hypothesis series</w:t>
      </w:r>
      <w:bookmarkEnd w:id="58"/>
    </w:p>
    <w:p w14:paraId="5CE1105A" w14:textId="70B42E87" w:rsidR="003803E0" w:rsidRDefault="003803E0" w:rsidP="00EE3EC4">
      <w:r w:rsidRPr="00706F24">
        <w:rPr>
          <w:b/>
        </w:rPr>
        <w:t>H</w:t>
      </w:r>
      <w:r w:rsidR="002A6A05" w:rsidRPr="00706F24">
        <w:rPr>
          <w:b/>
        </w:rPr>
        <w:t>4.7.1</w:t>
      </w:r>
      <w:r>
        <w:t>: Operability component contributes t</w:t>
      </w:r>
      <w:r w:rsidR="00624810">
        <w:t>o degree of M</w:t>
      </w:r>
      <w:r>
        <w:t>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59" w:name="_Toc332882836"/>
      <w:r>
        <w:t>Dependability</w:t>
      </w:r>
      <w:bookmarkEnd w:id="59"/>
    </w:p>
    <w:p w14:paraId="26C0C7E8" w14:textId="77777777" w:rsidR="002503D5" w:rsidRPr="002503D5" w:rsidRDefault="002503D5" w:rsidP="002503D5"/>
    <w:p w14:paraId="2C02687A" w14:textId="42DE9712" w:rsidR="00DF1EF1" w:rsidRDefault="00DF1EF1" w:rsidP="00DF1EF1">
      <w:pPr>
        <w:pStyle w:val="Heading2"/>
      </w:pPr>
      <w:bookmarkStart w:id="60" w:name="_Toc332882837"/>
      <w:r>
        <w:t>Conceptual Model</w:t>
      </w:r>
      <w:bookmarkEnd w:id="60"/>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0F01DD" w:rsidRDefault="000F01DD"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0F01DD" w:rsidRDefault="000F01DD"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0F01DD" w:rsidRDefault="000F01DD"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0"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2my9I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" filled="f" stroked="f">
                <v:textbox>
                  <w:txbxContent>
                    <w:p w14:paraId="34645342" w14:textId="78929843" w:rsidR="000F01DD" w:rsidRDefault="000F01DD"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0F01DD" w:rsidRDefault="000F01DD"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0F01DD" w:rsidRDefault="000F01DD" w:rsidP="006A2E06"/>
                  </w:txbxContent>
                </v:textbox>
                <w10:anchorlock/>
              </v:shape>
            </w:pict>
          </mc:Fallback>
        </mc:AlternateContent>
      </w:r>
    </w:p>
    <w:p w14:paraId="0559087D" w14:textId="416BCCAA" w:rsidR="007106C6" w:rsidRDefault="007106C6" w:rsidP="000D4421">
      <w:r>
        <w:lastRenderedPageBreak/>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27E9D47A" w14:textId="68C019D6" w:rsidR="00A66901" w:rsidRPr="00A66901" w:rsidRDefault="00661C70" w:rsidP="00A66901">
      <w:pPr>
        <w:pStyle w:val="Heading2"/>
      </w:pPr>
      <w:bookmarkStart w:id="69" w:name="_Toc332882846"/>
      <w:r>
        <w:t>Discussion</w:t>
      </w:r>
      <w:bookmarkEnd w:id="69"/>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D76F069" w14:textId="77777777" w:rsidR="00D419A5" w:rsidRDefault="00156940" w:rsidP="00D419A5">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D419A5">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D419A5" w14:paraId="0B8909B9" w14:textId="77777777" w:rsidTr="00D419A5">
            <w:trPr>
              <w:tblCellSpacing w:w="15" w:type="dxa"/>
            </w:trPr>
            <w:tc>
              <w:tcPr>
                <w:tcW w:w="0" w:type="auto"/>
                <w:hideMark/>
              </w:tcPr>
              <w:p w14:paraId="56F1F064" w14:textId="77777777" w:rsidR="00D419A5" w:rsidRDefault="00D419A5">
                <w:pPr>
                  <w:pStyle w:val="Bibliography"/>
                  <w:jc w:val="right"/>
                  <w:rPr>
                    <w:rFonts w:cs="Times New Roman"/>
                    <w:noProof/>
                  </w:rPr>
                </w:pPr>
                <w:r>
                  <w:rPr>
                    <w:rFonts w:cs="Times New Roman"/>
                    <w:noProof/>
                  </w:rPr>
                  <w:t>[1]</w:t>
                </w:r>
              </w:p>
            </w:tc>
            <w:tc>
              <w:tcPr>
                <w:tcW w:w="0" w:type="auto"/>
                <w:hideMark/>
              </w:tcPr>
              <w:p w14:paraId="1AA01D19" w14:textId="77777777" w:rsidR="00D419A5" w:rsidRDefault="00D419A5">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D419A5" w14:paraId="0E9613B8" w14:textId="77777777" w:rsidTr="00D419A5">
            <w:trPr>
              <w:tblCellSpacing w:w="15" w:type="dxa"/>
            </w:trPr>
            <w:tc>
              <w:tcPr>
                <w:tcW w:w="0" w:type="auto"/>
                <w:hideMark/>
              </w:tcPr>
              <w:p w14:paraId="2346B62E" w14:textId="77777777" w:rsidR="00D419A5" w:rsidRDefault="00D419A5">
                <w:pPr>
                  <w:pStyle w:val="Bibliography"/>
                  <w:jc w:val="right"/>
                  <w:rPr>
                    <w:rFonts w:cs="Times New Roman"/>
                    <w:noProof/>
                  </w:rPr>
                </w:pPr>
                <w:r>
                  <w:rPr>
                    <w:rFonts w:cs="Times New Roman"/>
                    <w:noProof/>
                  </w:rPr>
                  <w:t>[2]</w:t>
                </w:r>
              </w:p>
            </w:tc>
            <w:tc>
              <w:tcPr>
                <w:tcW w:w="0" w:type="auto"/>
                <w:hideMark/>
              </w:tcPr>
              <w:p w14:paraId="6AC7D07C" w14:textId="77777777" w:rsidR="00D419A5" w:rsidRDefault="00D419A5">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D419A5" w14:paraId="0A7B104C" w14:textId="77777777" w:rsidTr="00D419A5">
            <w:trPr>
              <w:tblCellSpacing w:w="15" w:type="dxa"/>
            </w:trPr>
            <w:tc>
              <w:tcPr>
                <w:tcW w:w="0" w:type="auto"/>
                <w:hideMark/>
              </w:tcPr>
              <w:p w14:paraId="2E7F3843" w14:textId="77777777" w:rsidR="00D419A5" w:rsidRDefault="00D419A5">
                <w:pPr>
                  <w:pStyle w:val="Bibliography"/>
                  <w:jc w:val="right"/>
                  <w:rPr>
                    <w:rFonts w:cs="Times New Roman"/>
                    <w:noProof/>
                  </w:rPr>
                </w:pPr>
                <w:bookmarkStart w:id="77" w:name="Fil14"/>
                <w:r>
                  <w:rPr>
                    <w:rFonts w:cs="Times New Roman"/>
                    <w:noProof/>
                  </w:rPr>
                  <w:t>[3]</w:t>
                </w:r>
                <w:bookmarkEnd w:id="77"/>
              </w:p>
            </w:tc>
            <w:tc>
              <w:tcPr>
                <w:tcW w:w="0" w:type="auto"/>
                <w:hideMark/>
              </w:tcPr>
              <w:p w14:paraId="619E2194" w14:textId="77777777" w:rsidR="00D419A5" w:rsidRDefault="00D419A5">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D419A5" w14:paraId="386F4A43" w14:textId="77777777" w:rsidTr="00D419A5">
            <w:trPr>
              <w:tblCellSpacing w:w="15" w:type="dxa"/>
            </w:trPr>
            <w:tc>
              <w:tcPr>
                <w:tcW w:w="0" w:type="auto"/>
                <w:hideMark/>
              </w:tcPr>
              <w:p w14:paraId="2E2CEBCF" w14:textId="77777777" w:rsidR="00D419A5" w:rsidRDefault="00D419A5">
                <w:pPr>
                  <w:pStyle w:val="Bibliography"/>
                  <w:jc w:val="right"/>
                  <w:rPr>
                    <w:rFonts w:cs="Times New Roman"/>
                    <w:noProof/>
                  </w:rPr>
                </w:pPr>
                <w:bookmarkStart w:id="78" w:name="kri13"/>
                <w:r>
                  <w:rPr>
                    <w:rFonts w:cs="Times New Roman"/>
                    <w:noProof/>
                  </w:rPr>
                  <w:t>[4]</w:t>
                </w:r>
                <w:bookmarkEnd w:id="78"/>
              </w:p>
            </w:tc>
            <w:tc>
              <w:tcPr>
                <w:tcW w:w="0" w:type="auto"/>
                <w:hideMark/>
              </w:tcPr>
              <w:p w14:paraId="0C5F2085" w14:textId="77777777" w:rsidR="00D419A5" w:rsidRDefault="00D419A5">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D419A5" w14:paraId="0EC0837B" w14:textId="77777777" w:rsidTr="00D419A5">
            <w:trPr>
              <w:tblCellSpacing w:w="15" w:type="dxa"/>
            </w:trPr>
            <w:tc>
              <w:tcPr>
                <w:tcW w:w="0" w:type="auto"/>
                <w:hideMark/>
              </w:tcPr>
              <w:p w14:paraId="2080ABCE" w14:textId="77777777" w:rsidR="00D419A5" w:rsidRDefault="00D419A5">
                <w:pPr>
                  <w:pStyle w:val="Bibliography"/>
                  <w:jc w:val="right"/>
                  <w:rPr>
                    <w:rFonts w:cs="Times New Roman"/>
                    <w:noProof/>
                  </w:rPr>
                </w:pPr>
                <w:bookmarkStart w:id="79" w:name="JSa03"/>
                <w:r>
                  <w:rPr>
                    <w:rFonts w:cs="Times New Roman"/>
                    <w:noProof/>
                  </w:rPr>
                  <w:t>[5]</w:t>
                </w:r>
                <w:bookmarkEnd w:id="79"/>
              </w:p>
            </w:tc>
            <w:tc>
              <w:tcPr>
                <w:tcW w:w="0" w:type="auto"/>
                <w:hideMark/>
              </w:tcPr>
              <w:p w14:paraId="034BD1E9" w14:textId="77777777" w:rsidR="00D419A5" w:rsidRDefault="00D419A5">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D419A5" w14:paraId="5E37AED2" w14:textId="77777777" w:rsidTr="00D419A5">
            <w:trPr>
              <w:tblCellSpacing w:w="15" w:type="dxa"/>
            </w:trPr>
            <w:tc>
              <w:tcPr>
                <w:tcW w:w="0" w:type="auto"/>
                <w:hideMark/>
              </w:tcPr>
              <w:p w14:paraId="0A80C321" w14:textId="77777777" w:rsidR="00D419A5" w:rsidRDefault="00D419A5">
                <w:pPr>
                  <w:pStyle w:val="Bibliography"/>
                  <w:jc w:val="right"/>
                  <w:rPr>
                    <w:rFonts w:cs="Times New Roman"/>
                    <w:noProof/>
                  </w:rPr>
                </w:pPr>
                <w:bookmarkStart w:id="80" w:name="May"/>
                <w:r>
                  <w:rPr>
                    <w:rFonts w:cs="Times New Roman"/>
                    <w:noProof/>
                  </w:rPr>
                  <w:t>[6]</w:t>
                </w:r>
                <w:bookmarkEnd w:id="80"/>
              </w:p>
            </w:tc>
            <w:tc>
              <w:tcPr>
                <w:tcW w:w="0" w:type="auto"/>
                <w:hideMark/>
              </w:tcPr>
              <w:p w14:paraId="08CA915F" w14:textId="77777777" w:rsidR="00D419A5" w:rsidRDefault="00D419A5">
                <w:pPr>
                  <w:pStyle w:val="Bibliography"/>
                  <w:rPr>
                    <w:rFonts w:cs="Times New Roman"/>
                    <w:noProof/>
                  </w:rPr>
                </w:pPr>
                <w:r>
                  <w:rPr>
                    <w:rFonts w:cs="Times New Roman"/>
                    <w:noProof/>
                  </w:rPr>
                  <w:t>Mayte Herrera, Ma Ángeles Moraga, Ismael Caballero, and Coral Calero, "Quality in use model for web portals (QiUWeP)," n.d.</w:t>
                </w:r>
              </w:p>
            </w:tc>
          </w:tr>
          <w:tr w:rsidR="00D419A5" w14:paraId="716284CC" w14:textId="77777777" w:rsidTr="00D419A5">
            <w:trPr>
              <w:tblCellSpacing w:w="15" w:type="dxa"/>
            </w:trPr>
            <w:tc>
              <w:tcPr>
                <w:tcW w:w="0" w:type="auto"/>
                <w:hideMark/>
              </w:tcPr>
              <w:p w14:paraId="193A88CE" w14:textId="77777777" w:rsidR="00D419A5" w:rsidRDefault="00D419A5">
                <w:pPr>
                  <w:pStyle w:val="Bibliography"/>
                  <w:jc w:val="right"/>
                  <w:rPr>
                    <w:rFonts w:cs="Times New Roman"/>
                    <w:noProof/>
                  </w:rPr>
                </w:pPr>
                <w:r>
                  <w:rPr>
                    <w:rFonts w:cs="Times New Roman"/>
                    <w:noProof/>
                  </w:rPr>
                  <w:t>[7]</w:t>
                </w:r>
              </w:p>
            </w:tc>
            <w:tc>
              <w:tcPr>
                <w:tcW w:w="0" w:type="auto"/>
                <w:hideMark/>
              </w:tcPr>
              <w:p w14:paraId="759F0A7E" w14:textId="77777777" w:rsidR="00D419A5" w:rsidRDefault="00D419A5">
                <w:pPr>
                  <w:pStyle w:val="Bibliography"/>
                  <w:rPr>
                    <w:rFonts w:cs="Times New Roman"/>
                    <w:noProof/>
                  </w:rPr>
                </w:pPr>
                <w:r>
                  <w:rPr>
                    <w:rFonts w:cs="Times New Roman"/>
                    <w:noProof/>
                  </w:rPr>
                  <w:t>G. Piccinelli and E. Stammers, "From E-Processess to E-Networks: an E-Service-oriented approach".</w:t>
                </w:r>
              </w:p>
            </w:tc>
          </w:tr>
          <w:tr w:rsidR="00D419A5" w14:paraId="041A4572" w14:textId="77777777" w:rsidTr="00D419A5">
            <w:trPr>
              <w:tblCellSpacing w:w="15" w:type="dxa"/>
            </w:trPr>
            <w:tc>
              <w:tcPr>
                <w:tcW w:w="0" w:type="auto"/>
                <w:hideMark/>
              </w:tcPr>
              <w:p w14:paraId="6B8D7E38" w14:textId="77777777" w:rsidR="00D419A5" w:rsidRDefault="00D419A5">
                <w:pPr>
                  <w:pStyle w:val="Bibliography"/>
                  <w:jc w:val="right"/>
                  <w:rPr>
                    <w:rFonts w:cs="Times New Roman"/>
                    <w:noProof/>
                  </w:rPr>
                </w:pPr>
                <w:bookmarkStart w:id="81" w:name="ELo12"/>
                <w:r>
                  <w:rPr>
                    <w:rFonts w:cs="Times New Roman"/>
                    <w:noProof/>
                  </w:rPr>
                  <w:t>[8]</w:t>
                </w:r>
                <w:bookmarkEnd w:id="81"/>
              </w:p>
            </w:tc>
            <w:tc>
              <w:tcPr>
                <w:tcW w:w="0" w:type="auto"/>
                <w:hideMark/>
              </w:tcPr>
              <w:p w14:paraId="2E300AC7" w14:textId="77777777" w:rsidR="00D419A5" w:rsidRDefault="00D419A5">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D419A5" w14:paraId="772CFAD1" w14:textId="77777777" w:rsidTr="00D419A5">
            <w:trPr>
              <w:tblCellSpacing w:w="15" w:type="dxa"/>
            </w:trPr>
            <w:tc>
              <w:tcPr>
                <w:tcW w:w="0" w:type="auto"/>
                <w:hideMark/>
              </w:tcPr>
              <w:p w14:paraId="7EE6CF06" w14:textId="77777777" w:rsidR="00D419A5" w:rsidRDefault="00D419A5">
                <w:pPr>
                  <w:pStyle w:val="Bibliography"/>
                  <w:jc w:val="right"/>
                  <w:rPr>
                    <w:rFonts w:cs="Times New Roman"/>
                    <w:noProof/>
                  </w:rPr>
                </w:pPr>
                <w:bookmarkStart w:id="82" w:name="Egi10"/>
                <w:r>
                  <w:rPr>
                    <w:rFonts w:cs="Times New Roman"/>
                    <w:noProof/>
                  </w:rPr>
                  <w:t>[9]</w:t>
                </w:r>
                <w:bookmarkEnd w:id="82"/>
              </w:p>
            </w:tc>
            <w:tc>
              <w:tcPr>
                <w:tcW w:w="0" w:type="auto"/>
                <w:hideMark/>
              </w:tcPr>
              <w:p w14:paraId="77A10440" w14:textId="77777777" w:rsidR="00D419A5" w:rsidRDefault="00D419A5">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D419A5" w14:paraId="4DB8D19D" w14:textId="77777777" w:rsidTr="00D419A5">
            <w:trPr>
              <w:tblCellSpacing w:w="15" w:type="dxa"/>
            </w:trPr>
            <w:tc>
              <w:tcPr>
                <w:tcW w:w="0" w:type="auto"/>
                <w:hideMark/>
              </w:tcPr>
              <w:p w14:paraId="139F0F9A" w14:textId="77777777" w:rsidR="00D419A5" w:rsidRDefault="00D419A5">
                <w:pPr>
                  <w:pStyle w:val="Bibliography"/>
                  <w:jc w:val="right"/>
                  <w:rPr>
                    <w:rFonts w:cs="Times New Roman"/>
                    <w:noProof/>
                  </w:rPr>
                </w:pPr>
                <w:r>
                  <w:rPr>
                    <w:rFonts w:cs="Times New Roman"/>
                    <w:noProof/>
                  </w:rPr>
                  <w:t>[10]</w:t>
                </w:r>
              </w:p>
            </w:tc>
            <w:tc>
              <w:tcPr>
                <w:tcW w:w="0" w:type="auto"/>
                <w:hideMark/>
              </w:tcPr>
              <w:p w14:paraId="58263B2B" w14:textId="77777777" w:rsidR="00D419A5" w:rsidRDefault="00D419A5">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D419A5" w14:paraId="5ED3DE8F" w14:textId="77777777" w:rsidTr="00D419A5">
            <w:trPr>
              <w:tblCellSpacing w:w="15" w:type="dxa"/>
            </w:trPr>
            <w:tc>
              <w:tcPr>
                <w:tcW w:w="0" w:type="auto"/>
                <w:hideMark/>
              </w:tcPr>
              <w:p w14:paraId="464E4A94" w14:textId="77777777" w:rsidR="00D419A5" w:rsidRDefault="00D419A5">
                <w:pPr>
                  <w:pStyle w:val="Bibliography"/>
                  <w:jc w:val="right"/>
                  <w:rPr>
                    <w:rFonts w:cs="Times New Roman"/>
                    <w:noProof/>
                  </w:rPr>
                </w:pPr>
                <w:bookmarkStart w:id="83" w:name="Moh"/>
                <w:r>
                  <w:rPr>
                    <w:rFonts w:cs="Times New Roman"/>
                    <w:noProof/>
                  </w:rPr>
                  <w:t>[11]</w:t>
                </w:r>
                <w:bookmarkEnd w:id="83"/>
              </w:p>
            </w:tc>
            <w:tc>
              <w:tcPr>
                <w:tcW w:w="0" w:type="auto"/>
                <w:hideMark/>
              </w:tcPr>
              <w:p w14:paraId="448FE1BD" w14:textId="77777777" w:rsidR="00D419A5" w:rsidRDefault="00D419A5">
                <w:pPr>
                  <w:pStyle w:val="Bibliography"/>
                  <w:rPr>
                    <w:rFonts w:cs="Times New Roman"/>
                    <w:noProof/>
                  </w:rPr>
                </w:pPr>
                <w:r>
                  <w:rPr>
                    <w:rFonts w:cs="Times New Roman"/>
                    <w:noProof/>
                  </w:rPr>
                  <w:t>Mohammed Ateeq, Ahmad Kamil, and Shuib Basri, "Conceptual model for measuring e-government service quality".</w:t>
                </w:r>
              </w:p>
            </w:tc>
          </w:tr>
          <w:tr w:rsidR="00D419A5" w14:paraId="51B70D7F" w14:textId="77777777" w:rsidTr="00D419A5">
            <w:trPr>
              <w:tblCellSpacing w:w="15" w:type="dxa"/>
            </w:trPr>
            <w:tc>
              <w:tcPr>
                <w:tcW w:w="0" w:type="auto"/>
                <w:hideMark/>
              </w:tcPr>
              <w:p w14:paraId="010DF80F" w14:textId="77777777" w:rsidR="00D419A5" w:rsidRDefault="00D419A5">
                <w:pPr>
                  <w:pStyle w:val="Bibliography"/>
                  <w:jc w:val="right"/>
                  <w:rPr>
                    <w:rFonts w:cs="Times New Roman"/>
                    <w:noProof/>
                  </w:rPr>
                </w:pPr>
                <w:bookmarkStart w:id="84" w:name="Had14"/>
                <w:r>
                  <w:rPr>
                    <w:rFonts w:cs="Times New Roman"/>
                    <w:noProof/>
                  </w:rPr>
                  <w:t>[12]</w:t>
                </w:r>
                <w:bookmarkEnd w:id="84"/>
              </w:p>
            </w:tc>
            <w:tc>
              <w:tcPr>
                <w:tcW w:w="0" w:type="auto"/>
                <w:hideMark/>
              </w:tcPr>
              <w:p w14:paraId="0FF1FE57" w14:textId="77777777" w:rsidR="00D419A5" w:rsidRDefault="00D419A5">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D419A5" w14:paraId="59212D59" w14:textId="77777777" w:rsidTr="00D419A5">
            <w:trPr>
              <w:tblCellSpacing w:w="15" w:type="dxa"/>
            </w:trPr>
            <w:tc>
              <w:tcPr>
                <w:tcW w:w="0" w:type="auto"/>
                <w:hideMark/>
              </w:tcPr>
              <w:p w14:paraId="768DA7D3" w14:textId="77777777" w:rsidR="00D419A5" w:rsidRDefault="00D419A5">
                <w:pPr>
                  <w:pStyle w:val="Bibliography"/>
                  <w:jc w:val="right"/>
                  <w:rPr>
                    <w:rFonts w:cs="Times New Roman"/>
                    <w:noProof/>
                  </w:rPr>
                </w:pPr>
                <w:bookmarkStart w:id="85" w:name="JEC06"/>
                <w:r>
                  <w:rPr>
                    <w:rFonts w:cs="Times New Roman"/>
                    <w:noProof/>
                  </w:rPr>
                  <w:t>[13]</w:t>
                </w:r>
                <w:bookmarkEnd w:id="85"/>
              </w:p>
            </w:tc>
            <w:tc>
              <w:tcPr>
                <w:tcW w:w="0" w:type="auto"/>
                <w:hideMark/>
              </w:tcPr>
              <w:p w14:paraId="336C345A" w14:textId="77777777" w:rsidR="00D419A5" w:rsidRDefault="00D419A5">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D419A5" w14:paraId="70024496" w14:textId="77777777" w:rsidTr="00D419A5">
            <w:trPr>
              <w:tblCellSpacing w:w="15" w:type="dxa"/>
            </w:trPr>
            <w:tc>
              <w:tcPr>
                <w:tcW w:w="0" w:type="auto"/>
                <w:hideMark/>
              </w:tcPr>
              <w:p w14:paraId="68D58233" w14:textId="77777777" w:rsidR="00D419A5" w:rsidRDefault="00D419A5">
                <w:pPr>
                  <w:pStyle w:val="Bibliography"/>
                  <w:jc w:val="right"/>
                  <w:rPr>
                    <w:rFonts w:cs="Times New Roman"/>
                    <w:noProof/>
                  </w:rPr>
                </w:pPr>
                <w:bookmarkStart w:id="86" w:name="VAZ02"/>
                <w:r>
                  <w:rPr>
                    <w:rFonts w:cs="Times New Roman"/>
                    <w:noProof/>
                  </w:rPr>
                  <w:lastRenderedPageBreak/>
                  <w:t>[14]</w:t>
                </w:r>
                <w:bookmarkEnd w:id="86"/>
              </w:p>
            </w:tc>
            <w:tc>
              <w:tcPr>
                <w:tcW w:w="0" w:type="auto"/>
                <w:hideMark/>
              </w:tcPr>
              <w:p w14:paraId="61F0DAAF" w14:textId="77777777" w:rsidR="00D419A5" w:rsidRDefault="00D419A5">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D419A5" w14:paraId="568CD44F" w14:textId="77777777" w:rsidTr="00D419A5">
            <w:trPr>
              <w:tblCellSpacing w:w="15" w:type="dxa"/>
            </w:trPr>
            <w:tc>
              <w:tcPr>
                <w:tcW w:w="0" w:type="auto"/>
                <w:hideMark/>
              </w:tcPr>
              <w:p w14:paraId="220E269B" w14:textId="77777777" w:rsidR="00D419A5" w:rsidRDefault="00D419A5">
                <w:pPr>
                  <w:pStyle w:val="Bibliography"/>
                  <w:jc w:val="right"/>
                  <w:rPr>
                    <w:rFonts w:cs="Times New Roman"/>
                    <w:noProof/>
                  </w:rPr>
                </w:pPr>
                <w:r>
                  <w:rPr>
                    <w:rFonts w:cs="Times New Roman"/>
                    <w:noProof/>
                  </w:rPr>
                  <w:t>[15]</w:t>
                </w:r>
              </w:p>
            </w:tc>
            <w:tc>
              <w:tcPr>
                <w:tcW w:w="0" w:type="auto"/>
                <w:hideMark/>
              </w:tcPr>
              <w:p w14:paraId="13EBC262" w14:textId="77777777" w:rsidR="00D419A5" w:rsidRDefault="00D419A5">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D419A5" w14:paraId="39408545" w14:textId="77777777" w:rsidTr="00D419A5">
            <w:trPr>
              <w:tblCellSpacing w:w="15" w:type="dxa"/>
            </w:trPr>
            <w:tc>
              <w:tcPr>
                <w:tcW w:w="0" w:type="auto"/>
                <w:hideMark/>
              </w:tcPr>
              <w:p w14:paraId="73B9C911" w14:textId="77777777" w:rsidR="00D419A5" w:rsidRDefault="00D419A5">
                <w:pPr>
                  <w:pStyle w:val="Bibliography"/>
                  <w:jc w:val="right"/>
                  <w:rPr>
                    <w:rFonts w:cs="Times New Roman"/>
                    <w:noProof/>
                  </w:rPr>
                </w:pPr>
                <w:r>
                  <w:rPr>
                    <w:rFonts w:cs="Times New Roman"/>
                    <w:noProof/>
                  </w:rPr>
                  <w:t>[16]</w:t>
                </w:r>
              </w:p>
            </w:tc>
            <w:tc>
              <w:tcPr>
                <w:tcW w:w="0" w:type="auto"/>
                <w:hideMark/>
              </w:tcPr>
              <w:p w14:paraId="3963805F" w14:textId="77777777" w:rsidR="00D419A5" w:rsidRDefault="00D419A5">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D419A5" w14:paraId="1E1D0D34" w14:textId="77777777" w:rsidTr="00D419A5">
            <w:trPr>
              <w:tblCellSpacing w:w="15" w:type="dxa"/>
            </w:trPr>
            <w:tc>
              <w:tcPr>
                <w:tcW w:w="0" w:type="auto"/>
                <w:hideMark/>
              </w:tcPr>
              <w:p w14:paraId="7B4569DA" w14:textId="77777777" w:rsidR="00D419A5" w:rsidRDefault="00D419A5">
                <w:pPr>
                  <w:pStyle w:val="Bibliography"/>
                  <w:jc w:val="right"/>
                  <w:rPr>
                    <w:rFonts w:cs="Times New Roman"/>
                    <w:noProof/>
                  </w:rPr>
                </w:pPr>
                <w:bookmarkStart w:id="87" w:name="ZYa03"/>
                <w:r>
                  <w:rPr>
                    <w:rFonts w:cs="Times New Roman"/>
                    <w:noProof/>
                  </w:rPr>
                  <w:t>[17]</w:t>
                </w:r>
                <w:bookmarkEnd w:id="87"/>
              </w:p>
            </w:tc>
            <w:tc>
              <w:tcPr>
                <w:tcW w:w="0" w:type="auto"/>
                <w:hideMark/>
              </w:tcPr>
              <w:p w14:paraId="30FABC78" w14:textId="77777777" w:rsidR="00D419A5" w:rsidRDefault="00D419A5">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D419A5" w14:paraId="76DE0405" w14:textId="77777777" w:rsidTr="00D419A5">
            <w:trPr>
              <w:tblCellSpacing w:w="15" w:type="dxa"/>
            </w:trPr>
            <w:tc>
              <w:tcPr>
                <w:tcW w:w="0" w:type="auto"/>
                <w:hideMark/>
              </w:tcPr>
              <w:p w14:paraId="5B9053EA" w14:textId="77777777" w:rsidR="00D419A5" w:rsidRDefault="00D419A5">
                <w:pPr>
                  <w:pStyle w:val="Bibliography"/>
                  <w:jc w:val="right"/>
                  <w:rPr>
                    <w:rFonts w:cs="Times New Roman"/>
                    <w:noProof/>
                  </w:rPr>
                </w:pPr>
                <w:bookmarkStart w:id="88" w:name="MRa08"/>
                <w:r>
                  <w:rPr>
                    <w:rFonts w:cs="Times New Roman"/>
                    <w:noProof/>
                  </w:rPr>
                  <w:t>[18]</w:t>
                </w:r>
                <w:bookmarkEnd w:id="88"/>
              </w:p>
            </w:tc>
            <w:tc>
              <w:tcPr>
                <w:tcW w:w="0" w:type="auto"/>
                <w:hideMark/>
              </w:tcPr>
              <w:p w14:paraId="4AF0118C" w14:textId="77777777" w:rsidR="00D419A5" w:rsidRDefault="00D419A5">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D419A5" w14:paraId="4AA0B241" w14:textId="77777777" w:rsidTr="00D419A5">
            <w:trPr>
              <w:tblCellSpacing w:w="15" w:type="dxa"/>
            </w:trPr>
            <w:tc>
              <w:tcPr>
                <w:tcW w:w="0" w:type="auto"/>
                <w:hideMark/>
              </w:tcPr>
              <w:p w14:paraId="3E4D1DB1" w14:textId="77777777" w:rsidR="00D419A5" w:rsidRDefault="00D419A5">
                <w:pPr>
                  <w:pStyle w:val="Bibliography"/>
                  <w:jc w:val="right"/>
                  <w:rPr>
                    <w:rFonts w:cs="Times New Roman"/>
                    <w:noProof/>
                  </w:rPr>
                </w:pPr>
                <w:r>
                  <w:rPr>
                    <w:rFonts w:cs="Times New Roman"/>
                    <w:noProof/>
                  </w:rPr>
                  <w:t>[19]</w:t>
                </w:r>
              </w:p>
            </w:tc>
            <w:tc>
              <w:tcPr>
                <w:tcW w:w="0" w:type="auto"/>
                <w:hideMark/>
              </w:tcPr>
              <w:p w14:paraId="2F78DC1B" w14:textId="77777777" w:rsidR="00D419A5" w:rsidRDefault="00D419A5">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D419A5" w14:paraId="1D05BEE3" w14:textId="77777777" w:rsidTr="00D419A5">
            <w:trPr>
              <w:tblCellSpacing w:w="15" w:type="dxa"/>
            </w:trPr>
            <w:tc>
              <w:tcPr>
                <w:tcW w:w="0" w:type="auto"/>
                <w:hideMark/>
              </w:tcPr>
              <w:p w14:paraId="11E3352B" w14:textId="77777777" w:rsidR="00D419A5" w:rsidRDefault="00D419A5">
                <w:pPr>
                  <w:pStyle w:val="Bibliography"/>
                  <w:jc w:val="right"/>
                  <w:rPr>
                    <w:rFonts w:cs="Times New Roman"/>
                    <w:noProof/>
                  </w:rPr>
                </w:pPr>
                <w:bookmarkStart w:id="89" w:name="VAZ021"/>
                <w:r>
                  <w:rPr>
                    <w:rFonts w:cs="Times New Roman"/>
                    <w:noProof/>
                  </w:rPr>
                  <w:t>[20]</w:t>
                </w:r>
                <w:bookmarkEnd w:id="89"/>
              </w:p>
            </w:tc>
            <w:tc>
              <w:tcPr>
                <w:tcW w:w="0" w:type="auto"/>
                <w:hideMark/>
              </w:tcPr>
              <w:p w14:paraId="547B6605" w14:textId="77777777" w:rsidR="00D419A5" w:rsidRDefault="00D419A5">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D419A5" w14:paraId="6025E0BD" w14:textId="77777777" w:rsidTr="00D419A5">
            <w:trPr>
              <w:tblCellSpacing w:w="15" w:type="dxa"/>
            </w:trPr>
            <w:tc>
              <w:tcPr>
                <w:tcW w:w="0" w:type="auto"/>
                <w:hideMark/>
              </w:tcPr>
              <w:p w14:paraId="0078C19E" w14:textId="77777777" w:rsidR="00D419A5" w:rsidRDefault="00D419A5">
                <w:pPr>
                  <w:pStyle w:val="Bibliography"/>
                  <w:jc w:val="right"/>
                  <w:rPr>
                    <w:rFonts w:cs="Times New Roman"/>
                    <w:noProof/>
                  </w:rPr>
                </w:pPr>
                <w:bookmarkStart w:id="90" w:name="BVa"/>
                <w:r>
                  <w:rPr>
                    <w:rFonts w:cs="Times New Roman"/>
                    <w:noProof/>
                  </w:rPr>
                  <w:t>[21]</w:t>
                </w:r>
                <w:bookmarkEnd w:id="90"/>
              </w:p>
            </w:tc>
            <w:tc>
              <w:tcPr>
                <w:tcW w:w="0" w:type="auto"/>
                <w:hideMark/>
              </w:tcPr>
              <w:p w14:paraId="33A871E3" w14:textId="77777777" w:rsidR="00D419A5" w:rsidRDefault="00D419A5">
                <w:pPr>
                  <w:pStyle w:val="Bibliography"/>
                  <w:rPr>
                    <w:rFonts w:cs="Times New Roman"/>
                    <w:noProof/>
                  </w:rPr>
                </w:pPr>
                <w:r>
                  <w:rPr>
                    <w:rFonts w:cs="Times New Roman"/>
                    <w:noProof/>
                  </w:rPr>
                  <w:t>B. Vanpariya and V. Patel, "Assessing electronic service quality through E-S-QUAL scale.".</w:t>
                </w:r>
              </w:p>
            </w:tc>
          </w:tr>
          <w:tr w:rsidR="00D419A5" w14:paraId="3E3B85B0" w14:textId="77777777" w:rsidTr="00D419A5">
            <w:trPr>
              <w:tblCellSpacing w:w="15" w:type="dxa"/>
            </w:trPr>
            <w:tc>
              <w:tcPr>
                <w:tcW w:w="0" w:type="auto"/>
                <w:hideMark/>
              </w:tcPr>
              <w:p w14:paraId="282B9EBF" w14:textId="77777777" w:rsidR="00D419A5" w:rsidRDefault="00D419A5">
                <w:pPr>
                  <w:pStyle w:val="Bibliography"/>
                  <w:jc w:val="right"/>
                  <w:rPr>
                    <w:rFonts w:cs="Times New Roman"/>
                    <w:noProof/>
                  </w:rPr>
                </w:pPr>
                <w:bookmarkStart w:id="91" w:name="GBr08"/>
                <w:r>
                  <w:rPr>
                    <w:rFonts w:cs="Times New Roman"/>
                    <w:noProof/>
                  </w:rPr>
                  <w:t>[22]</w:t>
                </w:r>
                <w:bookmarkEnd w:id="91"/>
              </w:p>
            </w:tc>
            <w:tc>
              <w:tcPr>
                <w:tcW w:w="0" w:type="auto"/>
                <w:hideMark/>
              </w:tcPr>
              <w:p w14:paraId="2C75CCB8" w14:textId="77777777" w:rsidR="00D419A5" w:rsidRDefault="00D419A5">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D419A5" w14:paraId="687016E8" w14:textId="77777777" w:rsidTr="00D419A5">
            <w:trPr>
              <w:tblCellSpacing w:w="15" w:type="dxa"/>
            </w:trPr>
            <w:tc>
              <w:tcPr>
                <w:tcW w:w="0" w:type="auto"/>
                <w:hideMark/>
              </w:tcPr>
              <w:p w14:paraId="0C84786C" w14:textId="77777777" w:rsidR="00D419A5" w:rsidRDefault="00D419A5">
                <w:pPr>
                  <w:pStyle w:val="Bibliography"/>
                  <w:jc w:val="right"/>
                  <w:rPr>
                    <w:rFonts w:cs="Times New Roman"/>
                    <w:noProof/>
                  </w:rPr>
                </w:pPr>
                <w:bookmarkStart w:id="92" w:name="Bre11"/>
                <w:r>
                  <w:rPr>
                    <w:rFonts w:cs="Times New Roman"/>
                    <w:noProof/>
                  </w:rPr>
                  <w:t>[23]</w:t>
                </w:r>
                <w:bookmarkEnd w:id="92"/>
              </w:p>
            </w:tc>
            <w:tc>
              <w:tcPr>
                <w:tcW w:w="0" w:type="auto"/>
                <w:hideMark/>
              </w:tcPr>
              <w:p w14:paraId="510C85A6" w14:textId="77777777" w:rsidR="00D419A5" w:rsidRDefault="00D419A5">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D419A5" w14:paraId="5A5E8B28" w14:textId="77777777" w:rsidTr="00D419A5">
            <w:trPr>
              <w:tblCellSpacing w:w="15" w:type="dxa"/>
            </w:trPr>
            <w:tc>
              <w:tcPr>
                <w:tcW w:w="0" w:type="auto"/>
                <w:hideMark/>
              </w:tcPr>
              <w:p w14:paraId="2F2BA7CF" w14:textId="77777777" w:rsidR="00D419A5" w:rsidRDefault="00D419A5">
                <w:pPr>
                  <w:pStyle w:val="Bibliography"/>
                  <w:jc w:val="right"/>
                  <w:rPr>
                    <w:rFonts w:cs="Times New Roman"/>
                    <w:noProof/>
                  </w:rPr>
                </w:pPr>
                <w:bookmarkStart w:id="93" w:name="HLi091"/>
                <w:r>
                  <w:rPr>
                    <w:rFonts w:cs="Times New Roman"/>
                    <w:noProof/>
                  </w:rPr>
                  <w:t>[24]</w:t>
                </w:r>
                <w:bookmarkEnd w:id="93"/>
              </w:p>
            </w:tc>
            <w:tc>
              <w:tcPr>
                <w:tcW w:w="0" w:type="auto"/>
                <w:hideMark/>
              </w:tcPr>
              <w:p w14:paraId="38D18EC2" w14:textId="77777777" w:rsidR="00D419A5" w:rsidRDefault="00D419A5">
                <w:pPr>
                  <w:pStyle w:val="Bibliography"/>
                  <w:rPr>
                    <w:rFonts w:cs="Times New Roman"/>
                    <w:noProof/>
                  </w:rPr>
                </w:pPr>
                <w:r>
                  <w:rPr>
                    <w:rFonts w:cs="Times New Roman"/>
                    <w:noProof/>
                  </w:rPr>
                  <w:t>H. Li, Y. Liu, and R. Suomi, "Measurement of E-service Quality: An empirical study in online travel service," 2009.</w:t>
                </w:r>
              </w:p>
            </w:tc>
          </w:tr>
          <w:tr w:rsidR="00D419A5" w14:paraId="29C5072F" w14:textId="77777777" w:rsidTr="00D419A5">
            <w:trPr>
              <w:tblCellSpacing w:w="15" w:type="dxa"/>
            </w:trPr>
            <w:tc>
              <w:tcPr>
                <w:tcW w:w="0" w:type="auto"/>
                <w:hideMark/>
              </w:tcPr>
              <w:p w14:paraId="780D5FD6" w14:textId="77777777" w:rsidR="00D419A5" w:rsidRDefault="00D419A5">
                <w:pPr>
                  <w:pStyle w:val="Bibliography"/>
                  <w:jc w:val="right"/>
                  <w:rPr>
                    <w:rFonts w:cs="Times New Roman"/>
                    <w:noProof/>
                  </w:rPr>
                </w:pPr>
                <w:bookmarkStart w:id="94" w:name="LiH08"/>
                <w:r>
                  <w:rPr>
                    <w:rFonts w:cs="Times New Roman"/>
                    <w:noProof/>
                  </w:rPr>
                  <w:t>[25]</w:t>
                </w:r>
                <w:bookmarkEnd w:id="94"/>
              </w:p>
            </w:tc>
            <w:tc>
              <w:tcPr>
                <w:tcW w:w="0" w:type="auto"/>
                <w:hideMark/>
              </w:tcPr>
              <w:p w14:paraId="34227A92" w14:textId="77777777" w:rsidR="00D419A5" w:rsidRDefault="00D419A5">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D419A5" w14:paraId="47E17496" w14:textId="77777777" w:rsidTr="00D419A5">
            <w:trPr>
              <w:tblCellSpacing w:w="15" w:type="dxa"/>
            </w:trPr>
            <w:tc>
              <w:tcPr>
                <w:tcW w:w="0" w:type="auto"/>
                <w:hideMark/>
              </w:tcPr>
              <w:p w14:paraId="06B16F3E" w14:textId="77777777" w:rsidR="00D419A5" w:rsidRDefault="00D419A5">
                <w:pPr>
                  <w:pStyle w:val="Bibliography"/>
                  <w:jc w:val="right"/>
                  <w:rPr>
                    <w:rFonts w:cs="Times New Roman"/>
                    <w:noProof/>
                  </w:rPr>
                </w:pPr>
                <w:bookmarkStart w:id="95" w:name="GGL05"/>
                <w:r>
                  <w:rPr>
                    <w:rFonts w:cs="Times New Roman"/>
                    <w:noProof/>
                  </w:rPr>
                  <w:lastRenderedPageBreak/>
                  <w:t>[26]</w:t>
                </w:r>
                <w:bookmarkEnd w:id="95"/>
              </w:p>
            </w:tc>
            <w:tc>
              <w:tcPr>
                <w:tcW w:w="0" w:type="auto"/>
                <w:hideMark/>
              </w:tcPr>
              <w:p w14:paraId="600556D8" w14:textId="77777777" w:rsidR="00D419A5" w:rsidRDefault="00D419A5">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D419A5" w14:paraId="4D440E7B" w14:textId="77777777" w:rsidTr="00D419A5">
            <w:trPr>
              <w:tblCellSpacing w:w="15" w:type="dxa"/>
            </w:trPr>
            <w:tc>
              <w:tcPr>
                <w:tcW w:w="0" w:type="auto"/>
                <w:hideMark/>
              </w:tcPr>
              <w:p w14:paraId="2F426959" w14:textId="77777777" w:rsidR="00D419A5" w:rsidRDefault="00D419A5">
                <w:pPr>
                  <w:pStyle w:val="Bibliography"/>
                  <w:jc w:val="right"/>
                  <w:rPr>
                    <w:rFonts w:cs="Times New Roman"/>
                    <w:noProof/>
                  </w:rPr>
                </w:pPr>
                <w:r>
                  <w:rPr>
                    <w:rFonts w:cs="Times New Roman"/>
                    <w:noProof/>
                  </w:rPr>
                  <w:t>[27]</w:t>
                </w:r>
              </w:p>
            </w:tc>
            <w:tc>
              <w:tcPr>
                <w:tcW w:w="0" w:type="auto"/>
                <w:hideMark/>
              </w:tcPr>
              <w:p w14:paraId="21D0406B" w14:textId="77777777" w:rsidR="00D419A5" w:rsidRDefault="00D419A5">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D419A5" w14:paraId="3D258269" w14:textId="77777777" w:rsidTr="00D419A5">
            <w:trPr>
              <w:tblCellSpacing w:w="15" w:type="dxa"/>
            </w:trPr>
            <w:tc>
              <w:tcPr>
                <w:tcW w:w="0" w:type="auto"/>
                <w:hideMark/>
              </w:tcPr>
              <w:p w14:paraId="46EC54B5" w14:textId="77777777" w:rsidR="00D419A5" w:rsidRDefault="00D419A5">
                <w:pPr>
                  <w:pStyle w:val="Bibliography"/>
                  <w:jc w:val="right"/>
                  <w:rPr>
                    <w:rFonts w:cs="Times New Roman"/>
                    <w:noProof/>
                  </w:rPr>
                </w:pPr>
                <w:r>
                  <w:rPr>
                    <w:rFonts w:cs="Times New Roman"/>
                    <w:noProof/>
                  </w:rPr>
                  <w:t>[28]</w:t>
                </w:r>
              </w:p>
            </w:tc>
            <w:tc>
              <w:tcPr>
                <w:tcW w:w="0" w:type="auto"/>
                <w:hideMark/>
              </w:tcPr>
              <w:p w14:paraId="737A7D4A" w14:textId="77777777" w:rsidR="00D419A5" w:rsidRDefault="00D419A5">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D419A5" w14:paraId="30E67619" w14:textId="77777777" w:rsidTr="00D419A5">
            <w:trPr>
              <w:tblCellSpacing w:w="15" w:type="dxa"/>
            </w:trPr>
            <w:tc>
              <w:tcPr>
                <w:tcW w:w="0" w:type="auto"/>
                <w:hideMark/>
              </w:tcPr>
              <w:p w14:paraId="6308B9CE" w14:textId="77777777" w:rsidR="00D419A5" w:rsidRDefault="00D419A5">
                <w:pPr>
                  <w:pStyle w:val="Bibliography"/>
                  <w:jc w:val="right"/>
                  <w:rPr>
                    <w:rFonts w:cs="Times New Roman"/>
                    <w:noProof/>
                  </w:rPr>
                </w:pPr>
                <w:bookmarkStart w:id="96" w:name="Mar14"/>
                <w:r>
                  <w:rPr>
                    <w:rFonts w:cs="Times New Roman"/>
                    <w:noProof/>
                  </w:rPr>
                  <w:t>[29]</w:t>
                </w:r>
                <w:bookmarkEnd w:id="96"/>
              </w:p>
            </w:tc>
            <w:tc>
              <w:tcPr>
                <w:tcW w:w="0" w:type="auto"/>
                <w:hideMark/>
              </w:tcPr>
              <w:p w14:paraId="60CCEE7F" w14:textId="77777777" w:rsidR="00D419A5" w:rsidRDefault="00D419A5">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D419A5" w14:paraId="284C34FF" w14:textId="77777777" w:rsidTr="00D419A5">
            <w:trPr>
              <w:tblCellSpacing w:w="15" w:type="dxa"/>
            </w:trPr>
            <w:tc>
              <w:tcPr>
                <w:tcW w:w="0" w:type="auto"/>
                <w:hideMark/>
              </w:tcPr>
              <w:p w14:paraId="144D6F82" w14:textId="77777777" w:rsidR="00D419A5" w:rsidRDefault="00D419A5">
                <w:pPr>
                  <w:pStyle w:val="Bibliography"/>
                  <w:jc w:val="right"/>
                  <w:rPr>
                    <w:rFonts w:cs="Times New Roman"/>
                    <w:noProof/>
                  </w:rPr>
                </w:pPr>
                <w:bookmarkStart w:id="97" w:name="Hua13"/>
                <w:r>
                  <w:rPr>
                    <w:rFonts w:cs="Times New Roman"/>
                    <w:noProof/>
                  </w:rPr>
                  <w:t>[30]</w:t>
                </w:r>
                <w:bookmarkEnd w:id="97"/>
              </w:p>
            </w:tc>
            <w:tc>
              <w:tcPr>
                <w:tcW w:w="0" w:type="auto"/>
                <w:hideMark/>
              </w:tcPr>
              <w:p w14:paraId="79BB7A35" w14:textId="77777777" w:rsidR="00D419A5" w:rsidRDefault="00D419A5">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D419A5" w14:paraId="29D15189" w14:textId="77777777" w:rsidTr="00D419A5">
            <w:trPr>
              <w:tblCellSpacing w:w="15" w:type="dxa"/>
            </w:trPr>
            <w:tc>
              <w:tcPr>
                <w:tcW w:w="0" w:type="auto"/>
                <w:hideMark/>
              </w:tcPr>
              <w:p w14:paraId="0E99EA4A" w14:textId="77777777" w:rsidR="00D419A5" w:rsidRDefault="00D419A5">
                <w:pPr>
                  <w:pStyle w:val="Bibliography"/>
                  <w:jc w:val="right"/>
                  <w:rPr>
                    <w:rFonts w:cs="Times New Roman"/>
                    <w:noProof/>
                  </w:rPr>
                </w:pPr>
                <w:bookmarkStart w:id="98" w:name="RLa10"/>
                <w:r>
                  <w:rPr>
                    <w:rFonts w:cs="Times New Roman"/>
                    <w:noProof/>
                  </w:rPr>
                  <w:t>[31]</w:t>
                </w:r>
                <w:bookmarkEnd w:id="98"/>
              </w:p>
            </w:tc>
            <w:tc>
              <w:tcPr>
                <w:tcW w:w="0" w:type="auto"/>
                <w:hideMark/>
              </w:tcPr>
              <w:p w14:paraId="41BDCF95" w14:textId="77777777" w:rsidR="00D419A5" w:rsidRDefault="00D419A5">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D419A5" w14:paraId="200556AD" w14:textId="77777777" w:rsidTr="00D419A5">
            <w:trPr>
              <w:tblCellSpacing w:w="15" w:type="dxa"/>
            </w:trPr>
            <w:tc>
              <w:tcPr>
                <w:tcW w:w="0" w:type="auto"/>
                <w:hideMark/>
              </w:tcPr>
              <w:p w14:paraId="5E31B668" w14:textId="77777777" w:rsidR="00D419A5" w:rsidRDefault="00D419A5">
                <w:pPr>
                  <w:pStyle w:val="Bibliography"/>
                  <w:jc w:val="right"/>
                  <w:rPr>
                    <w:rFonts w:cs="Times New Roman"/>
                    <w:noProof/>
                  </w:rPr>
                </w:pPr>
                <w:r>
                  <w:rPr>
                    <w:rFonts w:cs="Times New Roman"/>
                    <w:noProof/>
                  </w:rPr>
                  <w:t>[32]</w:t>
                </w:r>
              </w:p>
            </w:tc>
            <w:tc>
              <w:tcPr>
                <w:tcW w:w="0" w:type="auto"/>
                <w:hideMark/>
              </w:tcPr>
              <w:p w14:paraId="342F921E" w14:textId="77777777" w:rsidR="00D419A5" w:rsidRDefault="00D419A5">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D419A5" w14:paraId="563460A5" w14:textId="77777777" w:rsidTr="00D419A5">
            <w:trPr>
              <w:tblCellSpacing w:w="15" w:type="dxa"/>
            </w:trPr>
            <w:tc>
              <w:tcPr>
                <w:tcW w:w="0" w:type="auto"/>
                <w:hideMark/>
              </w:tcPr>
              <w:p w14:paraId="07DAF328" w14:textId="77777777" w:rsidR="00D419A5" w:rsidRDefault="00D419A5">
                <w:pPr>
                  <w:pStyle w:val="Bibliography"/>
                  <w:jc w:val="right"/>
                  <w:rPr>
                    <w:rFonts w:cs="Times New Roman"/>
                    <w:noProof/>
                  </w:rPr>
                </w:pPr>
                <w:bookmarkStart w:id="99" w:name="Owe13"/>
                <w:r>
                  <w:rPr>
                    <w:rFonts w:cs="Times New Roman"/>
                    <w:noProof/>
                  </w:rPr>
                  <w:t>[33]</w:t>
                </w:r>
                <w:bookmarkEnd w:id="99"/>
              </w:p>
            </w:tc>
            <w:tc>
              <w:tcPr>
                <w:tcW w:w="0" w:type="auto"/>
                <w:hideMark/>
              </w:tcPr>
              <w:p w14:paraId="75AF03DE" w14:textId="77777777" w:rsidR="00D419A5" w:rsidRDefault="00D419A5">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D419A5" w14:paraId="1AFDCDBA" w14:textId="77777777" w:rsidTr="00D419A5">
            <w:trPr>
              <w:tblCellSpacing w:w="15" w:type="dxa"/>
            </w:trPr>
            <w:tc>
              <w:tcPr>
                <w:tcW w:w="0" w:type="auto"/>
                <w:hideMark/>
              </w:tcPr>
              <w:p w14:paraId="326C83AB" w14:textId="77777777" w:rsidR="00D419A5" w:rsidRDefault="00D419A5">
                <w:pPr>
                  <w:pStyle w:val="Bibliography"/>
                  <w:jc w:val="right"/>
                  <w:rPr>
                    <w:rFonts w:cs="Times New Roman"/>
                    <w:noProof/>
                  </w:rPr>
                </w:pPr>
                <w:bookmarkStart w:id="100" w:name="HLi09"/>
                <w:r>
                  <w:rPr>
                    <w:rFonts w:cs="Times New Roman"/>
                    <w:noProof/>
                  </w:rPr>
                  <w:t>[34]</w:t>
                </w:r>
                <w:bookmarkEnd w:id="100"/>
              </w:p>
            </w:tc>
            <w:tc>
              <w:tcPr>
                <w:tcW w:w="0" w:type="auto"/>
                <w:hideMark/>
              </w:tcPr>
              <w:p w14:paraId="0803F5EA" w14:textId="77777777" w:rsidR="00D419A5" w:rsidRDefault="00D419A5">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D419A5" w14:paraId="1F696D54" w14:textId="77777777" w:rsidTr="00D419A5">
            <w:trPr>
              <w:tblCellSpacing w:w="15" w:type="dxa"/>
            </w:trPr>
            <w:tc>
              <w:tcPr>
                <w:tcW w:w="0" w:type="auto"/>
                <w:hideMark/>
              </w:tcPr>
              <w:p w14:paraId="15CA297F" w14:textId="77777777" w:rsidR="00D419A5" w:rsidRDefault="00D419A5">
                <w:pPr>
                  <w:pStyle w:val="Bibliography"/>
                  <w:jc w:val="right"/>
                  <w:rPr>
                    <w:rFonts w:cs="Times New Roman"/>
                    <w:noProof/>
                  </w:rPr>
                </w:pPr>
                <w:bookmarkStart w:id="101" w:name="Dem09"/>
                <w:r>
                  <w:rPr>
                    <w:rFonts w:cs="Times New Roman"/>
                    <w:noProof/>
                  </w:rPr>
                  <w:t>[35]</w:t>
                </w:r>
                <w:bookmarkEnd w:id="101"/>
              </w:p>
            </w:tc>
            <w:tc>
              <w:tcPr>
                <w:tcW w:w="0" w:type="auto"/>
                <w:hideMark/>
              </w:tcPr>
              <w:p w14:paraId="07A6A736" w14:textId="77777777" w:rsidR="00D419A5" w:rsidRDefault="00D419A5">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D419A5" w14:paraId="4B66A258" w14:textId="77777777" w:rsidTr="00D419A5">
            <w:trPr>
              <w:tblCellSpacing w:w="15" w:type="dxa"/>
            </w:trPr>
            <w:tc>
              <w:tcPr>
                <w:tcW w:w="0" w:type="auto"/>
                <w:hideMark/>
              </w:tcPr>
              <w:p w14:paraId="2A93F786" w14:textId="77777777" w:rsidR="00D419A5" w:rsidRDefault="00D419A5">
                <w:pPr>
                  <w:pStyle w:val="Bibliography"/>
                  <w:jc w:val="right"/>
                  <w:rPr>
                    <w:rFonts w:cs="Times New Roman"/>
                    <w:noProof/>
                  </w:rPr>
                </w:pPr>
                <w:r>
                  <w:rPr>
                    <w:rFonts w:cs="Times New Roman"/>
                    <w:noProof/>
                  </w:rPr>
                  <w:t>[36]</w:t>
                </w:r>
              </w:p>
            </w:tc>
            <w:tc>
              <w:tcPr>
                <w:tcW w:w="0" w:type="auto"/>
                <w:hideMark/>
              </w:tcPr>
              <w:p w14:paraId="098B9883" w14:textId="77777777" w:rsidR="00D419A5" w:rsidRDefault="00D419A5">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D419A5" w14:paraId="270F3E85" w14:textId="77777777" w:rsidTr="00D419A5">
            <w:trPr>
              <w:tblCellSpacing w:w="15" w:type="dxa"/>
            </w:trPr>
            <w:tc>
              <w:tcPr>
                <w:tcW w:w="0" w:type="auto"/>
                <w:hideMark/>
              </w:tcPr>
              <w:p w14:paraId="3B6EF21F" w14:textId="77777777" w:rsidR="00D419A5" w:rsidRDefault="00D419A5">
                <w:pPr>
                  <w:pStyle w:val="Bibliography"/>
                  <w:jc w:val="right"/>
                  <w:rPr>
                    <w:rFonts w:cs="Times New Roman"/>
                    <w:noProof/>
                  </w:rPr>
                </w:pPr>
                <w:r>
                  <w:rPr>
                    <w:rFonts w:cs="Times New Roman"/>
                    <w:noProof/>
                  </w:rPr>
                  <w:lastRenderedPageBreak/>
                  <w:t>[37]</w:t>
                </w:r>
              </w:p>
            </w:tc>
            <w:tc>
              <w:tcPr>
                <w:tcW w:w="0" w:type="auto"/>
                <w:hideMark/>
              </w:tcPr>
              <w:p w14:paraId="2A4B552C" w14:textId="77777777" w:rsidR="00D419A5" w:rsidRDefault="00D419A5">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D419A5" w14:paraId="3C4ECAC6" w14:textId="77777777" w:rsidTr="00D419A5">
            <w:trPr>
              <w:tblCellSpacing w:w="15" w:type="dxa"/>
            </w:trPr>
            <w:tc>
              <w:tcPr>
                <w:tcW w:w="0" w:type="auto"/>
                <w:hideMark/>
              </w:tcPr>
              <w:p w14:paraId="0EDE3D60" w14:textId="77777777" w:rsidR="00D419A5" w:rsidRDefault="00D419A5">
                <w:pPr>
                  <w:pStyle w:val="Bibliography"/>
                  <w:jc w:val="right"/>
                  <w:rPr>
                    <w:rFonts w:cs="Times New Roman"/>
                    <w:noProof/>
                  </w:rPr>
                </w:pPr>
                <w:bookmarkStart w:id="102" w:name="Nae11"/>
                <w:r>
                  <w:rPr>
                    <w:rFonts w:cs="Times New Roman"/>
                    <w:noProof/>
                  </w:rPr>
                  <w:t>[38]</w:t>
                </w:r>
                <w:bookmarkEnd w:id="102"/>
              </w:p>
            </w:tc>
            <w:tc>
              <w:tcPr>
                <w:tcW w:w="0" w:type="auto"/>
                <w:hideMark/>
              </w:tcPr>
              <w:p w14:paraId="7EE5432B" w14:textId="77777777" w:rsidR="00D419A5" w:rsidRDefault="00D419A5">
                <w:pPr>
                  <w:pStyle w:val="Bibliography"/>
                  <w:rPr>
                    <w:rFonts w:cs="Times New Roman"/>
                    <w:noProof/>
                  </w:rPr>
                </w:pPr>
                <w:r>
                  <w:rPr>
                    <w:rFonts w:cs="Times New Roman"/>
                    <w:noProof/>
                  </w:rPr>
                  <w:t>Naelah Al-Dabbous, Anwar Al-Yatama, and Kassem Saleh, "Assessment of the trustworthiness of e-service providers," 2011.</w:t>
                </w:r>
              </w:p>
            </w:tc>
          </w:tr>
          <w:tr w:rsidR="00D419A5" w14:paraId="3E8B8EE2" w14:textId="77777777" w:rsidTr="00D419A5">
            <w:trPr>
              <w:tblCellSpacing w:w="15" w:type="dxa"/>
            </w:trPr>
            <w:tc>
              <w:tcPr>
                <w:tcW w:w="0" w:type="auto"/>
                <w:hideMark/>
              </w:tcPr>
              <w:p w14:paraId="35C5D50A" w14:textId="77777777" w:rsidR="00D419A5" w:rsidRDefault="00D419A5">
                <w:pPr>
                  <w:pStyle w:val="Bibliography"/>
                  <w:jc w:val="right"/>
                  <w:rPr>
                    <w:rFonts w:cs="Times New Roman"/>
                    <w:noProof/>
                  </w:rPr>
                </w:pPr>
                <w:bookmarkStart w:id="103" w:name="MFa07"/>
                <w:r>
                  <w:rPr>
                    <w:rFonts w:cs="Times New Roman"/>
                    <w:noProof/>
                  </w:rPr>
                  <w:t>[39]</w:t>
                </w:r>
                <w:bookmarkEnd w:id="103"/>
              </w:p>
            </w:tc>
            <w:tc>
              <w:tcPr>
                <w:tcW w:w="0" w:type="auto"/>
                <w:hideMark/>
              </w:tcPr>
              <w:p w14:paraId="018AA293" w14:textId="77777777" w:rsidR="00D419A5" w:rsidRDefault="00D419A5">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D419A5" w14:paraId="5688A7FC" w14:textId="77777777" w:rsidTr="00D419A5">
            <w:trPr>
              <w:tblCellSpacing w:w="15" w:type="dxa"/>
            </w:trPr>
            <w:tc>
              <w:tcPr>
                <w:tcW w:w="0" w:type="auto"/>
                <w:hideMark/>
              </w:tcPr>
              <w:p w14:paraId="0AF557C3" w14:textId="77777777" w:rsidR="00D419A5" w:rsidRDefault="00D419A5">
                <w:pPr>
                  <w:pStyle w:val="Bibliography"/>
                  <w:jc w:val="right"/>
                  <w:rPr>
                    <w:rFonts w:cs="Times New Roman"/>
                    <w:noProof/>
                  </w:rPr>
                </w:pPr>
                <w:bookmarkStart w:id="104" w:name="BYo01"/>
                <w:r>
                  <w:rPr>
                    <w:rFonts w:cs="Times New Roman"/>
                    <w:noProof/>
                  </w:rPr>
                  <w:t>[40]</w:t>
                </w:r>
                <w:bookmarkEnd w:id="104"/>
              </w:p>
            </w:tc>
            <w:tc>
              <w:tcPr>
                <w:tcW w:w="0" w:type="auto"/>
                <w:hideMark/>
              </w:tcPr>
              <w:p w14:paraId="013482C0" w14:textId="77777777" w:rsidR="00D419A5" w:rsidRDefault="00D419A5">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D419A5" w14:paraId="56ACD988" w14:textId="77777777" w:rsidTr="00D419A5">
            <w:trPr>
              <w:tblCellSpacing w:w="15" w:type="dxa"/>
            </w:trPr>
            <w:tc>
              <w:tcPr>
                <w:tcW w:w="0" w:type="auto"/>
                <w:hideMark/>
              </w:tcPr>
              <w:p w14:paraId="53A15D24" w14:textId="77777777" w:rsidR="00D419A5" w:rsidRDefault="00D419A5">
                <w:pPr>
                  <w:pStyle w:val="Bibliography"/>
                  <w:jc w:val="right"/>
                  <w:rPr>
                    <w:rFonts w:cs="Times New Roman"/>
                    <w:noProof/>
                  </w:rPr>
                </w:pPr>
                <w:bookmarkStart w:id="105" w:name="MKi061"/>
                <w:r>
                  <w:rPr>
                    <w:rFonts w:cs="Times New Roman"/>
                    <w:noProof/>
                  </w:rPr>
                  <w:t>[41]</w:t>
                </w:r>
                <w:bookmarkEnd w:id="105"/>
              </w:p>
            </w:tc>
            <w:tc>
              <w:tcPr>
                <w:tcW w:w="0" w:type="auto"/>
                <w:hideMark/>
              </w:tcPr>
              <w:p w14:paraId="707F1746" w14:textId="77777777" w:rsidR="00D419A5" w:rsidRDefault="00D419A5">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D419A5" w14:paraId="4C2C3316" w14:textId="77777777" w:rsidTr="00D419A5">
            <w:trPr>
              <w:tblCellSpacing w:w="15" w:type="dxa"/>
            </w:trPr>
            <w:tc>
              <w:tcPr>
                <w:tcW w:w="0" w:type="auto"/>
                <w:hideMark/>
              </w:tcPr>
              <w:p w14:paraId="40220F0C" w14:textId="77777777" w:rsidR="00D419A5" w:rsidRDefault="00D419A5">
                <w:pPr>
                  <w:pStyle w:val="Bibliography"/>
                  <w:jc w:val="right"/>
                  <w:rPr>
                    <w:rFonts w:cs="Times New Roman"/>
                    <w:noProof/>
                  </w:rPr>
                </w:pPr>
                <w:bookmarkStart w:id="106" w:name="APa05"/>
                <w:r>
                  <w:rPr>
                    <w:rFonts w:cs="Times New Roman"/>
                    <w:noProof/>
                  </w:rPr>
                  <w:t>[42]</w:t>
                </w:r>
                <w:bookmarkEnd w:id="106"/>
              </w:p>
            </w:tc>
            <w:tc>
              <w:tcPr>
                <w:tcW w:w="0" w:type="auto"/>
                <w:hideMark/>
              </w:tcPr>
              <w:p w14:paraId="75A814A0" w14:textId="77777777" w:rsidR="00D419A5" w:rsidRDefault="00D419A5">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D419A5" w14:paraId="32877EB8" w14:textId="77777777" w:rsidTr="00D419A5">
            <w:trPr>
              <w:tblCellSpacing w:w="15" w:type="dxa"/>
            </w:trPr>
            <w:tc>
              <w:tcPr>
                <w:tcW w:w="0" w:type="auto"/>
                <w:hideMark/>
              </w:tcPr>
              <w:p w14:paraId="56B0C1A9" w14:textId="77777777" w:rsidR="00D419A5" w:rsidRDefault="00D419A5">
                <w:pPr>
                  <w:pStyle w:val="Bibliography"/>
                  <w:jc w:val="right"/>
                  <w:rPr>
                    <w:rFonts w:cs="Times New Roman"/>
                    <w:noProof/>
                  </w:rPr>
                </w:pPr>
                <w:bookmarkStart w:id="107" w:name="Iha14"/>
                <w:r>
                  <w:rPr>
                    <w:rFonts w:cs="Times New Roman"/>
                    <w:noProof/>
                  </w:rPr>
                  <w:t>[43]</w:t>
                </w:r>
                <w:bookmarkEnd w:id="107"/>
              </w:p>
            </w:tc>
            <w:tc>
              <w:tcPr>
                <w:tcW w:w="0" w:type="auto"/>
                <w:hideMark/>
              </w:tcPr>
              <w:p w14:paraId="56025519" w14:textId="77777777" w:rsidR="00D419A5" w:rsidRDefault="00D419A5">
                <w:pPr>
                  <w:pStyle w:val="Bibliography"/>
                  <w:rPr>
                    <w:rFonts w:cs="Times New Roman"/>
                    <w:noProof/>
                  </w:rPr>
                </w:pPr>
                <w:r>
                  <w:rPr>
                    <w:rFonts w:cs="Times New Roman"/>
                    <w:noProof/>
                  </w:rPr>
                  <w:t>Iham Tariq, Ahmad Kamil, and Hamid Jebur, "Proposed conceptual model for e-service quality in Malaysian universities," 2014.</w:t>
                </w:r>
              </w:p>
            </w:tc>
          </w:tr>
          <w:tr w:rsidR="00D419A5" w14:paraId="0AAB0A31" w14:textId="77777777" w:rsidTr="00D419A5">
            <w:trPr>
              <w:tblCellSpacing w:w="15" w:type="dxa"/>
            </w:trPr>
            <w:tc>
              <w:tcPr>
                <w:tcW w:w="0" w:type="auto"/>
                <w:hideMark/>
              </w:tcPr>
              <w:p w14:paraId="13151C22" w14:textId="77777777" w:rsidR="00D419A5" w:rsidRDefault="00D419A5">
                <w:pPr>
                  <w:pStyle w:val="Bibliography"/>
                  <w:jc w:val="right"/>
                  <w:rPr>
                    <w:rFonts w:cs="Times New Roman"/>
                    <w:noProof/>
                  </w:rPr>
                </w:pPr>
                <w:r>
                  <w:rPr>
                    <w:rFonts w:cs="Times New Roman"/>
                    <w:noProof/>
                  </w:rPr>
                  <w:t>[44]</w:t>
                </w:r>
              </w:p>
            </w:tc>
            <w:tc>
              <w:tcPr>
                <w:tcW w:w="0" w:type="auto"/>
                <w:hideMark/>
              </w:tcPr>
              <w:p w14:paraId="2BE4FC2D" w14:textId="77777777" w:rsidR="00D419A5" w:rsidRDefault="00D419A5">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D419A5" w14:paraId="5AE9BA2D" w14:textId="77777777" w:rsidTr="00D419A5">
            <w:trPr>
              <w:tblCellSpacing w:w="15" w:type="dxa"/>
            </w:trPr>
            <w:tc>
              <w:tcPr>
                <w:tcW w:w="0" w:type="auto"/>
                <w:hideMark/>
              </w:tcPr>
              <w:p w14:paraId="5EB2A3FC" w14:textId="77777777" w:rsidR="00D419A5" w:rsidRDefault="00D419A5">
                <w:pPr>
                  <w:pStyle w:val="Bibliography"/>
                  <w:jc w:val="right"/>
                  <w:rPr>
                    <w:rFonts w:cs="Times New Roman"/>
                    <w:noProof/>
                  </w:rPr>
                </w:pPr>
                <w:r>
                  <w:rPr>
                    <w:rFonts w:cs="Times New Roman"/>
                    <w:noProof/>
                  </w:rPr>
                  <w:t>[45]</w:t>
                </w:r>
              </w:p>
            </w:tc>
            <w:tc>
              <w:tcPr>
                <w:tcW w:w="0" w:type="auto"/>
                <w:hideMark/>
              </w:tcPr>
              <w:p w14:paraId="0649DE81" w14:textId="77777777" w:rsidR="00D419A5" w:rsidRDefault="00D419A5">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D419A5" w14:paraId="7BC01B55" w14:textId="77777777" w:rsidTr="00D419A5">
            <w:trPr>
              <w:tblCellSpacing w:w="15" w:type="dxa"/>
            </w:trPr>
            <w:tc>
              <w:tcPr>
                <w:tcW w:w="0" w:type="auto"/>
                <w:hideMark/>
              </w:tcPr>
              <w:p w14:paraId="53983CD8" w14:textId="77777777" w:rsidR="00D419A5" w:rsidRDefault="00D419A5">
                <w:pPr>
                  <w:pStyle w:val="Bibliography"/>
                  <w:jc w:val="right"/>
                  <w:rPr>
                    <w:rFonts w:cs="Times New Roman"/>
                    <w:noProof/>
                  </w:rPr>
                </w:pPr>
                <w:bookmarkStart w:id="108" w:name="Yan02"/>
                <w:r>
                  <w:rPr>
                    <w:rFonts w:cs="Times New Roman"/>
                    <w:noProof/>
                  </w:rPr>
                  <w:t>[46]</w:t>
                </w:r>
                <w:bookmarkEnd w:id="108"/>
              </w:p>
            </w:tc>
            <w:tc>
              <w:tcPr>
                <w:tcW w:w="0" w:type="auto"/>
                <w:hideMark/>
              </w:tcPr>
              <w:p w14:paraId="126304E9" w14:textId="77777777" w:rsidR="00D419A5" w:rsidRDefault="00D419A5">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D419A5" w14:paraId="48503704" w14:textId="77777777" w:rsidTr="00D419A5">
            <w:trPr>
              <w:tblCellSpacing w:w="15" w:type="dxa"/>
            </w:trPr>
            <w:tc>
              <w:tcPr>
                <w:tcW w:w="0" w:type="auto"/>
                <w:hideMark/>
              </w:tcPr>
              <w:p w14:paraId="13E59108" w14:textId="77777777" w:rsidR="00D419A5" w:rsidRDefault="00D419A5">
                <w:pPr>
                  <w:pStyle w:val="Bibliography"/>
                  <w:jc w:val="right"/>
                  <w:rPr>
                    <w:rFonts w:cs="Times New Roman"/>
                    <w:noProof/>
                  </w:rPr>
                </w:pPr>
                <w:bookmarkStart w:id="109" w:name="ECr07"/>
                <w:r>
                  <w:rPr>
                    <w:rFonts w:cs="Times New Roman"/>
                    <w:noProof/>
                  </w:rPr>
                  <w:t>[47]</w:t>
                </w:r>
                <w:bookmarkEnd w:id="109"/>
              </w:p>
            </w:tc>
            <w:tc>
              <w:tcPr>
                <w:tcW w:w="0" w:type="auto"/>
                <w:hideMark/>
              </w:tcPr>
              <w:p w14:paraId="68F98AD7" w14:textId="77777777" w:rsidR="00D419A5" w:rsidRDefault="00D419A5">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D419A5" w14:paraId="180227A5" w14:textId="77777777" w:rsidTr="00D419A5">
            <w:trPr>
              <w:tblCellSpacing w:w="15" w:type="dxa"/>
            </w:trPr>
            <w:tc>
              <w:tcPr>
                <w:tcW w:w="0" w:type="auto"/>
                <w:hideMark/>
              </w:tcPr>
              <w:p w14:paraId="485B7749" w14:textId="77777777" w:rsidR="00D419A5" w:rsidRDefault="00D419A5">
                <w:pPr>
                  <w:pStyle w:val="Bibliography"/>
                  <w:jc w:val="right"/>
                  <w:rPr>
                    <w:rFonts w:cs="Times New Roman"/>
                    <w:noProof/>
                  </w:rPr>
                </w:pPr>
                <w:bookmarkStart w:id="110" w:name="MCO09"/>
                <w:r>
                  <w:rPr>
                    <w:rFonts w:cs="Times New Roman"/>
                    <w:noProof/>
                  </w:rPr>
                  <w:lastRenderedPageBreak/>
                  <w:t>[48]</w:t>
                </w:r>
                <w:bookmarkEnd w:id="110"/>
              </w:p>
            </w:tc>
            <w:tc>
              <w:tcPr>
                <w:tcW w:w="0" w:type="auto"/>
                <w:hideMark/>
              </w:tcPr>
              <w:p w14:paraId="77FBF565" w14:textId="77777777" w:rsidR="00D419A5" w:rsidRDefault="00D419A5">
                <w:pPr>
                  <w:pStyle w:val="Bibliography"/>
                  <w:rPr>
                    <w:rFonts w:cs="Times New Roman"/>
                    <w:noProof/>
                  </w:rPr>
                </w:pPr>
                <w:r>
                  <w:rPr>
                    <w:rFonts w:cs="Times New Roman"/>
                    <w:noProof/>
                  </w:rPr>
                  <w:t>M.C. Obi, "Cevelopment and validation of a scale for measuring e-government user satisfaction," 2009.</w:t>
                </w:r>
              </w:p>
            </w:tc>
          </w:tr>
          <w:tr w:rsidR="00D419A5" w14:paraId="5F2FEB1A" w14:textId="77777777" w:rsidTr="00D419A5">
            <w:trPr>
              <w:tblCellSpacing w:w="15" w:type="dxa"/>
            </w:trPr>
            <w:tc>
              <w:tcPr>
                <w:tcW w:w="0" w:type="auto"/>
                <w:hideMark/>
              </w:tcPr>
              <w:p w14:paraId="25B79379" w14:textId="77777777" w:rsidR="00D419A5" w:rsidRDefault="00D419A5">
                <w:pPr>
                  <w:pStyle w:val="Bibliography"/>
                  <w:jc w:val="right"/>
                  <w:rPr>
                    <w:rFonts w:cs="Times New Roman"/>
                    <w:noProof/>
                  </w:rPr>
                </w:pPr>
                <w:bookmarkStart w:id="111" w:name="Int98"/>
                <w:r>
                  <w:rPr>
                    <w:rFonts w:cs="Times New Roman"/>
                    <w:noProof/>
                  </w:rPr>
                  <w:t>[49]</w:t>
                </w:r>
                <w:bookmarkEnd w:id="111"/>
              </w:p>
            </w:tc>
            <w:tc>
              <w:tcPr>
                <w:tcW w:w="0" w:type="auto"/>
                <w:hideMark/>
              </w:tcPr>
              <w:p w14:paraId="0EA15B15" w14:textId="77777777" w:rsidR="00D419A5" w:rsidRDefault="00D419A5">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D419A5" w14:paraId="359F643D" w14:textId="77777777" w:rsidTr="00D419A5">
            <w:trPr>
              <w:tblCellSpacing w:w="15" w:type="dxa"/>
            </w:trPr>
            <w:tc>
              <w:tcPr>
                <w:tcW w:w="0" w:type="auto"/>
                <w:hideMark/>
              </w:tcPr>
              <w:p w14:paraId="4C5B204F" w14:textId="77777777" w:rsidR="00D419A5" w:rsidRDefault="00D419A5">
                <w:pPr>
                  <w:pStyle w:val="Bibliography"/>
                  <w:jc w:val="right"/>
                  <w:rPr>
                    <w:rFonts w:cs="Times New Roman"/>
                    <w:noProof/>
                  </w:rPr>
                </w:pPr>
                <w:bookmarkStart w:id="112" w:name="Tsu12"/>
                <w:r>
                  <w:rPr>
                    <w:rFonts w:cs="Times New Roman"/>
                    <w:noProof/>
                  </w:rPr>
                  <w:t>[50]</w:t>
                </w:r>
                <w:bookmarkEnd w:id="112"/>
              </w:p>
            </w:tc>
            <w:tc>
              <w:tcPr>
                <w:tcW w:w="0" w:type="auto"/>
                <w:hideMark/>
              </w:tcPr>
              <w:p w14:paraId="5EF344B3" w14:textId="77777777" w:rsidR="00D419A5" w:rsidRDefault="00D419A5">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D419A5" w14:paraId="395BA910" w14:textId="77777777" w:rsidTr="00D419A5">
            <w:trPr>
              <w:tblCellSpacing w:w="15" w:type="dxa"/>
            </w:trPr>
            <w:tc>
              <w:tcPr>
                <w:tcW w:w="0" w:type="auto"/>
                <w:hideMark/>
              </w:tcPr>
              <w:p w14:paraId="3ED55080" w14:textId="77777777" w:rsidR="00D419A5" w:rsidRDefault="00D419A5">
                <w:pPr>
                  <w:pStyle w:val="Bibliography"/>
                  <w:jc w:val="right"/>
                  <w:rPr>
                    <w:rFonts w:cs="Times New Roman"/>
                    <w:noProof/>
                  </w:rPr>
                </w:pPr>
                <w:bookmarkStart w:id="113" w:name="Moh12"/>
                <w:r>
                  <w:rPr>
                    <w:rFonts w:cs="Times New Roman"/>
                    <w:noProof/>
                  </w:rPr>
                  <w:t>[51]</w:t>
                </w:r>
                <w:bookmarkEnd w:id="113"/>
              </w:p>
            </w:tc>
            <w:tc>
              <w:tcPr>
                <w:tcW w:w="0" w:type="auto"/>
                <w:hideMark/>
              </w:tcPr>
              <w:p w14:paraId="187E1E43" w14:textId="77777777" w:rsidR="00D419A5" w:rsidRDefault="00D419A5">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D419A5" w14:paraId="4513A4E0" w14:textId="77777777" w:rsidTr="00D419A5">
            <w:trPr>
              <w:tblCellSpacing w:w="15" w:type="dxa"/>
            </w:trPr>
            <w:tc>
              <w:tcPr>
                <w:tcW w:w="0" w:type="auto"/>
                <w:hideMark/>
              </w:tcPr>
              <w:p w14:paraId="0C71918C" w14:textId="77777777" w:rsidR="00D419A5" w:rsidRDefault="00D419A5">
                <w:pPr>
                  <w:pStyle w:val="Bibliography"/>
                  <w:jc w:val="right"/>
                  <w:rPr>
                    <w:rFonts w:cs="Times New Roman"/>
                    <w:noProof/>
                  </w:rPr>
                </w:pPr>
                <w:bookmarkStart w:id="114" w:name="Ali11"/>
                <w:r>
                  <w:rPr>
                    <w:rFonts w:cs="Times New Roman"/>
                    <w:noProof/>
                  </w:rPr>
                  <w:t>[52]</w:t>
                </w:r>
                <w:bookmarkEnd w:id="114"/>
              </w:p>
            </w:tc>
            <w:tc>
              <w:tcPr>
                <w:tcW w:w="0" w:type="auto"/>
                <w:hideMark/>
              </w:tcPr>
              <w:p w14:paraId="7BE96D51" w14:textId="77777777" w:rsidR="00D419A5" w:rsidRDefault="00D419A5">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D419A5" w14:paraId="66AE363F" w14:textId="77777777" w:rsidTr="00D419A5">
            <w:trPr>
              <w:tblCellSpacing w:w="15" w:type="dxa"/>
            </w:trPr>
            <w:tc>
              <w:tcPr>
                <w:tcW w:w="0" w:type="auto"/>
                <w:hideMark/>
              </w:tcPr>
              <w:p w14:paraId="1DA9074F" w14:textId="77777777" w:rsidR="00D419A5" w:rsidRDefault="00D419A5">
                <w:pPr>
                  <w:pStyle w:val="Bibliography"/>
                  <w:jc w:val="right"/>
                  <w:rPr>
                    <w:rFonts w:cs="Times New Roman"/>
                    <w:noProof/>
                  </w:rPr>
                </w:pPr>
                <w:bookmarkStart w:id="115" w:name="Hun11"/>
                <w:r>
                  <w:rPr>
                    <w:rFonts w:cs="Times New Roman"/>
                    <w:noProof/>
                  </w:rPr>
                  <w:t>[53]</w:t>
                </w:r>
                <w:bookmarkEnd w:id="115"/>
              </w:p>
            </w:tc>
            <w:tc>
              <w:tcPr>
                <w:tcW w:w="0" w:type="auto"/>
                <w:hideMark/>
              </w:tcPr>
              <w:p w14:paraId="788A24AF" w14:textId="77777777" w:rsidR="00D419A5" w:rsidRDefault="00D419A5">
                <w:pPr>
                  <w:pStyle w:val="Bibliography"/>
                  <w:rPr>
                    <w:rFonts w:cs="Times New Roman"/>
                    <w:noProof/>
                  </w:rPr>
                </w:pPr>
                <w:r>
                  <w:rPr>
                    <w:rFonts w:cs="Times New Roman"/>
                    <w:noProof/>
                  </w:rPr>
                  <w:t>Hunk-Jen Tu and Yuan-Ting Chaoo, "Toward a framework for assessing e-marketplace service quality," pp. 36-43, 2011.</w:t>
                </w:r>
              </w:p>
            </w:tc>
          </w:tr>
          <w:tr w:rsidR="00D419A5" w14:paraId="560942B5" w14:textId="77777777" w:rsidTr="00D419A5">
            <w:trPr>
              <w:tblCellSpacing w:w="15" w:type="dxa"/>
            </w:trPr>
            <w:tc>
              <w:tcPr>
                <w:tcW w:w="0" w:type="auto"/>
                <w:hideMark/>
              </w:tcPr>
              <w:p w14:paraId="446405A6" w14:textId="77777777" w:rsidR="00D419A5" w:rsidRDefault="00D419A5">
                <w:pPr>
                  <w:pStyle w:val="Bibliography"/>
                  <w:jc w:val="right"/>
                  <w:rPr>
                    <w:rFonts w:cs="Times New Roman"/>
                    <w:noProof/>
                  </w:rPr>
                </w:pPr>
                <w:bookmarkStart w:id="116" w:name="Dan13"/>
                <w:r>
                  <w:rPr>
                    <w:rFonts w:cs="Times New Roman"/>
                    <w:noProof/>
                  </w:rPr>
                  <w:t>[54]</w:t>
                </w:r>
                <w:bookmarkEnd w:id="116"/>
              </w:p>
            </w:tc>
            <w:tc>
              <w:tcPr>
                <w:tcW w:w="0" w:type="auto"/>
                <w:hideMark/>
              </w:tcPr>
              <w:p w14:paraId="4C398752" w14:textId="77777777" w:rsidR="00D419A5" w:rsidRDefault="00D419A5">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D419A5" w14:paraId="1F5FE317" w14:textId="77777777" w:rsidTr="00D419A5">
            <w:trPr>
              <w:tblCellSpacing w:w="15" w:type="dxa"/>
            </w:trPr>
            <w:tc>
              <w:tcPr>
                <w:tcW w:w="0" w:type="auto"/>
                <w:hideMark/>
              </w:tcPr>
              <w:p w14:paraId="3C510580" w14:textId="77777777" w:rsidR="00D419A5" w:rsidRDefault="00D419A5">
                <w:pPr>
                  <w:pStyle w:val="Bibliography"/>
                  <w:jc w:val="right"/>
                  <w:rPr>
                    <w:rFonts w:cs="Times New Roman"/>
                    <w:noProof/>
                  </w:rPr>
                </w:pPr>
                <w:bookmarkStart w:id="117" w:name="JHK09"/>
                <w:r>
                  <w:rPr>
                    <w:rFonts w:cs="Times New Roman"/>
                    <w:noProof/>
                  </w:rPr>
                  <w:t>[55]</w:t>
                </w:r>
                <w:bookmarkEnd w:id="117"/>
              </w:p>
            </w:tc>
            <w:tc>
              <w:tcPr>
                <w:tcW w:w="0" w:type="auto"/>
                <w:hideMark/>
              </w:tcPr>
              <w:p w14:paraId="0B4CE0FC" w14:textId="77777777" w:rsidR="00D419A5" w:rsidRDefault="00D419A5">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D419A5" w14:paraId="67F98F5C" w14:textId="77777777" w:rsidTr="00D419A5">
            <w:trPr>
              <w:tblCellSpacing w:w="15" w:type="dxa"/>
            </w:trPr>
            <w:tc>
              <w:tcPr>
                <w:tcW w:w="0" w:type="auto"/>
                <w:hideMark/>
              </w:tcPr>
              <w:p w14:paraId="3C979E08" w14:textId="77777777" w:rsidR="00D419A5" w:rsidRDefault="00D419A5">
                <w:pPr>
                  <w:pStyle w:val="Bibliography"/>
                  <w:jc w:val="right"/>
                  <w:rPr>
                    <w:rFonts w:cs="Times New Roman"/>
                    <w:noProof/>
                  </w:rPr>
                </w:pPr>
                <w:bookmarkStart w:id="118" w:name="RVi02"/>
                <w:r>
                  <w:rPr>
                    <w:rFonts w:cs="Times New Roman"/>
                    <w:noProof/>
                  </w:rPr>
                  <w:t>[56]</w:t>
                </w:r>
                <w:bookmarkEnd w:id="118"/>
              </w:p>
            </w:tc>
            <w:tc>
              <w:tcPr>
                <w:tcW w:w="0" w:type="auto"/>
                <w:hideMark/>
              </w:tcPr>
              <w:p w14:paraId="1F9666FC" w14:textId="77777777" w:rsidR="00D419A5" w:rsidRDefault="00D419A5">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D419A5" w14:paraId="010EC0C7" w14:textId="77777777" w:rsidTr="00D419A5">
            <w:trPr>
              <w:tblCellSpacing w:w="15" w:type="dxa"/>
            </w:trPr>
            <w:tc>
              <w:tcPr>
                <w:tcW w:w="0" w:type="auto"/>
                <w:hideMark/>
              </w:tcPr>
              <w:p w14:paraId="6BFDB701" w14:textId="77777777" w:rsidR="00D419A5" w:rsidRDefault="00D419A5">
                <w:pPr>
                  <w:pStyle w:val="Bibliography"/>
                  <w:jc w:val="right"/>
                  <w:rPr>
                    <w:rFonts w:cs="Times New Roman"/>
                    <w:noProof/>
                  </w:rPr>
                </w:pPr>
                <w:bookmarkStart w:id="119" w:name="APa88"/>
                <w:r>
                  <w:rPr>
                    <w:rFonts w:cs="Times New Roman"/>
                    <w:noProof/>
                  </w:rPr>
                  <w:t>[57]</w:t>
                </w:r>
                <w:bookmarkEnd w:id="119"/>
              </w:p>
            </w:tc>
            <w:tc>
              <w:tcPr>
                <w:tcW w:w="0" w:type="auto"/>
                <w:hideMark/>
              </w:tcPr>
              <w:p w14:paraId="7F62817E" w14:textId="77777777" w:rsidR="00D419A5" w:rsidRDefault="00D419A5">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D419A5" w14:paraId="3E2640BE" w14:textId="77777777" w:rsidTr="00D419A5">
            <w:trPr>
              <w:tblCellSpacing w:w="15" w:type="dxa"/>
            </w:trPr>
            <w:tc>
              <w:tcPr>
                <w:tcW w:w="0" w:type="auto"/>
                <w:hideMark/>
              </w:tcPr>
              <w:p w14:paraId="2E064B77" w14:textId="77777777" w:rsidR="00D419A5" w:rsidRDefault="00D419A5">
                <w:pPr>
                  <w:pStyle w:val="Bibliography"/>
                  <w:jc w:val="right"/>
                  <w:rPr>
                    <w:rFonts w:cs="Times New Roman"/>
                    <w:noProof/>
                  </w:rPr>
                </w:pPr>
                <w:bookmarkStart w:id="120" w:name="JKi02"/>
                <w:r>
                  <w:rPr>
                    <w:rFonts w:cs="Times New Roman"/>
                    <w:noProof/>
                  </w:rPr>
                  <w:t>[58]</w:t>
                </w:r>
                <w:bookmarkEnd w:id="120"/>
              </w:p>
            </w:tc>
            <w:tc>
              <w:tcPr>
                <w:tcW w:w="0" w:type="auto"/>
                <w:hideMark/>
              </w:tcPr>
              <w:p w14:paraId="4289DE69" w14:textId="77777777" w:rsidR="00D419A5" w:rsidRDefault="00D419A5">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D419A5" w14:paraId="750E6157" w14:textId="77777777" w:rsidTr="00D419A5">
            <w:trPr>
              <w:tblCellSpacing w:w="15" w:type="dxa"/>
            </w:trPr>
            <w:tc>
              <w:tcPr>
                <w:tcW w:w="0" w:type="auto"/>
                <w:hideMark/>
              </w:tcPr>
              <w:p w14:paraId="5C8E8C0B" w14:textId="77777777" w:rsidR="00D419A5" w:rsidRDefault="00D419A5">
                <w:pPr>
                  <w:pStyle w:val="Bibliography"/>
                  <w:jc w:val="right"/>
                  <w:rPr>
                    <w:rFonts w:cs="Times New Roman"/>
                    <w:noProof/>
                  </w:rPr>
                </w:pPr>
                <w:bookmarkStart w:id="121" w:name="CRa"/>
                <w:r>
                  <w:rPr>
                    <w:rFonts w:cs="Times New Roman"/>
                    <w:noProof/>
                  </w:rPr>
                  <w:t>[59]</w:t>
                </w:r>
                <w:bookmarkEnd w:id="121"/>
              </w:p>
            </w:tc>
            <w:tc>
              <w:tcPr>
                <w:tcW w:w="0" w:type="auto"/>
                <w:hideMark/>
              </w:tcPr>
              <w:p w14:paraId="639F65B9" w14:textId="77777777" w:rsidR="00D419A5" w:rsidRDefault="00D419A5">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3B93F77" w14:textId="77777777" w:rsidR="00D419A5" w:rsidRDefault="00D419A5" w:rsidP="00D419A5">
          <w:pPr>
            <w:pStyle w:val="Bibliography"/>
            <w:rPr>
              <w:rFonts w:eastAsiaTheme="minorEastAsia" w:cs="Times New Roman"/>
              <w:noProof/>
              <w:vanish/>
            </w:rPr>
          </w:pPr>
          <w:r>
            <w:rPr>
              <w:rFonts w:cs="Times New Roman"/>
              <w:noProof/>
              <w:vanish/>
            </w:rPr>
            <w:t>x</w:t>
          </w:r>
        </w:p>
        <w:p w14:paraId="0737D6CF" w14:textId="77777777" w:rsidR="002336FF" w:rsidRDefault="00156940" w:rsidP="00D419A5">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2" w:name="_Toc332882851"/>
          <w:r>
            <w:lastRenderedPageBreak/>
            <w:t>Appendix A</w:t>
          </w:r>
        </w:p>
      </w:sdtContent>
    </w:sdt>
    <w:bookmarkEnd w:id="122"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0F01DD" w:rsidRDefault="000F01DD"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0F01DD" w:rsidRDefault="000F01DD" w:rsidP="002336FF">
                            <w:pPr>
                              <w:pStyle w:val="Caption"/>
                            </w:pPr>
                            <w:r>
                              <w:t>Figure A.1. Procedure model for an E-service</w:t>
                            </w:r>
                          </w:p>
                          <w:p w14:paraId="616269D4" w14:textId="77777777" w:rsidR="000F01DD" w:rsidRDefault="000F01DD"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51"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n5Bt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" filled="f" stroked="f">
                <v:textbox>
                  <w:txbxContent>
                    <w:p w14:paraId="7E222577" w14:textId="77777777" w:rsidR="000F01DD" w:rsidRDefault="000F01DD"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0F01DD" w:rsidRDefault="000F01DD" w:rsidP="002336FF">
                      <w:pPr>
                        <w:pStyle w:val="Caption"/>
                      </w:pPr>
                      <w:r>
                        <w:t>Figure A.1. Procedure model for an E-service</w:t>
                      </w:r>
                    </w:p>
                    <w:p w14:paraId="616269D4" w14:textId="77777777" w:rsidR="000F01DD" w:rsidRDefault="000F01DD"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particular chapters</w:t>
      </w:r>
      <w:r w:rsidR="005461B2">
        <w:rPr>
          <w:lang w:val="en-GB"/>
        </w:rPr>
        <w:t>.</w:t>
      </w:r>
    </w:p>
    <w:p w14:paraId="72D731DF" w14:textId="75096739" w:rsidR="00B746CA" w:rsidRPr="00855DF1" w:rsidRDefault="002065CD" w:rsidP="00855DF1">
      <w:pPr>
        <w:pStyle w:val="HeaderNotNumbered"/>
      </w:pPr>
      <w:bookmarkStart w:id="123" w:name="_Toc332882852"/>
      <w:r w:rsidRPr="002065CD">
        <w:lastRenderedPageBreak/>
        <w:t>Appendix</w:t>
      </w:r>
      <w:r w:rsidR="00CE5733">
        <w:t xml:space="preserve"> </w:t>
      </w:r>
      <w:r w:rsidR="002336FF">
        <w:t>B</w:t>
      </w:r>
      <w:bookmarkEnd w:id="123"/>
    </w:p>
    <w:p w14:paraId="44A11CCA" w14:textId="77777777" w:rsidR="00F56399" w:rsidRDefault="002B235B" w:rsidP="008506D8">
      <w:pPr>
        <w:pStyle w:val="Appendixheading"/>
        <w:pageBreakBefore w:val="0"/>
      </w:pPr>
      <w:bookmarkStart w:id="124" w:name="_Ref166675784"/>
      <w:bookmarkStart w:id="125" w:name="_Toc332882853"/>
      <w:r>
        <w:t>Glossary</w:t>
      </w:r>
      <w:bookmarkEnd w:id="124"/>
      <w:bookmarkEnd w:id="125"/>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6" w:name="_Toc332882854"/>
      <w:r>
        <w:lastRenderedPageBreak/>
        <w:t>License</w:t>
      </w:r>
      <w:bookmarkEnd w:id="126"/>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0F01DD" w:rsidRDefault="000F01DD" w:rsidP="00FB55BE">
      <w:pPr>
        <w:spacing w:before="0" w:after="0" w:line="240" w:lineRule="auto"/>
      </w:pPr>
      <w:r>
        <w:separator/>
      </w:r>
    </w:p>
  </w:endnote>
  <w:endnote w:type="continuationSeparator" w:id="0">
    <w:p w14:paraId="3A716E12" w14:textId="77777777" w:rsidR="000F01DD" w:rsidRDefault="000F01DD"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0F01DD" w:rsidRDefault="000F01DD">
        <w:pPr>
          <w:pStyle w:val="Footer"/>
          <w:jc w:val="center"/>
        </w:pPr>
        <w:r>
          <w:fldChar w:fldCharType="begin"/>
        </w:r>
        <w:r>
          <w:instrText xml:space="preserve"> PAGE   \* MERGEFORMAT </w:instrText>
        </w:r>
        <w:r>
          <w:fldChar w:fldCharType="separate"/>
        </w:r>
        <w:r w:rsidR="004B2008">
          <w:rPr>
            <w:noProof/>
          </w:rPr>
          <w:t>14</w:t>
        </w:r>
        <w:r>
          <w:rPr>
            <w:noProof/>
          </w:rPr>
          <w:fldChar w:fldCharType="end"/>
        </w:r>
      </w:p>
    </w:sdtContent>
  </w:sdt>
  <w:p w14:paraId="6FE0902C" w14:textId="77777777" w:rsidR="000F01DD" w:rsidRDefault="000F01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0F01DD" w:rsidRDefault="000F01DD" w:rsidP="00FB55BE">
      <w:pPr>
        <w:spacing w:before="0" w:after="0" w:line="240" w:lineRule="auto"/>
      </w:pPr>
      <w:r>
        <w:separator/>
      </w:r>
    </w:p>
  </w:footnote>
  <w:footnote w:type="continuationSeparator" w:id="0">
    <w:p w14:paraId="11035F38" w14:textId="77777777" w:rsidR="000F01DD" w:rsidRDefault="000F01DD" w:rsidP="00FB55BE">
      <w:pPr>
        <w:spacing w:before="0" w:after="0" w:line="240" w:lineRule="auto"/>
      </w:pPr>
      <w:r>
        <w:continuationSeparator/>
      </w:r>
    </w:p>
  </w:footnote>
  <w:footnote w:id="1">
    <w:p w14:paraId="0C7FBA67" w14:textId="77777777" w:rsidR="000F01DD" w:rsidRPr="009938CB" w:rsidRDefault="000F01DD"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0F01DD" w:rsidRPr="005C1436" w:rsidRDefault="000F01DD">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0F01DD" w:rsidRPr="006A65BB" w:rsidRDefault="000F01DD">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0F01DD" w:rsidRPr="00FA5CDE" w:rsidRDefault="000F01DD">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0F01DD" w:rsidRPr="00BC3413" w:rsidRDefault="000F01DD">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0F01DD" w:rsidRPr="00FE3520" w:rsidRDefault="000F01DD">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0F01DD" w:rsidRPr="00824170" w:rsidRDefault="000F01DD">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0F01DD" w:rsidRPr="000C0716" w:rsidRDefault="000F01DD">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0F01DD" w:rsidRPr="0067118C" w:rsidRDefault="000F01DD">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0F01DD" w:rsidRPr="000F652A" w:rsidRDefault="000F01DD">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21DA"/>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6CAA"/>
    <w:rsid w:val="0006788A"/>
    <w:rsid w:val="000719FD"/>
    <w:rsid w:val="00071F63"/>
    <w:rsid w:val="00072017"/>
    <w:rsid w:val="000727D9"/>
    <w:rsid w:val="00072FB4"/>
    <w:rsid w:val="00073333"/>
    <w:rsid w:val="000764CB"/>
    <w:rsid w:val="00076B8B"/>
    <w:rsid w:val="000777F3"/>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D66DC"/>
    <w:rsid w:val="001D7DA2"/>
    <w:rsid w:val="001E035E"/>
    <w:rsid w:val="001E0F24"/>
    <w:rsid w:val="001E1CDD"/>
    <w:rsid w:val="001E2893"/>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CF2"/>
    <w:rsid w:val="002065CD"/>
    <w:rsid w:val="002073BE"/>
    <w:rsid w:val="00210074"/>
    <w:rsid w:val="002121D5"/>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F4D"/>
    <w:rsid w:val="00283E1F"/>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13C9"/>
    <w:rsid w:val="003514CC"/>
    <w:rsid w:val="0035166C"/>
    <w:rsid w:val="00353563"/>
    <w:rsid w:val="00353AA1"/>
    <w:rsid w:val="003546A8"/>
    <w:rsid w:val="00355A68"/>
    <w:rsid w:val="00355B83"/>
    <w:rsid w:val="00356192"/>
    <w:rsid w:val="00357979"/>
    <w:rsid w:val="00357999"/>
    <w:rsid w:val="00357AC5"/>
    <w:rsid w:val="003620B8"/>
    <w:rsid w:val="0036277D"/>
    <w:rsid w:val="00362BEF"/>
    <w:rsid w:val="00364E6A"/>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01F"/>
    <w:rsid w:val="00561790"/>
    <w:rsid w:val="00561968"/>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833"/>
    <w:rsid w:val="006022C0"/>
    <w:rsid w:val="006023D7"/>
    <w:rsid w:val="006038B5"/>
    <w:rsid w:val="00603E65"/>
    <w:rsid w:val="00605523"/>
    <w:rsid w:val="006057D4"/>
    <w:rsid w:val="00605BEC"/>
    <w:rsid w:val="00606324"/>
    <w:rsid w:val="00607485"/>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207B5"/>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E9F"/>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29EE"/>
    <w:rsid w:val="00763FBC"/>
    <w:rsid w:val="00765373"/>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23EE"/>
    <w:rsid w:val="008239E0"/>
    <w:rsid w:val="00824170"/>
    <w:rsid w:val="00825DFB"/>
    <w:rsid w:val="00825FC2"/>
    <w:rsid w:val="00827C20"/>
    <w:rsid w:val="00830BBE"/>
    <w:rsid w:val="008310B3"/>
    <w:rsid w:val="008314EE"/>
    <w:rsid w:val="00831DB4"/>
    <w:rsid w:val="008334C0"/>
    <w:rsid w:val="00835172"/>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563"/>
    <w:rsid w:val="008A5416"/>
    <w:rsid w:val="008A6C3E"/>
    <w:rsid w:val="008A6CF6"/>
    <w:rsid w:val="008B004B"/>
    <w:rsid w:val="008B23B1"/>
    <w:rsid w:val="008B3AF6"/>
    <w:rsid w:val="008B3B85"/>
    <w:rsid w:val="008B3CBC"/>
    <w:rsid w:val="008B5EA7"/>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31105"/>
    <w:rsid w:val="00932A70"/>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C74"/>
    <w:rsid w:val="009E75EF"/>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828"/>
    <w:rsid w:val="00A05D39"/>
    <w:rsid w:val="00A064C5"/>
    <w:rsid w:val="00A075F3"/>
    <w:rsid w:val="00A1319F"/>
    <w:rsid w:val="00A140AC"/>
    <w:rsid w:val="00A15F64"/>
    <w:rsid w:val="00A16219"/>
    <w:rsid w:val="00A174AB"/>
    <w:rsid w:val="00A20985"/>
    <w:rsid w:val="00A20FBB"/>
    <w:rsid w:val="00A2162A"/>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2A5D"/>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D2638"/>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3413"/>
    <w:rsid w:val="00BC4963"/>
    <w:rsid w:val="00BD0020"/>
    <w:rsid w:val="00BD14AC"/>
    <w:rsid w:val="00BD249A"/>
    <w:rsid w:val="00BD73C6"/>
    <w:rsid w:val="00BD78F0"/>
    <w:rsid w:val="00BE217D"/>
    <w:rsid w:val="00BF1A0A"/>
    <w:rsid w:val="00BF5235"/>
    <w:rsid w:val="00BF6302"/>
    <w:rsid w:val="00C01432"/>
    <w:rsid w:val="00C04540"/>
    <w:rsid w:val="00C04891"/>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4644"/>
    <w:rsid w:val="00C77580"/>
    <w:rsid w:val="00C7766B"/>
    <w:rsid w:val="00C81402"/>
    <w:rsid w:val="00C81C5E"/>
    <w:rsid w:val="00C82460"/>
    <w:rsid w:val="00C83D91"/>
    <w:rsid w:val="00C84120"/>
    <w:rsid w:val="00C8443A"/>
    <w:rsid w:val="00C848D5"/>
    <w:rsid w:val="00C852A8"/>
    <w:rsid w:val="00C872A4"/>
    <w:rsid w:val="00C87FA4"/>
    <w:rsid w:val="00C91F92"/>
    <w:rsid w:val="00C9227D"/>
    <w:rsid w:val="00C92708"/>
    <w:rsid w:val="00C92EFB"/>
    <w:rsid w:val="00C93D8B"/>
    <w:rsid w:val="00C94DD8"/>
    <w:rsid w:val="00C94E50"/>
    <w:rsid w:val="00C94F4F"/>
    <w:rsid w:val="00C95B13"/>
    <w:rsid w:val="00C95C42"/>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42A0"/>
    <w:rsid w:val="00D54CF1"/>
    <w:rsid w:val="00D54E43"/>
    <w:rsid w:val="00D54E88"/>
    <w:rsid w:val="00D559A5"/>
    <w:rsid w:val="00D56235"/>
    <w:rsid w:val="00D564C1"/>
    <w:rsid w:val="00D57D25"/>
    <w:rsid w:val="00D57F7A"/>
    <w:rsid w:val="00D57FB1"/>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65CC"/>
    <w:rsid w:val="00D86AA3"/>
    <w:rsid w:val="00D86FC6"/>
    <w:rsid w:val="00D872F7"/>
    <w:rsid w:val="00D8737B"/>
    <w:rsid w:val="00D94577"/>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428B"/>
    <w:rsid w:val="00EA4A21"/>
    <w:rsid w:val="00EA5D6A"/>
    <w:rsid w:val="00EA6444"/>
    <w:rsid w:val="00EA66EB"/>
    <w:rsid w:val="00EA70BE"/>
    <w:rsid w:val="00EA7CA6"/>
    <w:rsid w:val="00EB0577"/>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CFE"/>
    <w:rsid w:val="00EF1C14"/>
    <w:rsid w:val="00EF1E13"/>
    <w:rsid w:val="00EF2E27"/>
    <w:rsid w:val="00EF48FA"/>
    <w:rsid w:val="00EF54EE"/>
    <w:rsid w:val="00EF66B6"/>
    <w:rsid w:val="00EF6A67"/>
    <w:rsid w:val="00EF7418"/>
    <w:rsid w:val="00F0197E"/>
    <w:rsid w:val="00F01D2F"/>
    <w:rsid w:val="00F01FE8"/>
    <w:rsid w:val="00F02DAB"/>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3015F"/>
    <w:rsid w:val="00F30376"/>
    <w:rsid w:val="00F313C7"/>
    <w:rsid w:val="00F3187E"/>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2C8"/>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40</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41</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F39B0-9EAA-744F-B995-369AEC7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2753</TotalTime>
  <Pages>55</Pages>
  <Words>12543</Words>
  <Characters>71498</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83874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1116</cp:revision>
  <cp:lastPrinted>2014-04-29T12:14:00Z</cp:lastPrinted>
  <dcterms:created xsi:type="dcterms:W3CDTF">2016-05-19T19:29:00Z</dcterms:created>
  <dcterms:modified xsi:type="dcterms:W3CDTF">2016-08-16T15:57:00Z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