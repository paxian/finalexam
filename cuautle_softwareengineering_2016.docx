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67A96" w:rsidRPr="00AE695C" w:rsidRDefault="00E67A9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9C66A2">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67A96" w:rsidRPr="00AE695C" w:rsidRDefault="00E67A9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9C66A2">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rStyle w:val="Tiitellehtauto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bookmarkStart w:id="22" w:name="_GoBack"/>
      <w:bookmarkEnd w:id="22"/>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rStyle w:val="Tiitellehtauto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E67A96" w:rsidRDefault="00E67A96"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67A96" w:rsidRDefault="00E67A96" w:rsidP="006406C8">
                            <w:pPr>
                              <w:pStyle w:val="Caption"/>
                              <w:jc w:val="both"/>
                            </w:pPr>
                            <w:r>
                              <w:t>Disconformation and Service quality</w:t>
                            </w:r>
                          </w:p>
                          <w:p w14:paraId="7BA7F997" w14:textId="30E01588"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E67A96" w:rsidRDefault="00E67A96"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67A96" w:rsidRDefault="00E67A96" w:rsidP="006406C8">
                      <w:pPr>
                        <w:pStyle w:val="Caption"/>
                        <w:jc w:val="both"/>
                      </w:pPr>
                      <w:r>
                        <w:t>Disconformation and Service quality</w:t>
                      </w:r>
                    </w:p>
                    <w:p w14:paraId="7BA7F997" w14:textId="30E01588" w:rsidR="00E67A96" w:rsidRDefault="00E67A96"/>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rStyle w:val="Tiitellehtauto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E67A96" w:rsidRDefault="00E67A96"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67A96" w:rsidRDefault="00E67A96" w:rsidP="006406C8">
                            <w:pPr>
                              <w:pStyle w:val="Caption"/>
                            </w:pPr>
                            <w:r>
                              <w:t xml:space="preserve">Figure </w:t>
                            </w:r>
                            <w:r>
                              <w:fldChar w:fldCharType="begin"/>
                            </w:r>
                            <w:r>
                              <w:instrText xml:space="preserve"> SEQ Figure \* ARABIC </w:instrText>
                            </w:r>
                            <w:r>
                              <w:fldChar w:fldCharType="separate"/>
                            </w:r>
                            <w:r w:rsidR="009C66A2">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D243695" w14:textId="77777777" w:rsidR="00E67A96" w:rsidRDefault="00E67A96"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E67A96" w:rsidRDefault="00E67A96"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67A96" w:rsidRDefault="00E67A96" w:rsidP="006406C8">
                      <w:pPr>
                        <w:pStyle w:val="Caption"/>
                      </w:pPr>
                      <w:r>
                        <w:t xml:space="preserve">Figure </w:t>
                      </w:r>
                      <w:r>
                        <w:fldChar w:fldCharType="begin"/>
                      </w:r>
                      <w:r>
                        <w:instrText xml:space="preserve"> SEQ Figure \* ARABIC </w:instrText>
                      </w:r>
                      <w:r>
                        <w:fldChar w:fldCharType="separate"/>
                      </w:r>
                      <w:r w:rsidR="009C66A2">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D243695" w14:textId="77777777" w:rsidR="00E67A96" w:rsidRDefault="00E67A96"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E67A96" w:rsidRDefault="00E67A96"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67A96" w:rsidRDefault="00E67A96" w:rsidP="00D559A5">
                            <w:pPr>
                              <w:pStyle w:val="Caption"/>
                              <w:jc w:val="both"/>
                            </w:pPr>
                            <w:r>
                              <w:t xml:space="preserve">Figure </w:t>
                            </w:r>
                            <w:r>
                              <w:fldChar w:fldCharType="begin"/>
                            </w:r>
                            <w:r>
                              <w:instrText xml:space="preserve"> SEQ Figure \* ARABIC </w:instrText>
                            </w:r>
                            <w:r>
                              <w:fldChar w:fldCharType="separate"/>
                            </w:r>
                            <w:r w:rsidR="009C66A2">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EF4AFED" w14:textId="77777777" w:rsidR="00E67A96" w:rsidRDefault="00E67A96"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E67A96" w:rsidRDefault="00E67A96"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67A96" w:rsidRDefault="00E67A96" w:rsidP="00D559A5">
                      <w:pPr>
                        <w:pStyle w:val="Caption"/>
                        <w:jc w:val="both"/>
                      </w:pPr>
                      <w:r>
                        <w:t xml:space="preserve">Figure </w:t>
                      </w:r>
                      <w:r>
                        <w:fldChar w:fldCharType="begin"/>
                      </w:r>
                      <w:r>
                        <w:instrText xml:space="preserve"> SEQ Figure \* ARABIC </w:instrText>
                      </w:r>
                      <w:r>
                        <w:fldChar w:fldCharType="separate"/>
                      </w:r>
                      <w:r w:rsidR="009C66A2">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EF4AFED" w14:textId="77777777" w:rsidR="00E67A96" w:rsidRDefault="00E67A96"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rStyle w:val="Tiitellehtauto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rStyle w:val="Tiitellehtauto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rStyle w:val="Tiitellehtauto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rStyle w:val="Tiitellehtauto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rStyle w:val="Tiitellehtauto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rStyle w:val="Tiitellehtauto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3" w:name="_Toc333119471"/>
      <w:r>
        <w:t xml:space="preserve">Definitions of </w:t>
      </w:r>
      <w:r w:rsidR="000F5925">
        <w:t>E</w:t>
      </w:r>
      <w:r w:rsidR="00094347">
        <w:t>-service</w:t>
      </w:r>
      <w:r w:rsidR="00B97DB9">
        <w:t xml:space="preserve"> (Electronic-Service)</w:t>
      </w:r>
      <w:bookmarkEnd w:id="23"/>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rStyle w:val="Tiitellehtauto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rStyle w:val="Tiitellehtauto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rStyle w:val="Tiitellehtauto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rStyle w:val="Tiitellehtauto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rStyle w:val="Tiitellehtauto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E67A96" w:rsidRDefault="00E67A96"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67A96" w:rsidRDefault="00E67A96" w:rsidP="008C5043">
                            <w:pPr>
                              <w:pStyle w:val="Caption"/>
                            </w:pPr>
                            <w:r>
                              <w:t xml:space="preserve">Figure </w:t>
                            </w:r>
                            <w:r>
                              <w:fldChar w:fldCharType="begin"/>
                            </w:r>
                            <w:r>
                              <w:instrText xml:space="preserve"> SEQ Figure \* ARABIC </w:instrText>
                            </w:r>
                            <w:r>
                              <w:fldChar w:fldCharType="separate"/>
                            </w:r>
                            <w:r w:rsidR="009C66A2">
                              <w:rPr>
                                <w:noProof/>
                              </w:rPr>
                              <w:t>3</w:t>
                            </w:r>
                            <w:r>
                              <w:fldChar w:fldCharType="end"/>
                            </w:r>
                            <w:r>
                              <w:t>. Procedure model for a single e-service</w:t>
                            </w:r>
                          </w:p>
                          <w:p w14:paraId="6674948F" w14:textId="0FB20308" w:rsidR="00E67A96" w:rsidRDefault="00E67A96"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E67A96" w:rsidRDefault="00E67A96"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67A96" w:rsidRDefault="00E67A96" w:rsidP="008C5043">
                      <w:pPr>
                        <w:pStyle w:val="Caption"/>
                      </w:pPr>
                      <w:r>
                        <w:t xml:space="preserve">Figure </w:t>
                      </w:r>
                      <w:r>
                        <w:fldChar w:fldCharType="begin"/>
                      </w:r>
                      <w:r>
                        <w:instrText xml:space="preserve"> SEQ Figure \* ARABIC </w:instrText>
                      </w:r>
                      <w:r>
                        <w:fldChar w:fldCharType="separate"/>
                      </w:r>
                      <w:r w:rsidR="009C66A2">
                        <w:rPr>
                          <w:noProof/>
                        </w:rPr>
                        <w:t>3</w:t>
                      </w:r>
                      <w:r>
                        <w:fldChar w:fldCharType="end"/>
                      </w:r>
                      <w:r>
                        <w:t>. Procedure model for a single e-service</w:t>
                      </w:r>
                    </w:p>
                    <w:p w14:paraId="6674948F" w14:textId="0FB20308" w:rsidR="00E67A96" w:rsidRDefault="00E67A96" w:rsidP="008C5043">
                      <w:pPr>
                        <w:jc w:val="center"/>
                      </w:pPr>
                    </w:p>
                  </w:txbxContent>
                </v:textbox>
                <w10:anchorlock/>
              </v:shape>
            </w:pict>
          </mc:Fallback>
        </mc:AlternateContent>
      </w:r>
    </w:p>
    <w:p w14:paraId="11AE31D0" w14:textId="5EC27115" w:rsidR="00A00417" w:rsidRDefault="00BF6302" w:rsidP="00BF6302">
      <w:pPr>
        <w:pStyle w:val="Heading2"/>
      </w:pPr>
      <w:bookmarkStart w:id="24" w:name="_Toc333119472"/>
      <w:r>
        <w:lastRenderedPageBreak/>
        <w:t>ISO/IEC 25010</w:t>
      </w:r>
      <w:r w:rsidR="00D83BC8">
        <w:t>:2011</w:t>
      </w:r>
      <w:r w:rsidR="00A433AE">
        <w:t xml:space="preserve"> Standard</w:t>
      </w:r>
      <w:bookmarkEnd w:id="24"/>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67A96" w:rsidRDefault="00E67A96"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67A96" w:rsidRDefault="00E67A96"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E67A96" w:rsidRDefault="00E67A96"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67A96" w:rsidRDefault="00E67A96"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5" w:name="_Toc333119473"/>
      <w:r>
        <w:t>Quality in use model</w:t>
      </w:r>
      <w:bookmarkEnd w:id="25"/>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E67A96" w:rsidRDefault="00E67A96"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67A96" w:rsidRDefault="00E67A96"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0D9B49F6" w14:textId="0600C019"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E67A96" w:rsidRDefault="00E67A96"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67A96" w:rsidRDefault="00E67A96"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0D9B49F6" w14:textId="0600C019" w:rsidR="00E67A96" w:rsidRDefault="00E67A96"/>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6" w:name="_Toc333119474"/>
      <w:r>
        <w:t>Quality product model</w:t>
      </w:r>
      <w:bookmarkEnd w:id="26"/>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E67A96" w:rsidRDefault="00E67A96"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67A96" w:rsidRDefault="00E67A96"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7D75CAE3" w14:textId="5D59031C"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E67A96" w:rsidRDefault="00E67A96"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67A96" w:rsidRDefault="00E67A96"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7D75CAE3" w14:textId="5D59031C" w:rsidR="00E67A96" w:rsidRDefault="00E67A96"/>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7" w:name="_Toc333119475"/>
      <w:r>
        <w:t>E</w:t>
      </w:r>
      <w:r w:rsidR="001610A0">
        <w:t>-service</w:t>
      </w:r>
      <w:r>
        <w:t xml:space="preserve"> Quality</w:t>
      </w:r>
      <w:r w:rsidR="00A55450">
        <w:t xml:space="preserve"> (e-SQ)</w:t>
      </w:r>
      <w:bookmarkEnd w:id="27"/>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rStyle w:val="Tiitellehtauto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rStyle w:val="Tiitellehtauto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rStyle w:val="Tiitellehtauto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rStyle w:val="Tiitellehtauto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rStyle w:val="Tiitellehtauto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rStyle w:val="Tiitellehtauto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rStyle w:val="Tiitellehtauto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rStyle w:val="Tiitellehtauto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rStyle w:val="Tiitellehtauto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rStyle w:val="Tiitellehtauto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rStyle w:val="Tiitellehtauto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rStyle w:val="Tiitellehtauto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rStyle w:val="Tiitellehtauto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rStyle w:val="Tiitellehtauto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E67A96" w:rsidRDefault="00E67A96" w:rsidP="00DB56EE">
                            <w:pPr>
                              <w:pStyle w:val="Caption"/>
                              <w:keepNext/>
                            </w:pPr>
                            <w:r>
                              <w:t xml:space="preserve">Table </w:t>
                            </w:r>
                            <w:r>
                              <w:fldChar w:fldCharType="begin"/>
                            </w:r>
                            <w:r>
                              <w:instrText xml:space="preserve"> SEQ Table \* ARABIC </w:instrText>
                            </w:r>
                            <w:r>
                              <w:fldChar w:fldCharType="separate"/>
                            </w:r>
                            <w:r w:rsidR="009C66A2">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rStyle w:val="Tiitellehtautor"/>
                                      <w:noProof/>
                                      <w:lang w:val="en-US"/>
                                    </w:rPr>
                                    <w:t>40</w:t>
                                  </w:r>
                                </w:hyperlink>
                                <w:r w:rsidR="008B7AED"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67A96"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67A96"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67A96"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67A96"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67A96"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67A96"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67A96"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67A96"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67A96"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67A96"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67A96"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67A96"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67A96"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67A96"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67A96"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67A96"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E67A96" w:rsidRDefault="00E67A96" w:rsidP="00DB56EE">
                      <w:pPr>
                        <w:pStyle w:val="Caption"/>
                        <w:keepNext/>
                      </w:pPr>
                      <w:r>
                        <w:t xml:space="preserve">Table </w:t>
                      </w:r>
                      <w:r>
                        <w:fldChar w:fldCharType="begin"/>
                      </w:r>
                      <w:r>
                        <w:instrText xml:space="preserve"> SEQ Table \* ARABIC </w:instrText>
                      </w:r>
                      <w:r>
                        <w:fldChar w:fldCharType="separate"/>
                      </w:r>
                      <w:r w:rsidR="009C66A2">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rStyle w:val="Tiitellehtautor"/>
                                <w:noProof/>
                                <w:lang w:val="en-US"/>
                              </w:rPr>
                              <w:t>40</w:t>
                            </w:r>
                          </w:hyperlink>
                          <w:r w:rsidR="008B7AED"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67A96"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67A96"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67A96"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67A96"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67A96"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67A96"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67A96"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67A96"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67A96"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67A96"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67A96"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67A96"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67A96"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67A96"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67A96"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bookmarkStart w:id="29" w:name="RANGE!C16"/>
                            <w:r w:rsidRPr="00B3679C">
                              <w:rPr>
                                <w:rFonts w:eastAsia="Times New Roman" w:cs="Times New Roman"/>
                                <w:color w:val="000000"/>
                                <w:sz w:val="22"/>
                                <w:szCs w:val="22"/>
                                <w:lang w:val="en-US" w:eastAsia="en-US"/>
                              </w:rPr>
                              <w:t>1. Information</w:t>
                            </w:r>
                            <w:bookmarkEnd w:id="29"/>
                          </w:p>
                        </w:tc>
                        <w:tc>
                          <w:tcPr>
                            <w:tcW w:w="2693" w:type="dxa"/>
                            <w:tcBorders>
                              <w:top w:val="single" w:sz="4" w:space="0" w:color="auto"/>
                              <w:right w:val="single" w:sz="4" w:space="0" w:color="auto"/>
                            </w:tcBorders>
                            <w:shd w:val="clear" w:color="auto" w:fill="auto"/>
                            <w:vAlign w:val="center"/>
                            <w:hideMark/>
                          </w:tcPr>
                          <w:p w14:paraId="0090FED4"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67A96"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67A96" w:rsidRDefault="00E67A96"/>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rStyle w:val="Tiitellehtauto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rStyle w:val="Tiitellehtauto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rStyle w:val="Tiitellehtauto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rStyle w:val="Tiitellehtauto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rStyle w:val="Tiitellehtauto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rStyle w:val="Tiitellehtauto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rStyle w:val="Tiitellehtauto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rStyle w:val="Tiitellehtauto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rStyle w:val="Tiitellehtauto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30" w:name="_Toc333119476"/>
      <w:r>
        <w:t>IT-Services</w:t>
      </w:r>
      <w:bookmarkEnd w:id="30"/>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rStyle w:val="Tiitellehtauto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rStyle w:val="Tiitellehtauto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rStyle w:val="Tiitellehtauto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rStyle w:val="Tiitellehtauto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1" w:name="_Toc333119477"/>
      <w:r>
        <w:t>E</w:t>
      </w:r>
      <w:r w:rsidR="00312131">
        <w:t>-commerce</w:t>
      </w:r>
      <w:bookmarkEnd w:id="31"/>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rStyle w:val="Tiitellehtauto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rStyle w:val="Tiitellehtauto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rStyle w:val="Tiitellehtauto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rStyle w:val="Tiitellehtauto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E67A96" w:rsidRDefault="00E67A96" w:rsidP="002F5712">
                            <w:pPr>
                              <w:pStyle w:val="Caption"/>
                              <w:keepNext/>
                            </w:pPr>
                            <w:r>
                              <w:t xml:space="preserve">Table </w:t>
                            </w:r>
                            <w:r>
                              <w:fldChar w:fldCharType="begin"/>
                            </w:r>
                            <w:r>
                              <w:instrText xml:space="preserve"> SEQ Table \* ARABIC </w:instrText>
                            </w:r>
                            <w:r>
                              <w:fldChar w:fldCharType="separate"/>
                            </w:r>
                            <w:r w:rsidR="009C66A2">
                              <w:rPr>
                                <w:noProof/>
                              </w:rPr>
                              <w:t>2</w:t>
                            </w:r>
                            <w:r>
                              <w:fldChar w:fldCharType="end"/>
                            </w:r>
                            <w:r>
                              <w:t>. Common dimensions to evaluate e-SQ in e-commerce</w:t>
                            </w:r>
                          </w:p>
                          <w:p w14:paraId="200A938B" w14:textId="77777777" w:rsidR="00E67A96" w:rsidRDefault="00E67A96"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E67A96" w:rsidRDefault="00E67A96" w:rsidP="002F5712">
                      <w:pPr>
                        <w:pStyle w:val="Caption"/>
                        <w:keepNext/>
                      </w:pPr>
                      <w:r>
                        <w:t xml:space="preserve">Table </w:t>
                      </w:r>
                      <w:r>
                        <w:fldChar w:fldCharType="begin"/>
                      </w:r>
                      <w:r>
                        <w:instrText xml:space="preserve"> SEQ Table \* ARABIC </w:instrText>
                      </w:r>
                      <w:r>
                        <w:fldChar w:fldCharType="separate"/>
                      </w:r>
                      <w:r w:rsidR="009C66A2">
                        <w:rPr>
                          <w:noProof/>
                        </w:rPr>
                        <w:t>2</w:t>
                      </w:r>
                      <w:r>
                        <w:fldChar w:fldCharType="end"/>
                      </w:r>
                      <w:r>
                        <w:t>. Common dimensions to evaluate e-SQ in e-commerce</w:t>
                      </w:r>
                    </w:p>
                    <w:p w14:paraId="200A938B" w14:textId="77777777" w:rsidR="00E67A96" w:rsidRDefault="00E67A96"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rStyle w:val="Tiitellehtauto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2" w:name="_Toc333119478"/>
      <w:r>
        <w:t>E</w:t>
      </w:r>
      <w:r w:rsidR="006606B5">
        <w:t>-government</w:t>
      </w:r>
      <w:bookmarkEnd w:id="32"/>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rStyle w:val="Tiitellehtauto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rStyle w:val="Tiitellehtauto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hyperlink w:anchor="Owe13" w:history="1">
            <w:r w:rsidR="008B7AED" w:rsidRPr="008B7AED">
              <w:rPr>
                <w:rStyle w:val="Tiitellehtauto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rStyle w:val="Tiitellehtauto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rStyle w:val="Tiitellehtauto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rStyle w:val="Tiitellehtauto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rStyle w:val="Tiitellehtauto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rStyle w:val="Tiitellehtauto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rStyle w:val="Tiitellehtauto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E67A96" w:rsidRDefault="00E67A96"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E67A96" w:rsidRDefault="00E67A96"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3" w:name="_Toc333119479"/>
      <w:r>
        <w:t>E</w:t>
      </w:r>
      <w:r w:rsidR="00283E1F">
        <w:t>-infrastructure</w:t>
      </w:r>
      <w:bookmarkEnd w:id="33"/>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rStyle w:val="Tiitellehtauto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rStyle w:val="Tiitellehtauto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rStyle w:val="Tiitellehtauto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4" w:name="_Toc333119480"/>
      <w:r>
        <w:t>E</w:t>
      </w:r>
      <w:r w:rsidR="00283E1F">
        <w:t>-service</w:t>
      </w:r>
      <w:r w:rsidR="008D3F3D">
        <w:t>s</w:t>
      </w:r>
      <w:r w:rsidR="00283E1F">
        <w:t xml:space="preserve"> Providers</w:t>
      </w:r>
      <w:bookmarkEnd w:id="34"/>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rStyle w:val="Tiitellehtauto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rStyle w:val="Tiitellehtauto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rStyle w:val="Tiitellehtauto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rStyle w:val="Tiitellehtauto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5" w:name="_Toc333119481"/>
      <w:r>
        <w:t xml:space="preserve">Online </w:t>
      </w:r>
      <w:r w:rsidR="001610A0">
        <w:t>and t</w:t>
      </w:r>
      <w:r>
        <w:t>raditional business</w:t>
      </w:r>
      <w:r w:rsidR="001610A0">
        <w:t xml:space="preserve"> environments</w:t>
      </w:r>
      <w:bookmarkEnd w:id="35"/>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rStyle w:val="Tiitellehtauto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rStyle w:val="Tiitellehtauto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rStyle w:val="Tiitellehtauto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6" w:name="_Toc333119482"/>
      <w:r>
        <w:t>Chapter</w:t>
      </w:r>
      <w:r w:rsidR="002D6FAC">
        <w:t xml:space="preserve"> summary</w:t>
      </w:r>
      <w:bookmarkEnd w:id="36"/>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rStyle w:val="Tiitellehtauto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rStyle w:val="Tiitellehtauto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rStyle w:val="Tiitellehtauto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rStyle w:val="Tiitellehtauto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E67A96" w:rsidRDefault="00E67A96"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67A96" w:rsidRDefault="00E67A96" w:rsidP="0092627D">
                            <w:pPr>
                              <w:pStyle w:val="Caption"/>
                            </w:pPr>
                            <w:r>
                              <w:t xml:space="preserve">Figure </w:t>
                            </w:r>
                            <w:r>
                              <w:fldChar w:fldCharType="begin"/>
                            </w:r>
                            <w:r>
                              <w:instrText xml:space="preserve"> SEQ Figure \* ARABIC </w:instrText>
                            </w:r>
                            <w:r>
                              <w:fldChar w:fldCharType="separate"/>
                            </w:r>
                            <w:r w:rsidR="009C66A2">
                              <w:rPr>
                                <w:noProof/>
                              </w:rPr>
                              <w:t>4</w:t>
                            </w:r>
                            <w:r>
                              <w:fldChar w:fldCharType="end"/>
                            </w:r>
                            <w:r>
                              <w:t xml:space="preserve">. E-services State-of-the-Art domain model </w:t>
                            </w:r>
                          </w:p>
                          <w:p w14:paraId="18F29339" w14:textId="5BCED17E"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E67A96" w:rsidRDefault="00E67A96"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67A96" w:rsidRDefault="00E67A96" w:rsidP="0092627D">
                      <w:pPr>
                        <w:pStyle w:val="Caption"/>
                      </w:pPr>
                      <w:r>
                        <w:t xml:space="preserve">Figure </w:t>
                      </w:r>
                      <w:r>
                        <w:fldChar w:fldCharType="begin"/>
                      </w:r>
                      <w:r>
                        <w:instrText xml:space="preserve"> SEQ Figure \* ARABIC </w:instrText>
                      </w:r>
                      <w:r>
                        <w:fldChar w:fldCharType="separate"/>
                      </w:r>
                      <w:r w:rsidR="009C66A2">
                        <w:rPr>
                          <w:noProof/>
                        </w:rPr>
                        <w:t>4</w:t>
                      </w:r>
                      <w:r>
                        <w:fldChar w:fldCharType="end"/>
                      </w:r>
                      <w:r>
                        <w:t xml:space="preserve">. E-services State-of-the-Art domain model </w:t>
                      </w:r>
                    </w:p>
                    <w:p w14:paraId="18F29339" w14:textId="5BCED17E" w:rsidR="00E67A96" w:rsidRDefault="00E67A96"/>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7" w:name="_Toc333119483"/>
      <w:r>
        <w:lastRenderedPageBreak/>
        <w:t xml:space="preserve">The </w:t>
      </w:r>
      <w:r w:rsidR="00283E1F">
        <w:t>e-service concept</w:t>
      </w:r>
      <w:r>
        <w:t xml:space="preserve"> and four dimensions</w:t>
      </w:r>
      <w:bookmarkEnd w:id="37"/>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8" w:name="_Toc333119484"/>
      <w:r>
        <w:t>Four dimensions for e-service</w:t>
      </w:r>
      <w:r w:rsidR="00D13CF1">
        <w:t>s</w:t>
      </w:r>
      <w:r>
        <w:t xml:space="preserve"> (AUES)</w:t>
      </w:r>
      <w:bookmarkEnd w:id="38"/>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rStyle w:val="Tiitellehtauto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rStyle w:val="Tiitellehtauto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E67A96" w:rsidRDefault="00E67A96"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67A96" w:rsidRDefault="00E67A96" w:rsidP="006D648B">
                            <w:pPr>
                              <w:pStyle w:val="Caption"/>
                            </w:pPr>
                            <w:r>
                              <w:t>Figure 8. Four Quality dimensions for e-services</w:t>
                            </w:r>
                          </w:p>
                          <w:p w14:paraId="5D45FDFF" w14:textId="3AD159B7" w:rsidR="00E67A96" w:rsidRDefault="00E67A96"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E67A96" w:rsidRDefault="00E67A96"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67A96" w:rsidRDefault="00E67A96" w:rsidP="006D648B">
                      <w:pPr>
                        <w:pStyle w:val="Caption"/>
                      </w:pPr>
                      <w:r>
                        <w:t>Figure 8. Four Quality dimensions for e-services</w:t>
                      </w:r>
                    </w:p>
                    <w:p w14:paraId="5D45FDFF" w14:textId="3AD159B7" w:rsidR="00E67A96" w:rsidRDefault="00E67A96"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E67A96" w:rsidRDefault="00E67A96" w:rsidP="00932A70">
                            <w:pPr>
                              <w:pStyle w:val="Caption"/>
                              <w:keepNext/>
                            </w:pPr>
                            <w:r>
                              <w:t>Table 2. Attributes within e-SQ instruments for AUES dimensions</w:t>
                            </w:r>
                          </w:p>
                          <w:p w14:paraId="4391B6B2" w14:textId="77777777" w:rsidR="00E67A96" w:rsidRDefault="00E67A96"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E67A96" w:rsidRDefault="00E67A96" w:rsidP="00932A70">
                      <w:pPr>
                        <w:pStyle w:val="Caption"/>
                        <w:keepNext/>
                      </w:pPr>
                      <w:r>
                        <w:t>Table 2. Attributes within e-SQ instruments for AUES dimensions</w:t>
                      </w:r>
                    </w:p>
                    <w:p w14:paraId="4391B6B2" w14:textId="77777777" w:rsidR="00E67A96" w:rsidRDefault="00E67A96"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E67A96" w:rsidRDefault="00E67A96" w:rsidP="00932A70">
                            <w:pPr>
                              <w:pStyle w:val="Caption"/>
                              <w:keepNext/>
                            </w:pPr>
                            <w:r>
                              <w:t>Table 3. Attributes within different approaches for AUES dimensions</w:t>
                            </w:r>
                          </w:p>
                          <w:p w14:paraId="6A9C562F" w14:textId="77777777" w:rsidR="00E67A96" w:rsidRDefault="00E67A96"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E67A96" w:rsidRDefault="00E67A96" w:rsidP="00932A70">
                      <w:pPr>
                        <w:pStyle w:val="Caption"/>
                        <w:keepNext/>
                      </w:pPr>
                      <w:r>
                        <w:t>Table 3. Attributes within different approaches for AUES dimensions</w:t>
                      </w:r>
                    </w:p>
                    <w:p w14:paraId="6A9C562F" w14:textId="77777777" w:rsidR="00E67A96" w:rsidRDefault="00E67A96"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9" w:name="_Toc333119485"/>
      <w:r>
        <w:t>Accessibility</w:t>
      </w:r>
      <w:r w:rsidR="00440A13">
        <w:t xml:space="preserve"> dimension</w:t>
      </w:r>
      <w:bookmarkEnd w:id="39"/>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40" w:name="_Toc333119486"/>
      <w:r>
        <w:lastRenderedPageBreak/>
        <w:t>Usability</w:t>
      </w:r>
      <w:r w:rsidR="00440A13">
        <w:t xml:space="preserve"> dimension</w:t>
      </w:r>
      <w:bookmarkEnd w:id="40"/>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rStyle w:val="Tiitellehtauto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1" w:name="_Toc333119487"/>
      <w:r>
        <w:t>Efficiency</w:t>
      </w:r>
      <w:r w:rsidR="00440A13">
        <w:t xml:space="preserve"> dimension</w:t>
      </w:r>
      <w:bookmarkEnd w:id="41"/>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rStyle w:val="Tiitellehtauto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rStyle w:val="Tiitellehtauto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2" w:name="_Toc333119488"/>
      <w:r>
        <w:t>Security</w:t>
      </w:r>
      <w:r w:rsidR="00440A13">
        <w:t xml:space="preserve"> dimension</w:t>
      </w:r>
      <w:bookmarkEnd w:id="42"/>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rStyle w:val="Tiitellehtauto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rStyle w:val="Tiitellehtauto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E67A96" w:rsidRDefault="00E67A96"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67A96" w:rsidRDefault="00E67A96" w:rsidP="00946119">
                            <w:pPr>
                              <w:pStyle w:val="Caption"/>
                            </w:pPr>
                            <w:r>
                              <w:t xml:space="preserve">Figure </w:t>
                            </w:r>
                            <w:r>
                              <w:fldChar w:fldCharType="begin"/>
                            </w:r>
                            <w:r>
                              <w:instrText xml:space="preserve"> SEQ Figure \* ARABIC </w:instrText>
                            </w:r>
                            <w:r>
                              <w:fldChar w:fldCharType="separate"/>
                            </w:r>
                            <w:r w:rsidR="009C66A2">
                              <w:rPr>
                                <w:noProof/>
                              </w:rPr>
                              <w:t>5</w:t>
                            </w:r>
                            <w:r>
                              <w:fldChar w:fldCharType="end"/>
                            </w:r>
                            <w:r>
                              <w:t>. AUES hypothesis influence on customer satisfaction</w:t>
                            </w:r>
                          </w:p>
                          <w:p w14:paraId="1699BAC3" w14:textId="786B5710"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E67A96" w:rsidRDefault="00E67A96"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67A96" w:rsidRDefault="00E67A96" w:rsidP="00946119">
                      <w:pPr>
                        <w:pStyle w:val="Caption"/>
                      </w:pPr>
                      <w:r>
                        <w:t xml:space="preserve">Figure </w:t>
                      </w:r>
                      <w:r>
                        <w:fldChar w:fldCharType="begin"/>
                      </w:r>
                      <w:r>
                        <w:instrText xml:space="preserve"> SEQ Figure \* ARABIC </w:instrText>
                      </w:r>
                      <w:r>
                        <w:fldChar w:fldCharType="separate"/>
                      </w:r>
                      <w:r w:rsidR="009C66A2">
                        <w:rPr>
                          <w:noProof/>
                        </w:rPr>
                        <w:t>5</w:t>
                      </w:r>
                      <w:r>
                        <w:fldChar w:fldCharType="end"/>
                      </w:r>
                      <w:r>
                        <w:t>. AUES hypothesis influence on customer satisfaction</w:t>
                      </w:r>
                    </w:p>
                    <w:p w14:paraId="1699BAC3" w14:textId="786B5710" w:rsidR="00E67A96" w:rsidRDefault="00E67A96"/>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3" w:name="_Toc333119489"/>
      <w:r>
        <w:lastRenderedPageBreak/>
        <w:t>Electronic service definition</w:t>
      </w:r>
      <w:bookmarkEnd w:id="43"/>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rStyle w:val="Tiitellehtauto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4" w:name="_Toc333119490"/>
      <w:r>
        <w:t>Conceptual model for understanding e-services qualit</w:t>
      </w:r>
      <w:r w:rsidR="007F6272">
        <w:t>a</w:t>
      </w:r>
      <w:r w:rsidR="007F6272">
        <w:t>tive chara</w:t>
      </w:r>
      <w:r w:rsidR="007F6272">
        <w:t>c</w:t>
      </w:r>
      <w:r w:rsidR="007F6272">
        <w:t>teristics</w:t>
      </w:r>
      <w:bookmarkEnd w:id="44"/>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5" w:name="_Toc333119491"/>
      <w:r>
        <w:t xml:space="preserve">Quality in </w:t>
      </w:r>
      <w:r w:rsidR="009C2EFB">
        <w:t>u</w:t>
      </w:r>
      <w:r w:rsidR="000727D9">
        <w:t>se model for e-services</w:t>
      </w:r>
      <w:bookmarkEnd w:id="45"/>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rStyle w:val="Tiitellehtauto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E67A96" w:rsidRDefault="00E67A96"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67A96" w:rsidRDefault="00E67A96" w:rsidP="003D4A85">
                            <w:pPr>
                              <w:pStyle w:val="Caption"/>
                            </w:pPr>
                            <w:r>
                              <w:t>Figure 10. Proposed e-service  Quality in use model</w:t>
                            </w:r>
                          </w:p>
                          <w:p w14:paraId="5027D016" w14:textId="77777777" w:rsidR="00E67A96" w:rsidRDefault="00E67A96"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E67A96" w:rsidRDefault="00E67A96"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67A96" w:rsidRDefault="00E67A96" w:rsidP="003D4A85">
                      <w:pPr>
                        <w:pStyle w:val="Caption"/>
                      </w:pPr>
                      <w:r>
                        <w:t>Figure 10. Proposed e-service  Quality in use model</w:t>
                      </w:r>
                    </w:p>
                    <w:p w14:paraId="5027D016" w14:textId="77777777" w:rsidR="00E67A96" w:rsidRDefault="00E67A96"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6" w:name="_Toc333119492"/>
      <w:r>
        <w:t>Product quality model for e-services</w:t>
      </w:r>
      <w:bookmarkEnd w:id="46"/>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Style w:val="Tiitellehtauto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E67A96" w:rsidRDefault="00E67A96"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67A96" w:rsidRDefault="00E67A96" w:rsidP="00975F82">
                            <w:pPr>
                              <w:pStyle w:val="Caption"/>
                            </w:pPr>
                            <w:r>
                              <w:t>Figure 11. Proposed e-service Product Quality model</w:t>
                            </w:r>
                          </w:p>
                          <w:p w14:paraId="3215C6EB" w14:textId="1E08812D" w:rsidR="00E67A96" w:rsidRDefault="00E67A96"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E67A96" w:rsidRDefault="00E67A96"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67A96" w:rsidRDefault="00E67A96" w:rsidP="00975F82">
                      <w:pPr>
                        <w:pStyle w:val="Caption"/>
                      </w:pPr>
                      <w:r>
                        <w:t>Figure 11. Proposed e-service Product Quality model</w:t>
                      </w:r>
                    </w:p>
                    <w:p w14:paraId="3215C6EB" w14:textId="1E08812D" w:rsidR="00E67A96" w:rsidRDefault="00E67A96"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rStyle w:val="Tiitellehtautor"/>
                <w:noProof/>
                <w:lang w:val="en-US"/>
              </w:rPr>
              <w:t>12</w:t>
            </w:r>
          </w:hyperlink>
          <w:r w:rsidR="008B7AED" w:rsidRPr="008B7AE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rStyle w:val="Tiitellehtauto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rStyle w:val="Tiitellehtauto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7" w:name="_Toc333119493"/>
      <w:r>
        <w:t>Quality in use model</w:t>
      </w:r>
      <w:r w:rsidR="00457DEC">
        <w:t xml:space="preserve"> </w:t>
      </w:r>
      <w:r w:rsidR="003A703A">
        <w:t>and AUES</w:t>
      </w:r>
      <w:r w:rsidR="00F95EF5">
        <w:t xml:space="preserve"> dimensions</w:t>
      </w:r>
      <w:bookmarkEnd w:id="47"/>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E67A96" w:rsidRDefault="00E67A96"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67A96" w:rsidRDefault="00E67A96" w:rsidP="002C2900">
                            <w:pPr>
                              <w:pStyle w:val="Caption"/>
                              <w:jc w:val="both"/>
                            </w:pPr>
                            <w:r>
                              <w:t>Figure 12. Relationships between quality in use model and AUES dimensions</w:t>
                            </w:r>
                          </w:p>
                          <w:p w14:paraId="45278D5B" w14:textId="2EDEF3C3"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E67A96" w:rsidRDefault="00E67A96"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67A96" w:rsidRDefault="00E67A96" w:rsidP="002C2900">
                      <w:pPr>
                        <w:pStyle w:val="Caption"/>
                        <w:jc w:val="both"/>
                      </w:pPr>
                      <w:r>
                        <w:t>Figure 12. Relationships between quality in use model and AUES dimensions</w:t>
                      </w:r>
                    </w:p>
                    <w:p w14:paraId="45278D5B" w14:textId="2EDEF3C3" w:rsidR="00E67A96" w:rsidRDefault="00E67A96"/>
                  </w:txbxContent>
                </v:textbox>
                <w10:anchorlock/>
              </v:shape>
            </w:pict>
          </mc:Fallback>
        </mc:AlternateContent>
      </w:r>
    </w:p>
    <w:p w14:paraId="0C46F2A3" w14:textId="44EC676A" w:rsidR="00A308E9" w:rsidRDefault="00A308E9" w:rsidP="00DC118C">
      <w:pPr>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8" w:name="_Toc333119494"/>
      <w:r>
        <w:t xml:space="preserve">Quality product model </w:t>
      </w:r>
      <w:r w:rsidR="00C976C5">
        <w:t>and AUES</w:t>
      </w:r>
      <w:r w:rsidR="006C1F7A">
        <w:t xml:space="preserve"> dimensions</w:t>
      </w:r>
      <w:bookmarkEnd w:id="48"/>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E67A96" w:rsidRDefault="00E67A96"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67A96" w:rsidRDefault="00E67A96" w:rsidP="0044681A">
                            <w:pPr>
                              <w:pStyle w:val="Caption"/>
                            </w:pPr>
                            <w:r>
                              <w:t xml:space="preserve">Figure  13. Relationships in product quality model and AUES </w:t>
                            </w:r>
                          </w:p>
                          <w:p w14:paraId="3B965938" w14:textId="3BB202B8" w:rsidR="00E67A96" w:rsidRDefault="00E67A96"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E67A96" w:rsidRDefault="00E67A96"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67A96" w:rsidRDefault="00E67A96" w:rsidP="0044681A">
                      <w:pPr>
                        <w:pStyle w:val="Caption"/>
                      </w:pPr>
                      <w:r>
                        <w:t xml:space="preserve">Figure  13. Relationships in product quality model and AUES </w:t>
                      </w:r>
                    </w:p>
                    <w:p w14:paraId="3B965938" w14:textId="3BB202B8" w:rsidR="00E67A96" w:rsidRDefault="00E67A96"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lastRenderedPageBreak/>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9" w:name="_Toc333119495"/>
      <w:r>
        <w:t>Quality in use, Product quality models and AUES dime</w:t>
      </w:r>
      <w:r>
        <w:t>n</w:t>
      </w:r>
      <w:r>
        <w:t>sions</w:t>
      </w:r>
      <w:bookmarkEnd w:id="49"/>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E67A96" w:rsidRDefault="00E67A96"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67A96" w:rsidRDefault="00E67A96" w:rsidP="00F15005">
                            <w:pPr>
                              <w:pStyle w:val="Caption"/>
                            </w:pPr>
                            <w:r>
                              <w:t>Figure 14. Quality in use, Product quality and AUES</w:t>
                            </w:r>
                          </w:p>
                          <w:p w14:paraId="1E671FE0" w14:textId="65B9BFC3" w:rsidR="00E67A96" w:rsidRDefault="00E67A96"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E67A96" w:rsidRDefault="00E67A96"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67A96" w:rsidRDefault="00E67A96" w:rsidP="00F15005">
                      <w:pPr>
                        <w:pStyle w:val="Caption"/>
                      </w:pPr>
                      <w:r>
                        <w:t>Figure 14. Quality in use, Product quality and AUES</w:t>
                      </w:r>
                    </w:p>
                    <w:p w14:paraId="1E671FE0" w14:textId="65B9BFC3" w:rsidR="00E67A96" w:rsidRDefault="00E67A96" w:rsidP="00F0197E"/>
                  </w:txbxContent>
                </v:textbox>
                <w10:anchorlock/>
              </v:shape>
            </w:pict>
          </mc:Fallback>
        </mc:AlternateContent>
      </w:r>
    </w:p>
    <w:p w14:paraId="251EA98B" w14:textId="11779593" w:rsidR="00F0197E" w:rsidRDefault="00FC492F" w:rsidP="003252E2">
      <w:r>
        <w:lastRenderedPageBreak/>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E67A96" w:rsidRDefault="00E67A96" w:rsidP="005565C9">
                            <w:pPr>
                              <w:pStyle w:val="Caption"/>
                              <w:keepNext/>
                            </w:pPr>
                            <w:r>
                              <w:t>Table 4. Relationships between e-service qualitative characteristics and AUES quality dimensions</w:t>
                            </w:r>
                          </w:p>
                          <w:p w14:paraId="3B680B38" w14:textId="11CC24AD" w:rsidR="00E67A96" w:rsidRDefault="00E67A96"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E67A96" w:rsidRDefault="00E67A96" w:rsidP="005565C9">
                      <w:pPr>
                        <w:pStyle w:val="Caption"/>
                        <w:keepNext/>
                      </w:pPr>
                      <w:r>
                        <w:t>Table 4. Relationships between e-service qualitative characteristics and AUES quality dimensions</w:t>
                      </w:r>
                    </w:p>
                    <w:p w14:paraId="3B680B38" w14:textId="11CC24AD" w:rsidR="00E67A96" w:rsidRDefault="00E67A96"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50" w:name="_Toc333119496"/>
      <w:r w:rsidRPr="00B35649">
        <w:t>Hypothesis on e-services AUES dimensions and Qualitative chara</w:t>
      </w:r>
      <w:r w:rsidRPr="00B35649">
        <w:t>c</w:t>
      </w:r>
      <w:r w:rsidRPr="00B35649">
        <w:t>teristics</w:t>
      </w:r>
      <w:bookmarkEnd w:id="50"/>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1" w:name="_Toc333119497"/>
      <w:r>
        <w:t>AUES and k</w:t>
      </w:r>
      <w:r w:rsidR="007F6272">
        <w:t>ey e-service dimensional components</w:t>
      </w:r>
      <w:bookmarkEnd w:id="51"/>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lastRenderedPageBreak/>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97009DB">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4AFD42B7" w:rsidR="00E67A96" w:rsidRDefault="00E67A96"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E67A96" w:rsidRDefault="00E67A96" w:rsidP="006278BE">
                            <w:pPr>
                              <w:pStyle w:val="Caption"/>
                            </w:pPr>
                            <w:r>
                              <w:t>Figure 15. AUES dimensions and their key components</w:t>
                            </w:r>
                          </w:p>
                          <w:p w14:paraId="22196177" w14:textId="1734BC63" w:rsidR="00E67A96" w:rsidRDefault="00E67A96"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4AFD42B7" w:rsidR="00E67A96" w:rsidRDefault="00E67A96"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E67A96" w:rsidRDefault="00E67A96" w:rsidP="006278BE">
                      <w:pPr>
                        <w:pStyle w:val="Caption"/>
                      </w:pPr>
                      <w:r>
                        <w:t>Figure 15. AUES dimensions and their key components</w:t>
                      </w:r>
                    </w:p>
                    <w:p w14:paraId="22196177" w14:textId="1734BC63" w:rsidR="00E67A96" w:rsidRDefault="00E67A96"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E67A96" w:rsidRDefault="00E67A96" w:rsidP="007E2B44">
                            <w:pPr>
                              <w:pStyle w:val="Caption"/>
                              <w:keepNext/>
                            </w:pPr>
                            <w:r>
                              <w:t xml:space="preserve">Table 5. Suggested quality dimensional key components and Approach References </w:t>
                            </w:r>
                          </w:p>
                          <w:p w14:paraId="1B598BF3" w14:textId="62C0DD22" w:rsidR="00E67A96" w:rsidRDefault="00E67A96"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E67A96" w:rsidRDefault="00E67A96" w:rsidP="007E2B44">
                      <w:pPr>
                        <w:pStyle w:val="Caption"/>
                        <w:keepNext/>
                      </w:pPr>
                      <w:r>
                        <w:t xml:space="preserve">Table 5. Suggested quality dimensional key components and Approach References </w:t>
                      </w:r>
                    </w:p>
                    <w:p w14:paraId="1B598BF3" w14:textId="62C0DD22" w:rsidR="00E67A96" w:rsidRDefault="00E67A96"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2" w:name="_Toc333119498"/>
      <w:r>
        <w:lastRenderedPageBreak/>
        <w:t>Accessibility</w:t>
      </w:r>
      <w:r w:rsidR="00E507E2">
        <w:t xml:space="preserve"> key components</w:t>
      </w:r>
      <w:r w:rsidR="00F31170">
        <w:t xml:space="preserve"> definitions</w:t>
      </w:r>
      <w:bookmarkEnd w:id="52"/>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rStyle w:val="Tiitellehtauto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rStyle w:val="Tiitellehtauto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rStyle w:val="Tiitellehtauto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3" w:name="_Ref332718146"/>
      <w:r>
        <w:rPr>
          <w:rStyle w:val="FootnoteReference"/>
        </w:rPr>
        <w:footnoteReference w:id="6"/>
      </w:r>
      <w:bookmarkEnd w:id="53"/>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4" w:name="_Toc333119499"/>
      <w:r>
        <w:t>Usability</w:t>
      </w:r>
      <w:r w:rsidR="00E507E2">
        <w:t xml:space="preserve"> key components</w:t>
      </w:r>
      <w:r w:rsidR="00F31170">
        <w:t xml:space="preserve"> definitions</w:t>
      </w:r>
      <w:bookmarkEnd w:id="54"/>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rStyle w:val="Tiitellehtauto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rStyle w:val="Tiitellehtauto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rStyle w:val="Tiitellehtauto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5" w:name="_Toc333119500"/>
      <w:r>
        <w:t>Efficiency</w:t>
      </w:r>
      <w:r w:rsidR="00E507E2">
        <w:t xml:space="preserve"> key components</w:t>
      </w:r>
      <w:r w:rsidR="00F31170">
        <w:t xml:space="preserve"> definitions</w:t>
      </w:r>
      <w:bookmarkEnd w:id="55"/>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6" w:name="_Ref332720216"/>
      <w:r w:rsidR="00824170">
        <w:rPr>
          <w:rStyle w:val="FootnoteReference"/>
        </w:rPr>
        <w:footnoteReference w:id="7"/>
      </w:r>
      <w:bookmarkEnd w:id="56"/>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rStyle w:val="Tiitellehtauto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rStyle w:val="Tiitellehtauto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rStyle w:val="Tiitellehtautor"/>
                <w:noProof/>
                <w:lang w:val="en-US"/>
              </w:rPr>
              <w:t>26</w:t>
            </w:r>
          </w:hyperlink>
          <w:r w:rsidR="008B7AED" w:rsidRPr="008B7AED">
            <w:rPr>
              <w:noProof/>
              <w:lang w:val="en-US"/>
            </w:rPr>
            <w:t>]</w:t>
          </w:r>
          <w:r w:rsidR="009A0028">
            <w:fldChar w:fldCharType="end"/>
          </w:r>
        </w:sdtContent>
      </w:sdt>
      <w:r w:rsidR="00392CAA">
        <w:t>.</w:t>
      </w:r>
    </w:p>
    <w:p w14:paraId="79735AA9" w14:textId="08938E30" w:rsidR="00F313C7" w:rsidRDefault="00F313C7" w:rsidP="00101160">
      <w:pPr>
        <w:pStyle w:val="ListParagraph"/>
        <w:numPr>
          <w:ilvl w:val="0"/>
          <w:numId w:val="12"/>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8B7AED">
            <w:rPr>
              <w:noProof/>
              <w:lang w:val="en-US"/>
            </w:rPr>
            <w:t xml:space="preserve"> </w:t>
          </w:r>
          <w:r w:rsidR="008B7AED" w:rsidRPr="008B7AED">
            <w:rPr>
              <w:noProof/>
              <w:lang w:val="en-US"/>
            </w:rPr>
            <w:t>[</w:t>
          </w:r>
          <w:hyperlink w:anchor="ECr07" w:history="1">
            <w:r w:rsidR="008B7AED" w:rsidRPr="008B7AED">
              <w:rPr>
                <w:rStyle w:val="Tiitellehtautor"/>
                <w:noProof/>
                <w:lang w:val="en-US"/>
              </w:rPr>
              <w:t>47</w:t>
            </w:r>
          </w:hyperlink>
          <w:r w:rsidR="008B7AED" w:rsidRPr="008B7AED">
            <w:rPr>
              <w:noProof/>
              <w:lang w:val="en-US"/>
            </w:rPr>
            <w:t>]</w:t>
          </w:r>
          <w:r w:rsidR="007F657B">
            <w:fldChar w:fldCharType="end"/>
          </w:r>
        </w:sdtContent>
      </w:sdt>
      <w:r w:rsidR="00C970BB">
        <w:t>.</w:t>
      </w:r>
    </w:p>
    <w:p w14:paraId="4FD12331" w14:textId="2DD47A07" w:rsidR="00726A91" w:rsidRPr="00654FE7" w:rsidRDefault="00726A91" w:rsidP="00101160">
      <w:pPr>
        <w:pStyle w:val="ListParagraph"/>
        <w:numPr>
          <w:ilvl w:val="0"/>
          <w:numId w:val="12"/>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rStyle w:val="Tiitellehtauto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rStyle w:val="Tiitellehtauto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7" w:name="_Ref332719043"/>
      <w:r>
        <w:rPr>
          <w:rStyle w:val="FootnoteReference"/>
        </w:rPr>
        <w:footnoteReference w:id="9"/>
      </w:r>
      <w:bookmarkEnd w:id="57"/>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8" w:name="_Toc333119501"/>
      <w:r>
        <w:t>Security</w:t>
      </w:r>
      <w:r w:rsidR="00E507E2">
        <w:t xml:space="preserve"> key components</w:t>
      </w:r>
      <w:r w:rsidR="00F31170">
        <w:t xml:space="preserve"> definitions</w:t>
      </w:r>
      <w:bookmarkEnd w:id="58"/>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9" w:name="_Ref332722138"/>
      <w:r w:rsidR="000F652A">
        <w:rPr>
          <w:rStyle w:val="FootnoteReference"/>
        </w:rPr>
        <w:footnoteReference w:id="10"/>
      </w:r>
      <w:bookmarkEnd w:id="59"/>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rStyle w:val="Tiitellehtauto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rStyle w:val="Tiitellehtauto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rStyle w:val="Tiitellehtauto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60" w:name="_Toc333119502"/>
      <w:r>
        <w:t>Hypothesis</w:t>
      </w:r>
      <w:r w:rsidR="00EE3EC4">
        <w:t xml:space="preserve"> on AUES Key dimensional components</w:t>
      </w:r>
      <w:bookmarkEnd w:id="60"/>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1" w:name="_Toc333119503"/>
      <w:r>
        <w:rPr>
          <w:noProof/>
          <w:lang w:val="en-US" w:eastAsia="en-US"/>
        </w:rPr>
        <mc:AlternateContent>
          <mc:Choice Requires="wps">
            <w:drawing>
              <wp:anchor distT="0" distB="0" distL="114300" distR="114300" simplePos="0" relativeHeight="251665408" behindDoc="0" locked="0" layoutInCell="1" allowOverlap="1" wp14:anchorId="1DDE4A76" wp14:editId="3EBF3F70">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5E8CAF5" w:rsidR="00E67A96" w:rsidRDefault="00E67A96"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E67A96" w:rsidRDefault="00E67A96" w:rsidP="00825DFB">
                            <w:pPr>
                              <w:pStyle w:val="Caption"/>
                            </w:pPr>
                            <w:r>
                              <w:t>Figure 16. Influences among AUES key dimensioinal components</w:t>
                            </w:r>
                          </w:p>
                          <w:p w14:paraId="7BF62C1F" w14:textId="756D17BA" w:rsidR="00E67A96" w:rsidRDefault="00E67A96"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15E8CAF5" w:rsidR="00E67A96" w:rsidRDefault="00E67A96"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E67A96" w:rsidRDefault="00E67A96" w:rsidP="00825DFB">
                      <w:pPr>
                        <w:pStyle w:val="Caption"/>
                      </w:pPr>
                      <w:r>
                        <w:t>Figure 16. Influences among AUES key dimensioinal components</w:t>
                      </w:r>
                    </w:p>
                    <w:p w14:paraId="7BF62C1F" w14:textId="756D17BA" w:rsidR="00E67A96" w:rsidRDefault="00E67A96" w:rsidP="00825DFB">
                      <w:pPr>
                        <w:jc w:val="center"/>
                      </w:pPr>
                    </w:p>
                  </w:txbxContent>
                </v:textbox>
                <w10:wrap type="square"/>
              </v:shape>
            </w:pict>
          </mc:Fallback>
        </mc:AlternateContent>
      </w:r>
      <w:r w:rsidR="00C15A91">
        <w:t>AUES key components h</w:t>
      </w:r>
      <w:r w:rsidR="00340709">
        <w:t>ypothesis series</w:t>
      </w:r>
      <w:bookmarkEnd w:id="61"/>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2" w:name="_Toc333119504"/>
      <w:r>
        <w:t>Conceptual Model</w:t>
      </w:r>
      <w:bookmarkEnd w:id="62"/>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7485B5A1">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55CD60AF" w:rsidR="00E67A96" w:rsidRDefault="00E67A96"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E67A96" w:rsidRDefault="00E67A96" w:rsidP="006022C0">
                            <w:pPr>
                              <w:pStyle w:val="Caption"/>
                              <w:jc w:val="both"/>
                            </w:pPr>
                            <w:r>
                              <w:t>Figure 17. Conceptual model for understanding qualitative characteristics of e-services</w:t>
                            </w:r>
                          </w:p>
                          <w:p w14:paraId="5911E390" w14:textId="1A7FD03C" w:rsidR="00E67A96" w:rsidRDefault="00E67A96"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55CD60AF" w:rsidR="00E67A96" w:rsidRDefault="00E67A96"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E67A96" w:rsidRDefault="00E67A96" w:rsidP="006022C0">
                      <w:pPr>
                        <w:pStyle w:val="Caption"/>
                        <w:jc w:val="both"/>
                      </w:pPr>
                      <w:r>
                        <w:t>Figure 17. Conceptual model for understanding qualitative characteristics of e-services</w:t>
                      </w:r>
                    </w:p>
                    <w:p w14:paraId="5911E390" w14:textId="1A7FD03C" w:rsidR="00E67A96" w:rsidRDefault="00E67A96"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119505"/>
      <w:r>
        <w:t>Conceptual model dependability</w:t>
      </w:r>
      <w:bookmarkEnd w:id="63"/>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E67A96" w:rsidRDefault="00E67A96"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E67A96" w:rsidRDefault="00E67A96" w:rsidP="00BD1C1F">
                            <w:pPr>
                              <w:pStyle w:val="Caption"/>
                            </w:pPr>
                            <w:r>
                              <w:t>Figure 18. Dependability model for Proposed conceptual model in Figure 17</w:t>
                            </w:r>
                          </w:p>
                          <w:p w14:paraId="1956A47C" w14:textId="5559437D"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E67A96" w:rsidRDefault="00E67A96"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E67A96" w:rsidRDefault="00E67A96" w:rsidP="00BD1C1F">
                      <w:pPr>
                        <w:pStyle w:val="Caption"/>
                      </w:pPr>
                      <w:r>
                        <w:t>Figure 18. Dependability model for Proposed conceptual model in Figure 17</w:t>
                      </w:r>
                    </w:p>
                    <w:p w14:paraId="1956A47C" w14:textId="5559437D" w:rsidR="00E67A96" w:rsidRDefault="00E67A96"/>
                  </w:txbxContent>
                </v:textbox>
                <w10:anchorlock/>
              </v:shape>
            </w:pict>
          </mc:Fallback>
        </mc:AlternateContent>
      </w:r>
    </w:p>
    <w:p w14:paraId="702401E6" w14:textId="0136BAFA" w:rsidR="00E54189" w:rsidRDefault="006D2AFB" w:rsidP="00E54189">
      <w:pPr>
        <w:pStyle w:val="Heading1"/>
      </w:pPr>
      <w:bookmarkStart w:id="64" w:name="_Toc333119506"/>
      <w:r>
        <w:lastRenderedPageBreak/>
        <w:t xml:space="preserve">Applying </w:t>
      </w:r>
      <w:r w:rsidR="00BF2CF7">
        <w:t>c</w:t>
      </w:r>
      <w:r w:rsidR="00E54189">
        <w:t>onceptual model on Estonian e-services</w:t>
      </w:r>
      <w:bookmarkEnd w:id="64"/>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5" w:name="_Toc333119507"/>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This kind of service is not common in the world but there are local/limited scope solutions, sucha as networks or systems with which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6" w:name="_Toc333119508"/>
      <w:r>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0FCAA86C" w14:textId="77777777" w:rsidR="00363B5D" w:rsidRPr="00D828FC" w:rsidRDefault="00363B5D" w:rsidP="00BE1238"/>
    <w:p w14:paraId="61030F84" w14:textId="6EB886A5" w:rsidR="003C6464" w:rsidRDefault="003C6464" w:rsidP="003C6464">
      <w:pPr>
        <w:pStyle w:val="Heading2"/>
      </w:pPr>
      <w:bookmarkStart w:id="67" w:name="_Toc333119509"/>
      <w:r>
        <w:t>Methodology</w:t>
      </w:r>
      <w:bookmarkEnd w:id="67"/>
    </w:p>
    <w:p w14:paraId="2CAC17E3" w14:textId="611D1D94" w:rsidR="00661C70" w:rsidRPr="00661C70" w:rsidRDefault="00661C70" w:rsidP="00661C70">
      <w:pPr>
        <w:pStyle w:val="Heading2"/>
      </w:pPr>
      <w:bookmarkStart w:id="68" w:name="_Toc333119510"/>
      <w:r>
        <w:t>Scope</w:t>
      </w:r>
      <w:bookmarkEnd w:id="68"/>
    </w:p>
    <w:p w14:paraId="6A0E8248" w14:textId="49A90645" w:rsidR="00661C70" w:rsidRPr="00661C70" w:rsidRDefault="00661C70" w:rsidP="00661C70">
      <w:pPr>
        <w:pStyle w:val="Heading2"/>
      </w:pPr>
      <w:bookmarkStart w:id="69" w:name="_Toc333119511"/>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rStyle w:val="Tiitellehtauto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Style w:val="Tiitellehtauto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Style w:val="Tiitellehtauto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Style w:val="Tiitellehtauto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Style w:val="Tiitellehtauto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9C66A2">
        <w:rPr>
          <w:b/>
          <w:noProof/>
          <w:spacing w:val="-1"/>
          <w:lang w:val="en-GB"/>
        </w:rPr>
        <w:t>18.08.2016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67A96" w:rsidRDefault="00E67A96" w:rsidP="00FB55BE">
      <w:pPr>
        <w:spacing w:before="0" w:after="0" w:line="240" w:lineRule="auto"/>
      </w:pPr>
      <w:r>
        <w:separator/>
      </w:r>
    </w:p>
  </w:endnote>
  <w:endnote w:type="continuationSeparator" w:id="0">
    <w:p w14:paraId="3A716E12" w14:textId="77777777" w:rsidR="00E67A96" w:rsidRDefault="00E67A96"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E67A96" w:rsidRDefault="00E67A96">
        <w:pPr>
          <w:pStyle w:val="Footer"/>
          <w:jc w:val="center"/>
        </w:pPr>
        <w:r>
          <w:fldChar w:fldCharType="begin"/>
        </w:r>
        <w:r>
          <w:instrText xml:space="preserve"> PAGE   \* MERGEFORMAT </w:instrText>
        </w:r>
        <w:r>
          <w:fldChar w:fldCharType="separate"/>
        </w:r>
        <w:r w:rsidR="008B7AED">
          <w:rPr>
            <w:noProof/>
          </w:rPr>
          <w:t>10</w:t>
        </w:r>
        <w:r>
          <w:rPr>
            <w:noProof/>
          </w:rPr>
          <w:fldChar w:fldCharType="end"/>
        </w:r>
      </w:p>
    </w:sdtContent>
  </w:sdt>
  <w:p w14:paraId="6FE0902C" w14:textId="77777777" w:rsidR="00E67A96" w:rsidRDefault="00E67A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67A96" w:rsidRDefault="00E67A96" w:rsidP="00FB55BE">
      <w:pPr>
        <w:spacing w:before="0" w:after="0" w:line="240" w:lineRule="auto"/>
      </w:pPr>
      <w:r>
        <w:separator/>
      </w:r>
    </w:p>
  </w:footnote>
  <w:footnote w:type="continuationSeparator" w:id="0">
    <w:p w14:paraId="11035F38" w14:textId="77777777" w:rsidR="00E67A96" w:rsidRDefault="00E67A96" w:rsidP="00FB55BE">
      <w:pPr>
        <w:spacing w:before="0" w:after="0" w:line="240" w:lineRule="auto"/>
      </w:pPr>
      <w:r>
        <w:continuationSeparator/>
      </w:r>
    </w:p>
  </w:footnote>
  <w:footnote w:id="1">
    <w:p w14:paraId="0C7FBA67" w14:textId="77777777" w:rsidR="00E67A96" w:rsidRPr="009938CB" w:rsidRDefault="00E67A96"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67A96" w:rsidRPr="005C1436" w:rsidRDefault="00E67A96">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67A96" w:rsidRPr="006A65BB" w:rsidRDefault="00E67A96">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67A96" w:rsidRPr="00FA5CDE" w:rsidRDefault="00E67A96">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E67A96" w:rsidRPr="00BC3413" w:rsidRDefault="00E67A96">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E67A96" w:rsidRPr="00FE3520" w:rsidRDefault="00E67A96">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E67A96" w:rsidRPr="00824170" w:rsidRDefault="00E67A96">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E67A96" w:rsidRPr="000C0716" w:rsidRDefault="00E67A96">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E67A96" w:rsidRPr="0067118C" w:rsidRDefault="00E67A96">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E67A96" w:rsidRPr="000F652A" w:rsidRDefault="00E67A96">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3B0"/>
    <w:rsid w:val="00576C06"/>
    <w:rsid w:val="00577617"/>
    <w:rsid w:val="00577D08"/>
    <w:rsid w:val="00580592"/>
    <w:rsid w:val="00581850"/>
    <w:rsid w:val="00581D3F"/>
    <w:rsid w:val="00582B5A"/>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6A2"/>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E505EF-F282-5346-B1D0-A1DCC4C75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3729</TotalTime>
  <Pages>66</Pages>
  <Words>16240</Words>
  <Characters>92573</Characters>
  <Application>Microsoft Macintosh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108596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1571</cp:revision>
  <cp:lastPrinted>2014-04-29T12:14:00Z</cp:lastPrinted>
  <dcterms:created xsi:type="dcterms:W3CDTF">2016-05-19T19:29:00Z</dcterms:created>
  <dcterms:modified xsi:type="dcterms:W3CDTF">2016-08-18T03:15:00Z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