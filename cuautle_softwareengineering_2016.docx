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72567D" w:rsidRPr="00AE695C" w:rsidRDefault="0072567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72567D" w:rsidRPr="00AE695C" w:rsidRDefault="0072567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72567D" w14:paraId="69EF83BD" w14:textId="77777777" w:rsidTr="00C15CA7">
                              <w:tc>
                                <w:tcPr>
                                  <w:tcW w:w="3651" w:type="dxa"/>
                                </w:tcPr>
                                <w:p w14:paraId="0DFB7082" w14:textId="77777777" w:rsidR="0072567D" w:rsidRPr="00664B4E" w:rsidRDefault="0072567D" w:rsidP="00C15CA7">
                                  <w:pPr>
                                    <w:spacing w:line="240" w:lineRule="auto"/>
                                  </w:pPr>
                                  <w:r w:rsidRPr="00664B4E">
                                    <w:t>1. Services</w:t>
                                  </w:r>
                                </w:p>
                              </w:tc>
                              <w:tc>
                                <w:tcPr>
                                  <w:tcW w:w="5103" w:type="dxa"/>
                                </w:tcPr>
                                <w:p w14:paraId="0217E66D" w14:textId="77777777" w:rsidR="0072567D" w:rsidRPr="00664B4E" w:rsidRDefault="0072567D" w:rsidP="00C15CA7">
                                  <w:pPr>
                                    <w:spacing w:line="240" w:lineRule="auto"/>
                                  </w:pPr>
                                  <w:r w:rsidRPr="00664B4E">
                                    <w:t>6. Information Technology Services (IT Services)</w:t>
                                  </w:r>
                                </w:p>
                              </w:tc>
                            </w:tr>
                            <w:tr w:rsidR="0072567D" w14:paraId="2F14AAF5" w14:textId="77777777" w:rsidTr="00C15CA7">
                              <w:tc>
                                <w:tcPr>
                                  <w:tcW w:w="3651" w:type="dxa"/>
                                </w:tcPr>
                                <w:p w14:paraId="249DE6F2" w14:textId="77777777" w:rsidR="0072567D" w:rsidRPr="00664B4E" w:rsidRDefault="0072567D" w:rsidP="00C15CA7">
                                  <w:pPr>
                                    <w:spacing w:line="240" w:lineRule="auto"/>
                                  </w:pPr>
                                  <w:r w:rsidRPr="00664B4E">
                                    <w:t>2. Quality</w:t>
                                  </w:r>
                                </w:p>
                              </w:tc>
                              <w:tc>
                                <w:tcPr>
                                  <w:tcW w:w="5103" w:type="dxa"/>
                                </w:tcPr>
                                <w:p w14:paraId="58B19101" w14:textId="77777777" w:rsidR="0072567D" w:rsidRPr="00664B4E" w:rsidRDefault="0072567D" w:rsidP="00C15CA7">
                                  <w:pPr>
                                    <w:spacing w:line="240" w:lineRule="auto"/>
                                  </w:pPr>
                                  <w:r w:rsidRPr="00664B4E">
                                    <w:t>7. Electronic-Commerce (e-commerce)</w:t>
                                  </w:r>
                                </w:p>
                              </w:tc>
                            </w:tr>
                            <w:tr w:rsidR="0072567D" w14:paraId="37CFD789" w14:textId="77777777" w:rsidTr="00C15CA7">
                              <w:tc>
                                <w:tcPr>
                                  <w:tcW w:w="3651" w:type="dxa"/>
                                </w:tcPr>
                                <w:p w14:paraId="46EF3971" w14:textId="77777777" w:rsidR="0072567D" w:rsidRPr="00664B4E" w:rsidRDefault="0072567D" w:rsidP="00C15CA7">
                                  <w:pPr>
                                    <w:spacing w:line="240" w:lineRule="auto"/>
                                  </w:pPr>
                                  <w:r w:rsidRPr="00664B4E">
                                    <w:t>3. Quality of Service</w:t>
                                  </w:r>
                                </w:p>
                              </w:tc>
                              <w:tc>
                                <w:tcPr>
                                  <w:tcW w:w="5103" w:type="dxa"/>
                                </w:tcPr>
                                <w:p w14:paraId="627B85FB" w14:textId="77777777" w:rsidR="0072567D" w:rsidRPr="00664B4E" w:rsidRDefault="0072567D" w:rsidP="00C15CA7">
                                  <w:pPr>
                                    <w:spacing w:line="240" w:lineRule="auto"/>
                                  </w:pPr>
                                  <w:r w:rsidRPr="00664B4E">
                                    <w:t>8. Electronic-Government (e-government)</w:t>
                                  </w:r>
                                </w:p>
                              </w:tc>
                            </w:tr>
                            <w:tr w:rsidR="0072567D" w14:paraId="1127ADB1" w14:textId="77777777" w:rsidTr="00C15CA7">
                              <w:tc>
                                <w:tcPr>
                                  <w:tcW w:w="3651" w:type="dxa"/>
                                </w:tcPr>
                                <w:p w14:paraId="3B8C6515" w14:textId="77777777" w:rsidR="0072567D" w:rsidRPr="00664B4E" w:rsidRDefault="0072567D" w:rsidP="00C15CA7">
                                  <w:pPr>
                                    <w:spacing w:line="240" w:lineRule="auto"/>
                                  </w:pPr>
                                  <w:r w:rsidRPr="00664B4E">
                                    <w:t>4. Electronic-Services (e-services)</w:t>
                                  </w:r>
                                </w:p>
                              </w:tc>
                              <w:tc>
                                <w:tcPr>
                                  <w:tcW w:w="5103" w:type="dxa"/>
                                </w:tcPr>
                                <w:p w14:paraId="140EA6F4" w14:textId="77777777" w:rsidR="0072567D" w:rsidRPr="00664B4E" w:rsidRDefault="0072567D" w:rsidP="00C15CA7">
                                  <w:pPr>
                                    <w:spacing w:line="240" w:lineRule="auto"/>
                                  </w:pPr>
                                  <w:r w:rsidRPr="00664B4E">
                                    <w:t>9. Electronic-Infrastructure (e-infrastructure)</w:t>
                                  </w:r>
                                </w:p>
                              </w:tc>
                            </w:tr>
                            <w:tr w:rsidR="0072567D" w14:paraId="2A87D0CE" w14:textId="77777777" w:rsidTr="00C15CA7">
                              <w:tc>
                                <w:tcPr>
                                  <w:tcW w:w="3651" w:type="dxa"/>
                                </w:tcPr>
                                <w:p w14:paraId="3A3F2AFB" w14:textId="77777777" w:rsidR="0072567D" w:rsidRPr="00664B4E" w:rsidRDefault="0072567D" w:rsidP="00C15CA7">
                                  <w:pPr>
                                    <w:spacing w:line="240" w:lineRule="auto"/>
                                  </w:pPr>
                                  <w:r w:rsidRPr="00664B4E">
                                    <w:t>5. Quality of e-services</w:t>
                                  </w:r>
                                </w:p>
                              </w:tc>
                              <w:tc>
                                <w:tcPr>
                                  <w:tcW w:w="5103" w:type="dxa"/>
                                </w:tcPr>
                                <w:p w14:paraId="2460A432" w14:textId="77777777" w:rsidR="0072567D" w:rsidRPr="00664B4E" w:rsidRDefault="0072567D" w:rsidP="00C15CA7">
                                  <w:pPr>
                                    <w:spacing w:line="240" w:lineRule="auto"/>
                                  </w:pPr>
                                  <w:r w:rsidRPr="00664B4E">
                                    <w:t>10. E-services Providers</w:t>
                                  </w:r>
                                </w:p>
                              </w:tc>
                            </w:tr>
                          </w:tbl>
                          <w:p w14:paraId="376242FB" w14:textId="77777777" w:rsidR="0072567D" w:rsidRDefault="0072567D"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72567D" w14:paraId="69EF83BD" w14:textId="77777777" w:rsidTr="00C15CA7">
                        <w:tc>
                          <w:tcPr>
                            <w:tcW w:w="3651" w:type="dxa"/>
                          </w:tcPr>
                          <w:p w14:paraId="0DFB7082" w14:textId="77777777" w:rsidR="0072567D" w:rsidRPr="00664B4E" w:rsidRDefault="0072567D" w:rsidP="00C15CA7">
                            <w:pPr>
                              <w:spacing w:line="240" w:lineRule="auto"/>
                            </w:pPr>
                            <w:r w:rsidRPr="00664B4E">
                              <w:t>1. Services</w:t>
                            </w:r>
                          </w:p>
                        </w:tc>
                        <w:tc>
                          <w:tcPr>
                            <w:tcW w:w="5103" w:type="dxa"/>
                          </w:tcPr>
                          <w:p w14:paraId="0217E66D" w14:textId="77777777" w:rsidR="0072567D" w:rsidRPr="00664B4E" w:rsidRDefault="0072567D" w:rsidP="00C15CA7">
                            <w:pPr>
                              <w:spacing w:line="240" w:lineRule="auto"/>
                            </w:pPr>
                            <w:r w:rsidRPr="00664B4E">
                              <w:t>6. Information Technology Services (IT Services)</w:t>
                            </w:r>
                          </w:p>
                        </w:tc>
                      </w:tr>
                      <w:tr w:rsidR="0072567D" w14:paraId="2F14AAF5" w14:textId="77777777" w:rsidTr="00C15CA7">
                        <w:tc>
                          <w:tcPr>
                            <w:tcW w:w="3651" w:type="dxa"/>
                          </w:tcPr>
                          <w:p w14:paraId="249DE6F2" w14:textId="77777777" w:rsidR="0072567D" w:rsidRPr="00664B4E" w:rsidRDefault="0072567D" w:rsidP="00C15CA7">
                            <w:pPr>
                              <w:spacing w:line="240" w:lineRule="auto"/>
                            </w:pPr>
                            <w:r w:rsidRPr="00664B4E">
                              <w:t>2. Quality</w:t>
                            </w:r>
                          </w:p>
                        </w:tc>
                        <w:tc>
                          <w:tcPr>
                            <w:tcW w:w="5103" w:type="dxa"/>
                          </w:tcPr>
                          <w:p w14:paraId="58B19101" w14:textId="77777777" w:rsidR="0072567D" w:rsidRPr="00664B4E" w:rsidRDefault="0072567D" w:rsidP="00C15CA7">
                            <w:pPr>
                              <w:spacing w:line="240" w:lineRule="auto"/>
                            </w:pPr>
                            <w:r w:rsidRPr="00664B4E">
                              <w:t>7. Electronic-Commerce (e-commerce)</w:t>
                            </w:r>
                          </w:p>
                        </w:tc>
                      </w:tr>
                      <w:tr w:rsidR="0072567D" w14:paraId="37CFD789" w14:textId="77777777" w:rsidTr="00C15CA7">
                        <w:tc>
                          <w:tcPr>
                            <w:tcW w:w="3651" w:type="dxa"/>
                          </w:tcPr>
                          <w:p w14:paraId="46EF3971" w14:textId="77777777" w:rsidR="0072567D" w:rsidRPr="00664B4E" w:rsidRDefault="0072567D" w:rsidP="00C15CA7">
                            <w:pPr>
                              <w:spacing w:line="240" w:lineRule="auto"/>
                            </w:pPr>
                            <w:r w:rsidRPr="00664B4E">
                              <w:t>3. Quality of Service</w:t>
                            </w:r>
                          </w:p>
                        </w:tc>
                        <w:tc>
                          <w:tcPr>
                            <w:tcW w:w="5103" w:type="dxa"/>
                          </w:tcPr>
                          <w:p w14:paraId="627B85FB" w14:textId="77777777" w:rsidR="0072567D" w:rsidRPr="00664B4E" w:rsidRDefault="0072567D" w:rsidP="00C15CA7">
                            <w:pPr>
                              <w:spacing w:line="240" w:lineRule="auto"/>
                            </w:pPr>
                            <w:r w:rsidRPr="00664B4E">
                              <w:t>8. Electronic-Government (e-government)</w:t>
                            </w:r>
                          </w:p>
                        </w:tc>
                      </w:tr>
                      <w:tr w:rsidR="0072567D" w14:paraId="1127ADB1" w14:textId="77777777" w:rsidTr="00C15CA7">
                        <w:tc>
                          <w:tcPr>
                            <w:tcW w:w="3651" w:type="dxa"/>
                          </w:tcPr>
                          <w:p w14:paraId="3B8C6515" w14:textId="77777777" w:rsidR="0072567D" w:rsidRPr="00664B4E" w:rsidRDefault="0072567D" w:rsidP="00C15CA7">
                            <w:pPr>
                              <w:spacing w:line="240" w:lineRule="auto"/>
                            </w:pPr>
                            <w:r w:rsidRPr="00664B4E">
                              <w:t>4. Electronic-Services (e-services)</w:t>
                            </w:r>
                          </w:p>
                        </w:tc>
                        <w:tc>
                          <w:tcPr>
                            <w:tcW w:w="5103" w:type="dxa"/>
                          </w:tcPr>
                          <w:p w14:paraId="140EA6F4" w14:textId="77777777" w:rsidR="0072567D" w:rsidRPr="00664B4E" w:rsidRDefault="0072567D" w:rsidP="00C15CA7">
                            <w:pPr>
                              <w:spacing w:line="240" w:lineRule="auto"/>
                            </w:pPr>
                            <w:r w:rsidRPr="00664B4E">
                              <w:t>9. Electronic-Infrastructure (e-infrastructure)</w:t>
                            </w:r>
                          </w:p>
                        </w:tc>
                      </w:tr>
                      <w:tr w:rsidR="0072567D" w14:paraId="2A87D0CE" w14:textId="77777777" w:rsidTr="00C15CA7">
                        <w:tc>
                          <w:tcPr>
                            <w:tcW w:w="3651" w:type="dxa"/>
                          </w:tcPr>
                          <w:p w14:paraId="3A3F2AFB" w14:textId="77777777" w:rsidR="0072567D" w:rsidRPr="00664B4E" w:rsidRDefault="0072567D" w:rsidP="00C15CA7">
                            <w:pPr>
                              <w:spacing w:line="240" w:lineRule="auto"/>
                            </w:pPr>
                            <w:r w:rsidRPr="00664B4E">
                              <w:t>5. Quality of e-services</w:t>
                            </w:r>
                          </w:p>
                        </w:tc>
                        <w:tc>
                          <w:tcPr>
                            <w:tcW w:w="5103" w:type="dxa"/>
                          </w:tcPr>
                          <w:p w14:paraId="2460A432" w14:textId="77777777" w:rsidR="0072567D" w:rsidRPr="00664B4E" w:rsidRDefault="0072567D" w:rsidP="00C15CA7">
                            <w:pPr>
                              <w:spacing w:line="240" w:lineRule="auto"/>
                            </w:pPr>
                            <w:r w:rsidRPr="00664B4E">
                              <w:t>10. E-services Providers</w:t>
                            </w:r>
                          </w:p>
                        </w:tc>
                      </w:tr>
                    </w:tbl>
                    <w:p w14:paraId="376242FB" w14:textId="77777777" w:rsidR="0072567D" w:rsidRDefault="0072567D"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72567D" w:rsidRDefault="0072567D"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72567D" w:rsidRDefault="0072567D"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D243695" w14:textId="77777777" w:rsidR="0072567D" w:rsidRDefault="0072567D"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72567D" w:rsidRDefault="0072567D"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72567D" w:rsidRDefault="0072567D"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D243695" w14:textId="77777777" w:rsidR="0072567D" w:rsidRDefault="0072567D"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veloped by Parasuraman, Zeithaml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72567D" w:rsidRDefault="0072567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72567D" w:rsidRDefault="0072567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EF4AFED" w14:textId="77777777" w:rsidR="0072567D" w:rsidRDefault="0072567D"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72567D" w:rsidRDefault="0072567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72567D" w:rsidRDefault="0072567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EF4AFED" w14:textId="77777777" w:rsidR="0072567D" w:rsidRDefault="0072567D"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Pr>
              <w:noProof/>
              <w:lang w:val="en-US"/>
            </w:rPr>
            <w:t xml:space="preserve"> </w:t>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72567D" w:rsidRDefault="0072567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72567D" w:rsidRDefault="0072567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72567D" w:rsidRDefault="0072567D"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72567D" w:rsidRDefault="0072567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72567D" w:rsidRDefault="0072567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72567D" w:rsidRDefault="0072567D"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72567D" w:rsidRDefault="0072567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72567D" w:rsidRDefault="0072567D"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72567D" w:rsidRDefault="0072567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72567D" w:rsidRDefault="0072567D"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72567D" w:rsidRDefault="0072567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72567D" w:rsidRDefault="0072567D"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0D9B49F6" w14:textId="0600C019" w:rsidR="0072567D" w:rsidRDefault="007256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72567D" w:rsidRDefault="0072567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72567D" w:rsidRDefault="0072567D"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0D9B49F6" w14:textId="0600C019" w:rsidR="0072567D" w:rsidRDefault="0072567D"/>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72567D" w:rsidRDefault="0072567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72567D" w:rsidRDefault="0072567D"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7D75CAE3" w14:textId="5D59031C" w:rsidR="0072567D" w:rsidRDefault="007256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72567D" w:rsidRDefault="0072567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72567D" w:rsidRDefault="0072567D"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7D75CAE3" w14:textId="5D59031C" w:rsidR="0072567D" w:rsidRDefault="0072567D"/>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B16FF">
            <w:rPr>
              <w:noProof/>
              <w:lang w:val="en-US"/>
            </w:rPr>
            <w:t xml:space="preserve"> </w:t>
          </w:r>
          <w:r w:rsidR="00BB16FF" w:rsidRPr="00BB16FF">
            <w:rPr>
              <w:noProof/>
              <w:lang w:val="en-US"/>
            </w:rPr>
            <w:t>[</w:t>
          </w:r>
          <w:hyperlink w:anchor="JEC06" w:history="1">
            <w:r w:rsidR="00BB16FF" w:rsidRPr="00BB16FF">
              <w:rPr>
                <w:rStyle w:val="Tiitellehtautor"/>
                <w:noProof/>
                <w:lang w:val="en-US"/>
              </w:rPr>
              <w:t>13</w:t>
            </w:r>
          </w:hyperlink>
          <w:r w:rsidR="00BB16FF" w:rsidRPr="00BB16FF">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B16FF">
            <w:rPr>
              <w:noProof/>
              <w:lang w:val="en-US"/>
            </w:rPr>
            <w:t xml:space="preserve"> </w:t>
          </w:r>
          <w:r w:rsidR="00BB16FF" w:rsidRPr="00BB16FF">
            <w:rPr>
              <w:noProof/>
              <w:lang w:val="en-US"/>
            </w:rPr>
            <w:t>[</w:t>
          </w:r>
          <w:hyperlink w:anchor="VAZ02" w:history="1">
            <w:r w:rsidR="00BB16FF" w:rsidRPr="00BB16FF">
              <w:rPr>
                <w:rStyle w:val="Tiitellehtautor"/>
                <w:noProof/>
                <w:lang w:val="en-US"/>
              </w:rPr>
              <w:t>14</w:t>
            </w:r>
          </w:hyperlink>
          <w:r w:rsidR="00BB16FF" w:rsidRPr="00BB16FF">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B16FF">
            <w:rPr>
              <w:noProof/>
              <w:lang w:val="en-US"/>
            </w:rPr>
            <w:t xml:space="preserve"> </w:t>
          </w:r>
          <w:r w:rsidR="00BB16FF" w:rsidRPr="00BB16FF">
            <w:rPr>
              <w:noProof/>
              <w:lang w:val="en-US"/>
            </w:rPr>
            <w:t>[</w:t>
          </w:r>
          <w:hyperlink w:anchor="Zei01" w:history="1">
            <w:r w:rsidR="00BB16FF" w:rsidRPr="00BB16FF">
              <w:rPr>
                <w:rStyle w:val="Tiitellehtautor"/>
                <w:noProof/>
                <w:lang w:val="en-US"/>
              </w:rPr>
              <w:t>15</w:t>
            </w:r>
          </w:hyperlink>
          <w:r w:rsidR="00BB16FF" w:rsidRPr="00BB16FF">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B16FF">
            <w:rPr>
              <w:noProof/>
              <w:lang w:val="en-US"/>
            </w:rPr>
            <w:t xml:space="preserve"> </w:t>
          </w:r>
          <w:r w:rsidR="00BB16FF" w:rsidRPr="00BB16FF">
            <w:rPr>
              <w:noProof/>
              <w:lang w:val="en-US"/>
            </w:rPr>
            <w:t>[</w:t>
          </w:r>
          <w:hyperlink w:anchor="Cox01" w:history="1">
            <w:r w:rsidR="00BB16FF" w:rsidRPr="00BB16FF">
              <w:rPr>
                <w:rStyle w:val="Tiitellehtautor"/>
                <w:noProof/>
                <w:lang w:val="en-US"/>
              </w:rPr>
              <w:t>16</w:t>
            </w:r>
          </w:hyperlink>
          <w:r w:rsidR="00BB16FF" w:rsidRPr="00BB16FF">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B16FF">
            <w:rPr>
              <w:noProof/>
              <w:lang w:val="en-US"/>
            </w:rPr>
            <w:t xml:space="preserve"> </w:t>
          </w:r>
          <w:r w:rsidR="00BB16FF" w:rsidRPr="00BB16FF">
            <w:rPr>
              <w:noProof/>
              <w:lang w:val="en-US"/>
            </w:rPr>
            <w:t>[</w:t>
          </w:r>
          <w:hyperlink w:anchor="ZYa03" w:history="1">
            <w:r w:rsidR="00BB16FF" w:rsidRPr="00BB16FF">
              <w:rPr>
                <w:rStyle w:val="Tiitellehtautor"/>
                <w:noProof/>
                <w:lang w:val="en-US"/>
              </w:rPr>
              <w:t>17</w:t>
            </w:r>
          </w:hyperlink>
          <w:r w:rsidR="00BB16FF" w:rsidRPr="00BB16FF">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B16FF">
            <w:rPr>
              <w:noProof/>
              <w:lang w:val="en-US"/>
            </w:rPr>
            <w:t xml:space="preserve"> </w:t>
          </w:r>
          <w:r w:rsidR="00BB16FF" w:rsidRPr="00BB16FF">
            <w:rPr>
              <w:noProof/>
              <w:lang w:val="en-US"/>
            </w:rPr>
            <w:t>[</w:t>
          </w:r>
          <w:hyperlink w:anchor="MRa08" w:history="1">
            <w:r w:rsidR="00BB16FF" w:rsidRPr="00BB16FF">
              <w:rPr>
                <w:rStyle w:val="Tiitellehtautor"/>
                <w:noProof/>
                <w:lang w:val="en-US"/>
              </w:rPr>
              <w:t>18</w:t>
            </w:r>
          </w:hyperlink>
          <w:r w:rsidR="00BB16FF" w:rsidRPr="00BB16FF">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B16FF" w:rsidRPr="00BB16FF">
            <w:rPr>
              <w:noProof/>
              <w:lang w:val="en-US"/>
            </w:rPr>
            <w:t>[</w:t>
          </w:r>
          <w:hyperlink w:anchor="Wol" w:history="1">
            <w:r w:rsidR="00BB16FF" w:rsidRPr="00BB16FF">
              <w:rPr>
                <w:rStyle w:val="Tiitellehtautor"/>
                <w:noProof/>
                <w:lang w:val="en-US"/>
              </w:rPr>
              <w:t>19</w:t>
            </w:r>
          </w:hyperlink>
          <w:r w:rsidR="00BB16FF" w:rsidRPr="00BB16FF">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B16FF">
            <w:rPr>
              <w:noProof/>
              <w:lang w:val="en-US"/>
            </w:rPr>
            <w:t xml:space="preserve"> </w:t>
          </w:r>
          <w:r w:rsidR="00BB16FF" w:rsidRPr="00BB16FF">
            <w:rPr>
              <w:noProof/>
              <w:lang w:val="en-US"/>
            </w:rPr>
            <w:t>[</w:t>
          </w:r>
          <w:hyperlink w:anchor="VAZ021" w:history="1">
            <w:r w:rsidR="00BB16FF" w:rsidRPr="00BB16FF">
              <w:rPr>
                <w:rStyle w:val="Tiitellehtautor"/>
                <w:noProof/>
                <w:lang w:val="en-US"/>
              </w:rPr>
              <w:t>20</w:t>
            </w:r>
          </w:hyperlink>
          <w:r w:rsidR="00BB16FF" w:rsidRPr="00BB16FF">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B16FF" w:rsidRPr="00BB16FF">
            <w:rPr>
              <w:noProof/>
              <w:lang w:val="en-US"/>
            </w:rPr>
            <w:t>[</w:t>
          </w:r>
          <w:hyperlink w:anchor="BVa" w:history="1">
            <w:r w:rsidR="00BB16FF" w:rsidRPr="00BB16FF">
              <w:rPr>
                <w:rStyle w:val="Tiitellehtautor"/>
                <w:noProof/>
                <w:lang w:val="en-US"/>
              </w:rPr>
              <w:t>21</w:t>
            </w:r>
          </w:hyperlink>
          <w:r w:rsidR="00BB16FF" w:rsidRPr="00BB16FF">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B16FF">
            <w:rPr>
              <w:noProof/>
              <w:lang w:val="en-US"/>
            </w:rPr>
            <w:t xml:space="preserve"> </w:t>
          </w:r>
          <w:r w:rsidR="00BB16FF" w:rsidRPr="00BB16FF">
            <w:rPr>
              <w:noProof/>
              <w:lang w:val="en-US"/>
            </w:rPr>
            <w:t>[</w:t>
          </w:r>
          <w:hyperlink w:anchor="GBr08" w:history="1">
            <w:r w:rsidR="00BB16FF" w:rsidRPr="00BB16FF">
              <w:rPr>
                <w:rStyle w:val="Tiitellehtautor"/>
                <w:noProof/>
                <w:lang w:val="en-US"/>
              </w:rPr>
              <w:t>22</w:t>
            </w:r>
          </w:hyperlink>
          <w:r w:rsidR="00BB16FF" w:rsidRPr="00BB16FF">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72567D" w:rsidRDefault="0072567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rStyle w:val="Tiitellehtauto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72567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72567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72567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72567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72567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72567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72567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72567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72567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72567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72567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72567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72567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2567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72567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72567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2567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72567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72567D" w:rsidRDefault="007256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72567D" w:rsidRDefault="0072567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rStyle w:val="Tiitellehtauto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72567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72567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72567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72567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72567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72567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72567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72567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72567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72567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72567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72567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72567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2567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72567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72567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72567D" w:rsidRPr="00B3679C" w:rsidRDefault="0072567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2567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72567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72567D" w:rsidRPr="00B3679C" w:rsidRDefault="0072567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72567D" w:rsidRDefault="0072567D"/>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B16FF">
            <w:rPr>
              <w:noProof/>
              <w:lang w:val="en-US"/>
            </w:rPr>
            <w:t xml:space="preserve"> </w:t>
          </w:r>
          <w:r w:rsidR="00BB16FF" w:rsidRPr="00BB16FF">
            <w:rPr>
              <w:noProof/>
              <w:lang w:val="en-US"/>
            </w:rPr>
            <w:t>[</w:t>
          </w:r>
          <w:hyperlink w:anchor="Bre11" w:history="1">
            <w:r w:rsidR="00BB16FF" w:rsidRPr="00BB16FF">
              <w:rPr>
                <w:rStyle w:val="Tiitellehtautor"/>
                <w:noProof/>
                <w:lang w:val="en-US"/>
              </w:rPr>
              <w:t>23</w:t>
            </w:r>
          </w:hyperlink>
          <w:r w:rsidR="00BB16FF" w:rsidRPr="00BB16FF">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B16FF">
            <w:rPr>
              <w:noProof/>
              <w:lang w:val="en-US"/>
            </w:rPr>
            <w:t xml:space="preserve"> </w:t>
          </w:r>
          <w:r w:rsidR="00BB16FF" w:rsidRPr="00BB16FF">
            <w:rPr>
              <w:noProof/>
              <w:lang w:val="en-US"/>
            </w:rPr>
            <w:t>[</w:t>
          </w:r>
          <w:hyperlink w:anchor="VAZ02" w:history="1">
            <w:r w:rsidR="00BB16FF" w:rsidRPr="00BB16FF">
              <w:rPr>
                <w:rStyle w:val="Tiitellehtautor"/>
                <w:noProof/>
                <w:lang w:val="en-US"/>
              </w:rPr>
              <w:t>14</w:t>
            </w:r>
          </w:hyperlink>
          <w:r w:rsidR="00BB16FF" w:rsidRPr="00BB16FF">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B16FF" w:rsidRPr="00BB16FF">
            <w:rPr>
              <w:noProof/>
              <w:lang w:val="en-US"/>
            </w:rPr>
            <w:t>[</w:t>
          </w:r>
          <w:hyperlink w:anchor="LiH08" w:history="1">
            <w:r w:rsidR="00BB16FF" w:rsidRPr="00BB16FF">
              <w:rPr>
                <w:rStyle w:val="Tiitellehtautor"/>
                <w:noProof/>
                <w:lang w:val="en-US"/>
              </w:rPr>
              <w:t>25</w:t>
            </w:r>
          </w:hyperlink>
          <w:r w:rsidR="00BB16FF" w:rsidRPr="00BB16FF">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B16FF">
            <w:rPr>
              <w:noProof/>
              <w:lang w:val="en-US"/>
            </w:rPr>
            <w:t xml:space="preserve"> </w:t>
          </w:r>
          <w:r w:rsidR="00BB16FF" w:rsidRPr="00BB16FF">
            <w:rPr>
              <w:noProof/>
              <w:lang w:val="en-US"/>
            </w:rPr>
            <w:t>[</w:t>
          </w:r>
          <w:hyperlink w:anchor="NSe06" w:history="1">
            <w:r w:rsidR="00BB16FF" w:rsidRPr="00BB16FF">
              <w:rPr>
                <w:rStyle w:val="Tiitellehtautor"/>
                <w:noProof/>
                <w:lang w:val="en-US"/>
              </w:rPr>
              <w:t>27</w:t>
            </w:r>
          </w:hyperlink>
          <w:r w:rsidR="00BB16FF" w:rsidRPr="00BB16FF">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B16FF" w:rsidRPr="00BB16FF">
            <w:rPr>
              <w:noProof/>
              <w:lang w:val="en-US"/>
            </w:rPr>
            <w:t>[</w:t>
          </w:r>
          <w:hyperlink w:anchor="ISO09" w:history="1">
            <w:r w:rsidR="00BB16FF" w:rsidRPr="00BB16FF">
              <w:rPr>
                <w:rStyle w:val="Tiitellehtautor"/>
                <w:noProof/>
                <w:lang w:val="en-US"/>
              </w:rPr>
              <w:t>28</w:t>
            </w:r>
          </w:hyperlink>
          <w:r w:rsidR="00BB16FF" w:rsidRPr="00BB16FF">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BB16FF">
            <w:rPr>
              <w:noProof/>
              <w:lang w:val="en-US"/>
            </w:rPr>
            <w:t xml:space="preserve"> </w:t>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Online enviro</w:t>
      </w:r>
      <w:r w:rsidRPr="006C0461">
        <w:rPr>
          <w:lang w:val="en-GB"/>
        </w:rPr>
        <w:t>n</w:t>
      </w:r>
      <w:r w:rsidRPr="006C0461">
        <w:rPr>
          <w:lang w:val="en-GB"/>
        </w:rPr>
        <w:t xml:space="preserve">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w:t>
      </w:r>
      <w:r w:rsidRPr="006C0461">
        <w:rPr>
          <w:lang w:val="en-GB"/>
        </w:rPr>
        <w:t>n</w:t>
      </w:r>
      <w:r w:rsidRPr="006C0461">
        <w:rPr>
          <w:lang w:val="en-GB"/>
        </w:rPr>
        <w:t>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B16FF">
            <w:rPr>
              <w:noProof/>
              <w:lang w:val="en-US"/>
            </w:rPr>
            <w:t xml:space="preserve"> </w:t>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72567D" w:rsidRDefault="0072567D"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72567D" w:rsidRDefault="0072567D"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72567D" w:rsidRDefault="0072567D"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72567D" w:rsidRDefault="0072567D"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B16FF">
            <w:rPr>
              <w:noProof/>
              <w:lang w:val="en-US"/>
            </w:rPr>
            <w:t xml:space="preserve"> </w:t>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B16FF" w:rsidRPr="00BB16FF">
            <w:rPr>
              <w:noProof/>
              <w:lang w:val="en-US"/>
            </w:rPr>
            <w:t>[</w:t>
          </w:r>
          <w:hyperlink w:anchor="AAl08" w:history="1">
            <w:r w:rsidR="00BB16FF" w:rsidRPr="00BB16FF">
              <w:rPr>
                <w:rStyle w:val="Tiitellehtautor"/>
                <w:noProof/>
                <w:lang w:val="en-US"/>
              </w:rPr>
              <w:t>32</w:t>
            </w:r>
          </w:hyperlink>
          <w:r w:rsidR="00BB16FF" w:rsidRPr="00BB16FF">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B16FF" w:rsidRPr="00BB16FF">
            <w:rPr>
              <w:noProof/>
              <w:lang w:val="en-US"/>
            </w:rPr>
            <w:t>[</w:t>
          </w:r>
          <w:hyperlink w:anchor="HLi09" w:history="1">
            <w:r w:rsidR="00BB16FF" w:rsidRPr="00BB16FF">
              <w:rPr>
                <w:rStyle w:val="Tiitellehtautor"/>
                <w:noProof/>
                <w:lang w:val="en-US"/>
              </w:rPr>
              <w:t>34</w:t>
            </w:r>
          </w:hyperlink>
          <w:r w:rsidR="00BB16FF" w:rsidRPr="00BB16FF">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BB16FF" w:rsidRPr="00BB16FF">
            <w:rPr>
              <w:noProof/>
              <w:highlight w:val="yellow"/>
              <w:lang w:val="en-US"/>
            </w:rPr>
            <w:t>[</w:t>
          </w:r>
          <w:hyperlink w:anchor="Dem09" w:history="1">
            <w:r w:rsidR="00BB16FF" w:rsidRPr="00BB16FF">
              <w:rPr>
                <w:rStyle w:val="Tiitellehtautor"/>
                <w:noProof/>
                <w:highlight w:val="yellow"/>
                <w:lang w:val="en-US"/>
              </w:rPr>
              <w:t>35</w:t>
            </w:r>
          </w:hyperlink>
          <w:r w:rsidR="00BB16FF" w:rsidRPr="00BB16FF">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BB16FF" w:rsidRPr="00BB16FF">
            <w:rPr>
              <w:noProof/>
              <w:lang w:val="en-US"/>
            </w:rPr>
            <w:t>[</w:t>
          </w:r>
          <w:hyperlink w:anchor="CHa07" w:history="1">
            <w:r w:rsidR="00BB16FF" w:rsidRPr="00BB16FF">
              <w:rPr>
                <w:rStyle w:val="Tiitellehtautor"/>
                <w:noProof/>
                <w:lang w:val="en-US"/>
              </w:rPr>
              <w:t>36</w:t>
            </w:r>
          </w:hyperlink>
          <w:r w:rsidR="00BB16FF" w:rsidRPr="00BB16FF">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B16FF" w:rsidRPr="00BB16FF">
            <w:rPr>
              <w:noProof/>
              <w:lang w:val="en-US"/>
            </w:rPr>
            <w:t>[</w:t>
          </w:r>
          <w:hyperlink w:anchor="CWT" w:history="1">
            <w:r w:rsidR="00BB16FF" w:rsidRPr="00BB16FF">
              <w:rPr>
                <w:rStyle w:val="Tiitellehtautor"/>
                <w:noProof/>
                <w:lang w:val="en-US"/>
              </w:rPr>
              <w:t>37</w:t>
            </w:r>
          </w:hyperlink>
          <w:r w:rsidR="00BB16FF" w:rsidRPr="00BB16FF">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B16FF">
            <w:rPr>
              <w:noProof/>
              <w:lang w:val="en-US"/>
            </w:rPr>
            <w:t xml:space="preserve"> </w:t>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A8A7D77">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72567D" w:rsidRDefault="0072567D"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ftU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rYscNh34YLXe+gO63u&#10;5tsZOm+gg26I8/fEwkBDQ8KS8nfw4UJvS6z3EkYrbX/8SR/wUFCwYhTKXmL3fU0sw0h8VjCBkyzP&#10;w0aJhxyaCA722LI4tqi1nGkoSwbr0NAoBrwXvcitlk+wy6rwKpiIovB2iX0vzny3tmAXUlZVEQQ7&#10;xBB/ox4MDa5DlcJ8PLZPxJr9EHnopFvdrxJSvJmlDhtuKl2tveZNHLRAdMfqvgCwf2Jf7ndlWHDH&#10;54h62ejTXwAAAP//AwBQSwMEFAAGAAgAAAAhADa/2/PbAAAABQEAAA8AAABkcnMvZG93bnJldi54&#10;bWxMj81OwzAQhO9IvIO1SNyonUJLCdlUCMQV1PIjcXPjbRIRr6PYbcLbs3CBy0qjGc18W6wn36kj&#10;DbENjJDNDCjiKriWa4TXl8eLFaiYLDvbBSaEL4qwLk9PCpu7MPKGjttUKynhmFuEJqU+1zpWDXkb&#10;Z6EnFm8fBm+TyKHWbrCjlPtOz41Zam9bloXG9nTfUPW5PXiEt6f9x/uVea4f/KIfw2Q0+xuNeH42&#10;3d2CSjSlvzD84As6lMK0Cwd2UXUI8kj6veJdX84zUDuERbZagi4L/Z++/AYAAP//AwBQSwECLQAU&#10;AAYACAAAACEA5JnDwPsAAADhAQAAEwAAAAAAAAAAAAAAAAAAAAAAW0NvbnRlbnRfVHlwZXNdLnht&#10;bFBLAQItABQABgAIAAAAIQAjsmrh1wAAAJQBAAALAAAAAAAAAAAAAAAAACwBAABfcmVscy8ucmVs&#10;c1BLAQItABQABgAIAAAAIQAjf8p+1QIAABkGAAAOAAAAAAAAAAAAAAAAACwCAABkcnMvZTJvRG9j&#10;LnhtbFBLAQItABQABgAIAAAAIQA2v9vz2wAAAAUBAAAPAAAAAAAAAAAAAAAAAC0FAABkcnMvZG93&#10;bnJldi54bWxQSwUGAAAAAAQABADzAAAANQYAAAAA&#10;" filled="f" stroked="f">
                <v:textbox>
                  <w:txbxContent>
                    <w:p w14:paraId="3DC5B8DC" w14:textId="2D9E89B2" w:rsidR="0072567D" w:rsidRDefault="0072567D"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B16FF">
            <w:rPr>
              <w:noProof/>
              <w:lang w:val="en-US"/>
            </w:rPr>
            <w:t xml:space="preserve"> </w:t>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B16FF">
            <w:rPr>
              <w:noProof/>
              <w:lang w:val="en-US"/>
            </w:rPr>
            <w:t xml:space="preserve"> </w:t>
          </w:r>
          <w:r w:rsidR="00BB16FF" w:rsidRPr="00BB16FF">
            <w:rPr>
              <w:noProof/>
              <w:lang w:val="en-US"/>
            </w:rPr>
            <w:t>[</w:t>
          </w:r>
          <w:hyperlink w:anchor="Nae11" w:history="1">
            <w:r w:rsidR="00BB16FF" w:rsidRPr="00BB16FF">
              <w:rPr>
                <w:rStyle w:val="Tiitellehtautor"/>
                <w:noProof/>
                <w:lang w:val="en-US"/>
              </w:rPr>
              <w:t>38</w:t>
            </w:r>
          </w:hyperlink>
          <w:r w:rsidR="00BB16FF" w:rsidRPr="00BB16FF">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t>E</w:t>
      </w:r>
      <w:r w:rsidR="00283E1F">
        <w:t>-service</w:t>
      </w:r>
      <w:r w:rsidR="008D3F3D">
        <w:t>s</w:t>
      </w:r>
      <w:r w:rsidR="00283E1F">
        <w:t xml:space="preserve"> Providers</w:t>
      </w:r>
      <w:bookmarkEnd w:id="31"/>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B16FF" w:rsidRPr="00BB16FF">
            <w:rPr>
              <w:noProof/>
              <w:lang w:val="en-US"/>
            </w:rPr>
            <w:t>[</w:t>
          </w:r>
          <w:hyperlink w:anchor="Nae11" w:history="1">
            <w:r w:rsidR="00BB16FF" w:rsidRPr="00BB16FF">
              <w:rPr>
                <w:rStyle w:val="Tiitellehtautor"/>
                <w:noProof/>
                <w:lang w:val="en-US"/>
              </w:rPr>
              <w:t>38</w:t>
            </w:r>
          </w:hyperlink>
          <w:r w:rsidR="00BB16FF" w:rsidRPr="00BB16FF">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w:t>
      </w:r>
      <w:r w:rsidR="00533993">
        <w:rPr>
          <w:lang w:val="en-GB"/>
        </w:rPr>
        <w:t>r</w:t>
      </w:r>
      <w:r w:rsidR="00533993">
        <w:rPr>
          <w:lang w:val="en-GB"/>
        </w:rPr>
        <w:t>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w:t>
      </w:r>
      <w:r w:rsidRPr="003664AE">
        <w:rPr>
          <w:lang w:val="en-GB"/>
        </w:rPr>
        <w:t>i</w:t>
      </w:r>
      <w:r w:rsidRPr="003664AE">
        <w:rPr>
          <w:lang w:val="en-GB"/>
        </w:rPr>
        <w:t>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B16FF">
            <w:rPr>
              <w:noProof/>
              <w:lang w:val="en-US"/>
            </w:rPr>
            <w:t xml:space="preserve"> </w:t>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lastRenderedPageBreak/>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0691A654" w:rsidR="00ED1792" w:rsidRDefault="00ED1792" w:rsidP="00ED1792">
      <w:r>
        <w:t>The differences between online environment and traditional business unit</w:t>
      </w:r>
      <w:r w:rsidR="00753AC3">
        <w:t>s</w:t>
      </w:r>
      <w:r>
        <w:t xml:space="preserve"> are as follows </w:t>
      </w:r>
      <w:sdt>
        <w:sdtPr>
          <w:id w:val="2103443013"/>
          <w:citation/>
        </w:sdtPr>
        <w:sdtContent>
          <w:r>
            <w:fldChar w:fldCharType="begin"/>
          </w:r>
          <w:r>
            <w:rPr>
              <w:lang w:val="en-US"/>
            </w:rPr>
            <w:instrText xml:space="preserve"> CITATION RLa10 \l 1033 </w:instrText>
          </w:r>
          <w:r>
            <w:fldChar w:fldCharType="separate"/>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BB16FF">
            <w:rPr>
              <w:noProof/>
              <w:lang w:val="en-US"/>
            </w:rPr>
            <w:t xml:space="preserve"> </w:t>
          </w:r>
          <w:r w:rsidR="00BB16FF" w:rsidRPr="00BB16FF">
            <w:rPr>
              <w:noProof/>
              <w:lang w:val="en-US"/>
            </w:rPr>
            <w:t>[</w:t>
          </w:r>
          <w:hyperlink w:anchor="MFa07" w:history="1">
            <w:r w:rsidR="00BB16FF" w:rsidRPr="00BB16FF">
              <w:rPr>
                <w:rStyle w:val="Tiitellehtautor"/>
                <w:noProof/>
                <w:lang w:val="en-US"/>
              </w:rPr>
              <w:t>39</w:t>
            </w:r>
          </w:hyperlink>
          <w:r w:rsidR="00BB16FF" w:rsidRPr="00BB16FF">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3EB8CA2" w14:textId="77777777" w:rsidR="00FB7D1E" w:rsidRDefault="00FB7D1E" w:rsidP="00FB7D1E">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B16FF" w:rsidRPr="00BB16FF">
            <w:rPr>
              <w:noProof/>
              <w:lang w:val="en-US"/>
            </w:rPr>
            <w:t>[</w:t>
          </w:r>
          <w:hyperlink w:anchor="NSe06" w:history="1">
            <w:r w:rsidR="00BB16FF" w:rsidRPr="00BB16FF">
              <w:rPr>
                <w:rStyle w:val="Tiitellehtautor"/>
                <w:noProof/>
                <w:lang w:val="en-US"/>
              </w:rPr>
              <w:t>27</w:t>
            </w:r>
          </w:hyperlink>
          <w:r w:rsidR="00BB16FF" w:rsidRPr="00BB16FF">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B16FF">
            <w:rPr>
              <w:noProof/>
              <w:lang w:val="en-US"/>
            </w:rPr>
            <w:t xml:space="preserve"> </w:t>
          </w:r>
          <w:r w:rsidR="00BB16FF" w:rsidRPr="00BB16FF">
            <w:rPr>
              <w:noProof/>
              <w:lang w:val="en-US"/>
            </w:rPr>
            <w:t>[</w:t>
          </w:r>
          <w:hyperlink w:anchor="Iha14" w:history="1">
            <w:r w:rsidR="00BB16FF" w:rsidRPr="00BB16FF">
              <w:rPr>
                <w:rStyle w:val="Tiitellehtautor"/>
                <w:noProof/>
                <w:lang w:val="en-US"/>
              </w:rPr>
              <w:t>40</w:t>
            </w:r>
          </w:hyperlink>
          <w:r w:rsidR="00BB16FF" w:rsidRPr="00BB16FF">
            <w:rPr>
              <w:noProof/>
              <w:lang w:val="en-US"/>
            </w:rPr>
            <w:t>]</w:t>
          </w:r>
          <w:r>
            <w:fldChar w:fldCharType="end"/>
          </w:r>
        </w:sdtContent>
      </w:sdt>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B16FF" w:rsidRPr="00BB16FF">
            <w:rPr>
              <w:noProof/>
              <w:lang w:val="en-US"/>
            </w:rPr>
            <w:t>[</w:t>
          </w:r>
          <w:hyperlink w:anchor="ZYa03" w:history="1">
            <w:r w:rsidR="00BB16FF" w:rsidRPr="00BB16FF">
              <w:rPr>
                <w:rStyle w:val="Tiitellehtautor"/>
                <w:noProof/>
                <w:lang w:val="en-US"/>
              </w:rPr>
              <w:t>17</w:t>
            </w:r>
          </w:hyperlink>
          <w:r w:rsidR="00BB16FF" w:rsidRPr="00BB16FF">
            <w:rPr>
              <w:noProof/>
              <w:lang w:val="en-US"/>
            </w:rPr>
            <w:t>]</w:t>
          </w:r>
          <w:r>
            <w:fldChar w:fldCharType="end"/>
          </w:r>
        </w:sdtContent>
      </w:sdt>
      <w:r>
        <w:t>.</w:t>
      </w:r>
    </w:p>
    <w:p w14:paraId="65DBB571" w14:textId="2CC8532E" w:rsidR="00A640E4" w:rsidRDefault="00A640E4" w:rsidP="00FB7D1E">
      <w:r w:rsidRPr="00A640E4">
        <w:t>Gap1 on traditional quality service model also exists on e-services quality perception</w:t>
      </w:r>
      <w:r>
        <w:t xml:space="preserve"> (Chapter 2, Part 3)</w:t>
      </w:r>
      <w:r w:rsidRPr="00A640E4">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72567D" w:rsidRDefault="0072567D"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72567D" w:rsidRDefault="0072567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72567D" w:rsidRDefault="00725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meN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xvENqpWuDtCdVrfz&#10;7Qxd1tBBN8T5e2JhoKEhYUn5O/hwofcF1p2E0Ubb73/SB38gFKwYBdoL7L5tiWUYiU8KJnCWjUZh&#10;o8TDCJoIDvbUsjq1qK1caKAlg3VoaBSDvxe9yK2WT7DLyvAqmIii8HaBfS8ufLu2YBdSVpbRCXaI&#10;If5GPRgaQgeWwnw8Nk/Emm6IPHTSre5XCclfzVLrG24qXW695nUctGdUOwJg/8S+7HZlWHCn5+j1&#10;vNHnvwA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AN15njSAgAAGQYAAA4AAAAAAAAAAAAAAAAALAIAAGRycy9lMm9Eb2MueG1s&#10;UEsBAi0AFAAGAAgAAAAhAOLf5DvaAAAABQEAAA8AAAAAAAAAAAAAAAAAKgUAAGRycy9kb3ducmV2&#10;LnhtbFBLBQYAAAAABAAEAPMAAAAxBgAAAAA=&#10;" filled="f" stroked="f">
                <v:textbox>
                  <w:txbxContent>
                    <w:p w14:paraId="2847A6BE" w14:textId="77777777" w:rsidR="0072567D" w:rsidRDefault="0072567D"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72567D" w:rsidRDefault="0072567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72567D" w:rsidRDefault="0072567D"/>
                  </w:txbxContent>
                </v:textbox>
                <w10:anchorlock/>
              </v:shape>
            </w:pict>
          </mc:Fallback>
        </mc:AlternateContent>
      </w:r>
    </w:p>
    <w:p w14:paraId="160B0DE0" w14:textId="0260FCED" w:rsidR="00283E1F" w:rsidRDefault="00C81C5E" w:rsidP="00283E1F">
      <w:pPr>
        <w:pStyle w:val="Heading1"/>
      </w:pPr>
      <w:bookmarkStart w:id="34" w:name="_Toc332882815"/>
      <w:r>
        <w:lastRenderedPageBreak/>
        <w:t xml:space="preserve">The </w:t>
      </w:r>
      <w:r w:rsidR="00283E1F">
        <w:t>e-service concept</w:t>
      </w:r>
      <w:r>
        <w:t xml:space="preserve"> and four dimensions</w:t>
      </w:r>
      <w:bookmarkEnd w:id="34"/>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5" w:name="_Toc332882816"/>
      <w:r>
        <w:t>Four dimensions for e-service</w:t>
      </w:r>
      <w:r w:rsidR="00D13CF1">
        <w:t>s</w:t>
      </w:r>
      <w:r>
        <w:t xml:space="preserve"> (AUES)</w:t>
      </w:r>
      <w:bookmarkEnd w:id="35"/>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72567D" w:rsidRDefault="0072567D"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72567D" w:rsidRDefault="0072567D" w:rsidP="006D648B">
                            <w:pPr>
                              <w:pStyle w:val="Caption"/>
                            </w:pPr>
                            <w:r>
                              <w:t>Figure 8. Four Quality dimensions for e-services</w:t>
                            </w:r>
                          </w:p>
                          <w:p w14:paraId="5D45FDFF" w14:textId="3AD159B7" w:rsidR="0072567D" w:rsidRDefault="0072567D"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72567D" w:rsidRDefault="0072567D"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72567D" w:rsidRDefault="0072567D" w:rsidP="006D648B">
                      <w:pPr>
                        <w:pStyle w:val="Caption"/>
                      </w:pPr>
                      <w:r>
                        <w:t>Figure 8. Four Quality dimensions for e-services</w:t>
                      </w:r>
                    </w:p>
                    <w:p w14:paraId="5D45FDFF" w14:textId="3AD159B7" w:rsidR="0072567D" w:rsidRDefault="0072567D"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395E3087">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72567D" w:rsidRDefault="0072567D" w:rsidP="00932A70">
                            <w:pPr>
                              <w:pStyle w:val="Caption"/>
                              <w:keepNext/>
                            </w:pPr>
                            <w:r>
                              <w:t>Table 2. Attributes within e-SQ instruments for AUES dimensions</w:t>
                            </w:r>
                          </w:p>
                          <w:p w14:paraId="4391B6B2" w14:textId="77777777" w:rsidR="0072567D" w:rsidRDefault="0072567D"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94QIDAACzBgAADgAAAGRycy9lMm9Eb2MueG1stFVLb9swDL4P2H8QdHf9iN0kRp3CTeBhQLEW&#10;a4eeFVlOjMmSIKmJu2H/fZQcp2m3wzpsF4ciKYqPj18uLvuOox3TppWiwPFZhBETVNat2BT4y30V&#10;zDAyloiacClYgZ+YwZeL9+8u9ipnidxKXjONIIgw+V4VeGutysPQ0C3riDmTigkwNlJ3xMJRb8Ja&#10;kz1E73iYRNF5uJe6VlpSZgxoV4MRL3z8pmHU3jSNYRbxAkNu1n+1/67dN1xckHyjidq29JAG+Yss&#10;OtIKePQYakUsQY+6/SVU11ItjWzsGZVdKJumpczXANXE0atq7rZEMV8LNMeoY5vMvwtLP+1uNWpr&#10;mN0cI0E6mNE96y26kj0CFfRnr0wObncKHG0PevAd9QaUruy+0Z37hYIQ2KHTT8fuumgUlFmWxbMo&#10;w4iCLYnSSTrx/Q+frytt7AcmO+SEAmsYn+8q2V0bC6mA6+jiXhOyajn3I+TihQIcBw3zGBhukxxS&#10;AdF5uqT8fL5XZZmcryarYDWbT4N0zZJgVkVpcFWmWbycTqt4Nf0BWXQkTnPFCWUDaCtONoeJONOf&#10;jaQj9AWA4zj00Blqg6Re5rbMpkk5zebBeZnFQRpHs6AsoyRYVWVURmm1nKdXx9z2gGIFO+DGB1P6&#10;X/lBa8c2hg4aAwS8ZJ84cwVw8Zk1ACqPBKfw68yWXKMdgUUklDJhPYj8oMDbeTUwzLdcPPj7lvkx&#10;v+XyAIzxZSns8XLXCqk97F6lXX8dU24GfwDkSd1OtP2699uUTMYVWcv6CTZHy4F7jKJVC+i+Jsbe&#10;Eg1kA8sCBGpv4NNwuS+wPEgYbaX+9ju98wfAgRUjN/YCC2BXjPhHAdwwj9PUcZ0/pAAhOOhTy/rU&#10;Ih67pYShxEDUinrR+Vs+io2W3QOwbOneBBMRFF4usB3FpR0IFViasrL0TsBuithrcaeoC+1m5Db3&#10;vn8gWh3W2wKOPsmR5Ej+assHX3dTyPLRyqb1FODaPPT00H5gRs8MBxZ31Ht69l7P/zWLnwAAAP//&#10;AwBQSwMEFAAGAAgAAAAhAGvCzDLfAAAABQEAAA8AAABkcnMvZG93bnJldi54bWxMj81OwzAQhO9I&#10;vIO1SFyq1vlBEIU4FQLBhaqIlgNHJ16StPE6st008PQ1XMplpdGMZr4tlpPu2YjWdYYExIsIGFJt&#10;VEeNgI/t8zwD5rwkJXtDKOAbHSzLy4tC5soc6R3HjW9YKCGXSwGt90POuatb1NItzIAUvC9jtfRB&#10;2oYrK4+hXPc8iaJbrmVHYaGVAz62WO83By3g582uTJKsXuLqM+1G/zTbrV/XQlxfTQ/3wDxO/hyG&#10;X/yADmVgqsyBlGO9gPCI/7vBy+5uUmCVgDSJM+Blwf/TlycAAAD//wMAUEsBAi0AFAAGAAgAAAAh&#10;AOSZw8D7AAAA4QEAABMAAAAAAAAAAAAAAAAAAAAAAFtDb250ZW50X1R5cGVzXS54bWxQSwECLQAU&#10;AAYACAAAACEAI7Jq4dcAAACUAQAACwAAAAAAAAAAAAAAAAAsAQAAX3JlbHMvLnJlbHNQSwECLQAU&#10;AAYACAAAACEAhEd94QIDAACzBgAADgAAAAAAAAAAAAAAAAAsAgAAZHJzL2Uyb0RvYy54bWxQSwEC&#10;LQAUAAYACAAAACEAa8LMMt8AAAAFAQAADwAAAAAAAAAAAAAAAABaBQAAZHJzL2Rvd25yZXYueG1s&#10;UEsFBgAAAAAEAAQA8wAAAGYGAAAAAA==&#10;" filled="f" stroked="f">
                <v:textbox>
                  <w:txbxContent>
                    <w:p w14:paraId="07BEF38A" w14:textId="00DE6A4D" w:rsidR="0072567D" w:rsidRDefault="0072567D" w:rsidP="00932A70">
                      <w:pPr>
                        <w:pStyle w:val="Caption"/>
                        <w:keepNext/>
                      </w:pPr>
                      <w:r>
                        <w:t>Table 2. Attributes within e-SQ instruments for AUES dimensions</w:t>
                      </w:r>
                    </w:p>
                    <w:p w14:paraId="4391B6B2" w14:textId="77777777" w:rsidR="0072567D" w:rsidRDefault="0072567D"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690C1042" w:rsidR="00932A70" w:rsidRDefault="00932A70" w:rsidP="00932A70">
      <w:r>
        <w:t xml:space="preserve">As shown on Table </w:t>
      </w:r>
      <w:r w:rsidR="00323B5F">
        <w:t>2</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170E2717">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72567D" w:rsidRDefault="0072567D" w:rsidP="00932A70">
                            <w:pPr>
                              <w:pStyle w:val="Caption"/>
                              <w:keepNext/>
                            </w:pPr>
                            <w:r>
                              <w:t>Table 3. Attributes within different approaches for AUES dimensions</w:t>
                            </w:r>
                          </w:p>
                          <w:p w14:paraId="6A9C562F" w14:textId="77777777" w:rsidR="0072567D" w:rsidRDefault="0072567D"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EkydI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Y9Y4uBhkvd7ICdVvfz&#10;7QxdtMCgG+L8PbEw0EBIWFL+Dj5c6G2F9V7CaK3t9z/pgz80FKwYhbZXWMEGw0h8VjB/51lRhH0S&#10;DwVQCA722LI8tqhnOdfQlAyWoaFRDP5eDCK3Wj7BJqvDm2AiisLLFfaDOPf90oJNSFldRyfYIIb4&#10;G/VgaAgdehSm47F7ItbsR8gDj271sEhI+WaSet9wU+n62WvexjELMPeY7uGH7RNZud+UYb0dn6PX&#10;yz6f/QIAAP//AwBQSwMEFAAGAAgAAAAhADpng+XeAAAABQEAAA8AAABkcnMvZG93bnJldi54bWxM&#10;j0FLxDAQhe+C/yGM4EXctF1ZS226iKIXlxVXDx6nzdhWm0lJst3qrzd60cvA4z3e+6Zcz2YQEznf&#10;W1aQLhIQxI3VPbcKXp7vznMQPiBrHCyTgk/ysK6Oj0ostD3wE0270IpYwr5ABV0IYyGlbzoy6Bd2&#10;JI7em3UGQ5SuldrhIZabQWZJspIGe44LHY5001HzsdsbBV+PbmOzbHOf1q/Lfgq3Z+/bh61Spyfz&#10;9RWIQHP4C8MPfkSHKjLVds/ai0FBfCT83ujlq4sURK1geZnkIKtS/qevvgEAAP//AwBQSwECLQAU&#10;AAYACAAAACEA5JnDwPsAAADhAQAAEwAAAAAAAAAAAAAAAAAAAAAAW0NvbnRlbnRfVHlwZXNdLnht&#10;bFBLAQItABQABgAIAAAAIQAjsmrh1wAAAJQBAAALAAAAAAAAAAAAAAAAACwBAABfcmVscy8ucmVs&#10;c1BLAQItABQABgAIAAAAIQBc8STJ0gIAABcGAAAOAAAAAAAAAAAAAAAAACwCAABkcnMvZTJvRG9j&#10;LnhtbFBLAQItABQABgAIAAAAIQA6Z4Pl3gAAAAUBAAAPAAAAAAAAAAAAAAAAACoFAABkcnMvZG93&#10;bnJldi54bWxQSwUGAAAAAAQABADzAAAANQYAAAAA&#10;" filled="f" stroked="f">
                <v:textbox>
                  <w:txbxContent>
                    <w:p w14:paraId="6770B9FF" w14:textId="3CCDB5A5" w:rsidR="0072567D" w:rsidRDefault="0072567D" w:rsidP="00932A70">
                      <w:pPr>
                        <w:pStyle w:val="Caption"/>
                        <w:keepNext/>
                      </w:pPr>
                      <w:r>
                        <w:t>Table 3. Attributes within different approaches for AUES dimensions</w:t>
                      </w:r>
                    </w:p>
                    <w:p w14:paraId="6A9C562F" w14:textId="77777777" w:rsidR="0072567D" w:rsidRDefault="0072567D"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6" w:name="_Toc332882817"/>
      <w:r>
        <w:t>Accessibility</w:t>
      </w:r>
      <w:r w:rsidR="00440A13">
        <w:t xml:space="preserve"> dimension</w:t>
      </w:r>
      <w:bookmarkEnd w:id="36"/>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7" w:name="_Toc332882818"/>
      <w:r>
        <w:lastRenderedPageBreak/>
        <w:t>Usability</w:t>
      </w:r>
      <w:r w:rsidR="00440A13">
        <w:t xml:space="preserve"> dimension</w:t>
      </w:r>
      <w:bookmarkEnd w:id="37"/>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B16FF" w:rsidRPr="00BB16FF">
            <w:rPr>
              <w:noProof/>
              <w:lang w:val="en-US"/>
            </w:rPr>
            <w:t>[</w:t>
          </w:r>
          <w:hyperlink w:anchor="BYo01" w:history="1">
            <w:r w:rsidR="00BB16FF" w:rsidRPr="00BB16FF">
              <w:rPr>
                <w:rStyle w:val="Tiitellehtautor"/>
                <w:noProof/>
                <w:lang w:val="en-US"/>
              </w:rPr>
              <w:t>41</w:t>
            </w:r>
          </w:hyperlink>
          <w:r w:rsidR="00BB16FF" w:rsidRPr="00BB16FF">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38" w:name="_Toc332882819"/>
      <w:r>
        <w:t>Efficiency</w:t>
      </w:r>
      <w:r w:rsidR="00440A13">
        <w:t xml:space="preserve"> dimension</w:t>
      </w:r>
      <w:bookmarkEnd w:id="38"/>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B16FF" w:rsidRPr="00BB16FF">
            <w:rPr>
              <w:noProof/>
              <w:lang w:val="en-US"/>
            </w:rPr>
            <w:t>[</w:t>
          </w:r>
          <w:hyperlink w:anchor="MKi061" w:history="1">
            <w:r w:rsidR="00BB16FF" w:rsidRPr="00BB16FF">
              <w:rPr>
                <w:rStyle w:val="Tiitellehtautor"/>
                <w:noProof/>
                <w:lang w:val="en-US"/>
              </w:rPr>
              <w:t>42</w:t>
            </w:r>
          </w:hyperlink>
          <w:r w:rsidR="00BB16FF" w:rsidRPr="00BB16FF">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B16FF">
            <w:rPr>
              <w:noProof/>
              <w:lang w:val="en-US"/>
            </w:rPr>
            <w:t xml:space="preserve"> </w:t>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39" w:name="_Toc332882820"/>
      <w:r>
        <w:t>Security</w:t>
      </w:r>
      <w:r w:rsidR="00440A13">
        <w:t xml:space="preserve"> dimension</w:t>
      </w:r>
      <w:bookmarkEnd w:id="39"/>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066BEAE9">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72567D" w:rsidRDefault="0072567D"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72567D" w:rsidRDefault="0072567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72567D" w:rsidRDefault="00725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WQNQ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i7jh33bbjQ9Q660+pu&#10;vp2h8wY66IY4f08sDDQ0JCwpfwcfLvS2xHovYbTS9sef9MEfCAUrRoH2Ervva2IZRuKzggmcZHke&#10;Nko85NBEcLDHlsWxRa3lTAMtGaxDQ6MY/L3oRW61fIJdVoVXwUQUhbdL7Htx5ru1BbuQsqqKTrBD&#10;DPE36sHQEDqwFObjsX0i1uyHyEMn3ep+lZDizSx1vuGm0tXaa97EQQtAd6juCYD9E/tyvyvDgjs+&#10;R6+XjT79BQAA//8DAFBLAwQUAAYACAAAACEAKlxQZdoAAAAFAQAADwAAAGRycy9kb3ducmV2Lnht&#10;bEyPQUvDQBCF74L/YRnBm521qaXGbIooXhWrFrxts9MkmJ0N2W0T/72jl3p5MLzhve8V68l36khD&#10;bAMbuJ5pUMRVcC3XBt7fnq5WoGKy7GwXmAx8U4R1eX5W2NyFkV/puEm1khCOuTXQpNTniLFqyNs4&#10;Cz2xePsweJvkHGp0gx0l3Hc413qJ3rYsDY3t6aGh6mtz8AY+nvef24V+qR/9TT+GSSP7WzTm8mK6&#10;vwOVaEqnZ/jFF3QohWkXDuyi6gzIkPSn4i2zhczYGcjmWQZYFvifvvwBAAD//wMAUEsBAi0AFAAG&#10;AAgAAAAhAOSZw8D7AAAA4QEAABMAAAAAAAAAAAAAAAAAAAAAAFtDb250ZW50X1R5cGVzXS54bWxQ&#10;SwECLQAUAAYACAAAACEAI7Jq4dcAAACUAQAACwAAAAAAAAAAAAAAAAAsAQAAX3JlbHMvLnJlbHNQ&#10;SwECLQAUAAYACAAAACEAzqfWQNQCAAAZBgAADgAAAAAAAAAAAAAAAAAsAgAAZHJzL2Uyb0RvYy54&#10;bWxQSwECLQAUAAYACAAAACEAKlxQZdoAAAAFAQAADwAAAAAAAAAAAAAAAAAsBQAAZHJzL2Rvd25y&#10;ZXYueG1sUEsFBgAAAAAEAAQA8wAAADMGAAAAAA==&#10;" filled="f" stroked="f">
                <v:textbox>
                  <w:txbxContent>
                    <w:p w14:paraId="48F7ED3C" w14:textId="77777777" w:rsidR="0072567D" w:rsidRDefault="0072567D"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72567D" w:rsidRDefault="0072567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72567D" w:rsidRDefault="0072567D"/>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7C9FCCF8" w14:textId="4E03CA07" w:rsidR="003F37A9" w:rsidRDefault="002B6A18" w:rsidP="00EF48FA">
      <w:r>
        <w:lastRenderedPageBreak/>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31DBD" w:rsidRPr="00731DBD">
            <w:rPr>
              <w:noProof/>
              <w:lang w:val="en-US"/>
            </w:rPr>
            <w:t>[</w:t>
          </w:r>
          <w:hyperlink w:anchor="BSI11" w:history="1">
            <w:r w:rsidR="00731DBD" w:rsidRPr="00731DBD">
              <w:rPr>
                <w:rStyle w:val="Tiitellehtautor"/>
                <w:noProof/>
                <w:lang w:val="en-US"/>
              </w:rPr>
              <w:t>10</w:t>
            </w:r>
          </w:hyperlink>
          <w:r w:rsidR="00731DBD" w:rsidRPr="00731DBD">
            <w:rPr>
              <w:noProof/>
              <w:lang w:val="en-US"/>
            </w:rPr>
            <w:t>]</w:t>
          </w:r>
          <w:r w:rsidR="00731DBD">
            <w:fldChar w:fldCharType="end"/>
          </w:r>
        </w:sdtContent>
      </w:sdt>
      <w:r>
        <w:t>.</w:t>
      </w:r>
    </w:p>
    <w:p w14:paraId="36172C1B" w14:textId="765F728C" w:rsidR="00731DBD" w:rsidRDefault="00731DBD" w:rsidP="00731DBD">
      <w:pPr>
        <w:pStyle w:val="Heading2"/>
      </w:pPr>
      <w:r>
        <w:t>Electronic service definition</w:t>
      </w:r>
    </w:p>
    <w:p w14:paraId="3395CB68" w14:textId="163C9AE8" w:rsidR="00A16129" w:rsidRDefault="005D77D6" w:rsidP="00EF48FA">
      <w:r>
        <w:t>We propose d</w:t>
      </w:r>
      <w:r w:rsidR="00A16129">
        <w:t xml:space="preserve">efinition for electronic service concept </w:t>
      </w:r>
      <w:r>
        <w:t>as</w:t>
      </w:r>
      <w:r w:rsidR="00A16129">
        <w:t>:</w:t>
      </w:r>
    </w:p>
    <w:p w14:paraId="077C089B" w14:textId="2284FDF3" w:rsidR="0073559E"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731DBD" w:rsidRPr="00731DBD">
        <w:t xml:space="preserve">. </w:t>
      </w:r>
    </w:p>
    <w:p w14:paraId="77613C68" w14:textId="77777777" w:rsidR="004E2965" w:rsidRDefault="004E2965" w:rsidP="00EF48FA"/>
    <w:p w14:paraId="75851F8F" w14:textId="4068ACA5" w:rsidR="00E54189" w:rsidRDefault="00E54189" w:rsidP="00E54189">
      <w:pPr>
        <w:pStyle w:val="Heading1"/>
      </w:pPr>
      <w:bookmarkStart w:id="40" w:name="_Toc332882822"/>
      <w:r>
        <w:t>Conceptual model for understanding e-services qualit</w:t>
      </w:r>
      <w:r w:rsidR="007F6272">
        <w:t>a</w:t>
      </w:r>
      <w:r w:rsidR="007F6272">
        <w:t>tive characteristics</w:t>
      </w:r>
      <w:bookmarkEnd w:id="40"/>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1" w:name="_Toc332882823"/>
      <w:r>
        <w:t xml:space="preserve">Quality in </w:t>
      </w:r>
      <w:r w:rsidR="009C2EFB">
        <w:t>u</w:t>
      </w:r>
      <w:r w:rsidR="000727D9">
        <w:t>se model for e-services</w:t>
      </w:r>
      <w:bookmarkEnd w:id="41"/>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B16FF">
            <w:rPr>
              <w:noProof/>
              <w:lang w:val="en-US"/>
            </w:rPr>
            <w:t xml:space="preserve"> </w:t>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60BFAC79" w:rsidR="002847D2" w:rsidRDefault="002847D2" w:rsidP="009C2EFB">
      <w:r>
        <w:rPr>
          <w:noProof/>
          <w:lang w:val="en-US" w:eastAsia="en-US"/>
        </w:rPr>
        <mc:AlternateContent>
          <mc:Choice Requires="wps">
            <w:drawing>
              <wp:anchor distT="0" distB="0" distL="114300" distR="114300" simplePos="0" relativeHeight="251671552" behindDoc="0" locked="0" layoutInCell="1" allowOverlap="1" wp14:anchorId="030E241F" wp14:editId="5EB6F61D">
                <wp:simplePos x="0" y="0"/>
                <wp:positionH relativeFrom="column">
                  <wp:posOffset>2514600</wp:posOffset>
                </wp:positionH>
                <wp:positionV relativeFrom="paragraph">
                  <wp:posOffset>127635</wp:posOffset>
                </wp:positionV>
                <wp:extent cx="3036570" cy="2057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3657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72567D" w:rsidRDefault="0072567D"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72567D" w:rsidRDefault="0072567D" w:rsidP="003D4A85">
                            <w:pPr>
                              <w:pStyle w:val="Caption"/>
                            </w:pPr>
                            <w:r>
                              <w:t>Figure 10. E-Service model for Quality in use</w:t>
                            </w:r>
                          </w:p>
                          <w:p w14:paraId="5027D016" w14:textId="77777777" w:rsidR="0072567D" w:rsidRDefault="0072567D"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98pt;margin-top:10.05pt;width:239.1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oH9MCAAAZ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ZT&#10;jBSRUKNH1np0rVsEKuBnZ1wBsAcDQN+CHrCD3oEypN1yK8MfEkJgB6b3B3aDNwrK0/T0bDIFEwXb&#10;OJ1M8zTynzxfN9b5D0xLFIQSWyhfZJVsb52HUAA6QMJrSi8aIWIJhXqhAGCnYbEHutukgFBADMgQ&#10;VKzPj/lkOq6mk4vRWTXJRnmWno+qKh2PbhZVWqX5Yn6RX/+EKCTJ8mIHnWKgzwJFwMRCkFVflWD+&#10;u7JIQl80cZYlsX26/MBxzHMINQn0dzRHye8FCwkI9ZlxKFxkOyjiyLC5sGhLoNkJpUz5WKhIBqAD&#10;igNhb7nY4yNlkcq3XO7IH17Wyh8uy0ZpG0v7Kuz66xAy7/BAxlHeQfTtsu06djy04VLXe+hOq7v5&#10;doYuGuigW+L8PbEw0NB1sKT8HXy40LsS617CaK3t9z/pAx4KClaMQtlL7L5tiGUYiY8KJvAiy/Ow&#10;UeIhhyaCgz22LI8taiPnGsqSwTo0NIoB78UgcqvlE+yyKrwKJqIovF1iP4hz360t2IWUVVUEwQ4x&#10;xN+qB0OD61ClMB+P7ROxph8iD530SQ+rhBSvZqnDhptKVxuveRMHLRDdsdoXAPZP7Mt+V4YFd3yO&#10;qOeNPvsFAAD//wMAUEsDBBQABgAIAAAAIQCMKRE63gAAAAoBAAAPAAAAZHJzL2Rvd25yZXYueG1s&#10;TI/BTsMwEETvSPyDtUjcqJ0QShviVBWIK6gtIHFz420SNV5HsduEv2c50eNoRjNvitXkOnHGIbSe&#10;NCQzBQKp8ralWsPH7vVuASJEQ9Z0nlDDDwZYlddXhcmtH2mD522sBZdQyI2GJsY+lzJUDToTZr5H&#10;Yu/gB2ciy6GWdjAjl7tOpkrNpTMt8UJjenxusDpuT07D59vh+ytT7/WLe+hHPylJbim1vr2Z1k8g&#10;Ik7xPwx/+IwOJTPt/YlsEJ2G++Wcv0QNqUpAcGDxmKUg9uxkWQKyLOTlhfIXAAD//wMAUEsBAi0A&#10;FAAGAAgAAAAhAOSZw8D7AAAA4QEAABMAAAAAAAAAAAAAAAAAAAAAAFtDb250ZW50X1R5cGVzXS54&#10;bWxQSwECLQAUAAYACAAAACEAI7Jq4dcAAACUAQAACwAAAAAAAAAAAAAAAAAsAQAAX3JlbHMvLnJl&#10;bHNQSwECLQAUAAYACAAAACEAZ+FoH9MCAAAZBgAADgAAAAAAAAAAAAAAAAAsAgAAZHJzL2Uyb0Rv&#10;Yy54bWxQSwECLQAUAAYACAAAACEAjCkROt4AAAAKAQAADwAAAAAAAAAAAAAAAAArBQAAZHJzL2Rv&#10;d25yZXYueG1sUEsFBgAAAAAEAAQA8wAAADYGAAAAAA==&#10;" filled="f" stroked="f">
                <v:textbox>
                  <w:txbxContent>
                    <w:p w14:paraId="565A1E22" w14:textId="77777777" w:rsidR="0072567D" w:rsidRDefault="0072567D"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72567D" w:rsidRDefault="0072567D" w:rsidP="003D4A85">
                      <w:pPr>
                        <w:pStyle w:val="Caption"/>
                      </w:pPr>
                      <w:r>
                        <w:t>Figure 10. E-Service model for Quality in use</w:t>
                      </w:r>
                    </w:p>
                    <w:p w14:paraId="5027D016" w14:textId="77777777" w:rsidR="0072567D" w:rsidRDefault="0072567D" w:rsidP="00441AA9"/>
                  </w:txbxContent>
                </v:textbox>
                <w10:wrap type="square"/>
              </v:shape>
            </w:pict>
          </mc:Fallback>
        </mc:AlternateContent>
      </w:r>
      <w:r w:rsidR="00080198">
        <w:t>Base</w:t>
      </w:r>
      <w:r w:rsidR="00CA1BFB">
        <w:t>d</w:t>
      </w:r>
      <w:r w:rsidR="00080198">
        <w:t xml:space="preserve"> on the fact that o</w:t>
      </w:r>
      <w:r w:rsidR="006D50B7">
        <w:t>nline customers expect fast, friendly and high quality e-services,</w:t>
      </w:r>
      <w:r w:rsidR="00992C1C">
        <w:t xml:space="preserve"> </w:t>
      </w:r>
      <w:r w:rsidR="00080198">
        <w:t xml:space="preserve">the </w:t>
      </w:r>
      <w:r w:rsidR="0092272D">
        <w:t>attributes</w:t>
      </w:r>
      <w:r w:rsidR="00921919">
        <w:t xml:space="preserve"> for</w:t>
      </w:r>
      <w:r w:rsidR="00EB6FB4">
        <w:t xml:space="preserve"> quality in use </w:t>
      </w:r>
      <w:r w:rsidR="00AD1220">
        <w:t xml:space="preserve">model, </w:t>
      </w:r>
      <w:r>
        <w:t xml:space="preserve">meant to answer </w:t>
      </w:r>
      <w:r w:rsidRPr="00077E09">
        <w:rPr>
          <w:b/>
        </w:rPr>
        <w:t>Q.A</w:t>
      </w:r>
      <w:r>
        <w:t xml:space="preserve"> are (Fig</w:t>
      </w:r>
      <w:r w:rsidR="00AD1220">
        <w:t>ure</w:t>
      </w:r>
      <w:r>
        <w:t xml:space="preserve"> 10):</w:t>
      </w:r>
    </w:p>
    <w:p w14:paraId="1C0F93BB" w14:textId="5D4B707F" w:rsidR="002847D2" w:rsidRDefault="002847D2" w:rsidP="002847D2">
      <w:pPr>
        <w:pStyle w:val="ListParagraph"/>
        <w:numPr>
          <w:ilvl w:val="0"/>
          <w:numId w:val="49"/>
        </w:numPr>
      </w:pPr>
      <w:r>
        <w:t>Convenience</w:t>
      </w:r>
    </w:p>
    <w:p w14:paraId="1AAA06ED" w14:textId="77777777" w:rsidR="002847D2" w:rsidRDefault="00EB6FB4" w:rsidP="002847D2">
      <w:pPr>
        <w:pStyle w:val="ListParagraph"/>
        <w:numPr>
          <w:ilvl w:val="0"/>
          <w:numId w:val="49"/>
        </w:numPr>
      </w:pPr>
      <w:r>
        <w:t>Performance</w:t>
      </w:r>
    </w:p>
    <w:p w14:paraId="11C2ADA0" w14:textId="77777777" w:rsidR="002847D2" w:rsidRDefault="00921919" w:rsidP="002847D2">
      <w:pPr>
        <w:pStyle w:val="ListParagraph"/>
        <w:numPr>
          <w:ilvl w:val="0"/>
          <w:numId w:val="49"/>
        </w:numPr>
      </w:pPr>
      <w:r>
        <w:t>T</w:t>
      </w:r>
      <w:r w:rsidR="00F73456">
        <w:t>rustworthiness</w:t>
      </w:r>
    </w:p>
    <w:p w14:paraId="46933B54" w14:textId="61DCF732" w:rsidR="00EB6FB4" w:rsidRDefault="00F73456" w:rsidP="002847D2">
      <w:pPr>
        <w:pStyle w:val="ListParagraph"/>
        <w:numPr>
          <w:ilvl w:val="0"/>
          <w:numId w:val="49"/>
        </w:numPr>
      </w:pPr>
      <w:r>
        <w:t>Compatibility</w:t>
      </w:r>
      <w:r w:rsidR="00C53569">
        <w:t xml:space="preserve"> </w: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2" w:name="_Toc332882824"/>
      <w:r>
        <w:t>Product quality model for e-services</w:t>
      </w:r>
      <w:bookmarkEnd w:id="42"/>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B16FF" w:rsidRPr="00BB16FF">
            <w:rPr>
              <w:rFonts w:eastAsiaTheme="minorEastAsia"/>
              <w:noProof/>
              <w:lang w:val="en-US"/>
            </w:rPr>
            <w:t>[</w:t>
          </w:r>
          <w:hyperlink w:anchor="May" w:history="1">
            <w:r w:rsidR="00BB16FF" w:rsidRPr="00BB16FF">
              <w:rPr>
                <w:rStyle w:val="Tiitellehtautor"/>
                <w:rFonts w:eastAsiaTheme="minorEastAsia"/>
                <w:noProof/>
                <w:lang w:val="en-US"/>
              </w:rPr>
              <w:t>6</w:t>
            </w:r>
          </w:hyperlink>
          <w:r w:rsidR="00BB16FF" w:rsidRPr="00BB16FF">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3FBD738F">
                <wp:extent cx="3122942"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3122942"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72567D" w:rsidRDefault="0072567D"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72567D" w:rsidRDefault="0072567D" w:rsidP="00975F82">
                            <w:pPr>
                              <w:pStyle w:val="Caption"/>
                            </w:pPr>
                            <w:r>
                              <w:t>Figure 11. E-Service Product Quality Model</w:t>
                            </w:r>
                          </w:p>
                          <w:p w14:paraId="3215C6EB" w14:textId="1E08812D" w:rsidR="0072567D" w:rsidRDefault="0072567D"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45.9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vuTdQCAAAZBgAADgAAAGRycy9lMm9Eb2MueG1srFTJbtswEL0X6D8QvDtaoiwWIgeKAxcFgiRo&#10;UuRMU6QtlFtJ2pYb9N87pCzHSXtoil6k4czjcObNcnHZSYHWzLpWqwpnRylGTFHdtGpR4a+Ps9E5&#10;Rs4T1RChFavwljl8Ofn44WJjSpbrpRYNswicKFduTIWX3psySRxdMknckTZMgZFrK4mHo10kjSUb&#10;8C5FkqfpabLRtjFWU+YcaK97I55E/5wz6u84d8wjUWGIzcevjd95+CaTC1IuLDHLlu7CIP8QhSSt&#10;gkf3rq6JJ2hl299cyZZa7TT3R1TLRHPeUhZzgGyy9E02D0tiWMwFyHFmT5P7f27p7freorapcJ5h&#10;pIiEGj2yzqMr3SFQAT8b40qAPRgA+g70UOdB70AZ0u64leEPCSGwA9PbPbvBGwXlcZbn4yLHiIIt&#10;GxfHWRr5T16uG+v8J6YlCkKFLZQvskrWN85DKAAdIOE1pWetELGEQr1SALDXsNgD/W1SQiggBmQI&#10;KtbneXpyltdnJ+PRaX2SjYosPR/VdZqPrmd1WqfFbDourn5CFJJkRbmBTjHQZ4EiYGImyGJXlWD+&#10;u7JIQl81cZYlsX36/MBxzHMINQn09zRHyW8FCwkI9YVxKFxkOyjiyLCpsGhNoNkJpUz5WKhIBqAD&#10;igNh77m4w0fKIpXvudyTP7ysld9flq3SNpb2TdjNtyFk3uOBjIO8g+i7eRc7Njse2nCumy10p9X9&#10;fDtDZy100A1x/p5YGGhoSFhS/g4+XOhNhfVOwmip7Y8/6QMeCgpWjELZK+y+r4hlGInPCiZwnBVF&#10;2CjxUEATwcEeWuaHFrWSUw1lgSGD6KIY8F4MIrdaPsEuq8OrYCKKwtsV9oM49f3agl1IWV1HEOwQ&#10;Q/yNejA0uA5VCvPx2D0Ra3ZD5KGTbvWwSkj5ZpZ6bLipdL3ymrdx0ALRPau7AsD+iX2525VhwR2e&#10;I+plo09+AQAA//8DAFBLAwQUAAYACAAAACEAp7lZYNoAAAAFAQAADwAAAGRycy9kb3ducmV2Lnht&#10;bEyPQUvDQBCF70L/wzKCN7tbrcXGbEpRvCq2KnibZqdJMDsbstsm/ntHL+3lwfCG976Xr0bfqiP1&#10;sQlsYTY1oIjL4BquLLxvn6/vQcWE7LANTBZ+KMKqmFzkmLkw8BsdN6lSEsIxQwt1Sl2mdSxr8hin&#10;oSMWbx96j0nOvtKux0HCfatvjFlojw1LQ40dPdZUfm8O3sLHy/7rc25eqyd/1w1hNJr9Ult7dTmu&#10;H0AlGtPpGf7wBR0KYdqFA7uoWgsyJP2rePPlTGbsLNyahQFd5PqcvvgFAAD//wMAUEsBAi0AFAAG&#10;AAgAAAAhAOSZw8D7AAAA4QEAABMAAAAAAAAAAAAAAAAAAAAAAFtDb250ZW50X1R5cGVzXS54bWxQ&#10;SwECLQAUAAYACAAAACEAI7Jq4dcAAACUAQAACwAAAAAAAAAAAAAAAAAsAQAAX3JlbHMvLnJlbHNQ&#10;SwECLQAUAAYACAAAACEAMmvuTdQCAAAZBgAADgAAAAAAAAAAAAAAAAAsAgAAZHJzL2Uyb0RvYy54&#10;bWxQSwECLQAUAAYACAAAACEAp7lZYNoAAAAFAQAADwAAAAAAAAAAAAAAAAAsBQAAZHJzL2Rvd25y&#10;ZXYueG1sUEsFBgAAAAAEAAQA8wAAADMGAAAAAA==&#10;" filled="f" stroked="f">
                <v:textbox>
                  <w:txbxContent>
                    <w:p w14:paraId="47506F1E" w14:textId="77777777" w:rsidR="0072567D" w:rsidRDefault="0072567D"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72567D" w:rsidRDefault="0072567D" w:rsidP="00975F82">
                      <w:pPr>
                        <w:pStyle w:val="Caption"/>
                      </w:pPr>
                      <w:r>
                        <w:t>Figure 11. E-Service Product Quality Model</w:t>
                      </w:r>
                    </w:p>
                    <w:p w14:paraId="3215C6EB" w14:textId="1E08812D" w:rsidR="0072567D" w:rsidRDefault="0072567D"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lastRenderedPageBreak/>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B16FF">
            <w:rPr>
              <w:noProof/>
              <w:lang w:val="en-US"/>
            </w:rPr>
            <w:t xml:space="preserve"> </w:t>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fldChar w:fldCharType="end"/>
          </w:r>
        </w:sdtContent>
      </w:sdt>
      <w:r>
        <w:t>.</w:t>
      </w:r>
    </w:p>
    <w:p w14:paraId="0EA6E14B" w14:textId="2674ADAB" w:rsidR="00457DEC" w:rsidRDefault="00CD515B" w:rsidP="00457DEC">
      <w:pPr>
        <w:pStyle w:val="Heading2"/>
      </w:pPr>
      <w:bookmarkStart w:id="43" w:name="_Toc332882825"/>
      <w:r>
        <w:t>Quality in use model</w:t>
      </w:r>
      <w:r w:rsidR="00457DEC">
        <w:t xml:space="preserve"> </w:t>
      </w:r>
      <w:r w:rsidR="003A703A">
        <w:t>and AUES</w:t>
      </w:r>
      <w:r w:rsidR="00F95EF5">
        <w:t xml:space="preserve"> dimensions</w:t>
      </w:r>
      <w:bookmarkEnd w:id="43"/>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20E87961">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72567D" w:rsidRDefault="0072567D"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72567D" w:rsidRDefault="0072567D" w:rsidP="002C2900">
                            <w:pPr>
                              <w:pStyle w:val="Caption"/>
                              <w:jc w:val="both"/>
                            </w:pPr>
                            <w:r>
                              <w:t>Figure 12. Relationships between quality in use model and AUES dimensions</w:t>
                            </w:r>
                          </w:p>
                          <w:p w14:paraId="45278D5B" w14:textId="2EDEF3C3" w:rsidR="0072567D" w:rsidRDefault="00725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6929BCA3" w:rsidR="0072567D" w:rsidRDefault="0072567D"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72567D" w:rsidRDefault="0072567D" w:rsidP="002C2900">
                      <w:pPr>
                        <w:pStyle w:val="Caption"/>
                        <w:jc w:val="both"/>
                      </w:pPr>
                      <w:r>
                        <w:t>Figure 12. Relationships between quality in use model and AUES dimensions</w:t>
                      </w:r>
                    </w:p>
                    <w:p w14:paraId="45278D5B" w14:textId="2EDEF3C3" w:rsidR="0072567D" w:rsidRDefault="0072567D"/>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509A2F85" w14:textId="6396896B"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476DB1CF" w14:textId="77777777" w:rsidR="003D404F" w:rsidRDefault="003D404F" w:rsidP="001E0D56"/>
    <w:p w14:paraId="16CCDC78" w14:textId="4A5101B3" w:rsidR="001E0D56" w:rsidRDefault="001E0D56" w:rsidP="001E0D56">
      <w:r>
        <w:lastRenderedPageBreak/>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4" w:name="_Toc332882826"/>
      <w:r>
        <w:t xml:space="preserve">Quality product model </w:t>
      </w:r>
      <w:r w:rsidR="00C976C5">
        <w:t>and AUES</w:t>
      </w:r>
      <w:r w:rsidR="006C1F7A">
        <w:t xml:space="preserve"> dimensions</w:t>
      </w:r>
      <w:bookmarkEnd w:id="44"/>
    </w:p>
    <w:p w14:paraId="19C27DF1" w14:textId="1E3AB1BC" w:rsidR="00D13634" w:rsidRDefault="00235A05" w:rsidP="0095679B">
      <w:r>
        <w:t xml:space="preserve">Figure </w:t>
      </w:r>
      <w:r w:rsidR="00EF047E">
        <w:t>13</w:t>
      </w:r>
      <w:r>
        <w:t xml:space="preserve">, shows the quality product model (Chapter </w:t>
      </w:r>
      <w:r w:rsidR="00EB26CF">
        <w:t>4</w:t>
      </w:r>
      <w:r>
        <w:t xml:space="preserve">, Part </w:t>
      </w:r>
      <w:r w:rsidR="00EB26CF">
        <w:t>2</w:t>
      </w:r>
      <w:r>
        <w:t>)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03A80096">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72567D" w:rsidRDefault="0072567D"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72567D" w:rsidRDefault="0072567D" w:rsidP="00235A05">
                            <w:pPr>
                              <w:pStyle w:val="Caption"/>
                              <w:jc w:val="both"/>
                            </w:pPr>
                            <w:r>
                              <w:t>Figure  13. Relationships between product quality model and AUES dimensions</w:t>
                            </w:r>
                          </w:p>
                          <w:p w14:paraId="3B965938" w14:textId="3BB202B8" w:rsidR="0072567D" w:rsidRDefault="0072567D"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6E6D4566" w:rsidR="0072567D" w:rsidRDefault="0072567D"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72567D" w:rsidRDefault="0072567D" w:rsidP="00235A05">
                      <w:pPr>
                        <w:pStyle w:val="Caption"/>
                        <w:jc w:val="both"/>
                      </w:pPr>
                      <w:r>
                        <w:t>Figure  13. Relationships between product quality model and AUES dimensions</w:t>
                      </w:r>
                    </w:p>
                    <w:p w14:paraId="3B965938" w14:textId="3BB202B8" w:rsidR="0072567D" w:rsidRDefault="0072567D"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7ACC7E35" w:rsidR="00D84B52" w:rsidRDefault="003D404F" w:rsidP="003252E2">
      <w:pPr>
        <w:pStyle w:val="Heading2"/>
      </w:pPr>
      <w:bookmarkStart w:id="45" w:name="_Toc332882827"/>
      <w:r>
        <w:t xml:space="preserve">Combining </w:t>
      </w:r>
      <w:r w:rsidR="003252E2">
        <w:t>Quality in use, Product quality models and AUES dime</w:t>
      </w:r>
      <w:r w:rsidR="003252E2">
        <w:t>n</w:t>
      </w:r>
      <w:r w:rsidR="003252E2">
        <w:t>sions</w:t>
      </w:r>
      <w:bookmarkEnd w:id="45"/>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EAABE4A">
                <wp:extent cx="4676140" cy="4686300"/>
                <wp:effectExtent l="0" t="0" r="0" b="12700"/>
                <wp:docPr id="39" name="Text Box 39"/>
                <wp:cNvGraphicFramePr/>
                <a:graphic xmlns:a="http://schemas.openxmlformats.org/drawingml/2006/main">
                  <a:graphicData uri="http://schemas.microsoft.com/office/word/2010/wordprocessingShape">
                    <wps:wsp>
                      <wps:cNvSpPr txBox="1"/>
                      <wps:spPr>
                        <a:xfrm>
                          <a:off x="0" y="0"/>
                          <a:ext cx="467614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72567D" w:rsidRDefault="0072567D"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72567D" w:rsidRDefault="0072567D" w:rsidP="00F0197E">
                            <w:pPr>
                              <w:pStyle w:val="Caption"/>
                              <w:jc w:val="both"/>
                            </w:pPr>
                            <w:r>
                              <w:t>Figure 14. Quality in use, Product quality models and AUES dimensions</w:t>
                            </w:r>
                          </w:p>
                          <w:p w14:paraId="1E671FE0" w14:textId="65B9BFC3" w:rsidR="0072567D" w:rsidRDefault="0072567D"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6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2JjtMCAAAXBgAADgAAAGRycy9lMm9Eb2MueG1srFTfT9swEH6ftP/B8ntJUkKhESkKRZ0mIUCD&#10;iWfXcdpoiW3Zpg2b9r/vs9OUwvYwpr0k57vP57vvfpxfdG1DNsLYWsmcJkcxJUJyVdZyldOvD4vR&#10;GSXWMVmyRkmR02dh6cXs44fzrc7EWK1VUwpD4ETabKtzunZOZ1Fk+Vq0zB4pLSSMlTItcziaVVQa&#10;toX3tonGcTyJtsqU2igurIX2qjfSWfBfVYK726qywpEmp4jNha8J36X/RrNzlq0M0+ua78Jg/xBF&#10;y2qJR/eurphj5MnUv7lqa26UVZU74qqNVFXVXIQckE0Sv8nmfs20CLmAHKv3NNn/55bfbO4Mqcuc&#10;Hk8pkaxFjR5E58il6ghU4GerbQbYvQbQddCjzoPeQunT7irT+j8SIrCD6ec9u94bhzKdnE6SFCYO&#10;Wzo5mxzHgf/o5bo21n0SqiVeyKlB+QKrbHNtHUIBdID416Ra1E0TStjIVwoAe40IPdDfZhlCgeiR&#10;PqhQnx/zk9NxcXoyHU2Kk2SUJvHZqCji8ehqUcRFnC7m0/TyJ6JoWZJmW3SKRp95isDEomGrXVW8&#10;+e/K0jL+qomTJArt0+cHxyHPIdTI09/THCT33AifQCO/iAqFC2x7RRgZMW8M2TA0O+NcSBcKFcgA&#10;2qMqEPaeizt8oCxQ+Z7LPfnDy0q6/eW2lsqE0r4Ju/w2hFz1eJBxkLcXXbfsQscmk6ENl6p8Rnca&#10;1c+31XxRo4OumXV3zGCg0XVYUu4Wn6pR25yqnUTJWpnvf9J7PAoKKyW+7DmV2GCUNJ8l5m+apL6V&#10;XTikaCEczKFleWiRT+1coSgJlqHmQfR41wxiZVT7iE1W+DdhYpLj5Zy6QZy7fmlhE3JRFAGEDaKZ&#10;u5b3mnvXvkZ+Oh66R2b0boQc+uhGDYuEZW8mqcf6m1IVT05VdRgzT3PP6Y5+bJ/QlbtN6dfb4Tmg&#10;Xvb57BcAAAD//wMAUEsDBBQABgAIAAAAIQAAM6ds3gAAAAUBAAAPAAAAZHJzL2Rvd25yZXYueG1s&#10;TI9BT8MwDIXvSPyHyEhc0JauQ2MqTScEggvTEBsHjm5j2kLjVEnWFX79Mi5wsZ71rPc+56vRdGIg&#10;51vLCmbTBARxZXXLtYK33eNkCcIHZI2dZVLwTR5WxflZjpm2B36lYRtqEUPYZ6igCaHPpPRVQwb9&#10;1PbE0fuwzmCIq6uldniI4aaTaZIspMGWY0ODPd03VH1t90bBz4tb2zRdP83K93k7hIerz83zRqnL&#10;i/HuFkSgMfwdwwk/okMRmUq7Z+1FpyA+En5n9G7mi2sQ5UksE5BFLv/TF0cAAAD//wMAUEsBAi0A&#10;FAAGAAgAAAAhAOSZw8D7AAAA4QEAABMAAAAAAAAAAAAAAAAAAAAAAFtDb250ZW50X1R5cGVzXS54&#10;bWxQSwECLQAUAAYACAAAACEAI7Jq4dcAAACUAQAACwAAAAAAAAAAAAAAAAAsAQAAX3JlbHMvLnJl&#10;bHNQSwECLQAUAAYACAAAACEAlI2JjtMCAAAXBgAADgAAAAAAAAAAAAAAAAAsAgAAZHJzL2Uyb0Rv&#10;Yy54bWxQSwECLQAUAAYACAAAACEAADOnbN4AAAAFAQAADwAAAAAAAAAAAAAAAAArBQAAZHJzL2Rv&#10;d25yZXYueG1sUEsFBgAAAAAEAAQA8wAAADYGAAAAAA==&#10;" filled="f" stroked="f">
                <v:textbox>
                  <w:txbxContent>
                    <w:p w14:paraId="21FE95FA" w14:textId="657D1309" w:rsidR="0072567D" w:rsidRDefault="0072567D"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72567D" w:rsidRDefault="0072567D" w:rsidP="00F0197E">
                      <w:pPr>
                        <w:pStyle w:val="Caption"/>
                        <w:jc w:val="both"/>
                      </w:pPr>
                      <w:r>
                        <w:t>Figure 14. Quality in use, Product quality models and AUES dimensions</w:t>
                      </w:r>
                    </w:p>
                    <w:p w14:paraId="1E671FE0" w14:textId="65B9BFC3" w:rsidR="0072567D" w:rsidRDefault="0072567D"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1FB90F5">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72567D" w:rsidRDefault="0072567D" w:rsidP="005565C9">
                            <w:pPr>
                              <w:pStyle w:val="Caption"/>
                              <w:keepNext/>
                            </w:pPr>
                            <w:r>
                              <w:t>Table 4. Relationships between e-service qualitative characteristics and AUES quality dimensions</w:t>
                            </w:r>
                          </w:p>
                          <w:p w14:paraId="3B680B38" w14:textId="6E97774E" w:rsidR="0072567D" w:rsidRDefault="0072567D"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pIntICAAAXBgAADgAAAGRycy9lMm9Eb2MueG1srFRNb9swDL0P2H8QdE9tZ07SGHUKN0WGAcVa&#10;rB16VmQpMaYvSGribNh/HyXbadrtsA672BRJUeTjIy8uWynQjlnXaFXi7CzFiCmq60ZtSvz1YTU6&#10;x8h5omoitGIlPjCHLxfv313sTcHGeqtFzSyCIMoVe1PirfemSBJHt0wSd6YNU2Dk2kri4Wg3SW3J&#10;HqJLkYzTdJrsta2N1ZQ5B9rrzogXMT7njPpbzh3zSJQYcvPxa+N3Hb7J4oIUG0vMtqF9GuQfspCk&#10;UfDoMdQ18QQ92ea3ULKhVjvN/RnVMtGcN5TFGqCaLH1Vzf2WGBZrAXCcOcLk/l9Y+nl3Z1FTlzgf&#10;Y6SIhB49sNajK90iUAE+e+MKcLs34Ohb0EOfB70DZSi75VaGPxSEwA5IH47ohmgUlJPph/l0Bnyg&#10;YBvn6Xye5SFO8nzdWOc/Mi1REEpsoX0RVbK7cb5zHVzCa0qvGiFiC4V6oYCYnYZFDnS3SQGpgBg8&#10;Q1KxPz+Wk9m4mk3mo2k1yUZ5lp6Pqiodj65XVVql+Wo5z69+QhaSZHmxB6YY4FmACJBYCbLpuxLM&#10;f9cWSegLEmdZEunT1QeBIyRDqkmAv4M5Sv4gWChAqC+MQ+Mi2kERR4YthUU7AmQnlDLlY6MiGOAd&#10;vDgA9paLvX+ELEL5lssd+MPLWvnjZdkobWNrX6VdfxtS5p0/gHFSdxB9u24jY7PZQMO1rg/ATqu7&#10;+XaGrhpg0A1x/o5YGGggJCwpfwsfLvS+xLqXMNpq+/1P+uAPDQUrRqHtJVawwTASnxTMH3A3D/sk&#10;HnKgEBzsqWV9alFPcqmhKRksQ0OjGPy9GERutXyETVaFN8FEFIWXS+wHcem7pQWbkLKqik6wQQzx&#10;N+re0BA69ChMx0P7SKzpR8gDjz7rYZGQ4tUkdb7hptLVk9e8iWMWYO4w7eGH7RNZ2W/KsN5Oz9Hr&#10;eZ8vfgEAAP//AwBQSwMEFAAGAAgAAAAhALPpkmLeAAAABQEAAA8AAABkcnMvZG93bnJldi54bWxM&#10;j0FLxDAQhe+C/yGM4EXctF3UWpsuoujFZcXVg8e0GdtqMynJbLf6641e9DLweI/3vilXsx3EhD70&#10;jhSkiwQEUuNMT62Cl+e70xxEYE1GD45QwScGWFWHB6UujNvTE05bbkUsoVBoBR3zWEgZmg6tDgs3&#10;IkXvzXmrOUrfSuP1PpbbQWZJci6t7ikudHrEmw6bj+3OKvh69GuXZev7tH5d9hPfnrxvHjZKHR/N&#10;11cgGGf+C8MPfkSHKjLVbkcmiEFBfIR/b/TyPE9B1AqWF5dnIKtS/qevvgEAAP//AwBQSwECLQAU&#10;AAYACAAAACEA5JnDwPsAAADhAQAAEwAAAAAAAAAAAAAAAAAAAAAAW0NvbnRlbnRfVHlwZXNdLnht&#10;bFBLAQItABQABgAIAAAAIQAjsmrh1wAAAJQBAAALAAAAAAAAAAAAAAAAACwBAABfcmVscy8ucmVs&#10;c1BLAQItABQABgAIAAAAIQCxKkie0gIAABcGAAAOAAAAAAAAAAAAAAAAACwCAABkcnMvZTJvRG9j&#10;LnhtbFBLAQItABQABgAIAAAAIQCz6ZJi3gAAAAUBAAAPAAAAAAAAAAAAAAAAACoFAABkcnMvZG93&#10;bnJldi54bWxQSwUGAAAAAAQABADzAAAANQYAAAAA&#10;" filled="f" stroked="f">
                <v:textbox>
                  <w:txbxContent>
                    <w:p w14:paraId="41CE2211" w14:textId="1881FAEB" w:rsidR="0072567D" w:rsidRDefault="0072567D" w:rsidP="005565C9">
                      <w:pPr>
                        <w:pStyle w:val="Caption"/>
                        <w:keepNext/>
                      </w:pPr>
                      <w:r>
                        <w:t>Table 4. Relationships between e-service qualitative characteristics and AUES quality dimensions</w:t>
                      </w:r>
                    </w:p>
                    <w:p w14:paraId="3B680B38" w14:textId="6E97774E" w:rsidR="0072567D" w:rsidRDefault="0072567D"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6" w:name="_Toc332882828"/>
      <w:r w:rsidRPr="00B35649">
        <w:lastRenderedPageBreak/>
        <w:t>Hypothesis on e-services AUES dimensions and Qualitative chara</w:t>
      </w:r>
      <w:r w:rsidRPr="00B35649">
        <w:t>c</w:t>
      </w:r>
      <w:r w:rsidRPr="00B35649">
        <w:t>teristics</w:t>
      </w:r>
      <w:bookmarkEnd w:id="46"/>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47" w:name="_Toc332882829"/>
      <w:r>
        <w:t>AUES and k</w:t>
      </w:r>
      <w:r w:rsidR="007F6272">
        <w:t>ey e-service dimensional components</w:t>
      </w:r>
      <w:bookmarkEnd w:id="47"/>
      <w:r w:rsidR="007F6272">
        <w:t xml:space="preserve"> </w:t>
      </w:r>
    </w:p>
    <w:p w14:paraId="368ED074" w14:textId="3B7DB04B"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A75C8E" w:rsidRPr="00A75C8E">
            <w:rPr>
              <w:noProof/>
              <w:lang w:val="en-US"/>
            </w:rPr>
            <w:t>[</w:t>
          </w:r>
          <w:hyperlink w:anchor="BSI11" w:history="1">
            <w:r w:rsidR="00A75C8E" w:rsidRPr="00A75C8E">
              <w:rPr>
                <w:rStyle w:val="Tiitellehtautor"/>
                <w:noProof/>
                <w:lang w:val="en-US"/>
              </w:rPr>
              <w:t>10</w:t>
            </w:r>
          </w:hyperlink>
          <w:r w:rsidR="00A75C8E" w:rsidRPr="00A75C8E">
            <w:rPr>
              <w:noProof/>
              <w:lang w:val="en-US"/>
            </w:rPr>
            <w:t>]</w:t>
          </w:r>
          <w:r w:rsidR="00A75C8E">
            <w:fldChar w:fldCharType="end"/>
          </w:r>
        </w:sdtContent>
      </w:sdt>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w:lastRenderedPageBreak/>
        <mc:AlternateContent>
          <mc:Choice Requires="wps">
            <w:drawing>
              <wp:inline distT="0" distB="0" distL="0" distR="0" wp14:anchorId="33B2F0DB" wp14:editId="5E7E3690">
                <wp:extent cx="4821419" cy="3132034"/>
                <wp:effectExtent l="0" t="0" r="0" b="0"/>
                <wp:docPr id="36" name="Text Box 36"/>
                <wp:cNvGraphicFramePr/>
                <a:graphic xmlns:a="http://schemas.openxmlformats.org/drawingml/2006/main">
                  <a:graphicData uri="http://schemas.microsoft.com/office/word/2010/wordprocessingShape">
                    <wps:wsp>
                      <wps:cNvSpPr txBox="1"/>
                      <wps:spPr>
                        <a:xfrm>
                          <a:off x="0" y="0"/>
                          <a:ext cx="4821419" cy="3132034"/>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72567D" w:rsidRDefault="0072567D" w:rsidP="000E269B">
                            <w:pPr>
                              <w:keepNext/>
                            </w:pPr>
                            <w:r>
                              <w:rPr>
                                <w:noProof/>
                                <w:lang w:val="en-US" w:eastAsia="en-US"/>
                              </w:rPr>
                              <w:drawing>
                                <wp:inline distT="0" distB="0" distL="0" distR="0" wp14:anchorId="55530670" wp14:editId="79062BD7">
                                  <wp:extent cx="4614087" cy="2555193"/>
                                  <wp:effectExtent l="0" t="0" r="889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616365" cy="2556455"/>
                                          </a:xfrm>
                                          <a:prstGeom prst="rect">
                                            <a:avLst/>
                                          </a:prstGeom>
                                        </pic:spPr>
                                      </pic:pic>
                                    </a:graphicData>
                                  </a:graphic>
                                </wp:inline>
                              </w:drawing>
                            </w:r>
                          </w:p>
                          <w:p w14:paraId="777CACA4" w14:textId="057F5152" w:rsidR="0072567D" w:rsidRDefault="0072567D" w:rsidP="000E269B">
                            <w:pPr>
                              <w:pStyle w:val="Caption"/>
                              <w:jc w:val="both"/>
                            </w:pPr>
                            <w:r>
                              <w:t>Figure 15. AUES dimensions and their key components.</w:t>
                            </w:r>
                          </w:p>
                          <w:p w14:paraId="22196177" w14:textId="1734BC63" w:rsidR="0072567D" w:rsidRDefault="0072567D"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46.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AdHAMDAAC1BgAADgAAAGRycy9lMm9Eb2MueG1stFXJbtswEL0X6D8QvCtaLG9C5ECxoaJAkARN&#10;ipxpirKFUiRL0luL/nuHlOU4aQ9N0V7k4cxwOMub58urfcvRlmnTSJHj+CLCiAkqq0ascvz5sQwm&#10;GBlLREW4FCzHB2bw1ez9u8udylgi15JXTCMIIky2UzleW6uyMDR0zVpiLqRiAoy11C2xcNSrsNJk&#10;B9FbHiZRNAp3UldKS8qMAe2iM+KZj1/XjNq7ujbMIp5jyM36r/bfpfuGs0uSrTRR64Ye0yB/kUVL&#10;GgGPnkItiCVoo5tfQrUN1dLI2l5Q2YayrhvKfA1QTRy9quZhTRTztUBzjDq1yfy7sPR2e69RU+V4&#10;MMJIkBZm9Mj2Fl3LPQIV9GenTAZuDwoc7R70MOdeb0Dpyt7XunW/UBACO3T6cOqui0ZBmU6SOI2n&#10;GFGwDeJBEg1SFyd8vq60sR+YbJETcqxhfL6rZHtjbOfau7jXhCwbzv0IuXihgJidhnkMdLdJBqmA&#10;6DxdUn4+38uiSEaLwSJYTKbjIF2yJJiUURpcF+kwno/HZbwY/4AsWhKnmeKEsg60JSer40Sc6c9G&#10;0hL6AsBxHHrodLVBUi9zmw/HSTEeToNRMYyDNI4mQVFESbAoi6iI0nI+Ta9Pue0AxQp2wI0PpvS/&#10;8oPW9m0MHTQ6CHjJHjhzBXDxidUAKo8Ep/DrzOZcoy2BRSSUMmE9iPygwNt51TDMt1w8+vuW+TG/&#10;5XIHjP5lKezpctsIqT3sXqVdfelTrjt/wO5Z3U60++Xeb1M86VdkKasDbI6WHfcYRcsG0H1DjL0n&#10;GsgGlgUI1N7Bp+Zyl2N5lDBaS/3td3rnD4ADK0Zu7Dk2XzdEM4z4RwHsMI3T1LGdP6QAIjjoc8vy&#10;3CI27VzCWGKgakW96Pwt78Vay/YJeLZwr4KJCApv59j24tx2lAo8TVlReCfgN0XsjXhQ1IV2U3K7&#10;+7h/IlodF9wCkm5lT3Mke7Xnna+7KWSxsbJuPAm4RnddPQ4AuNHTyJHHHfmen73X87/N7CcAAAD/&#10;/wMAUEsDBBQABgAIAAAAIQDeWuab2wAAAAUBAAAPAAAAZHJzL2Rvd25yZXYueG1sTI9LT8MwEITv&#10;SPwHa5G4UZs+gIRsKgTiCmp5SNzceJtExOsodpvw71m4wGWl0Yxmvi3Wk+/UkYbYBka4nBlQxFVw&#10;LdcIry+PFzegYrLsbBeYEL4owro8PSls7sLIGzpuU62khGNuEZqU+lzrWDXkbZyFnli8fRi8TSKH&#10;WrvBjlLuOz035kp727IsNLan+4aqz+3BI7w97T/el+a5fvCrfgyT0ewzjXh+Nt3dgko0pb8w/OAL&#10;OpTCtAsHdlF1CPJI+r3iXa+yBagdwjJbzEGXhf5PX34DAAD//wMAUEsBAi0AFAAGAAgAAAAhAOSZ&#10;w8D7AAAA4QEAABMAAAAAAAAAAAAAAAAAAAAAAFtDb250ZW50X1R5cGVzXS54bWxQSwECLQAUAAYA&#10;CAAAACEAI7Jq4dcAAACUAQAACwAAAAAAAAAAAAAAAAAsAQAAX3JlbHMvLnJlbHNQSwECLQAUAAYA&#10;CAAAACEAnZAdHAMDAAC1BgAADgAAAAAAAAAAAAAAAAAsAgAAZHJzL2Uyb0RvYy54bWxQSwECLQAU&#10;AAYACAAAACEA3lrmm9sAAAAFAQAADwAAAAAAAAAAAAAAAABbBQAAZHJzL2Rvd25yZXYueG1sUEsF&#10;BgAAAAAEAAQA8wAAAGMGAAAAAA==&#10;" filled="f" stroked="f">
                <v:textbox>
                  <w:txbxContent>
                    <w:p w14:paraId="5D2BE1A7" w14:textId="1B77931A" w:rsidR="0072567D" w:rsidRDefault="0072567D" w:rsidP="000E269B">
                      <w:pPr>
                        <w:keepNext/>
                      </w:pPr>
                      <w:r>
                        <w:rPr>
                          <w:noProof/>
                          <w:lang w:val="en-US" w:eastAsia="en-US"/>
                        </w:rPr>
                        <w:drawing>
                          <wp:inline distT="0" distB="0" distL="0" distR="0" wp14:anchorId="55530670" wp14:editId="79062BD7">
                            <wp:extent cx="4614087" cy="2555193"/>
                            <wp:effectExtent l="0" t="0" r="889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616365" cy="2556455"/>
                                    </a:xfrm>
                                    <a:prstGeom prst="rect">
                                      <a:avLst/>
                                    </a:prstGeom>
                                  </pic:spPr>
                                </pic:pic>
                              </a:graphicData>
                            </a:graphic>
                          </wp:inline>
                        </w:drawing>
                      </w:r>
                    </w:p>
                    <w:p w14:paraId="777CACA4" w14:textId="057F5152" w:rsidR="0072567D" w:rsidRDefault="0072567D" w:rsidP="000E269B">
                      <w:pPr>
                        <w:pStyle w:val="Caption"/>
                        <w:jc w:val="both"/>
                      </w:pPr>
                      <w:r>
                        <w:t>Figure 15. AUES dimensions and their key components.</w:t>
                      </w:r>
                    </w:p>
                    <w:p w14:paraId="22196177" w14:textId="1734BC63" w:rsidR="0072567D" w:rsidRDefault="0072567D" w:rsidP="00674462"/>
                  </w:txbxContent>
                </v:textbox>
                <w10:anchorlock/>
              </v:shape>
            </w:pict>
          </mc:Fallback>
        </mc:AlternateContent>
      </w:r>
    </w:p>
    <w:p w14:paraId="5D6451FF" w14:textId="789CA50C" w:rsidR="00507182" w:rsidRDefault="0072567D" w:rsidP="007E2B44">
      <w:pPr>
        <w:jc w:val="center"/>
      </w:pPr>
      <w:r>
        <w:rPr>
          <w:noProof/>
          <w:lang w:val="en-US" w:eastAsia="en-US"/>
        </w:rPr>
        <mc:AlternateContent>
          <mc:Choice Requires="wps">
            <w:drawing>
              <wp:inline distT="0" distB="0" distL="0" distR="0" wp14:anchorId="437049A3" wp14:editId="41584408">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7E2B44" w:rsidRDefault="007E2B44" w:rsidP="007E2B44">
                            <w:pPr>
                              <w:pStyle w:val="Caption"/>
                              <w:keepNext/>
                            </w:pPr>
                            <w:r>
                              <w:t>Table</w:t>
                            </w:r>
                            <w:r w:rsidR="00952176">
                              <w:t xml:space="preserve"> 5</w:t>
                            </w:r>
                            <w:r>
                              <w:t>.</w:t>
                            </w:r>
                            <w:r w:rsidR="00952176">
                              <w:t xml:space="preserve"> S</w:t>
                            </w:r>
                            <w:r w:rsidR="00952176">
                              <w:t>uggested quality dimensional key components</w:t>
                            </w:r>
                            <w:r w:rsidR="00952176">
                              <w:t xml:space="preserve"> and Approach References </w:t>
                            </w:r>
                          </w:p>
                          <w:p w14:paraId="1B598BF3" w14:textId="62C0DD22" w:rsidR="0072567D" w:rsidRDefault="007E2B44"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1">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jFF9MCAAAZ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jEGPpA1q9MhbF12pNoIK/Gy1zQB70AC6FnrUuddbKH3arTCN/yOhCHa42h3Y9d4YlONkeDb8ABOD&#10;bTI+G46T4D9+vq6NdR+5aiIv5MSgfIFVurmxDqEA2kP8a1LNq7oOJazlCwWAnYaHHuhu0wyhQPRI&#10;H1Soz48ZIinOxueD02KcDkZpMhkURTIcXM+LpEhG89n56OonomhoOsq26BSNPvMUgYl5TZf7qnjz&#10;35WloexFE6dpHNqnyw+OQ559qLGnv6M5SG5Xc59ALT9zgcIFtr0ijAyf1SbaUDQ7ZYxLFwoVyADa&#10;owQIe8vFPT5QFqh8y+WO/P5lJd3hclNJZUJpX4Vdfu1DFh0eZBzl7UXXLtrQscNDGy5UuUN3GtXN&#10;t9VsXqGDbqh199RgoNF1WFLuDh9Rq21O1F4i0UqZ73/SezwKCiuJfNlzYr+tqeEkqj9JTOB5OhrB&#10;rQuHEZoIB3NsWRxb5LqZKZQlxTrULIge7+peFEY1T9hlhX8VJioZ3s6J68WZ69YWdiHjRRFA2CGa&#10;uhv5oJl37avk5+OxfaJG74fIoZNuVb9KaPZqljqsvylVsXZKVGHQPNEdq/sCYP+EvtzvSr/gjs8B&#10;9bzRp78AAAD//wMAUEsDBBQABgAIAAAAIQCapdhq2wAAAAYBAAAPAAAAZHJzL2Rvd25yZXYueG1s&#10;TI/BTsMwEETvSPyDtUjcqF2gLU3jVAjEFUQLSL1t420SEa+j2G3C37NwgctIqxnNvM3Xo2/VifrY&#10;BLYwnRhQxGVwDVcW3rZPV3egYkJ22AYmC18UYV2cn+WYuTDwK502qVJSwjFDC3VKXaZ1LGvyGCeh&#10;IxbvEHqPSc6+0q7HQcp9q6+NmWuPDctCjR091FR+bo7ewvvzYfdxa16qRz/rhjAazX6prb28GO9X&#10;oBKN6S8MP/iCDoUw7cORXVStBXkk/ap4i+V0AWovoZuZMaCLXP/HL74BAAD//wMAUEsBAi0AFAAG&#10;AAgAAAAhAOSZw8D7AAAA4QEAABMAAAAAAAAAAAAAAAAAAAAAAFtDb250ZW50X1R5cGVzXS54bWxQ&#10;SwECLQAUAAYACAAAACEAI7Jq4dcAAACUAQAACwAAAAAAAAAAAAAAAAAsAQAAX3JlbHMvLnJlbHNQ&#10;SwECLQAUAAYACAAAACEA4FjFF9MCAAAZBgAADgAAAAAAAAAAAAAAAAAsAgAAZHJzL2Uyb0RvYy54&#10;bWxQSwECLQAUAAYACAAAACEAmqXYatsAAAAGAQAADwAAAAAAAAAAAAAAAAArBQAAZHJzL2Rvd25y&#10;ZXYueG1sUEsFBgAAAAAEAAQA8wAAADMGAAAAAA==&#10;" filled="f" stroked="f">
                <v:textbox>
                  <w:txbxContent>
                    <w:p w14:paraId="46474A8B" w14:textId="40FE06D1" w:rsidR="007E2B44" w:rsidRDefault="007E2B44" w:rsidP="007E2B44">
                      <w:pPr>
                        <w:pStyle w:val="Caption"/>
                        <w:keepNext/>
                      </w:pPr>
                      <w:r>
                        <w:t>Table</w:t>
                      </w:r>
                      <w:r w:rsidR="00952176">
                        <w:t xml:space="preserve"> 5</w:t>
                      </w:r>
                      <w:r>
                        <w:t>.</w:t>
                      </w:r>
                      <w:r w:rsidR="00952176">
                        <w:t xml:space="preserve"> S</w:t>
                      </w:r>
                      <w:r w:rsidR="00952176">
                        <w:t>uggested quality dimensional key components</w:t>
                      </w:r>
                      <w:r w:rsidR="00952176">
                        <w:t xml:space="preserve"> and Approach References </w:t>
                      </w:r>
                    </w:p>
                    <w:p w14:paraId="1B598BF3" w14:textId="62C0DD22" w:rsidR="0072567D" w:rsidRDefault="007E2B44"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1">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1B34CE2C" w14:textId="5D4BCDC0" w:rsidR="0072567D" w:rsidRDefault="00D60D15" w:rsidP="00507182">
      <w:pPr>
        <w:jc w:val="left"/>
      </w:pPr>
      <w:r>
        <w:t>We define each quality dimensional component as follows:</w:t>
      </w:r>
    </w:p>
    <w:p w14:paraId="3F31AF6F" w14:textId="30C3F432" w:rsidR="00E54189" w:rsidRDefault="00A843B5" w:rsidP="004B4B66">
      <w:pPr>
        <w:pStyle w:val="Heading3"/>
      </w:pPr>
      <w:bookmarkStart w:id="48" w:name="_Toc332882830"/>
      <w:r>
        <w:t>Accessibility</w:t>
      </w:r>
      <w:r w:rsidR="00E507E2">
        <w:t xml:space="preserve"> key components</w:t>
      </w:r>
      <w:bookmarkEnd w:id="48"/>
      <w:r w:rsidR="00F31170">
        <w:t xml:space="preserve"> definitions</w:t>
      </w:r>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B16FF" w:rsidRPr="00BB16FF">
            <w:rPr>
              <w:noProof/>
              <w:lang w:val="en-US"/>
            </w:rPr>
            <w:t>[</w:t>
          </w:r>
          <w:hyperlink w:anchor="KWa02" w:history="1">
            <w:r w:rsidR="00BB16FF" w:rsidRPr="00BB16FF">
              <w:rPr>
                <w:rStyle w:val="Tiitellehtautor"/>
                <w:noProof/>
                <w:lang w:val="en-US"/>
              </w:rPr>
              <w:t>44</w:t>
            </w:r>
          </w:hyperlink>
          <w:r w:rsidR="00BB16FF" w:rsidRPr="00BB16FF">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B16FF" w:rsidRPr="00BB16FF">
            <w:rPr>
              <w:noProof/>
              <w:lang w:val="en-US"/>
            </w:rPr>
            <w:t>[</w:t>
          </w:r>
          <w:hyperlink w:anchor="MKi061" w:history="1">
            <w:r w:rsidR="00BB16FF" w:rsidRPr="00BB16FF">
              <w:rPr>
                <w:rStyle w:val="Tiitellehtautor"/>
                <w:noProof/>
                <w:lang w:val="en-US"/>
              </w:rPr>
              <w:t>42</w:t>
            </w:r>
          </w:hyperlink>
          <w:r w:rsidR="00BB16FF" w:rsidRPr="00BB16FF">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49" w:name="_Ref332718146"/>
      <w:r>
        <w:rPr>
          <w:rStyle w:val="FootnoteReference"/>
        </w:rPr>
        <w:footnoteReference w:id="6"/>
      </w:r>
      <w:bookmarkEnd w:id="49"/>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0" w:name="_Toc332882831"/>
      <w:r>
        <w:lastRenderedPageBreak/>
        <w:t>Usability</w:t>
      </w:r>
      <w:r w:rsidR="00E507E2">
        <w:t xml:space="preserve"> key components</w:t>
      </w:r>
      <w:bookmarkEnd w:id="50"/>
      <w:r w:rsidR="00F31170">
        <w:t xml:space="preserve"> definitions</w:t>
      </w:r>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BB16FF">
            <w:rPr>
              <w:noProof/>
              <w:lang w:val="en-US"/>
            </w:rPr>
            <w:t xml:space="preserve"> </w:t>
          </w:r>
          <w:r w:rsidR="00BB16FF" w:rsidRPr="00BB16FF">
            <w:rPr>
              <w:noProof/>
              <w:lang w:val="en-US"/>
            </w:rPr>
            <w:t>[</w:t>
          </w:r>
          <w:hyperlink w:anchor="ZYa04" w:history="1">
            <w:r w:rsidR="00BB16FF" w:rsidRPr="00BB16FF">
              <w:rPr>
                <w:rStyle w:val="Tiitellehtautor"/>
                <w:noProof/>
                <w:lang w:val="en-US"/>
              </w:rPr>
              <w:t>45</w:t>
            </w:r>
          </w:hyperlink>
          <w:r w:rsidR="00BB16FF" w:rsidRPr="00BB16FF">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B16FF">
            <w:rPr>
              <w:noProof/>
              <w:lang w:val="en-US"/>
            </w:rPr>
            <w:t xml:space="preserve"> </w:t>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B16FF">
            <w:rPr>
              <w:noProof/>
              <w:lang w:val="en-US"/>
            </w:rPr>
            <w:t xml:space="preserve"> </w:t>
          </w:r>
          <w:r w:rsidR="00BB16FF" w:rsidRPr="00BB16FF">
            <w:rPr>
              <w:noProof/>
              <w:lang w:val="en-US"/>
            </w:rPr>
            <w:t>[</w:t>
          </w:r>
          <w:hyperlink w:anchor="BYo01" w:history="1">
            <w:r w:rsidR="00BB16FF" w:rsidRPr="00BB16FF">
              <w:rPr>
                <w:rStyle w:val="Tiitellehtautor"/>
                <w:noProof/>
                <w:lang w:val="en-US"/>
              </w:rPr>
              <w:t>41</w:t>
            </w:r>
          </w:hyperlink>
          <w:r w:rsidR="00BB16FF" w:rsidRPr="00BB16FF">
            <w:rPr>
              <w:noProof/>
              <w:lang w:val="en-US"/>
            </w:rPr>
            <w:t>]</w:t>
          </w:r>
          <w:r w:rsidR="00EE52CD">
            <w:fldChar w:fldCharType="end"/>
          </w:r>
        </w:sdtContent>
      </w:sdt>
      <w:r w:rsidR="00DF7CB7">
        <w:t>.</w:t>
      </w:r>
    </w:p>
    <w:p w14:paraId="7E56AB4A" w14:textId="56FCFD10" w:rsidR="003D19A0" w:rsidRDefault="003D19A0" w:rsidP="00785795">
      <w:pPr>
        <w:pStyle w:val="ListParagraph"/>
        <w:numPr>
          <w:ilvl w:val="0"/>
          <w:numId w:val="34"/>
        </w:numPr>
      </w:pPr>
      <w:r w:rsidRPr="00785795">
        <w:rPr>
          <w:b/>
        </w:rPr>
        <w:t>Learnability</w:t>
      </w:r>
      <w:r>
        <w:t xml:space="preserv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42853A69"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1" w:name="_Toc332882832"/>
      <w:r>
        <w:t>Efficiency</w:t>
      </w:r>
      <w:r w:rsidR="00E507E2">
        <w:t xml:space="preserve"> key components</w:t>
      </w:r>
      <w:bookmarkEnd w:id="51"/>
      <w:r w:rsidR="00F31170">
        <w:t xml:space="preserve"> definitions</w:t>
      </w:r>
    </w:p>
    <w:p w14:paraId="3D3183A2" w14:textId="0C1EA1B1" w:rsidR="003B767F" w:rsidRPr="00795C1E" w:rsidRDefault="003B767F" w:rsidP="00654FE7">
      <w:pPr>
        <w:pStyle w:val="ListParagraph"/>
        <w:numPr>
          <w:ilvl w:val="0"/>
          <w:numId w:val="33"/>
        </w:numPr>
      </w:pPr>
      <w:r w:rsidRPr="00654FE7">
        <w:rPr>
          <w:b/>
        </w:rPr>
        <w:t>Fault tolerance</w:t>
      </w:r>
      <w:r>
        <w:t xml:space="preserve"> degree to which a system, product or component operates as intended despite the presence of hardware or software limits</w:t>
      </w:r>
      <w:bookmarkStart w:id="52" w:name="_Ref332720216"/>
      <w:r w:rsidR="00824170">
        <w:rPr>
          <w:rStyle w:val="FootnoteReference"/>
        </w:rPr>
        <w:footnoteReference w:id="7"/>
      </w:r>
      <w:bookmarkEnd w:id="52"/>
      <w:r>
        <w:t>.</w:t>
      </w:r>
    </w:p>
    <w:p w14:paraId="18D90621" w14:textId="0E2DCB16"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B16FF">
            <w:rPr>
              <w:noProof/>
              <w:lang w:val="en-US"/>
            </w:rPr>
            <w:t xml:space="preserve"> </w:t>
          </w:r>
          <w:r w:rsidR="00BB16FF" w:rsidRPr="00BB16FF">
            <w:rPr>
              <w:noProof/>
              <w:lang w:val="en-US"/>
            </w:rPr>
            <w:t>[</w:t>
          </w:r>
          <w:hyperlink w:anchor="Yan02" w:history="1">
            <w:r w:rsidR="00BB16FF" w:rsidRPr="00BB16FF">
              <w:rPr>
                <w:rStyle w:val="Tiitellehtautor"/>
                <w:noProof/>
                <w:lang w:val="en-US"/>
              </w:rPr>
              <w:t>46</w:t>
            </w:r>
          </w:hyperlink>
          <w:r w:rsidR="00BB16FF" w:rsidRPr="00BB16FF">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BB16FF">
            <w:rPr>
              <w:noProof/>
              <w:lang w:val="en-US"/>
            </w:rPr>
            <w:t xml:space="preserve"> </w:t>
          </w:r>
          <w:r w:rsidR="00BB16FF" w:rsidRPr="00BB16FF">
            <w:rPr>
              <w:noProof/>
              <w:lang w:val="en-US"/>
            </w:rPr>
            <w:t>[</w:t>
          </w:r>
          <w:hyperlink w:anchor="ECr07" w:history="1">
            <w:r w:rsidR="00BB16FF" w:rsidRPr="00BB16FF">
              <w:rPr>
                <w:rStyle w:val="Tiitellehtautor"/>
                <w:noProof/>
                <w:lang w:val="en-US"/>
              </w:rPr>
              <w:t>47</w:t>
            </w:r>
          </w:hyperlink>
          <w:r w:rsidR="00BB16FF" w:rsidRPr="00BB16FF">
            <w:rPr>
              <w:noProof/>
              <w:lang w:val="en-US"/>
            </w:rPr>
            <w:t>]</w:t>
          </w:r>
          <w:r w:rsidR="007F657B">
            <w:fldChar w:fldCharType="end"/>
          </w:r>
        </w:sdtContent>
      </w:sdt>
    </w:p>
    <w:p w14:paraId="4FD12331" w14:textId="0DD4BEEC"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and throughput rates of a product or 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B16FF" w:rsidRPr="00BB16FF">
            <w:rPr>
              <w:noProof/>
              <w:lang w:val="en-US"/>
            </w:rPr>
            <w:t>[</w:t>
          </w:r>
          <w:hyperlink w:anchor="MCO09" w:history="1">
            <w:r w:rsidR="00BB16FF" w:rsidRPr="00BB16FF">
              <w:rPr>
                <w:rStyle w:val="Tiitellehtautor"/>
                <w:noProof/>
                <w:lang w:val="en-US"/>
              </w:rPr>
              <w:t>48</w:t>
            </w:r>
          </w:hyperlink>
          <w:r w:rsidR="00BB16FF" w:rsidRPr="00BB16FF">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lastRenderedPageBreak/>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B16FF" w:rsidRPr="00BB16FF">
            <w:rPr>
              <w:noProof/>
              <w:lang w:val="en-US"/>
            </w:rPr>
            <w:t>[</w:t>
          </w:r>
          <w:hyperlink w:anchor="Int98" w:history="1">
            <w:r w:rsidR="00BB16FF" w:rsidRPr="00BB16FF">
              <w:rPr>
                <w:rStyle w:val="Tiitellehtautor"/>
                <w:noProof/>
                <w:lang w:val="en-US"/>
              </w:rPr>
              <w:t>49</w:t>
            </w:r>
          </w:hyperlink>
          <w:r w:rsidR="00BB16FF" w:rsidRPr="00BB16FF">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4" w:name="_Toc332882833"/>
      <w:r>
        <w:t>Security</w:t>
      </w:r>
      <w:r w:rsidR="00E507E2">
        <w:t xml:space="preserve"> key components</w:t>
      </w:r>
      <w:bookmarkEnd w:id="54"/>
      <w:r w:rsidR="00F31170">
        <w:t xml:space="preserve"> definitions</w:t>
      </w:r>
    </w:p>
    <w:p w14:paraId="0B3243D0" w14:textId="0725FB8B" w:rsidR="0033378B" w:rsidRPr="0033378B" w:rsidRDefault="0033378B" w:rsidP="00664B49">
      <w:pPr>
        <w:pStyle w:val="ListParagraph"/>
        <w:numPr>
          <w:ilvl w:val="0"/>
          <w:numId w:val="32"/>
        </w:numPr>
      </w:pPr>
      <w:r w:rsidRPr="00664B49">
        <w:rPr>
          <w:b/>
        </w:rPr>
        <w:t>Safety</w:t>
      </w:r>
      <w:r w:rsidR="00ED55BA">
        <w:t xml:space="preserve"> attribute of a system that it will not incur any catastrophic failures in the interval of time when it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B16FF">
            <w:rPr>
              <w:noProof/>
              <w:lang w:val="en-US"/>
            </w:rPr>
            <w:t xml:space="preserve"> </w:t>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B16FF">
            <w:rPr>
              <w:noProof/>
              <w:lang w:val="en-US"/>
            </w:rPr>
            <w:t xml:space="preserve"> </w:t>
          </w:r>
          <w:r w:rsidR="00BB16FF" w:rsidRPr="00BB16FF">
            <w:rPr>
              <w:noProof/>
              <w:lang w:val="en-US"/>
            </w:rPr>
            <w:t>[</w:t>
          </w:r>
          <w:hyperlink w:anchor="JEC06" w:history="1">
            <w:r w:rsidR="00BB16FF" w:rsidRPr="00BB16FF">
              <w:rPr>
                <w:rStyle w:val="Tiitellehtautor"/>
                <w:noProof/>
                <w:lang w:val="en-US"/>
              </w:rPr>
              <w:t>13</w:t>
            </w:r>
          </w:hyperlink>
          <w:r w:rsidR="00BB16FF" w:rsidRPr="00BB16FF">
            <w:rPr>
              <w:noProof/>
              <w:lang w:val="en-US"/>
            </w:rPr>
            <w:t>]</w:t>
          </w:r>
          <w:r w:rsidR="00276B6F">
            <w:fldChar w:fldCharType="end"/>
          </w:r>
        </w:sdtContent>
      </w:sdt>
      <w:r w:rsidR="003B49C0">
        <w:t xml:space="preserve">. </w:t>
      </w:r>
    </w:p>
    <w:p w14:paraId="5B52E373" w14:textId="40E6F6EB" w:rsidR="006D12F8" w:rsidRPr="0022597E" w:rsidRDefault="006D12F8" w:rsidP="00664B49">
      <w:pPr>
        <w:pStyle w:val="ListParagraph"/>
        <w:numPr>
          <w:ilvl w:val="0"/>
          <w:numId w:val="32"/>
        </w:numPr>
      </w:pPr>
      <w:r w:rsidRPr="00664B49">
        <w:rPr>
          <w:b/>
        </w:rPr>
        <w:t>Integrity</w:t>
      </w:r>
      <w:r>
        <w:t xml:space="preserv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6" w:name="_Toc332882834"/>
      <w:r>
        <w:t>Hypothesis</w:t>
      </w:r>
      <w:r w:rsidR="00EE3EC4">
        <w:t xml:space="preserve"> on AUES Key dimensional components</w:t>
      </w:r>
      <w:bookmarkEnd w:id="56"/>
    </w:p>
    <w:p w14:paraId="6D7D225C" w14:textId="6A60990B" w:rsidR="00EE3EC4" w:rsidRDefault="00933354" w:rsidP="00EE3EC4">
      <w:r>
        <w:t>A</w:t>
      </w:r>
      <w:r w:rsidR="00356192">
        <w:t xml:space="preserve"> series</w:t>
      </w:r>
      <w:r w:rsidR="0016028A">
        <w:t xml:space="preserve"> of </w:t>
      </w:r>
      <w:r w:rsidR="001B5144">
        <w:t xml:space="preserve">seven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t xml:space="preserve"> were considered, F</w:t>
      </w:r>
      <w:r w:rsidR="00540360">
        <w:t xml:space="preserve">igure </w:t>
      </w:r>
      <w:r>
        <w:t>16</w:t>
      </w:r>
      <w:r w:rsidR="007805C9">
        <w:t xml:space="preserve"> depicts those connections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bookmarkStart w:id="57" w:name="_GoBack"/>
      <w:r>
        <w:rPr>
          <w:noProof/>
          <w:lang w:val="en-US" w:eastAsia="en-US"/>
        </w:rPr>
        <w:lastRenderedPageBreak/>
        <mc:AlternateContent>
          <mc:Choice Requires="wps">
            <w:drawing>
              <wp:inline distT="0" distB="0" distL="0" distR="0" wp14:anchorId="76C422B5" wp14:editId="7E49A68F">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72567D" w:rsidRDefault="007E5257"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2">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72567D" w:rsidRDefault="0072567D" w:rsidP="00825DFB">
                            <w:pPr>
                              <w:pStyle w:val="Caption"/>
                            </w:pPr>
                            <w:r>
                              <w:t>Figure 16. Connections among AUES key dimensioinal components</w:t>
                            </w:r>
                          </w:p>
                          <w:p w14:paraId="7BF62C1F" w14:textId="756D17BA" w:rsidR="0072567D" w:rsidRDefault="0072567D"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62LNMCAAAXBgAADgAAAGRycy9lMm9Eb2MueG1srFRNb9swDL0P2H8QdE9tp06TGHUKN0WGAUVb&#10;rB16VmQpMaYvSGribNh/HyXHaZrtsA672BRJUeTjIy+vWinQhlnXaFXi7CzFiCmq60atSvz1aTGY&#10;YOQ8UTURWrES75jDV7OPHy63pmBDvdaiZhZBEOWKrSnx2ntTJImjayaJO9OGKTBybSXxcLSrpLZk&#10;C9GlSIZpepFsta2N1ZQ5B9qbzohnMT7njPp7zh3zSJQYcvPxa+N3Gb7J7JIUK0vMuqH7NMg/ZCFJ&#10;o+DRQ6gb4gl6sc1voWRDrXaa+zOqZaI5byiLNUA1WXpSzeOaGBZrAXCcOcDk/l9Yerd5sKipS5zn&#10;GCkioUdPrPXoWrcIVIDP1rgC3B4NOPoW9NDnXu9AGcpuuZXhDwUhsAPSuwO6IRoF5Wh0Pp7kGUYU&#10;bOfZJD8fj0Oc5PW6sc5/YlqiIJTYQvsiqmRz63zn2ruE15ReNELEFgr1RgExOw2LHOhukwJSATF4&#10;hqRif37MR+NhNR5NBxfVKBvkWToZVFU6HNwsqrRK88V8ml//hCwkyfJiC0wxwLMAESCxEGS170ow&#10;/11bJKFvSJxlSaRPVx8EjpD0qSYB/g7mKPmdYKEAob4wDo2LaAdFHBk2FxZtCJCdUMqUj42KYIB3&#10;8OIA2Hsu7v0jZBHK91zuwO9f1sofLstGaRtbe5J2/a1PmXf+AMZR3UH07bKNjM2mPQ2Xut4BO63u&#10;5tsZumiAQbfE+QdiYaCBkLCk/D18uNDbEuu9hNFa2+9/0gd/aChYMQptL7GCDYaR+Kxg/qZZnod9&#10;Eg85UAgO9tiyPLaoFznX0BQgP+QWxeDvRS9yq+UzbLIqvAkmoii8XGLfi3PfLS3YhJRVVXSCDWKI&#10;v1WPhobQoUdhOp7aZ2LNfoQ88OhO94uEFCeT1PmGm0pXL17zJo5ZgLnDdA8/bJ/Iyv2mDOvt+By9&#10;Xvf57BcAAAD//wMAUEsDBBQABgAIAAAAIQAKI9gB3gAAAAUBAAAPAAAAZHJzL2Rvd25yZXYueG1s&#10;TI/BTsMwEETvSPyDtUhcUOskqFCFOBUCwYWqiJYDRydekkC8juxtGvj6Gi5wWWk0o5m3xWqyvRjR&#10;h86RgnSegECqnemoUfC6e5gtQQTWZHTvCBV8YYBVeXpS6Ny4A73guOVGxBIKuVbQMg+5lKFu0eow&#10;dwNS9N6dt5qj9I00Xh9iue1lliRX0uqO4kKrB7xrsf7c7q2C72e/dlm2fkyrt8tu5PuLj83TRqnz&#10;s+n2BgTjxH9h+MGP6FBGpsrtyQTRK4iP8O+N3vI6S0FUChZJugBZFvI/fXkEAAD//wMAUEsBAi0A&#10;FAAGAAgAAAAhAOSZw8D7AAAA4QEAABMAAAAAAAAAAAAAAAAAAAAAAFtDb250ZW50X1R5cGVzXS54&#10;bWxQSwECLQAUAAYACAAAACEAI7Jq4dcAAACUAQAACwAAAAAAAAAAAAAAAAAsAQAAX3JlbHMvLnJl&#10;bHNQSwECLQAUAAYACAAAACEAAX62LNMCAAAXBgAADgAAAAAAAAAAAAAAAAAsAgAAZHJzL2Uyb0Rv&#10;Yy54bWxQSwECLQAUAAYACAAAACEACiPYAd4AAAAFAQAADwAAAAAAAAAAAAAAAAArBQAAZHJzL2Rv&#10;d25yZXYueG1sUEsFBgAAAAAEAAQA8wAAADYGAAAAAA==&#10;" filled="f" stroked="f">
                <v:textbox>
                  <w:txbxContent>
                    <w:p w14:paraId="75343AEB" w14:textId="14EF09CD" w:rsidR="0072567D" w:rsidRDefault="007E5257"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2">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72567D" w:rsidRDefault="0072567D" w:rsidP="00825DFB">
                      <w:pPr>
                        <w:pStyle w:val="Caption"/>
                      </w:pPr>
                      <w:r>
                        <w:t>Figure 16. Connections among AUES key dimensioinal components</w:t>
                      </w:r>
                    </w:p>
                    <w:p w14:paraId="7BF62C1F" w14:textId="756D17BA" w:rsidR="0072567D" w:rsidRDefault="0072567D" w:rsidP="00825DFB">
                      <w:pPr>
                        <w:jc w:val="center"/>
                      </w:pPr>
                    </w:p>
                  </w:txbxContent>
                </v:textbox>
                <w10:anchorlock/>
              </v:shape>
            </w:pict>
          </mc:Fallback>
        </mc:AlternateContent>
      </w:r>
      <w:bookmarkEnd w:id="57"/>
    </w:p>
    <w:p w14:paraId="2126AE6A" w14:textId="1B536B0A" w:rsidR="00340709" w:rsidRDefault="00340709" w:rsidP="004B4B66">
      <w:pPr>
        <w:pStyle w:val="Heading3"/>
      </w:pPr>
      <w:bookmarkStart w:id="58" w:name="_Toc332882835"/>
      <w:r>
        <w:t>Hypothesis series</w:t>
      </w:r>
      <w:bookmarkEnd w:id="58"/>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C093D2E" w:rsidR="0073583D" w:rsidRDefault="0073583D" w:rsidP="00EE3EC4">
      <w:r w:rsidRPr="00706F24">
        <w:rPr>
          <w:b/>
        </w:rPr>
        <w:t>H</w:t>
      </w:r>
      <w:r w:rsidR="004E47AB">
        <w:rPr>
          <w:b/>
        </w:rPr>
        <w:t>4.8</w:t>
      </w:r>
      <w:r w:rsidR="002A6A05" w:rsidRPr="00706F24">
        <w:rPr>
          <w:b/>
        </w:rPr>
        <w:t>.4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1AC20D9B"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Capability contributes directly to the degree of Time Behaviour component.</w:t>
      </w:r>
    </w:p>
    <w:p w14:paraId="301F743D" w14:textId="496EAFBF"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59" w:name="_Toc332882836"/>
      <w:r>
        <w:t>Dependability</w:t>
      </w:r>
      <w:bookmarkEnd w:id="59"/>
    </w:p>
    <w:p w14:paraId="26C0C7E8" w14:textId="77777777" w:rsidR="002503D5" w:rsidRPr="002503D5" w:rsidRDefault="002503D5" w:rsidP="002503D5"/>
    <w:p w14:paraId="2C02687A" w14:textId="42DE9712" w:rsidR="00DF1EF1" w:rsidRDefault="00DF1EF1" w:rsidP="00DF1EF1">
      <w:pPr>
        <w:pStyle w:val="Heading2"/>
      </w:pPr>
      <w:bookmarkStart w:id="60" w:name="_Toc332882837"/>
      <w:r>
        <w:t>Conceptual Model</w:t>
      </w:r>
      <w:bookmarkEnd w:id="60"/>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085877">
                <wp:extent cx="5639678" cy="4538885"/>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45388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0F4B82F" w:rsidR="0072567D" w:rsidRDefault="0072567D" w:rsidP="006022C0">
                            <w:pPr>
                              <w:keepNext/>
                            </w:pPr>
                            <w:r>
                              <w:rPr>
                                <w:noProof/>
                                <w:lang w:val="en-US" w:eastAsia="en-US"/>
                              </w:rPr>
                              <w:drawing>
                                <wp:inline distT="0" distB="0" distL="0" distR="0" wp14:anchorId="774AD5B6" wp14:editId="6E323B5C">
                                  <wp:extent cx="5393275" cy="39997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4.31.png"/>
                                          <pic:cNvPicPr/>
                                        </pic:nvPicPr>
                                        <pic:blipFill>
                                          <a:blip r:embed="rId33">
                                            <a:extLst>
                                              <a:ext uri="{28A0092B-C50C-407E-A947-70E740481C1C}">
                                                <a14:useLocalDpi xmlns:a14="http://schemas.microsoft.com/office/drawing/2010/main" val="0"/>
                                              </a:ext>
                                            </a:extLst>
                                          </a:blip>
                                          <a:stretch>
                                            <a:fillRect/>
                                          </a:stretch>
                                        </pic:blipFill>
                                        <pic:spPr>
                                          <a:xfrm>
                                            <a:off x="0" y="0"/>
                                            <a:ext cx="5393275" cy="3999771"/>
                                          </a:xfrm>
                                          <a:prstGeom prst="rect">
                                            <a:avLst/>
                                          </a:prstGeom>
                                        </pic:spPr>
                                      </pic:pic>
                                    </a:graphicData>
                                  </a:graphic>
                                </wp:inline>
                              </w:drawing>
                            </w:r>
                          </w:p>
                          <w:p w14:paraId="07DACD11" w14:textId="3692E82A" w:rsidR="0072567D" w:rsidRDefault="0072567D" w:rsidP="006022C0">
                            <w:pPr>
                              <w:pStyle w:val="Caption"/>
                              <w:jc w:val="both"/>
                            </w:pPr>
                            <w:r>
                              <w:t>Figure 17. Conceptual model for understanding qualitative characteristics of e-services</w:t>
                            </w:r>
                          </w:p>
                          <w:p w14:paraId="5911E390" w14:textId="1A7FD03C" w:rsidR="0072567D" w:rsidRDefault="0072567D"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57.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vvq9ICAAAXBgAADgAAAGRycy9lMm9Eb2MueG1srFRNb9swDL0P2H8QdE9tp06aGHUKN0WGAUVb&#10;rB16VmQpMaYvSGribNh/HyXHaZrtsA672BRJUeR7JC+vWinQhlnXaFXi7CzFiCmq60atSvz1aTGY&#10;YOQ8UTURWrES75jDV7OPHy63pmBDvdaiZhZBEOWKrSnx2ntTJImjayaJO9OGKTBybSXxcLSrpLZk&#10;C9GlSIZpOk622tbGasqcA+1NZ8SzGJ9zRv095455JEoMufn4tfG7DN9kdkmKlSVm3dB9GuQfspCk&#10;UfDoIdQN8QS92Oa3ULKhVjvN/RnVMtGcN5TFGqCaLD2p5nFNDIu1ADjOHGBy/y8svds8WNTUJc6B&#10;KUUkcPTEWo+udYtABfhsjSvA7dGAo29BDzz3egfKUHbLrQx/KAiBHZDeHdAN0SgoR+Pz6fgCXqFg&#10;y0fnk8lkFOIkr9eNdf4T0xIFocQW6Iuoks2t851r7xJeU3rRCBEpFOqNAmJ2GhZ7oLtNCkgFxOAZ&#10;kor8/JiPLobVxWg6GFejbJBn6WRQVelwcLOo0irNF/Npfv0TspAky4stdIqBPgsQARILQVZ7VoL5&#10;72iRhL5p4ixLYvt09UHgCEmfahLg72COkt8JFgoQ6gvjQFxEOyjiyLC5sGhDoNkJpUz5SFQEA7yD&#10;FwfA3nNx7x8hi1C+53IHfv+yVv5wWTZK20jtSdr1tz5l3vkDGEd1B9G3yzZ27DCOb1Atdb2D7rS6&#10;m29n6KKBDrolzj8QCwMNDQlLyt/Dhwu9LbHeSxittf3+J33wB0LBilGgvcQKNhhG4rOC+ZtmeR72&#10;STzk0EJwsMeW5bFFvci5BlIyWIaGRjH4e9GL3Gr5DJusCm+CiSgKL5fY9+Lcd0sLNiFlVRWdYIMY&#10;4m/Vo6EhdOAoTMdT+0ys2Y+Qhz660/0iIcXJJHW+4abS1YvXvIlj9orpHn7YPrEr95syrLfjc/R6&#10;3eezXwAAAP//AwBQSwMEFAAGAAgAAAAhAOfpdEneAAAABQEAAA8AAABkcnMvZG93bnJldi54bWxM&#10;j81OwzAQhO9IfQdrkbgg6iSgYoU4FQLBhaqoPweOTrwkKfE6st008PQYLnBZaTSjmW+L5WR6NqLz&#10;nSUJ6TwBhlRb3VEjYb97uhLAfFCkVW8JJXyih2U5OytUru2JNjhuQ8NiCflcSWhDGHLOfd2iUX5u&#10;B6TovVtnVIjSNVw7dYrlpudZkiy4UR3FhVYN+NBi/bE9Gglfr25ls2z1nFZv190YHi8P65e1lBfn&#10;0/0dsIBT+AvDD35EhzIyVfZI2rNeQnwk/N7oCSFSYJWE2/RGAC8L/p++/AYAAP//AwBQSwECLQAU&#10;AAYACAAAACEA5JnDwPsAAADhAQAAEwAAAAAAAAAAAAAAAAAAAAAAW0NvbnRlbnRfVHlwZXNdLnht&#10;bFBLAQItABQABgAIAAAAIQAjsmrh1wAAAJQBAAALAAAAAAAAAAAAAAAAACwBAABfcmVscy8ucmVs&#10;c1BLAQItABQABgAIAAAAIQCgO++r0gIAABcGAAAOAAAAAAAAAAAAAAAAACwCAABkcnMvZTJvRG9j&#10;LnhtbFBLAQItABQABgAIAAAAIQDn6XRJ3gAAAAUBAAAPAAAAAAAAAAAAAAAAACoFAABkcnMvZG93&#10;bnJldi54bWxQSwUGAAAAAAQABADzAAAANQYAAAAA&#10;" filled="f" stroked="f">
                <v:textbox>
                  <w:txbxContent>
                    <w:p w14:paraId="34645342" w14:textId="70F4B82F" w:rsidR="0072567D" w:rsidRDefault="0072567D" w:rsidP="006022C0">
                      <w:pPr>
                        <w:keepNext/>
                      </w:pPr>
                      <w:r>
                        <w:rPr>
                          <w:noProof/>
                          <w:lang w:val="en-US" w:eastAsia="en-US"/>
                        </w:rPr>
                        <w:drawing>
                          <wp:inline distT="0" distB="0" distL="0" distR="0" wp14:anchorId="774AD5B6" wp14:editId="6E323B5C">
                            <wp:extent cx="5393275" cy="39997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4.31.png"/>
                                    <pic:cNvPicPr/>
                                  </pic:nvPicPr>
                                  <pic:blipFill>
                                    <a:blip r:embed="rId33">
                                      <a:extLst>
                                        <a:ext uri="{28A0092B-C50C-407E-A947-70E740481C1C}">
                                          <a14:useLocalDpi xmlns:a14="http://schemas.microsoft.com/office/drawing/2010/main" val="0"/>
                                        </a:ext>
                                      </a:extLst>
                                    </a:blip>
                                    <a:stretch>
                                      <a:fillRect/>
                                    </a:stretch>
                                  </pic:blipFill>
                                  <pic:spPr>
                                    <a:xfrm>
                                      <a:off x="0" y="0"/>
                                      <a:ext cx="5393275" cy="3999771"/>
                                    </a:xfrm>
                                    <a:prstGeom prst="rect">
                                      <a:avLst/>
                                    </a:prstGeom>
                                  </pic:spPr>
                                </pic:pic>
                              </a:graphicData>
                            </a:graphic>
                          </wp:inline>
                        </w:drawing>
                      </w:r>
                    </w:p>
                    <w:p w14:paraId="07DACD11" w14:textId="3692E82A" w:rsidR="0072567D" w:rsidRDefault="0072567D" w:rsidP="006022C0">
                      <w:pPr>
                        <w:pStyle w:val="Caption"/>
                        <w:jc w:val="both"/>
                      </w:pPr>
                      <w:r>
                        <w:t>Figure 17. Conceptual model for understanding qualitative characteristics of e-services</w:t>
                      </w:r>
                    </w:p>
                    <w:p w14:paraId="5911E390" w14:textId="1A7FD03C" w:rsidR="0072567D" w:rsidRDefault="0072567D" w:rsidP="006A2E06"/>
                  </w:txbxContent>
                </v:textbox>
                <w10:anchorlock/>
              </v:shape>
            </w:pict>
          </mc:Fallback>
        </mc:AlternateContent>
      </w:r>
    </w:p>
    <w:p w14:paraId="0559087D" w14:textId="356B9B41" w:rsidR="007106C6" w:rsidRDefault="007106C6" w:rsidP="000D4421">
      <w:r>
        <w:lastRenderedPageBreak/>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1" w:name="_Toc332882838"/>
      <w:r>
        <w:lastRenderedPageBreak/>
        <w:t>Apply</w:t>
      </w:r>
      <w:r w:rsidR="00E54189">
        <w:t>ing conceptual model on selected Estonian e-services</w:t>
      </w:r>
      <w:bookmarkEnd w:id="61"/>
    </w:p>
    <w:p w14:paraId="22F679E2" w14:textId="7E81DDD1" w:rsidR="003C6464" w:rsidRDefault="003C6464" w:rsidP="003C6464">
      <w:pPr>
        <w:pStyle w:val="Heading2"/>
      </w:pPr>
      <w:bookmarkStart w:id="62" w:name="_Toc332882839"/>
      <w:r>
        <w:t xml:space="preserve">Estonian e-service 1: </w:t>
      </w:r>
      <w:r w:rsidR="00A52DB9">
        <w:t>Digital Prescription</w:t>
      </w:r>
      <w:bookmarkEnd w:id="62"/>
    </w:p>
    <w:p w14:paraId="64AE932A" w14:textId="57279B94" w:rsidR="003C6464" w:rsidRDefault="003C6464" w:rsidP="003C6464">
      <w:pPr>
        <w:pStyle w:val="Heading2"/>
      </w:pPr>
      <w:bookmarkStart w:id="63" w:name="_Toc332882840"/>
      <w:r>
        <w:t>Estonian e-service 2:</w:t>
      </w:r>
      <w:r w:rsidR="00A52DB9">
        <w:t xml:space="preserve"> X-Road services for citizens via eesti.ee</w:t>
      </w:r>
      <w:bookmarkEnd w:id="63"/>
    </w:p>
    <w:p w14:paraId="61030F84" w14:textId="6EB886A5" w:rsidR="003C6464" w:rsidRDefault="003C6464" w:rsidP="003C6464">
      <w:pPr>
        <w:pStyle w:val="Heading2"/>
      </w:pPr>
      <w:bookmarkStart w:id="64" w:name="_Toc332882841"/>
      <w:r>
        <w:t>Methodology</w:t>
      </w:r>
      <w:bookmarkEnd w:id="64"/>
    </w:p>
    <w:p w14:paraId="2CAC17E3" w14:textId="611D1D94" w:rsidR="00661C70" w:rsidRPr="00661C70" w:rsidRDefault="00661C70" w:rsidP="00661C70">
      <w:pPr>
        <w:pStyle w:val="Heading2"/>
      </w:pPr>
      <w:bookmarkStart w:id="65" w:name="_Toc332882842"/>
      <w:r>
        <w:t>Scope</w:t>
      </w:r>
      <w:bookmarkEnd w:id="65"/>
    </w:p>
    <w:p w14:paraId="6A0E8248" w14:textId="49A90645" w:rsidR="00661C70" w:rsidRPr="00661C70" w:rsidRDefault="00661C70" w:rsidP="00661C70">
      <w:pPr>
        <w:pStyle w:val="Heading2"/>
      </w:pPr>
      <w:bookmarkStart w:id="66" w:name="_Toc332882843"/>
      <w:r>
        <w:t>Limitations</w:t>
      </w:r>
      <w:bookmarkEnd w:id="66"/>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7" w:name="_Toc332882844"/>
      <w:r>
        <w:lastRenderedPageBreak/>
        <w:t>Results</w:t>
      </w:r>
      <w:r w:rsidR="00661C70">
        <w:t xml:space="preserve"> and discussion</w:t>
      </w:r>
      <w:bookmarkEnd w:id="67"/>
      <w:r w:rsidR="00661C70">
        <w:t xml:space="preserve"> </w:t>
      </w:r>
    </w:p>
    <w:p w14:paraId="66CDF01D" w14:textId="6C629583" w:rsidR="00382FE2" w:rsidRDefault="00225E72" w:rsidP="00382FE2">
      <w:pPr>
        <w:pStyle w:val="Heading2"/>
      </w:pPr>
      <w:bookmarkStart w:id="68" w:name="_Toc332882845"/>
      <w:r>
        <w:t>Results</w:t>
      </w:r>
      <w:bookmarkEnd w:id="68"/>
    </w:p>
    <w:p w14:paraId="1D0EA666" w14:textId="26B91DA6" w:rsidR="00225E72" w:rsidRPr="00225E72" w:rsidRDefault="00661C70" w:rsidP="000736C4">
      <w:pPr>
        <w:pStyle w:val="Heading2"/>
      </w:pPr>
      <w:bookmarkStart w:id="69" w:name="_Toc332882846"/>
      <w:r>
        <w:t>Discussion</w:t>
      </w:r>
      <w:bookmarkEnd w:id="69"/>
    </w:p>
    <w:p w14:paraId="1704E4A7" w14:textId="5F28D51C" w:rsidR="00E54189" w:rsidRDefault="00E54189" w:rsidP="00E54189">
      <w:pPr>
        <w:pStyle w:val="Heading1"/>
      </w:pPr>
      <w:bookmarkStart w:id="70" w:name="_Toc332882847"/>
      <w:r>
        <w:lastRenderedPageBreak/>
        <w:t>Conclusions and future work</w:t>
      </w:r>
      <w:bookmarkEnd w:id="70"/>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1" w:name="_Toc332882848"/>
      <w:r>
        <w:t>Conclusions</w:t>
      </w:r>
      <w:bookmarkEnd w:id="71"/>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2" w:name="_Toc332882849"/>
      <w:r>
        <w:t>Future work</w:t>
      </w:r>
      <w:bookmarkEnd w:id="72"/>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3" w:name="_Toc165742637"/>
      <w:bookmarkStart w:id="74" w:name="_Toc165745807"/>
      <w:bookmarkStart w:id="75" w:name="_Toc165746100"/>
      <w:bookmarkStart w:id="76" w:name="_Toc332882850"/>
      <w:bookmarkEnd w:id="73"/>
      <w:bookmarkEnd w:id="74"/>
      <w:bookmarkEnd w:id="75"/>
      <w:r w:rsidRPr="002065CD">
        <w:lastRenderedPageBreak/>
        <w:t>References</w:t>
      </w:r>
      <w:bookmarkEnd w:id="76"/>
    </w:p>
    <w:sdt>
      <w:sdtPr>
        <w:rPr>
          <w:rFonts w:asciiTheme="majorHAnsi" w:eastAsiaTheme="majorEastAsia" w:hAnsiTheme="majorHAnsi" w:cstheme="majorBidi"/>
          <w:b/>
          <w:bCs/>
          <w:sz w:val="28"/>
          <w:szCs w:val="28"/>
          <w:lang w:val="en-GB"/>
          <w14:ligatures w14:val="standardContextual"/>
        </w:rPr>
        <w:id w:val="25567878"/>
        <w:bibliography/>
      </w:sdtPr>
      <w:sdtContent>
        <w:p w14:paraId="73A9D7A5" w14:textId="77777777" w:rsidR="00BB16FF" w:rsidRDefault="00156940" w:rsidP="00BB16FF">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B16FF">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B16FF" w14:paraId="48D73B70" w14:textId="77777777" w:rsidTr="00BB16FF">
            <w:trPr>
              <w:tblCellSpacing w:w="15" w:type="dxa"/>
            </w:trPr>
            <w:tc>
              <w:tcPr>
                <w:tcW w:w="0" w:type="auto"/>
                <w:hideMark/>
              </w:tcPr>
              <w:p w14:paraId="55C2CEA0" w14:textId="77777777" w:rsidR="00BB16FF" w:rsidRDefault="00BB16FF">
                <w:pPr>
                  <w:pStyle w:val="Bibliography"/>
                  <w:jc w:val="right"/>
                  <w:rPr>
                    <w:rFonts w:cs="Times New Roman"/>
                    <w:noProof/>
                  </w:rPr>
                </w:pPr>
                <w:bookmarkStart w:id="77" w:name="APa85"/>
                <w:r>
                  <w:rPr>
                    <w:rFonts w:cs="Times New Roman"/>
                    <w:noProof/>
                  </w:rPr>
                  <w:t>[1]</w:t>
                </w:r>
                <w:bookmarkEnd w:id="77"/>
              </w:p>
            </w:tc>
            <w:tc>
              <w:tcPr>
                <w:tcW w:w="0" w:type="auto"/>
                <w:hideMark/>
              </w:tcPr>
              <w:p w14:paraId="2D7DA95E" w14:textId="77777777" w:rsidR="00BB16FF" w:rsidRDefault="00BB16FF">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B16FF" w14:paraId="00A7B767" w14:textId="77777777" w:rsidTr="00BB16FF">
            <w:trPr>
              <w:tblCellSpacing w:w="15" w:type="dxa"/>
            </w:trPr>
            <w:tc>
              <w:tcPr>
                <w:tcW w:w="0" w:type="auto"/>
                <w:hideMark/>
              </w:tcPr>
              <w:p w14:paraId="04100BB0" w14:textId="77777777" w:rsidR="00BB16FF" w:rsidRDefault="00BB16FF">
                <w:pPr>
                  <w:pStyle w:val="Bibliography"/>
                  <w:jc w:val="right"/>
                  <w:rPr>
                    <w:rFonts w:cs="Times New Roman"/>
                    <w:noProof/>
                  </w:rPr>
                </w:pPr>
                <w:bookmarkStart w:id="78" w:name="Juk10"/>
                <w:r>
                  <w:rPr>
                    <w:rFonts w:cs="Times New Roman"/>
                    <w:noProof/>
                  </w:rPr>
                  <w:t>[2]</w:t>
                </w:r>
                <w:bookmarkEnd w:id="78"/>
              </w:p>
            </w:tc>
            <w:tc>
              <w:tcPr>
                <w:tcW w:w="0" w:type="auto"/>
                <w:hideMark/>
              </w:tcPr>
              <w:p w14:paraId="769D03CD" w14:textId="77777777" w:rsidR="00BB16FF" w:rsidRDefault="00BB16FF">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B16FF" w14:paraId="7CFB65A2" w14:textId="77777777" w:rsidTr="00BB16FF">
            <w:trPr>
              <w:tblCellSpacing w:w="15" w:type="dxa"/>
            </w:trPr>
            <w:tc>
              <w:tcPr>
                <w:tcW w:w="0" w:type="auto"/>
                <w:hideMark/>
              </w:tcPr>
              <w:p w14:paraId="3D339B7F" w14:textId="77777777" w:rsidR="00BB16FF" w:rsidRDefault="00BB16FF">
                <w:pPr>
                  <w:pStyle w:val="Bibliography"/>
                  <w:jc w:val="right"/>
                  <w:rPr>
                    <w:rFonts w:cs="Times New Roman"/>
                    <w:noProof/>
                  </w:rPr>
                </w:pPr>
                <w:r>
                  <w:rPr>
                    <w:rFonts w:cs="Times New Roman"/>
                    <w:noProof/>
                  </w:rPr>
                  <w:t>[3]</w:t>
                </w:r>
              </w:p>
            </w:tc>
            <w:tc>
              <w:tcPr>
                <w:tcW w:w="0" w:type="auto"/>
                <w:hideMark/>
              </w:tcPr>
              <w:p w14:paraId="7FE13000" w14:textId="77777777" w:rsidR="00BB16FF" w:rsidRDefault="00BB16FF">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B16FF" w14:paraId="2D2293AE" w14:textId="77777777" w:rsidTr="00BB16FF">
            <w:trPr>
              <w:tblCellSpacing w:w="15" w:type="dxa"/>
            </w:trPr>
            <w:tc>
              <w:tcPr>
                <w:tcW w:w="0" w:type="auto"/>
                <w:hideMark/>
              </w:tcPr>
              <w:p w14:paraId="5376FEF2" w14:textId="77777777" w:rsidR="00BB16FF" w:rsidRDefault="00BB16FF">
                <w:pPr>
                  <w:pStyle w:val="Bibliography"/>
                  <w:jc w:val="right"/>
                  <w:rPr>
                    <w:rFonts w:cs="Times New Roman"/>
                    <w:noProof/>
                  </w:rPr>
                </w:pPr>
                <w:r>
                  <w:rPr>
                    <w:rFonts w:cs="Times New Roman"/>
                    <w:noProof/>
                  </w:rPr>
                  <w:t>[4]</w:t>
                </w:r>
              </w:p>
            </w:tc>
            <w:tc>
              <w:tcPr>
                <w:tcW w:w="0" w:type="auto"/>
                <w:hideMark/>
              </w:tcPr>
              <w:p w14:paraId="171F76F0" w14:textId="77777777" w:rsidR="00BB16FF" w:rsidRDefault="00BB16FF">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B16FF" w14:paraId="338EC4BA" w14:textId="77777777" w:rsidTr="00BB16FF">
            <w:trPr>
              <w:tblCellSpacing w:w="15" w:type="dxa"/>
            </w:trPr>
            <w:tc>
              <w:tcPr>
                <w:tcW w:w="0" w:type="auto"/>
                <w:hideMark/>
              </w:tcPr>
              <w:p w14:paraId="2288406C" w14:textId="77777777" w:rsidR="00BB16FF" w:rsidRDefault="00BB16FF">
                <w:pPr>
                  <w:pStyle w:val="Bibliography"/>
                  <w:jc w:val="right"/>
                  <w:rPr>
                    <w:rFonts w:cs="Times New Roman"/>
                    <w:noProof/>
                  </w:rPr>
                </w:pPr>
                <w:r>
                  <w:rPr>
                    <w:rFonts w:cs="Times New Roman"/>
                    <w:noProof/>
                  </w:rPr>
                  <w:t>[5]</w:t>
                </w:r>
              </w:p>
            </w:tc>
            <w:tc>
              <w:tcPr>
                <w:tcW w:w="0" w:type="auto"/>
                <w:hideMark/>
              </w:tcPr>
              <w:p w14:paraId="601C2A47" w14:textId="77777777" w:rsidR="00BB16FF" w:rsidRDefault="00BB16FF">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B16FF" w14:paraId="4878D78D" w14:textId="77777777" w:rsidTr="00BB16FF">
            <w:trPr>
              <w:tblCellSpacing w:w="15" w:type="dxa"/>
            </w:trPr>
            <w:tc>
              <w:tcPr>
                <w:tcW w:w="0" w:type="auto"/>
                <w:hideMark/>
              </w:tcPr>
              <w:p w14:paraId="071DF2BC" w14:textId="77777777" w:rsidR="00BB16FF" w:rsidRDefault="00BB16FF">
                <w:pPr>
                  <w:pStyle w:val="Bibliography"/>
                  <w:jc w:val="right"/>
                  <w:rPr>
                    <w:rFonts w:cs="Times New Roman"/>
                    <w:noProof/>
                  </w:rPr>
                </w:pPr>
                <w:r>
                  <w:rPr>
                    <w:rFonts w:cs="Times New Roman"/>
                    <w:noProof/>
                  </w:rPr>
                  <w:t>[6]</w:t>
                </w:r>
              </w:p>
            </w:tc>
            <w:tc>
              <w:tcPr>
                <w:tcW w:w="0" w:type="auto"/>
                <w:hideMark/>
              </w:tcPr>
              <w:p w14:paraId="22F5BDA3" w14:textId="77777777" w:rsidR="00BB16FF" w:rsidRDefault="00BB16FF">
                <w:pPr>
                  <w:pStyle w:val="Bibliography"/>
                  <w:rPr>
                    <w:rFonts w:cs="Times New Roman"/>
                    <w:noProof/>
                  </w:rPr>
                </w:pPr>
                <w:r>
                  <w:rPr>
                    <w:rFonts w:cs="Times New Roman"/>
                    <w:noProof/>
                  </w:rPr>
                  <w:t>Mayte Herrera, Ma Ángeles Moraga, Ismael Caballero, and Coral Calero, "Quality in use model for web portals (QiUWeP)," n.d.</w:t>
                </w:r>
              </w:p>
            </w:tc>
          </w:tr>
          <w:tr w:rsidR="00BB16FF" w14:paraId="09246993" w14:textId="77777777" w:rsidTr="00BB16FF">
            <w:trPr>
              <w:tblCellSpacing w:w="15" w:type="dxa"/>
            </w:trPr>
            <w:tc>
              <w:tcPr>
                <w:tcW w:w="0" w:type="auto"/>
                <w:hideMark/>
              </w:tcPr>
              <w:p w14:paraId="5EF2250C" w14:textId="77777777" w:rsidR="00BB16FF" w:rsidRDefault="00BB16FF">
                <w:pPr>
                  <w:pStyle w:val="Bibliography"/>
                  <w:jc w:val="right"/>
                  <w:rPr>
                    <w:rFonts w:cs="Times New Roman"/>
                    <w:noProof/>
                  </w:rPr>
                </w:pPr>
                <w:bookmarkStart w:id="79" w:name="GPi"/>
                <w:r>
                  <w:rPr>
                    <w:rFonts w:cs="Times New Roman"/>
                    <w:noProof/>
                  </w:rPr>
                  <w:t>[7]</w:t>
                </w:r>
                <w:bookmarkEnd w:id="79"/>
              </w:p>
            </w:tc>
            <w:tc>
              <w:tcPr>
                <w:tcW w:w="0" w:type="auto"/>
                <w:hideMark/>
              </w:tcPr>
              <w:p w14:paraId="0A841B9F" w14:textId="77777777" w:rsidR="00BB16FF" w:rsidRDefault="00BB16FF">
                <w:pPr>
                  <w:pStyle w:val="Bibliography"/>
                  <w:rPr>
                    <w:rFonts w:cs="Times New Roman"/>
                    <w:noProof/>
                  </w:rPr>
                </w:pPr>
                <w:r>
                  <w:rPr>
                    <w:rFonts w:cs="Times New Roman"/>
                    <w:noProof/>
                  </w:rPr>
                  <w:t>G. Piccinelli and E. Stammers, "From E-Processess to E-Networks: an E-Service-oriented approach".</w:t>
                </w:r>
              </w:p>
            </w:tc>
          </w:tr>
          <w:tr w:rsidR="00BB16FF" w14:paraId="2A72671B" w14:textId="77777777" w:rsidTr="00BB16FF">
            <w:trPr>
              <w:tblCellSpacing w:w="15" w:type="dxa"/>
            </w:trPr>
            <w:tc>
              <w:tcPr>
                <w:tcW w:w="0" w:type="auto"/>
                <w:hideMark/>
              </w:tcPr>
              <w:p w14:paraId="54F2D277" w14:textId="77777777" w:rsidR="00BB16FF" w:rsidRDefault="00BB16FF">
                <w:pPr>
                  <w:pStyle w:val="Bibliography"/>
                  <w:jc w:val="right"/>
                  <w:rPr>
                    <w:rFonts w:cs="Times New Roman"/>
                    <w:noProof/>
                  </w:rPr>
                </w:pPr>
                <w:r>
                  <w:rPr>
                    <w:rFonts w:cs="Times New Roman"/>
                    <w:noProof/>
                  </w:rPr>
                  <w:t>[8]</w:t>
                </w:r>
              </w:p>
            </w:tc>
            <w:tc>
              <w:tcPr>
                <w:tcW w:w="0" w:type="auto"/>
                <w:hideMark/>
              </w:tcPr>
              <w:p w14:paraId="02810390" w14:textId="77777777" w:rsidR="00BB16FF" w:rsidRDefault="00BB16FF">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B16FF" w14:paraId="0E7E245B" w14:textId="77777777" w:rsidTr="00BB16FF">
            <w:trPr>
              <w:tblCellSpacing w:w="15" w:type="dxa"/>
            </w:trPr>
            <w:tc>
              <w:tcPr>
                <w:tcW w:w="0" w:type="auto"/>
                <w:hideMark/>
              </w:tcPr>
              <w:p w14:paraId="01EA4EB5" w14:textId="77777777" w:rsidR="00BB16FF" w:rsidRDefault="00BB16FF">
                <w:pPr>
                  <w:pStyle w:val="Bibliography"/>
                  <w:jc w:val="right"/>
                  <w:rPr>
                    <w:rFonts w:cs="Times New Roman"/>
                    <w:noProof/>
                  </w:rPr>
                </w:pPr>
                <w:r>
                  <w:rPr>
                    <w:rFonts w:cs="Times New Roman"/>
                    <w:noProof/>
                  </w:rPr>
                  <w:t>[9]</w:t>
                </w:r>
              </w:p>
            </w:tc>
            <w:tc>
              <w:tcPr>
                <w:tcW w:w="0" w:type="auto"/>
                <w:hideMark/>
              </w:tcPr>
              <w:p w14:paraId="14DA1C58" w14:textId="77777777" w:rsidR="00BB16FF" w:rsidRDefault="00BB16FF">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B16FF" w14:paraId="0446FDD6" w14:textId="77777777" w:rsidTr="00BB16FF">
            <w:trPr>
              <w:tblCellSpacing w:w="15" w:type="dxa"/>
            </w:trPr>
            <w:tc>
              <w:tcPr>
                <w:tcW w:w="0" w:type="auto"/>
                <w:hideMark/>
              </w:tcPr>
              <w:p w14:paraId="18456D02" w14:textId="77777777" w:rsidR="00BB16FF" w:rsidRDefault="00BB16FF">
                <w:pPr>
                  <w:pStyle w:val="Bibliography"/>
                  <w:jc w:val="right"/>
                  <w:rPr>
                    <w:rFonts w:cs="Times New Roman"/>
                    <w:noProof/>
                  </w:rPr>
                </w:pPr>
                <w:bookmarkStart w:id="80" w:name="BSI11"/>
                <w:r>
                  <w:rPr>
                    <w:rFonts w:cs="Times New Roman"/>
                    <w:noProof/>
                  </w:rPr>
                  <w:t>[10]</w:t>
                </w:r>
                <w:bookmarkEnd w:id="80"/>
              </w:p>
            </w:tc>
            <w:tc>
              <w:tcPr>
                <w:tcW w:w="0" w:type="auto"/>
                <w:hideMark/>
              </w:tcPr>
              <w:p w14:paraId="3A73B72D" w14:textId="77777777" w:rsidR="00BB16FF" w:rsidRDefault="00BB16FF">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B16FF" w14:paraId="5728D1C0" w14:textId="77777777" w:rsidTr="00BB16FF">
            <w:trPr>
              <w:tblCellSpacing w:w="15" w:type="dxa"/>
            </w:trPr>
            <w:tc>
              <w:tcPr>
                <w:tcW w:w="0" w:type="auto"/>
                <w:hideMark/>
              </w:tcPr>
              <w:p w14:paraId="3284AEF8" w14:textId="77777777" w:rsidR="00BB16FF" w:rsidRDefault="00BB16FF">
                <w:pPr>
                  <w:pStyle w:val="Bibliography"/>
                  <w:jc w:val="right"/>
                  <w:rPr>
                    <w:rFonts w:cs="Times New Roman"/>
                    <w:noProof/>
                  </w:rPr>
                </w:pPr>
                <w:r>
                  <w:rPr>
                    <w:rFonts w:cs="Times New Roman"/>
                    <w:noProof/>
                  </w:rPr>
                  <w:t>[11]</w:t>
                </w:r>
              </w:p>
            </w:tc>
            <w:tc>
              <w:tcPr>
                <w:tcW w:w="0" w:type="auto"/>
                <w:hideMark/>
              </w:tcPr>
              <w:p w14:paraId="27392AB9" w14:textId="77777777" w:rsidR="00BB16FF" w:rsidRDefault="00BB16FF">
                <w:pPr>
                  <w:pStyle w:val="Bibliography"/>
                  <w:rPr>
                    <w:rFonts w:cs="Times New Roman"/>
                    <w:noProof/>
                  </w:rPr>
                </w:pPr>
                <w:r>
                  <w:rPr>
                    <w:rFonts w:cs="Times New Roman"/>
                    <w:noProof/>
                  </w:rPr>
                  <w:t>Mohammed Ateeq, Ahmad Kamil, and Shuib Basri, "Conceptual model for measuring e-government service quality".</w:t>
                </w:r>
              </w:p>
            </w:tc>
          </w:tr>
          <w:tr w:rsidR="00BB16FF" w14:paraId="0830FBEB" w14:textId="77777777" w:rsidTr="00BB16FF">
            <w:trPr>
              <w:tblCellSpacing w:w="15" w:type="dxa"/>
            </w:trPr>
            <w:tc>
              <w:tcPr>
                <w:tcW w:w="0" w:type="auto"/>
                <w:hideMark/>
              </w:tcPr>
              <w:p w14:paraId="540384B8" w14:textId="77777777" w:rsidR="00BB16FF" w:rsidRDefault="00BB16FF">
                <w:pPr>
                  <w:pStyle w:val="Bibliography"/>
                  <w:jc w:val="right"/>
                  <w:rPr>
                    <w:rFonts w:cs="Times New Roman"/>
                    <w:noProof/>
                  </w:rPr>
                </w:pPr>
                <w:r>
                  <w:rPr>
                    <w:rFonts w:cs="Times New Roman"/>
                    <w:noProof/>
                  </w:rPr>
                  <w:t>[12]</w:t>
                </w:r>
              </w:p>
            </w:tc>
            <w:tc>
              <w:tcPr>
                <w:tcW w:w="0" w:type="auto"/>
                <w:hideMark/>
              </w:tcPr>
              <w:p w14:paraId="26077C1C" w14:textId="77777777" w:rsidR="00BB16FF" w:rsidRDefault="00BB16FF">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B16FF" w14:paraId="73948F9E" w14:textId="77777777" w:rsidTr="00BB16FF">
            <w:trPr>
              <w:tblCellSpacing w:w="15" w:type="dxa"/>
            </w:trPr>
            <w:tc>
              <w:tcPr>
                <w:tcW w:w="0" w:type="auto"/>
                <w:hideMark/>
              </w:tcPr>
              <w:p w14:paraId="5A3D0D42" w14:textId="77777777" w:rsidR="00BB16FF" w:rsidRDefault="00BB16FF">
                <w:pPr>
                  <w:pStyle w:val="Bibliography"/>
                  <w:jc w:val="right"/>
                  <w:rPr>
                    <w:rFonts w:cs="Times New Roman"/>
                    <w:noProof/>
                  </w:rPr>
                </w:pPr>
                <w:r>
                  <w:rPr>
                    <w:rFonts w:cs="Times New Roman"/>
                    <w:noProof/>
                  </w:rPr>
                  <w:lastRenderedPageBreak/>
                  <w:t>[13]</w:t>
                </w:r>
              </w:p>
            </w:tc>
            <w:tc>
              <w:tcPr>
                <w:tcW w:w="0" w:type="auto"/>
                <w:hideMark/>
              </w:tcPr>
              <w:p w14:paraId="7332813A" w14:textId="77777777" w:rsidR="00BB16FF" w:rsidRDefault="00BB16FF">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B16FF" w14:paraId="5C93A061" w14:textId="77777777" w:rsidTr="00BB16FF">
            <w:trPr>
              <w:tblCellSpacing w:w="15" w:type="dxa"/>
            </w:trPr>
            <w:tc>
              <w:tcPr>
                <w:tcW w:w="0" w:type="auto"/>
                <w:hideMark/>
              </w:tcPr>
              <w:p w14:paraId="2556A2DA" w14:textId="77777777" w:rsidR="00BB16FF" w:rsidRDefault="00BB16FF">
                <w:pPr>
                  <w:pStyle w:val="Bibliography"/>
                  <w:jc w:val="right"/>
                  <w:rPr>
                    <w:rFonts w:cs="Times New Roman"/>
                    <w:noProof/>
                  </w:rPr>
                </w:pPr>
                <w:r>
                  <w:rPr>
                    <w:rFonts w:cs="Times New Roman"/>
                    <w:noProof/>
                  </w:rPr>
                  <w:t>[14]</w:t>
                </w:r>
              </w:p>
            </w:tc>
            <w:tc>
              <w:tcPr>
                <w:tcW w:w="0" w:type="auto"/>
                <w:hideMark/>
              </w:tcPr>
              <w:p w14:paraId="07B241D1" w14:textId="77777777" w:rsidR="00BB16FF" w:rsidRDefault="00BB16FF">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B16FF" w14:paraId="51C86A23" w14:textId="77777777" w:rsidTr="00BB16FF">
            <w:trPr>
              <w:tblCellSpacing w:w="15" w:type="dxa"/>
            </w:trPr>
            <w:tc>
              <w:tcPr>
                <w:tcW w:w="0" w:type="auto"/>
                <w:hideMark/>
              </w:tcPr>
              <w:p w14:paraId="267C7E95" w14:textId="77777777" w:rsidR="00BB16FF" w:rsidRDefault="00BB16FF">
                <w:pPr>
                  <w:pStyle w:val="Bibliography"/>
                  <w:jc w:val="right"/>
                  <w:rPr>
                    <w:rFonts w:cs="Times New Roman"/>
                    <w:noProof/>
                  </w:rPr>
                </w:pPr>
                <w:bookmarkStart w:id="81" w:name="Zei01"/>
                <w:r>
                  <w:rPr>
                    <w:rFonts w:cs="Times New Roman"/>
                    <w:noProof/>
                  </w:rPr>
                  <w:t>[15]</w:t>
                </w:r>
                <w:bookmarkEnd w:id="81"/>
              </w:p>
            </w:tc>
            <w:tc>
              <w:tcPr>
                <w:tcW w:w="0" w:type="auto"/>
                <w:hideMark/>
              </w:tcPr>
              <w:p w14:paraId="1110EFB3" w14:textId="77777777" w:rsidR="00BB16FF" w:rsidRDefault="00BB16FF">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B16FF" w14:paraId="22845023" w14:textId="77777777" w:rsidTr="00BB16FF">
            <w:trPr>
              <w:tblCellSpacing w:w="15" w:type="dxa"/>
            </w:trPr>
            <w:tc>
              <w:tcPr>
                <w:tcW w:w="0" w:type="auto"/>
                <w:hideMark/>
              </w:tcPr>
              <w:p w14:paraId="109C9ED4" w14:textId="77777777" w:rsidR="00BB16FF" w:rsidRDefault="00BB16FF">
                <w:pPr>
                  <w:pStyle w:val="Bibliography"/>
                  <w:jc w:val="right"/>
                  <w:rPr>
                    <w:rFonts w:cs="Times New Roman"/>
                    <w:noProof/>
                  </w:rPr>
                </w:pPr>
                <w:bookmarkStart w:id="82" w:name="Cox01"/>
                <w:r>
                  <w:rPr>
                    <w:rFonts w:cs="Times New Roman"/>
                    <w:noProof/>
                  </w:rPr>
                  <w:t>[16]</w:t>
                </w:r>
                <w:bookmarkEnd w:id="82"/>
              </w:p>
            </w:tc>
            <w:tc>
              <w:tcPr>
                <w:tcW w:w="0" w:type="auto"/>
                <w:hideMark/>
              </w:tcPr>
              <w:p w14:paraId="6385E3E2" w14:textId="77777777" w:rsidR="00BB16FF" w:rsidRDefault="00BB16FF">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B16FF" w14:paraId="79203821" w14:textId="77777777" w:rsidTr="00BB16FF">
            <w:trPr>
              <w:tblCellSpacing w:w="15" w:type="dxa"/>
            </w:trPr>
            <w:tc>
              <w:tcPr>
                <w:tcW w:w="0" w:type="auto"/>
                <w:hideMark/>
              </w:tcPr>
              <w:p w14:paraId="49030BEE" w14:textId="77777777" w:rsidR="00BB16FF" w:rsidRDefault="00BB16FF">
                <w:pPr>
                  <w:pStyle w:val="Bibliography"/>
                  <w:jc w:val="right"/>
                  <w:rPr>
                    <w:rFonts w:cs="Times New Roman"/>
                    <w:noProof/>
                  </w:rPr>
                </w:pPr>
                <w:r>
                  <w:rPr>
                    <w:rFonts w:cs="Times New Roman"/>
                    <w:noProof/>
                  </w:rPr>
                  <w:t>[17]</w:t>
                </w:r>
              </w:p>
            </w:tc>
            <w:tc>
              <w:tcPr>
                <w:tcW w:w="0" w:type="auto"/>
                <w:hideMark/>
              </w:tcPr>
              <w:p w14:paraId="14ED92AA" w14:textId="77777777" w:rsidR="00BB16FF" w:rsidRDefault="00BB16FF">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B16FF" w14:paraId="5D02B1F2" w14:textId="77777777" w:rsidTr="00BB16FF">
            <w:trPr>
              <w:tblCellSpacing w:w="15" w:type="dxa"/>
            </w:trPr>
            <w:tc>
              <w:tcPr>
                <w:tcW w:w="0" w:type="auto"/>
                <w:hideMark/>
              </w:tcPr>
              <w:p w14:paraId="641648EA" w14:textId="77777777" w:rsidR="00BB16FF" w:rsidRDefault="00BB16FF">
                <w:pPr>
                  <w:pStyle w:val="Bibliography"/>
                  <w:jc w:val="right"/>
                  <w:rPr>
                    <w:rFonts w:cs="Times New Roman"/>
                    <w:noProof/>
                  </w:rPr>
                </w:pPr>
                <w:r>
                  <w:rPr>
                    <w:rFonts w:cs="Times New Roman"/>
                    <w:noProof/>
                  </w:rPr>
                  <w:t>[18]</w:t>
                </w:r>
              </w:p>
            </w:tc>
            <w:tc>
              <w:tcPr>
                <w:tcW w:w="0" w:type="auto"/>
                <w:hideMark/>
              </w:tcPr>
              <w:p w14:paraId="45F82DD2" w14:textId="77777777" w:rsidR="00BB16FF" w:rsidRDefault="00BB16FF">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B16FF" w14:paraId="013FDDB3" w14:textId="77777777" w:rsidTr="00BB16FF">
            <w:trPr>
              <w:tblCellSpacing w:w="15" w:type="dxa"/>
            </w:trPr>
            <w:tc>
              <w:tcPr>
                <w:tcW w:w="0" w:type="auto"/>
                <w:hideMark/>
              </w:tcPr>
              <w:p w14:paraId="4B7176E4" w14:textId="77777777" w:rsidR="00BB16FF" w:rsidRDefault="00BB16FF">
                <w:pPr>
                  <w:pStyle w:val="Bibliography"/>
                  <w:jc w:val="right"/>
                  <w:rPr>
                    <w:rFonts w:cs="Times New Roman"/>
                    <w:noProof/>
                  </w:rPr>
                </w:pPr>
                <w:bookmarkStart w:id="83" w:name="Wol"/>
                <w:r>
                  <w:rPr>
                    <w:rFonts w:cs="Times New Roman"/>
                    <w:noProof/>
                  </w:rPr>
                  <w:t>[19]</w:t>
                </w:r>
                <w:bookmarkEnd w:id="83"/>
              </w:p>
            </w:tc>
            <w:tc>
              <w:tcPr>
                <w:tcW w:w="0" w:type="auto"/>
                <w:hideMark/>
              </w:tcPr>
              <w:p w14:paraId="5AEAEAD5" w14:textId="77777777" w:rsidR="00BB16FF" w:rsidRDefault="00BB16FF">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B16FF" w14:paraId="60A5E806" w14:textId="77777777" w:rsidTr="00BB16FF">
            <w:trPr>
              <w:tblCellSpacing w:w="15" w:type="dxa"/>
            </w:trPr>
            <w:tc>
              <w:tcPr>
                <w:tcW w:w="0" w:type="auto"/>
                <w:hideMark/>
              </w:tcPr>
              <w:p w14:paraId="0A28DA39" w14:textId="77777777" w:rsidR="00BB16FF" w:rsidRDefault="00BB16FF">
                <w:pPr>
                  <w:pStyle w:val="Bibliography"/>
                  <w:jc w:val="right"/>
                  <w:rPr>
                    <w:rFonts w:cs="Times New Roman"/>
                    <w:noProof/>
                  </w:rPr>
                </w:pPr>
                <w:r>
                  <w:rPr>
                    <w:rFonts w:cs="Times New Roman"/>
                    <w:noProof/>
                  </w:rPr>
                  <w:t>[20]</w:t>
                </w:r>
              </w:p>
            </w:tc>
            <w:tc>
              <w:tcPr>
                <w:tcW w:w="0" w:type="auto"/>
                <w:hideMark/>
              </w:tcPr>
              <w:p w14:paraId="5C48670B" w14:textId="77777777" w:rsidR="00BB16FF" w:rsidRDefault="00BB16FF">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B16FF" w14:paraId="7C730D3A" w14:textId="77777777" w:rsidTr="00BB16FF">
            <w:trPr>
              <w:tblCellSpacing w:w="15" w:type="dxa"/>
            </w:trPr>
            <w:tc>
              <w:tcPr>
                <w:tcW w:w="0" w:type="auto"/>
                <w:hideMark/>
              </w:tcPr>
              <w:p w14:paraId="57C31A3A" w14:textId="77777777" w:rsidR="00BB16FF" w:rsidRDefault="00BB16FF">
                <w:pPr>
                  <w:pStyle w:val="Bibliography"/>
                  <w:jc w:val="right"/>
                  <w:rPr>
                    <w:rFonts w:cs="Times New Roman"/>
                    <w:noProof/>
                  </w:rPr>
                </w:pPr>
                <w:r>
                  <w:rPr>
                    <w:rFonts w:cs="Times New Roman"/>
                    <w:noProof/>
                  </w:rPr>
                  <w:t>[21]</w:t>
                </w:r>
              </w:p>
            </w:tc>
            <w:tc>
              <w:tcPr>
                <w:tcW w:w="0" w:type="auto"/>
                <w:hideMark/>
              </w:tcPr>
              <w:p w14:paraId="72D1FA0F" w14:textId="77777777" w:rsidR="00BB16FF" w:rsidRDefault="00BB16FF">
                <w:pPr>
                  <w:pStyle w:val="Bibliography"/>
                  <w:rPr>
                    <w:rFonts w:cs="Times New Roman"/>
                    <w:noProof/>
                  </w:rPr>
                </w:pPr>
                <w:r>
                  <w:rPr>
                    <w:rFonts w:cs="Times New Roman"/>
                    <w:noProof/>
                  </w:rPr>
                  <w:t>B. Vanpariya and V. Patel, "Assessing electronic service quality through E-S-QUAL scale.".</w:t>
                </w:r>
              </w:p>
            </w:tc>
          </w:tr>
          <w:tr w:rsidR="00BB16FF" w14:paraId="48486FC5" w14:textId="77777777" w:rsidTr="00BB16FF">
            <w:trPr>
              <w:tblCellSpacing w:w="15" w:type="dxa"/>
            </w:trPr>
            <w:tc>
              <w:tcPr>
                <w:tcW w:w="0" w:type="auto"/>
                <w:hideMark/>
              </w:tcPr>
              <w:p w14:paraId="64CF6CF8" w14:textId="77777777" w:rsidR="00BB16FF" w:rsidRDefault="00BB16FF">
                <w:pPr>
                  <w:pStyle w:val="Bibliography"/>
                  <w:jc w:val="right"/>
                  <w:rPr>
                    <w:rFonts w:cs="Times New Roman"/>
                    <w:noProof/>
                  </w:rPr>
                </w:pPr>
                <w:r>
                  <w:rPr>
                    <w:rFonts w:cs="Times New Roman"/>
                    <w:noProof/>
                  </w:rPr>
                  <w:t>[22]</w:t>
                </w:r>
              </w:p>
            </w:tc>
            <w:tc>
              <w:tcPr>
                <w:tcW w:w="0" w:type="auto"/>
                <w:hideMark/>
              </w:tcPr>
              <w:p w14:paraId="04944C86" w14:textId="77777777" w:rsidR="00BB16FF" w:rsidRDefault="00BB16FF">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B16FF" w14:paraId="3A02FFD0" w14:textId="77777777" w:rsidTr="00BB16FF">
            <w:trPr>
              <w:tblCellSpacing w:w="15" w:type="dxa"/>
            </w:trPr>
            <w:tc>
              <w:tcPr>
                <w:tcW w:w="0" w:type="auto"/>
                <w:hideMark/>
              </w:tcPr>
              <w:p w14:paraId="1DF4B029" w14:textId="77777777" w:rsidR="00BB16FF" w:rsidRDefault="00BB16FF">
                <w:pPr>
                  <w:pStyle w:val="Bibliography"/>
                  <w:jc w:val="right"/>
                  <w:rPr>
                    <w:rFonts w:cs="Times New Roman"/>
                    <w:noProof/>
                  </w:rPr>
                </w:pPr>
                <w:r>
                  <w:rPr>
                    <w:rFonts w:cs="Times New Roman"/>
                    <w:noProof/>
                  </w:rPr>
                  <w:t>[23]</w:t>
                </w:r>
              </w:p>
            </w:tc>
            <w:tc>
              <w:tcPr>
                <w:tcW w:w="0" w:type="auto"/>
                <w:hideMark/>
              </w:tcPr>
              <w:p w14:paraId="4F16D555" w14:textId="77777777" w:rsidR="00BB16FF" w:rsidRDefault="00BB16FF">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B16FF" w14:paraId="7A9DA817" w14:textId="77777777" w:rsidTr="00BB16FF">
            <w:trPr>
              <w:tblCellSpacing w:w="15" w:type="dxa"/>
            </w:trPr>
            <w:tc>
              <w:tcPr>
                <w:tcW w:w="0" w:type="auto"/>
                <w:hideMark/>
              </w:tcPr>
              <w:p w14:paraId="201C918D" w14:textId="77777777" w:rsidR="00BB16FF" w:rsidRDefault="00BB16FF">
                <w:pPr>
                  <w:pStyle w:val="Bibliography"/>
                  <w:jc w:val="right"/>
                  <w:rPr>
                    <w:rFonts w:cs="Times New Roman"/>
                    <w:noProof/>
                  </w:rPr>
                </w:pPr>
                <w:r>
                  <w:rPr>
                    <w:rFonts w:cs="Times New Roman"/>
                    <w:noProof/>
                  </w:rPr>
                  <w:t>[24]</w:t>
                </w:r>
              </w:p>
            </w:tc>
            <w:tc>
              <w:tcPr>
                <w:tcW w:w="0" w:type="auto"/>
                <w:hideMark/>
              </w:tcPr>
              <w:p w14:paraId="0308908A" w14:textId="77777777" w:rsidR="00BB16FF" w:rsidRDefault="00BB16FF">
                <w:pPr>
                  <w:pStyle w:val="Bibliography"/>
                  <w:rPr>
                    <w:rFonts w:cs="Times New Roman"/>
                    <w:noProof/>
                  </w:rPr>
                </w:pPr>
                <w:r>
                  <w:rPr>
                    <w:rFonts w:cs="Times New Roman"/>
                    <w:noProof/>
                  </w:rPr>
                  <w:t>H. Li, Y. Liu, and R. Suomi, "Measurement of E-service Quality: An empirical study in online travel service," 2009.</w:t>
                </w:r>
              </w:p>
            </w:tc>
          </w:tr>
          <w:tr w:rsidR="00BB16FF" w14:paraId="022E4232" w14:textId="77777777" w:rsidTr="00BB16FF">
            <w:trPr>
              <w:tblCellSpacing w:w="15" w:type="dxa"/>
            </w:trPr>
            <w:tc>
              <w:tcPr>
                <w:tcW w:w="0" w:type="auto"/>
                <w:hideMark/>
              </w:tcPr>
              <w:p w14:paraId="0D466FC6" w14:textId="77777777" w:rsidR="00BB16FF" w:rsidRDefault="00BB16FF">
                <w:pPr>
                  <w:pStyle w:val="Bibliography"/>
                  <w:jc w:val="right"/>
                  <w:rPr>
                    <w:rFonts w:cs="Times New Roman"/>
                    <w:noProof/>
                  </w:rPr>
                </w:pPr>
                <w:r>
                  <w:rPr>
                    <w:rFonts w:cs="Times New Roman"/>
                    <w:noProof/>
                  </w:rPr>
                  <w:t>[25]</w:t>
                </w:r>
              </w:p>
            </w:tc>
            <w:tc>
              <w:tcPr>
                <w:tcW w:w="0" w:type="auto"/>
                <w:hideMark/>
              </w:tcPr>
              <w:p w14:paraId="623ABB3F" w14:textId="77777777" w:rsidR="00BB16FF" w:rsidRDefault="00BB16FF">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lastRenderedPageBreak/>
                  <w:t>Future Generation Communication and Networking Symposia, Second International Conference</w:t>
                </w:r>
                <w:r>
                  <w:rPr>
                    <w:rFonts w:cs="Times New Roman"/>
                    <w:noProof/>
                  </w:rPr>
                  <w:t>, vol. 1, 2008.</w:t>
                </w:r>
              </w:p>
            </w:tc>
          </w:tr>
          <w:tr w:rsidR="00BB16FF" w14:paraId="3F2B2A26" w14:textId="77777777" w:rsidTr="00BB16FF">
            <w:trPr>
              <w:tblCellSpacing w:w="15" w:type="dxa"/>
            </w:trPr>
            <w:tc>
              <w:tcPr>
                <w:tcW w:w="0" w:type="auto"/>
                <w:hideMark/>
              </w:tcPr>
              <w:p w14:paraId="43AE37A1" w14:textId="77777777" w:rsidR="00BB16FF" w:rsidRDefault="00BB16FF">
                <w:pPr>
                  <w:pStyle w:val="Bibliography"/>
                  <w:jc w:val="right"/>
                  <w:rPr>
                    <w:rFonts w:cs="Times New Roman"/>
                    <w:noProof/>
                  </w:rPr>
                </w:pPr>
                <w:r>
                  <w:rPr>
                    <w:rFonts w:cs="Times New Roman"/>
                    <w:noProof/>
                  </w:rPr>
                  <w:lastRenderedPageBreak/>
                  <w:t>[26]</w:t>
                </w:r>
              </w:p>
            </w:tc>
            <w:tc>
              <w:tcPr>
                <w:tcW w:w="0" w:type="auto"/>
                <w:hideMark/>
              </w:tcPr>
              <w:p w14:paraId="0D98EF90" w14:textId="77777777" w:rsidR="00BB16FF" w:rsidRDefault="00BB16FF">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B16FF" w14:paraId="6F8CCB43" w14:textId="77777777" w:rsidTr="00BB16FF">
            <w:trPr>
              <w:tblCellSpacing w:w="15" w:type="dxa"/>
            </w:trPr>
            <w:tc>
              <w:tcPr>
                <w:tcW w:w="0" w:type="auto"/>
                <w:hideMark/>
              </w:tcPr>
              <w:p w14:paraId="75FCCE8A" w14:textId="77777777" w:rsidR="00BB16FF" w:rsidRDefault="00BB16FF">
                <w:pPr>
                  <w:pStyle w:val="Bibliography"/>
                  <w:jc w:val="right"/>
                  <w:rPr>
                    <w:rFonts w:cs="Times New Roman"/>
                    <w:noProof/>
                  </w:rPr>
                </w:pPr>
                <w:bookmarkStart w:id="84" w:name="NSe06"/>
                <w:r>
                  <w:rPr>
                    <w:rFonts w:cs="Times New Roman"/>
                    <w:noProof/>
                  </w:rPr>
                  <w:t>[27]</w:t>
                </w:r>
                <w:bookmarkEnd w:id="84"/>
              </w:p>
            </w:tc>
            <w:tc>
              <w:tcPr>
                <w:tcW w:w="0" w:type="auto"/>
                <w:hideMark/>
              </w:tcPr>
              <w:p w14:paraId="7E8C830F" w14:textId="77777777" w:rsidR="00BB16FF" w:rsidRDefault="00BB16FF">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B16FF" w14:paraId="443E8FCE" w14:textId="77777777" w:rsidTr="00BB16FF">
            <w:trPr>
              <w:tblCellSpacing w:w="15" w:type="dxa"/>
            </w:trPr>
            <w:tc>
              <w:tcPr>
                <w:tcW w:w="0" w:type="auto"/>
                <w:hideMark/>
              </w:tcPr>
              <w:p w14:paraId="075EAA13" w14:textId="77777777" w:rsidR="00BB16FF" w:rsidRDefault="00BB16FF">
                <w:pPr>
                  <w:pStyle w:val="Bibliography"/>
                  <w:jc w:val="right"/>
                  <w:rPr>
                    <w:rFonts w:cs="Times New Roman"/>
                    <w:noProof/>
                  </w:rPr>
                </w:pPr>
                <w:bookmarkStart w:id="85" w:name="ISO09"/>
                <w:r>
                  <w:rPr>
                    <w:rFonts w:cs="Times New Roman"/>
                    <w:noProof/>
                  </w:rPr>
                  <w:t>[28]</w:t>
                </w:r>
                <w:bookmarkEnd w:id="85"/>
              </w:p>
            </w:tc>
            <w:tc>
              <w:tcPr>
                <w:tcW w:w="0" w:type="auto"/>
                <w:hideMark/>
              </w:tcPr>
              <w:p w14:paraId="55AF618F" w14:textId="77777777" w:rsidR="00BB16FF" w:rsidRDefault="00BB16FF">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B16FF" w14:paraId="5273B15A" w14:textId="77777777" w:rsidTr="00BB16FF">
            <w:trPr>
              <w:tblCellSpacing w:w="15" w:type="dxa"/>
            </w:trPr>
            <w:tc>
              <w:tcPr>
                <w:tcW w:w="0" w:type="auto"/>
                <w:hideMark/>
              </w:tcPr>
              <w:p w14:paraId="2F1F980C" w14:textId="77777777" w:rsidR="00BB16FF" w:rsidRDefault="00BB16FF">
                <w:pPr>
                  <w:pStyle w:val="Bibliography"/>
                  <w:jc w:val="right"/>
                  <w:rPr>
                    <w:rFonts w:cs="Times New Roman"/>
                    <w:noProof/>
                  </w:rPr>
                </w:pPr>
                <w:r>
                  <w:rPr>
                    <w:rFonts w:cs="Times New Roman"/>
                    <w:noProof/>
                  </w:rPr>
                  <w:t>[29]</w:t>
                </w:r>
              </w:p>
            </w:tc>
            <w:tc>
              <w:tcPr>
                <w:tcW w:w="0" w:type="auto"/>
                <w:hideMark/>
              </w:tcPr>
              <w:p w14:paraId="6A18BF67" w14:textId="77777777" w:rsidR="00BB16FF" w:rsidRDefault="00BB16FF">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B16FF" w14:paraId="43AE76AD" w14:textId="77777777" w:rsidTr="00BB16FF">
            <w:trPr>
              <w:tblCellSpacing w:w="15" w:type="dxa"/>
            </w:trPr>
            <w:tc>
              <w:tcPr>
                <w:tcW w:w="0" w:type="auto"/>
                <w:hideMark/>
              </w:tcPr>
              <w:p w14:paraId="3B67A8DB" w14:textId="77777777" w:rsidR="00BB16FF" w:rsidRDefault="00BB16FF">
                <w:pPr>
                  <w:pStyle w:val="Bibliography"/>
                  <w:jc w:val="right"/>
                  <w:rPr>
                    <w:rFonts w:cs="Times New Roman"/>
                    <w:noProof/>
                  </w:rPr>
                </w:pPr>
                <w:r>
                  <w:rPr>
                    <w:rFonts w:cs="Times New Roman"/>
                    <w:noProof/>
                  </w:rPr>
                  <w:t>[30]</w:t>
                </w:r>
              </w:p>
            </w:tc>
            <w:tc>
              <w:tcPr>
                <w:tcW w:w="0" w:type="auto"/>
                <w:hideMark/>
              </w:tcPr>
              <w:p w14:paraId="12C5A743" w14:textId="77777777" w:rsidR="00BB16FF" w:rsidRDefault="00BB16FF">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B16FF" w14:paraId="7CE18531" w14:textId="77777777" w:rsidTr="00BB16FF">
            <w:trPr>
              <w:tblCellSpacing w:w="15" w:type="dxa"/>
            </w:trPr>
            <w:tc>
              <w:tcPr>
                <w:tcW w:w="0" w:type="auto"/>
                <w:hideMark/>
              </w:tcPr>
              <w:p w14:paraId="170BB3AD" w14:textId="77777777" w:rsidR="00BB16FF" w:rsidRDefault="00BB16FF">
                <w:pPr>
                  <w:pStyle w:val="Bibliography"/>
                  <w:jc w:val="right"/>
                  <w:rPr>
                    <w:rFonts w:cs="Times New Roman"/>
                    <w:noProof/>
                  </w:rPr>
                </w:pPr>
                <w:r>
                  <w:rPr>
                    <w:rFonts w:cs="Times New Roman"/>
                    <w:noProof/>
                  </w:rPr>
                  <w:t>[31]</w:t>
                </w:r>
              </w:p>
            </w:tc>
            <w:tc>
              <w:tcPr>
                <w:tcW w:w="0" w:type="auto"/>
                <w:hideMark/>
              </w:tcPr>
              <w:p w14:paraId="36F8ABBF" w14:textId="77777777" w:rsidR="00BB16FF" w:rsidRDefault="00BB16FF">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B16FF" w14:paraId="6F98F14D" w14:textId="77777777" w:rsidTr="00BB16FF">
            <w:trPr>
              <w:tblCellSpacing w:w="15" w:type="dxa"/>
            </w:trPr>
            <w:tc>
              <w:tcPr>
                <w:tcW w:w="0" w:type="auto"/>
                <w:hideMark/>
              </w:tcPr>
              <w:p w14:paraId="72BF9B97" w14:textId="77777777" w:rsidR="00BB16FF" w:rsidRDefault="00BB16FF">
                <w:pPr>
                  <w:pStyle w:val="Bibliography"/>
                  <w:jc w:val="right"/>
                  <w:rPr>
                    <w:rFonts w:cs="Times New Roman"/>
                    <w:noProof/>
                  </w:rPr>
                </w:pPr>
                <w:bookmarkStart w:id="86" w:name="AAl08"/>
                <w:r>
                  <w:rPr>
                    <w:rFonts w:cs="Times New Roman"/>
                    <w:noProof/>
                  </w:rPr>
                  <w:t>[32]</w:t>
                </w:r>
                <w:bookmarkEnd w:id="86"/>
              </w:p>
            </w:tc>
            <w:tc>
              <w:tcPr>
                <w:tcW w:w="0" w:type="auto"/>
                <w:hideMark/>
              </w:tcPr>
              <w:p w14:paraId="3BC0D42F" w14:textId="77777777" w:rsidR="00BB16FF" w:rsidRDefault="00BB16FF">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B16FF" w14:paraId="5C676E9F" w14:textId="77777777" w:rsidTr="00BB16FF">
            <w:trPr>
              <w:tblCellSpacing w:w="15" w:type="dxa"/>
            </w:trPr>
            <w:tc>
              <w:tcPr>
                <w:tcW w:w="0" w:type="auto"/>
                <w:hideMark/>
              </w:tcPr>
              <w:p w14:paraId="596E1C32" w14:textId="77777777" w:rsidR="00BB16FF" w:rsidRDefault="00BB16FF">
                <w:pPr>
                  <w:pStyle w:val="Bibliography"/>
                  <w:jc w:val="right"/>
                  <w:rPr>
                    <w:rFonts w:cs="Times New Roman"/>
                    <w:noProof/>
                  </w:rPr>
                </w:pPr>
                <w:r>
                  <w:rPr>
                    <w:rFonts w:cs="Times New Roman"/>
                    <w:noProof/>
                  </w:rPr>
                  <w:t>[33]</w:t>
                </w:r>
              </w:p>
            </w:tc>
            <w:tc>
              <w:tcPr>
                <w:tcW w:w="0" w:type="auto"/>
                <w:hideMark/>
              </w:tcPr>
              <w:p w14:paraId="703C8280" w14:textId="77777777" w:rsidR="00BB16FF" w:rsidRDefault="00BB16FF">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B16FF" w14:paraId="0B747AEB" w14:textId="77777777" w:rsidTr="00BB16FF">
            <w:trPr>
              <w:tblCellSpacing w:w="15" w:type="dxa"/>
            </w:trPr>
            <w:tc>
              <w:tcPr>
                <w:tcW w:w="0" w:type="auto"/>
                <w:hideMark/>
              </w:tcPr>
              <w:p w14:paraId="070BA900" w14:textId="77777777" w:rsidR="00BB16FF" w:rsidRDefault="00BB16FF">
                <w:pPr>
                  <w:pStyle w:val="Bibliography"/>
                  <w:jc w:val="right"/>
                  <w:rPr>
                    <w:rFonts w:cs="Times New Roman"/>
                    <w:noProof/>
                  </w:rPr>
                </w:pPr>
                <w:r>
                  <w:rPr>
                    <w:rFonts w:cs="Times New Roman"/>
                    <w:noProof/>
                  </w:rPr>
                  <w:t>[34]</w:t>
                </w:r>
              </w:p>
            </w:tc>
            <w:tc>
              <w:tcPr>
                <w:tcW w:w="0" w:type="auto"/>
                <w:hideMark/>
              </w:tcPr>
              <w:p w14:paraId="655F134E" w14:textId="77777777" w:rsidR="00BB16FF" w:rsidRDefault="00BB16FF">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B16FF" w14:paraId="18B653D7" w14:textId="77777777" w:rsidTr="00BB16FF">
            <w:trPr>
              <w:tblCellSpacing w:w="15" w:type="dxa"/>
            </w:trPr>
            <w:tc>
              <w:tcPr>
                <w:tcW w:w="0" w:type="auto"/>
                <w:hideMark/>
              </w:tcPr>
              <w:p w14:paraId="0E9C4C36" w14:textId="77777777" w:rsidR="00BB16FF" w:rsidRDefault="00BB16FF">
                <w:pPr>
                  <w:pStyle w:val="Bibliography"/>
                  <w:jc w:val="right"/>
                  <w:rPr>
                    <w:rFonts w:cs="Times New Roman"/>
                    <w:noProof/>
                  </w:rPr>
                </w:pPr>
                <w:r>
                  <w:rPr>
                    <w:rFonts w:cs="Times New Roman"/>
                    <w:noProof/>
                  </w:rPr>
                  <w:t>[35]</w:t>
                </w:r>
              </w:p>
            </w:tc>
            <w:tc>
              <w:tcPr>
                <w:tcW w:w="0" w:type="auto"/>
                <w:hideMark/>
              </w:tcPr>
              <w:p w14:paraId="1D2467FF" w14:textId="77777777" w:rsidR="00BB16FF" w:rsidRDefault="00BB16FF">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B16FF" w14:paraId="0F1139B9" w14:textId="77777777" w:rsidTr="00BB16FF">
            <w:trPr>
              <w:tblCellSpacing w:w="15" w:type="dxa"/>
            </w:trPr>
            <w:tc>
              <w:tcPr>
                <w:tcW w:w="0" w:type="auto"/>
                <w:hideMark/>
              </w:tcPr>
              <w:p w14:paraId="25BB2D68" w14:textId="77777777" w:rsidR="00BB16FF" w:rsidRDefault="00BB16FF">
                <w:pPr>
                  <w:pStyle w:val="Bibliography"/>
                  <w:jc w:val="right"/>
                  <w:rPr>
                    <w:rFonts w:cs="Times New Roman"/>
                    <w:noProof/>
                  </w:rPr>
                </w:pPr>
                <w:bookmarkStart w:id="87" w:name="CHa07"/>
                <w:r>
                  <w:rPr>
                    <w:rFonts w:cs="Times New Roman"/>
                    <w:noProof/>
                  </w:rPr>
                  <w:t>[36]</w:t>
                </w:r>
                <w:bookmarkEnd w:id="87"/>
              </w:p>
            </w:tc>
            <w:tc>
              <w:tcPr>
                <w:tcW w:w="0" w:type="auto"/>
                <w:hideMark/>
              </w:tcPr>
              <w:p w14:paraId="18C9C181" w14:textId="77777777" w:rsidR="00BB16FF" w:rsidRDefault="00BB16FF">
                <w:pPr>
                  <w:pStyle w:val="Bibliography"/>
                  <w:rPr>
                    <w:rFonts w:cs="Times New Roman"/>
                    <w:noProof/>
                  </w:rPr>
                </w:pPr>
                <w:r>
                  <w:rPr>
                    <w:rFonts w:cs="Times New Roman"/>
                    <w:noProof/>
                  </w:rPr>
                  <w:t xml:space="preserve">C. Halaris, B. Magoutas, X. Papadomichelaki, and G. Mentzas, "Classification and </w:t>
                </w:r>
                <w:r>
                  <w:rPr>
                    <w:rFonts w:cs="Times New Roman"/>
                    <w:noProof/>
                  </w:rPr>
                  <w:lastRenderedPageBreak/>
                  <w:t xml:space="preserve">synthesis of quality approaches in e-government services," </w:t>
                </w:r>
                <w:r>
                  <w:rPr>
                    <w:rFonts w:cs="Times New Roman"/>
                    <w:i/>
                    <w:iCs/>
                    <w:noProof/>
                  </w:rPr>
                  <w:t>Internet Reseach</w:t>
                </w:r>
                <w:r>
                  <w:rPr>
                    <w:rFonts w:cs="Times New Roman"/>
                    <w:noProof/>
                  </w:rPr>
                  <w:t>, vol. 17, no. 4, pp. 378-401, 2007.</w:t>
                </w:r>
              </w:p>
            </w:tc>
          </w:tr>
          <w:tr w:rsidR="00BB16FF" w14:paraId="62792573" w14:textId="77777777" w:rsidTr="00BB16FF">
            <w:trPr>
              <w:tblCellSpacing w:w="15" w:type="dxa"/>
            </w:trPr>
            <w:tc>
              <w:tcPr>
                <w:tcW w:w="0" w:type="auto"/>
                <w:hideMark/>
              </w:tcPr>
              <w:p w14:paraId="22E0291A" w14:textId="77777777" w:rsidR="00BB16FF" w:rsidRDefault="00BB16FF">
                <w:pPr>
                  <w:pStyle w:val="Bibliography"/>
                  <w:jc w:val="right"/>
                  <w:rPr>
                    <w:rFonts w:cs="Times New Roman"/>
                    <w:noProof/>
                  </w:rPr>
                </w:pPr>
                <w:bookmarkStart w:id="88" w:name="CWT"/>
                <w:r>
                  <w:rPr>
                    <w:rFonts w:cs="Times New Roman"/>
                    <w:noProof/>
                  </w:rPr>
                  <w:lastRenderedPageBreak/>
                  <w:t>[37]</w:t>
                </w:r>
                <w:bookmarkEnd w:id="88"/>
              </w:p>
            </w:tc>
            <w:tc>
              <w:tcPr>
                <w:tcW w:w="0" w:type="auto"/>
                <w:hideMark/>
              </w:tcPr>
              <w:p w14:paraId="0C959B72" w14:textId="77777777" w:rsidR="00BB16FF" w:rsidRDefault="00BB16FF">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B16FF" w14:paraId="131587C2" w14:textId="77777777" w:rsidTr="00BB16FF">
            <w:trPr>
              <w:tblCellSpacing w:w="15" w:type="dxa"/>
            </w:trPr>
            <w:tc>
              <w:tcPr>
                <w:tcW w:w="0" w:type="auto"/>
                <w:hideMark/>
              </w:tcPr>
              <w:p w14:paraId="5C9EA017" w14:textId="77777777" w:rsidR="00BB16FF" w:rsidRDefault="00BB16FF">
                <w:pPr>
                  <w:pStyle w:val="Bibliography"/>
                  <w:jc w:val="right"/>
                  <w:rPr>
                    <w:rFonts w:cs="Times New Roman"/>
                    <w:noProof/>
                  </w:rPr>
                </w:pPr>
                <w:r>
                  <w:rPr>
                    <w:rFonts w:cs="Times New Roman"/>
                    <w:noProof/>
                  </w:rPr>
                  <w:t>[38]</w:t>
                </w:r>
              </w:p>
            </w:tc>
            <w:tc>
              <w:tcPr>
                <w:tcW w:w="0" w:type="auto"/>
                <w:hideMark/>
              </w:tcPr>
              <w:p w14:paraId="4C708119" w14:textId="77777777" w:rsidR="00BB16FF" w:rsidRDefault="00BB16FF">
                <w:pPr>
                  <w:pStyle w:val="Bibliography"/>
                  <w:rPr>
                    <w:rFonts w:cs="Times New Roman"/>
                    <w:noProof/>
                  </w:rPr>
                </w:pPr>
                <w:r>
                  <w:rPr>
                    <w:rFonts w:cs="Times New Roman"/>
                    <w:noProof/>
                  </w:rPr>
                  <w:t>Naelah Al-Dabbous, Anwar Al-Yatama, and Kassem Saleh, "Assessment of the trustworthiness of e-service providers," 2011.</w:t>
                </w:r>
              </w:p>
            </w:tc>
          </w:tr>
          <w:tr w:rsidR="00BB16FF" w14:paraId="4C2F7978" w14:textId="77777777" w:rsidTr="00BB16FF">
            <w:trPr>
              <w:tblCellSpacing w:w="15" w:type="dxa"/>
            </w:trPr>
            <w:tc>
              <w:tcPr>
                <w:tcW w:w="0" w:type="auto"/>
                <w:hideMark/>
              </w:tcPr>
              <w:p w14:paraId="3C05D1A1" w14:textId="77777777" w:rsidR="00BB16FF" w:rsidRDefault="00BB16FF">
                <w:pPr>
                  <w:pStyle w:val="Bibliography"/>
                  <w:jc w:val="right"/>
                  <w:rPr>
                    <w:rFonts w:cs="Times New Roman"/>
                    <w:noProof/>
                  </w:rPr>
                </w:pPr>
                <w:r>
                  <w:rPr>
                    <w:rFonts w:cs="Times New Roman"/>
                    <w:noProof/>
                  </w:rPr>
                  <w:t>[39]</w:t>
                </w:r>
              </w:p>
            </w:tc>
            <w:tc>
              <w:tcPr>
                <w:tcW w:w="0" w:type="auto"/>
                <w:hideMark/>
              </w:tcPr>
              <w:p w14:paraId="4647D126" w14:textId="77777777" w:rsidR="00BB16FF" w:rsidRDefault="00BB16FF">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B16FF" w14:paraId="39A1F10E" w14:textId="77777777" w:rsidTr="00BB16FF">
            <w:trPr>
              <w:tblCellSpacing w:w="15" w:type="dxa"/>
            </w:trPr>
            <w:tc>
              <w:tcPr>
                <w:tcW w:w="0" w:type="auto"/>
                <w:hideMark/>
              </w:tcPr>
              <w:p w14:paraId="5453C231" w14:textId="77777777" w:rsidR="00BB16FF" w:rsidRDefault="00BB16FF">
                <w:pPr>
                  <w:pStyle w:val="Bibliography"/>
                  <w:jc w:val="right"/>
                  <w:rPr>
                    <w:rFonts w:cs="Times New Roman"/>
                    <w:noProof/>
                  </w:rPr>
                </w:pPr>
                <w:r>
                  <w:rPr>
                    <w:rFonts w:cs="Times New Roman"/>
                    <w:noProof/>
                  </w:rPr>
                  <w:t>[40]</w:t>
                </w:r>
              </w:p>
            </w:tc>
            <w:tc>
              <w:tcPr>
                <w:tcW w:w="0" w:type="auto"/>
                <w:hideMark/>
              </w:tcPr>
              <w:p w14:paraId="2C4DA439" w14:textId="77777777" w:rsidR="00BB16FF" w:rsidRDefault="00BB16FF">
                <w:pPr>
                  <w:pStyle w:val="Bibliography"/>
                  <w:rPr>
                    <w:rFonts w:cs="Times New Roman"/>
                    <w:noProof/>
                  </w:rPr>
                </w:pPr>
                <w:r>
                  <w:rPr>
                    <w:rFonts w:cs="Times New Roman"/>
                    <w:noProof/>
                  </w:rPr>
                  <w:t>Iham Tariq, Ahmad Kamil, and Hamid Jebur, "Proposed conceptual model for e-service quality in Malaysian universities," 2014.</w:t>
                </w:r>
              </w:p>
            </w:tc>
          </w:tr>
          <w:tr w:rsidR="00BB16FF" w14:paraId="2219220F" w14:textId="77777777" w:rsidTr="00BB16FF">
            <w:trPr>
              <w:tblCellSpacing w:w="15" w:type="dxa"/>
            </w:trPr>
            <w:tc>
              <w:tcPr>
                <w:tcW w:w="0" w:type="auto"/>
                <w:hideMark/>
              </w:tcPr>
              <w:p w14:paraId="14A97177" w14:textId="77777777" w:rsidR="00BB16FF" w:rsidRDefault="00BB16FF">
                <w:pPr>
                  <w:pStyle w:val="Bibliography"/>
                  <w:jc w:val="right"/>
                  <w:rPr>
                    <w:rFonts w:cs="Times New Roman"/>
                    <w:noProof/>
                  </w:rPr>
                </w:pPr>
                <w:r>
                  <w:rPr>
                    <w:rFonts w:cs="Times New Roman"/>
                    <w:noProof/>
                  </w:rPr>
                  <w:t>[41]</w:t>
                </w:r>
              </w:p>
            </w:tc>
            <w:tc>
              <w:tcPr>
                <w:tcW w:w="0" w:type="auto"/>
                <w:hideMark/>
              </w:tcPr>
              <w:p w14:paraId="4372B1BB" w14:textId="77777777" w:rsidR="00BB16FF" w:rsidRDefault="00BB16FF">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B16FF" w14:paraId="0336FE7A" w14:textId="77777777" w:rsidTr="00BB16FF">
            <w:trPr>
              <w:tblCellSpacing w:w="15" w:type="dxa"/>
            </w:trPr>
            <w:tc>
              <w:tcPr>
                <w:tcW w:w="0" w:type="auto"/>
                <w:hideMark/>
              </w:tcPr>
              <w:p w14:paraId="393C6C19" w14:textId="77777777" w:rsidR="00BB16FF" w:rsidRDefault="00BB16FF">
                <w:pPr>
                  <w:pStyle w:val="Bibliography"/>
                  <w:jc w:val="right"/>
                  <w:rPr>
                    <w:rFonts w:cs="Times New Roman"/>
                    <w:noProof/>
                  </w:rPr>
                </w:pPr>
                <w:r>
                  <w:rPr>
                    <w:rFonts w:cs="Times New Roman"/>
                    <w:noProof/>
                  </w:rPr>
                  <w:t>[42]</w:t>
                </w:r>
              </w:p>
            </w:tc>
            <w:tc>
              <w:tcPr>
                <w:tcW w:w="0" w:type="auto"/>
                <w:hideMark/>
              </w:tcPr>
              <w:p w14:paraId="5E0BBBF8" w14:textId="77777777" w:rsidR="00BB16FF" w:rsidRDefault="00BB16FF">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B16FF" w14:paraId="3EF0087F" w14:textId="77777777" w:rsidTr="00BB16FF">
            <w:trPr>
              <w:tblCellSpacing w:w="15" w:type="dxa"/>
            </w:trPr>
            <w:tc>
              <w:tcPr>
                <w:tcW w:w="0" w:type="auto"/>
                <w:hideMark/>
              </w:tcPr>
              <w:p w14:paraId="6FCD3894" w14:textId="77777777" w:rsidR="00BB16FF" w:rsidRDefault="00BB16FF">
                <w:pPr>
                  <w:pStyle w:val="Bibliography"/>
                  <w:jc w:val="right"/>
                  <w:rPr>
                    <w:rFonts w:cs="Times New Roman"/>
                    <w:noProof/>
                  </w:rPr>
                </w:pPr>
                <w:r>
                  <w:rPr>
                    <w:rFonts w:cs="Times New Roman"/>
                    <w:noProof/>
                  </w:rPr>
                  <w:t>[43]</w:t>
                </w:r>
              </w:p>
            </w:tc>
            <w:tc>
              <w:tcPr>
                <w:tcW w:w="0" w:type="auto"/>
                <w:hideMark/>
              </w:tcPr>
              <w:p w14:paraId="2F0070B1" w14:textId="77777777" w:rsidR="00BB16FF" w:rsidRDefault="00BB16FF">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B16FF" w14:paraId="4ABDB79F" w14:textId="77777777" w:rsidTr="00BB16FF">
            <w:trPr>
              <w:tblCellSpacing w:w="15" w:type="dxa"/>
            </w:trPr>
            <w:tc>
              <w:tcPr>
                <w:tcW w:w="0" w:type="auto"/>
                <w:hideMark/>
              </w:tcPr>
              <w:p w14:paraId="1982D3F2" w14:textId="77777777" w:rsidR="00BB16FF" w:rsidRDefault="00BB16FF">
                <w:pPr>
                  <w:pStyle w:val="Bibliography"/>
                  <w:jc w:val="right"/>
                  <w:rPr>
                    <w:rFonts w:cs="Times New Roman"/>
                    <w:noProof/>
                  </w:rPr>
                </w:pPr>
                <w:bookmarkStart w:id="89" w:name="KWa02"/>
                <w:r>
                  <w:rPr>
                    <w:rFonts w:cs="Times New Roman"/>
                    <w:noProof/>
                  </w:rPr>
                  <w:t>[44]</w:t>
                </w:r>
                <w:bookmarkEnd w:id="89"/>
              </w:p>
            </w:tc>
            <w:tc>
              <w:tcPr>
                <w:tcW w:w="0" w:type="auto"/>
                <w:hideMark/>
              </w:tcPr>
              <w:p w14:paraId="4B099C4B" w14:textId="77777777" w:rsidR="00BB16FF" w:rsidRDefault="00BB16FF">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B16FF" w14:paraId="66D14C01" w14:textId="77777777" w:rsidTr="00BB16FF">
            <w:trPr>
              <w:tblCellSpacing w:w="15" w:type="dxa"/>
            </w:trPr>
            <w:tc>
              <w:tcPr>
                <w:tcW w:w="0" w:type="auto"/>
                <w:hideMark/>
              </w:tcPr>
              <w:p w14:paraId="6B3A2873" w14:textId="77777777" w:rsidR="00BB16FF" w:rsidRDefault="00BB16FF">
                <w:pPr>
                  <w:pStyle w:val="Bibliography"/>
                  <w:jc w:val="right"/>
                  <w:rPr>
                    <w:rFonts w:cs="Times New Roman"/>
                    <w:noProof/>
                  </w:rPr>
                </w:pPr>
                <w:bookmarkStart w:id="90" w:name="ZYa04"/>
                <w:r>
                  <w:rPr>
                    <w:rFonts w:cs="Times New Roman"/>
                    <w:noProof/>
                  </w:rPr>
                  <w:t>[45]</w:t>
                </w:r>
                <w:bookmarkEnd w:id="90"/>
              </w:p>
            </w:tc>
            <w:tc>
              <w:tcPr>
                <w:tcW w:w="0" w:type="auto"/>
                <w:hideMark/>
              </w:tcPr>
              <w:p w14:paraId="312EADE1" w14:textId="77777777" w:rsidR="00BB16FF" w:rsidRDefault="00BB16FF">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B16FF" w14:paraId="79E41DC2" w14:textId="77777777" w:rsidTr="00BB16FF">
            <w:trPr>
              <w:tblCellSpacing w:w="15" w:type="dxa"/>
            </w:trPr>
            <w:tc>
              <w:tcPr>
                <w:tcW w:w="0" w:type="auto"/>
                <w:hideMark/>
              </w:tcPr>
              <w:p w14:paraId="065DB635" w14:textId="77777777" w:rsidR="00BB16FF" w:rsidRDefault="00BB16FF">
                <w:pPr>
                  <w:pStyle w:val="Bibliography"/>
                  <w:jc w:val="right"/>
                  <w:rPr>
                    <w:rFonts w:cs="Times New Roman"/>
                    <w:noProof/>
                  </w:rPr>
                </w:pPr>
                <w:r>
                  <w:rPr>
                    <w:rFonts w:cs="Times New Roman"/>
                    <w:noProof/>
                  </w:rPr>
                  <w:t>[46]</w:t>
                </w:r>
              </w:p>
            </w:tc>
            <w:tc>
              <w:tcPr>
                <w:tcW w:w="0" w:type="auto"/>
                <w:hideMark/>
              </w:tcPr>
              <w:p w14:paraId="5423BBAF" w14:textId="77777777" w:rsidR="00BB16FF" w:rsidRDefault="00BB16FF">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B16FF" w14:paraId="02B3518E" w14:textId="77777777" w:rsidTr="00BB16FF">
            <w:trPr>
              <w:tblCellSpacing w:w="15" w:type="dxa"/>
            </w:trPr>
            <w:tc>
              <w:tcPr>
                <w:tcW w:w="0" w:type="auto"/>
                <w:hideMark/>
              </w:tcPr>
              <w:p w14:paraId="3F569EFA" w14:textId="77777777" w:rsidR="00BB16FF" w:rsidRDefault="00BB16FF">
                <w:pPr>
                  <w:pStyle w:val="Bibliography"/>
                  <w:jc w:val="right"/>
                  <w:rPr>
                    <w:rFonts w:cs="Times New Roman"/>
                    <w:noProof/>
                  </w:rPr>
                </w:pPr>
                <w:r>
                  <w:rPr>
                    <w:rFonts w:cs="Times New Roman"/>
                    <w:noProof/>
                  </w:rPr>
                  <w:t>[47]</w:t>
                </w:r>
              </w:p>
            </w:tc>
            <w:tc>
              <w:tcPr>
                <w:tcW w:w="0" w:type="auto"/>
                <w:hideMark/>
              </w:tcPr>
              <w:p w14:paraId="791DAE44" w14:textId="77777777" w:rsidR="00BB16FF" w:rsidRDefault="00BB16FF">
                <w:pPr>
                  <w:pStyle w:val="Bibliography"/>
                  <w:rPr>
                    <w:rFonts w:cs="Times New Roman"/>
                    <w:noProof/>
                  </w:rPr>
                </w:pPr>
                <w:r>
                  <w:rPr>
                    <w:rFonts w:cs="Times New Roman"/>
                    <w:noProof/>
                  </w:rPr>
                  <w:t xml:space="preserve">E. Cristobal, C. Flavian, and M. Guinaliu, "Perceived e-service quality (PeSQ): </w:t>
                </w:r>
                <w:r>
                  <w:rPr>
                    <w:rFonts w:cs="Times New Roman"/>
                    <w:noProof/>
                  </w:rPr>
                  <w:lastRenderedPageBreak/>
                  <w:t xml:space="preserve">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B16FF" w14:paraId="6DE31F20" w14:textId="77777777" w:rsidTr="00BB16FF">
            <w:trPr>
              <w:tblCellSpacing w:w="15" w:type="dxa"/>
            </w:trPr>
            <w:tc>
              <w:tcPr>
                <w:tcW w:w="0" w:type="auto"/>
                <w:hideMark/>
              </w:tcPr>
              <w:p w14:paraId="344C68F6" w14:textId="77777777" w:rsidR="00BB16FF" w:rsidRDefault="00BB16FF">
                <w:pPr>
                  <w:pStyle w:val="Bibliography"/>
                  <w:jc w:val="right"/>
                  <w:rPr>
                    <w:rFonts w:cs="Times New Roman"/>
                    <w:noProof/>
                  </w:rPr>
                </w:pPr>
                <w:r>
                  <w:rPr>
                    <w:rFonts w:cs="Times New Roman"/>
                    <w:noProof/>
                  </w:rPr>
                  <w:lastRenderedPageBreak/>
                  <w:t>[48]</w:t>
                </w:r>
              </w:p>
            </w:tc>
            <w:tc>
              <w:tcPr>
                <w:tcW w:w="0" w:type="auto"/>
                <w:hideMark/>
              </w:tcPr>
              <w:p w14:paraId="72637DEF" w14:textId="77777777" w:rsidR="00BB16FF" w:rsidRDefault="00BB16FF">
                <w:pPr>
                  <w:pStyle w:val="Bibliography"/>
                  <w:rPr>
                    <w:rFonts w:cs="Times New Roman"/>
                    <w:noProof/>
                  </w:rPr>
                </w:pPr>
                <w:r>
                  <w:rPr>
                    <w:rFonts w:cs="Times New Roman"/>
                    <w:noProof/>
                  </w:rPr>
                  <w:t>M.C. Obi, "Cevelopment and validation of a scale for measuring e-government user satisfaction," 2009.</w:t>
                </w:r>
              </w:p>
            </w:tc>
          </w:tr>
          <w:tr w:rsidR="00BB16FF" w14:paraId="08B63CD1" w14:textId="77777777" w:rsidTr="00BB16FF">
            <w:trPr>
              <w:tblCellSpacing w:w="15" w:type="dxa"/>
            </w:trPr>
            <w:tc>
              <w:tcPr>
                <w:tcW w:w="0" w:type="auto"/>
                <w:hideMark/>
              </w:tcPr>
              <w:p w14:paraId="3D2DFEA5" w14:textId="77777777" w:rsidR="00BB16FF" w:rsidRDefault="00BB16FF">
                <w:pPr>
                  <w:pStyle w:val="Bibliography"/>
                  <w:jc w:val="right"/>
                  <w:rPr>
                    <w:rFonts w:cs="Times New Roman"/>
                    <w:noProof/>
                  </w:rPr>
                </w:pPr>
                <w:r>
                  <w:rPr>
                    <w:rFonts w:cs="Times New Roman"/>
                    <w:noProof/>
                  </w:rPr>
                  <w:t>[49]</w:t>
                </w:r>
              </w:p>
            </w:tc>
            <w:tc>
              <w:tcPr>
                <w:tcW w:w="0" w:type="auto"/>
                <w:hideMark/>
              </w:tcPr>
              <w:p w14:paraId="288EC8B3" w14:textId="77777777" w:rsidR="00BB16FF" w:rsidRDefault="00BB16FF">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B16FF" w14:paraId="2C53C2D9" w14:textId="77777777" w:rsidTr="00BB16FF">
            <w:trPr>
              <w:tblCellSpacing w:w="15" w:type="dxa"/>
            </w:trPr>
            <w:tc>
              <w:tcPr>
                <w:tcW w:w="0" w:type="auto"/>
                <w:hideMark/>
              </w:tcPr>
              <w:p w14:paraId="5247E3D5" w14:textId="77777777" w:rsidR="00BB16FF" w:rsidRDefault="00BB16FF">
                <w:pPr>
                  <w:pStyle w:val="Bibliography"/>
                  <w:jc w:val="right"/>
                  <w:rPr>
                    <w:rFonts w:cs="Times New Roman"/>
                    <w:noProof/>
                  </w:rPr>
                </w:pPr>
                <w:r>
                  <w:rPr>
                    <w:rFonts w:cs="Times New Roman"/>
                    <w:noProof/>
                  </w:rPr>
                  <w:t>[50]</w:t>
                </w:r>
              </w:p>
            </w:tc>
            <w:tc>
              <w:tcPr>
                <w:tcW w:w="0" w:type="auto"/>
                <w:hideMark/>
              </w:tcPr>
              <w:p w14:paraId="2AFC4E47" w14:textId="77777777" w:rsidR="00BB16FF" w:rsidRDefault="00BB16FF">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B16FF" w14:paraId="54E6C058" w14:textId="77777777" w:rsidTr="00BB16FF">
            <w:trPr>
              <w:tblCellSpacing w:w="15" w:type="dxa"/>
            </w:trPr>
            <w:tc>
              <w:tcPr>
                <w:tcW w:w="0" w:type="auto"/>
                <w:hideMark/>
              </w:tcPr>
              <w:p w14:paraId="2466DC7F" w14:textId="77777777" w:rsidR="00BB16FF" w:rsidRDefault="00BB16FF">
                <w:pPr>
                  <w:pStyle w:val="Bibliography"/>
                  <w:jc w:val="right"/>
                  <w:rPr>
                    <w:rFonts w:cs="Times New Roman"/>
                    <w:noProof/>
                  </w:rPr>
                </w:pPr>
                <w:r>
                  <w:rPr>
                    <w:rFonts w:cs="Times New Roman"/>
                    <w:noProof/>
                  </w:rPr>
                  <w:t>[51]</w:t>
                </w:r>
              </w:p>
            </w:tc>
            <w:tc>
              <w:tcPr>
                <w:tcW w:w="0" w:type="auto"/>
                <w:hideMark/>
              </w:tcPr>
              <w:p w14:paraId="1925A990" w14:textId="77777777" w:rsidR="00BB16FF" w:rsidRDefault="00BB16FF">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B16FF" w14:paraId="74F83077" w14:textId="77777777" w:rsidTr="00BB16FF">
            <w:trPr>
              <w:tblCellSpacing w:w="15" w:type="dxa"/>
            </w:trPr>
            <w:tc>
              <w:tcPr>
                <w:tcW w:w="0" w:type="auto"/>
                <w:hideMark/>
              </w:tcPr>
              <w:p w14:paraId="336DD14D" w14:textId="77777777" w:rsidR="00BB16FF" w:rsidRDefault="00BB16FF">
                <w:pPr>
                  <w:pStyle w:val="Bibliography"/>
                  <w:jc w:val="right"/>
                  <w:rPr>
                    <w:rFonts w:cs="Times New Roman"/>
                    <w:noProof/>
                  </w:rPr>
                </w:pPr>
                <w:r>
                  <w:rPr>
                    <w:rFonts w:cs="Times New Roman"/>
                    <w:noProof/>
                  </w:rPr>
                  <w:t>[52]</w:t>
                </w:r>
              </w:p>
            </w:tc>
            <w:tc>
              <w:tcPr>
                <w:tcW w:w="0" w:type="auto"/>
                <w:hideMark/>
              </w:tcPr>
              <w:p w14:paraId="17034EF1" w14:textId="77777777" w:rsidR="00BB16FF" w:rsidRDefault="00BB16FF">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B16FF" w14:paraId="1BD7F05D" w14:textId="77777777" w:rsidTr="00BB16FF">
            <w:trPr>
              <w:tblCellSpacing w:w="15" w:type="dxa"/>
            </w:trPr>
            <w:tc>
              <w:tcPr>
                <w:tcW w:w="0" w:type="auto"/>
                <w:hideMark/>
              </w:tcPr>
              <w:p w14:paraId="706838EB" w14:textId="77777777" w:rsidR="00BB16FF" w:rsidRDefault="00BB16FF">
                <w:pPr>
                  <w:pStyle w:val="Bibliography"/>
                  <w:jc w:val="right"/>
                  <w:rPr>
                    <w:rFonts w:cs="Times New Roman"/>
                    <w:noProof/>
                  </w:rPr>
                </w:pPr>
                <w:r>
                  <w:rPr>
                    <w:rFonts w:cs="Times New Roman"/>
                    <w:noProof/>
                  </w:rPr>
                  <w:t>[53]</w:t>
                </w:r>
              </w:p>
            </w:tc>
            <w:tc>
              <w:tcPr>
                <w:tcW w:w="0" w:type="auto"/>
                <w:hideMark/>
              </w:tcPr>
              <w:p w14:paraId="695C7A97" w14:textId="77777777" w:rsidR="00BB16FF" w:rsidRDefault="00BB16FF">
                <w:pPr>
                  <w:pStyle w:val="Bibliography"/>
                  <w:rPr>
                    <w:rFonts w:cs="Times New Roman"/>
                    <w:noProof/>
                  </w:rPr>
                </w:pPr>
                <w:r>
                  <w:rPr>
                    <w:rFonts w:cs="Times New Roman"/>
                    <w:noProof/>
                  </w:rPr>
                  <w:t>Hunk-Jen Tu and Yuan-Ting Chaoo, "Toward a framework for assessing e-marketplace service quality," pp. 36-43, 2011.</w:t>
                </w:r>
              </w:p>
            </w:tc>
          </w:tr>
          <w:tr w:rsidR="00BB16FF" w14:paraId="29EA6B98" w14:textId="77777777" w:rsidTr="00BB16FF">
            <w:trPr>
              <w:tblCellSpacing w:w="15" w:type="dxa"/>
            </w:trPr>
            <w:tc>
              <w:tcPr>
                <w:tcW w:w="0" w:type="auto"/>
                <w:hideMark/>
              </w:tcPr>
              <w:p w14:paraId="462CDCC7" w14:textId="77777777" w:rsidR="00BB16FF" w:rsidRDefault="00BB16FF">
                <w:pPr>
                  <w:pStyle w:val="Bibliography"/>
                  <w:jc w:val="right"/>
                  <w:rPr>
                    <w:rFonts w:cs="Times New Roman"/>
                    <w:noProof/>
                  </w:rPr>
                </w:pPr>
                <w:r>
                  <w:rPr>
                    <w:rFonts w:cs="Times New Roman"/>
                    <w:noProof/>
                  </w:rPr>
                  <w:t>[54]</w:t>
                </w:r>
              </w:p>
            </w:tc>
            <w:tc>
              <w:tcPr>
                <w:tcW w:w="0" w:type="auto"/>
                <w:hideMark/>
              </w:tcPr>
              <w:p w14:paraId="421E9296" w14:textId="77777777" w:rsidR="00BB16FF" w:rsidRDefault="00BB16FF">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B16FF" w14:paraId="4545EF26" w14:textId="77777777" w:rsidTr="00BB16FF">
            <w:trPr>
              <w:tblCellSpacing w:w="15" w:type="dxa"/>
            </w:trPr>
            <w:tc>
              <w:tcPr>
                <w:tcW w:w="0" w:type="auto"/>
                <w:hideMark/>
              </w:tcPr>
              <w:p w14:paraId="212E7DAA" w14:textId="77777777" w:rsidR="00BB16FF" w:rsidRDefault="00BB16FF">
                <w:pPr>
                  <w:pStyle w:val="Bibliography"/>
                  <w:jc w:val="right"/>
                  <w:rPr>
                    <w:rFonts w:cs="Times New Roman"/>
                    <w:noProof/>
                  </w:rPr>
                </w:pPr>
                <w:r>
                  <w:rPr>
                    <w:rFonts w:cs="Times New Roman"/>
                    <w:noProof/>
                  </w:rPr>
                  <w:t>[55]</w:t>
                </w:r>
              </w:p>
            </w:tc>
            <w:tc>
              <w:tcPr>
                <w:tcW w:w="0" w:type="auto"/>
                <w:hideMark/>
              </w:tcPr>
              <w:p w14:paraId="0F979543" w14:textId="77777777" w:rsidR="00BB16FF" w:rsidRDefault="00BB16FF">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B16FF" w14:paraId="07DD29E4" w14:textId="77777777" w:rsidTr="00BB16FF">
            <w:trPr>
              <w:tblCellSpacing w:w="15" w:type="dxa"/>
            </w:trPr>
            <w:tc>
              <w:tcPr>
                <w:tcW w:w="0" w:type="auto"/>
                <w:hideMark/>
              </w:tcPr>
              <w:p w14:paraId="26F46D68" w14:textId="77777777" w:rsidR="00BB16FF" w:rsidRDefault="00BB16FF">
                <w:pPr>
                  <w:pStyle w:val="Bibliography"/>
                  <w:jc w:val="right"/>
                  <w:rPr>
                    <w:rFonts w:cs="Times New Roman"/>
                    <w:noProof/>
                  </w:rPr>
                </w:pPr>
                <w:r>
                  <w:rPr>
                    <w:rFonts w:cs="Times New Roman"/>
                    <w:noProof/>
                  </w:rPr>
                  <w:t>[56]</w:t>
                </w:r>
              </w:p>
            </w:tc>
            <w:tc>
              <w:tcPr>
                <w:tcW w:w="0" w:type="auto"/>
                <w:hideMark/>
              </w:tcPr>
              <w:p w14:paraId="0A15F824" w14:textId="77777777" w:rsidR="00BB16FF" w:rsidRDefault="00BB16FF">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B16FF" w14:paraId="52F03C54" w14:textId="77777777" w:rsidTr="00BB16FF">
            <w:trPr>
              <w:tblCellSpacing w:w="15" w:type="dxa"/>
            </w:trPr>
            <w:tc>
              <w:tcPr>
                <w:tcW w:w="0" w:type="auto"/>
                <w:hideMark/>
              </w:tcPr>
              <w:p w14:paraId="4A9CB4C4" w14:textId="77777777" w:rsidR="00BB16FF" w:rsidRDefault="00BB16FF">
                <w:pPr>
                  <w:pStyle w:val="Bibliography"/>
                  <w:jc w:val="right"/>
                  <w:rPr>
                    <w:rFonts w:cs="Times New Roman"/>
                    <w:noProof/>
                  </w:rPr>
                </w:pPr>
                <w:r>
                  <w:rPr>
                    <w:rFonts w:cs="Times New Roman"/>
                    <w:noProof/>
                  </w:rPr>
                  <w:t>[57]</w:t>
                </w:r>
              </w:p>
            </w:tc>
            <w:tc>
              <w:tcPr>
                <w:tcW w:w="0" w:type="auto"/>
                <w:hideMark/>
              </w:tcPr>
              <w:p w14:paraId="78CFB218" w14:textId="77777777" w:rsidR="00BB16FF" w:rsidRDefault="00BB16FF">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B16FF" w14:paraId="2DB5C242" w14:textId="77777777" w:rsidTr="00BB16FF">
            <w:trPr>
              <w:tblCellSpacing w:w="15" w:type="dxa"/>
            </w:trPr>
            <w:tc>
              <w:tcPr>
                <w:tcW w:w="0" w:type="auto"/>
                <w:hideMark/>
              </w:tcPr>
              <w:p w14:paraId="654734DC" w14:textId="77777777" w:rsidR="00BB16FF" w:rsidRDefault="00BB16FF">
                <w:pPr>
                  <w:pStyle w:val="Bibliography"/>
                  <w:jc w:val="right"/>
                  <w:rPr>
                    <w:rFonts w:cs="Times New Roman"/>
                    <w:noProof/>
                  </w:rPr>
                </w:pPr>
                <w:r>
                  <w:rPr>
                    <w:rFonts w:cs="Times New Roman"/>
                    <w:noProof/>
                  </w:rPr>
                  <w:t>[58]</w:t>
                </w:r>
              </w:p>
            </w:tc>
            <w:tc>
              <w:tcPr>
                <w:tcW w:w="0" w:type="auto"/>
                <w:hideMark/>
              </w:tcPr>
              <w:p w14:paraId="77C3CDA9" w14:textId="77777777" w:rsidR="00BB16FF" w:rsidRDefault="00BB16FF">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B16FF" w14:paraId="37CFF080" w14:textId="77777777" w:rsidTr="00BB16FF">
            <w:trPr>
              <w:tblCellSpacing w:w="15" w:type="dxa"/>
            </w:trPr>
            <w:tc>
              <w:tcPr>
                <w:tcW w:w="0" w:type="auto"/>
                <w:hideMark/>
              </w:tcPr>
              <w:p w14:paraId="30EA2D2D" w14:textId="77777777" w:rsidR="00BB16FF" w:rsidRDefault="00BB16FF">
                <w:pPr>
                  <w:pStyle w:val="Bibliography"/>
                  <w:jc w:val="right"/>
                  <w:rPr>
                    <w:rFonts w:cs="Times New Roman"/>
                    <w:noProof/>
                  </w:rPr>
                </w:pPr>
                <w:r>
                  <w:rPr>
                    <w:rFonts w:cs="Times New Roman"/>
                    <w:noProof/>
                  </w:rPr>
                  <w:t>[59]</w:t>
                </w:r>
              </w:p>
            </w:tc>
            <w:tc>
              <w:tcPr>
                <w:tcW w:w="0" w:type="auto"/>
                <w:hideMark/>
              </w:tcPr>
              <w:p w14:paraId="22D3F0F7" w14:textId="77777777" w:rsidR="00BB16FF" w:rsidRDefault="00BB16FF">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3F4A1DE4" w14:textId="77777777" w:rsidR="00BB16FF" w:rsidRDefault="00BB16FF" w:rsidP="00BB16FF">
          <w:pPr>
            <w:pStyle w:val="Bibliography"/>
            <w:rPr>
              <w:rFonts w:eastAsiaTheme="minorEastAsia" w:cs="Times New Roman"/>
              <w:noProof/>
              <w:vanish/>
            </w:rPr>
          </w:pPr>
          <w:r>
            <w:rPr>
              <w:rFonts w:cs="Times New Roman"/>
              <w:noProof/>
              <w:vanish/>
            </w:rPr>
            <w:t>x</w:t>
          </w:r>
        </w:p>
        <w:p w14:paraId="0737D6CF" w14:textId="77777777" w:rsidR="002336FF" w:rsidRDefault="00156940" w:rsidP="00BB16FF">
          <w:pPr>
            <w:keepLines/>
            <w:rPr>
              <w:lang w:val="en-GB"/>
            </w:rPr>
          </w:pPr>
          <w:r w:rsidRPr="002065CD">
            <w:rPr>
              <w:lang w:val="en-GB"/>
            </w:rPr>
            <w:lastRenderedPageBreak/>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1" w:name="_Toc332882851"/>
          <w:r>
            <w:lastRenderedPageBreak/>
            <w:t>Appendix A</w:t>
          </w:r>
        </w:p>
      </w:sdtContent>
    </w:sdt>
    <w:bookmarkEnd w:id="91" w:displacedByCustomXml="prev"/>
    <w:p w14:paraId="44A11CCA" w14:textId="77777777" w:rsidR="00F56399" w:rsidRDefault="002B235B" w:rsidP="008506D8">
      <w:pPr>
        <w:pStyle w:val="Appendixheading"/>
        <w:pageBreakBefore w:val="0"/>
      </w:pPr>
      <w:bookmarkStart w:id="92" w:name="_Ref166675784"/>
      <w:bookmarkStart w:id="93" w:name="_Toc332882853"/>
      <w:r>
        <w:t>Glossary</w:t>
      </w:r>
      <w:bookmarkEnd w:id="92"/>
      <w:bookmarkEnd w:id="9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4" w:name="_Toc332882854"/>
      <w:r>
        <w:lastRenderedPageBreak/>
        <w:t>License</w:t>
      </w:r>
      <w:bookmarkEnd w:id="9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34"/>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72567D" w:rsidRDefault="0072567D" w:rsidP="00FB55BE">
      <w:pPr>
        <w:spacing w:before="0" w:after="0" w:line="240" w:lineRule="auto"/>
      </w:pPr>
      <w:r>
        <w:separator/>
      </w:r>
    </w:p>
  </w:endnote>
  <w:endnote w:type="continuationSeparator" w:id="0">
    <w:p w14:paraId="3A716E12" w14:textId="77777777" w:rsidR="0072567D" w:rsidRDefault="0072567D"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72567D" w:rsidRDefault="0072567D">
        <w:pPr>
          <w:pStyle w:val="Footer"/>
          <w:jc w:val="center"/>
        </w:pPr>
        <w:r>
          <w:fldChar w:fldCharType="begin"/>
        </w:r>
        <w:r>
          <w:instrText xml:space="preserve"> PAGE   \* MERGEFORMAT </w:instrText>
        </w:r>
        <w:r>
          <w:fldChar w:fldCharType="separate"/>
        </w:r>
        <w:r w:rsidR="004672D7">
          <w:rPr>
            <w:noProof/>
          </w:rPr>
          <w:t>43</w:t>
        </w:r>
        <w:r>
          <w:rPr>
            <w:noProof/>
          </w:rPr>
          <w:fldChar w:fldCharType="end"/>
        </w:r>
      </w:p>
    </w:sdtContent>
  </w:sdt>
  <w:p w14:paraId="6FE0902C" w14:textId="77777777" w:rsidR="0072567D" w:rsidRDefault="007256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72567D" w:rsidRDefault="0072567D" w:rsidP="00FB55BE">
      <w:pPr>
        <w:spacing w:before="0" w:after="0" w:line="240" w:lineRule="auto"/>
      </w:pPr>
      <w:r>
        <w:separator/>
      </w:r>
    </w:p>
  </w:footnote>
  <w:footnote w:type="continuationSeparator" w:id="0">
    <w:p w14:paraId="11035F38" w14:textId="77777777" w:rsidR="0072567D" w:rsidRDefault="0072567D" w:rsidP="00FB55BE">
      <w:pPr>
        <w:spacing w:before="0" w:after="0" w:line="240" w:lineRule="auto"/>
      </w:pPr>
      <w:r>
        <w:continuationSeparator/>
      </w:r>
    </w:p>
  </w:footnote>
  <w:footnote w:id="1">
    <w:p w14:paraId="0C7FBA67" w14:textId="77777777" w:rsidR="0072567D" w:rsidRPr="009938CB" w:rsidRDefault="0072567D"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72567D" w:rsidRPr="005C1436" w:rsidRDefault="0072567D">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72567D" w:rsidRPr="006A65BB" w:rsidRDefault="0072567D">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72567D" w:rsidRPr="00FA5CDE" w:rsidRDefault="0072567D">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72567D" w:rsidRPr="00BC3413" w:rsidRDefault="0072567D">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72567D" w:rsidRPr="00FE3520" w:rsidRDefault="0072567D">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72567D" w:rsidRPr="00824170" w:rsidRDefault="0072567D">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72567D" w:rsidRPr="000C0716" w:rsidRDefault="0072567D">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72567D" w:rsidRPr="0067118C" w:rsidRDefault="0072567D">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72567D" w:rsidRPr="000F652A" w:rsidRDefault="0072567D">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3EC3"/>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4F0"/>
    <w:rsid w:val="001620B6"/>
    <w:rsid w:val="001622E2"/>
    <w:rsid w:val="00162716"/>
    <w:rsid w:val="00162C64"/>
    <w:rsid w:val="00162DDA"/>
    <w:rsid w:val="001635BE"/>
    <w:rsid w:val="00163D49"/>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3F67"/>
    <w:rsid w:val="00224EEB"/>
    <w:rsid w:val="00225113"/>
    <w:rsid w:val="0022597E"/>
    <w:rsid w:val="00225E72"/>
    <w:rsid w:val="00226188"/>
    <w:rsid w:val="0022701D"/>
    <w:rsid w:val="002276ED"/>
    <w:rsid w:val="00227A9D"/>
    <w:rsid w:val="00231C4B"/>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1C74"/>
    <w:rsid w:val="002621A1"/>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F42"/>
    <w:rsid w:val="002C143B"/>
    <w:rsid w:val="002C1732"/>
    <w:rsid w:val="002C2900"/>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1023"/>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DB"/>
    <w:rsid w:val="00495514"/>
    <w:rsid w:val="00495711"/>
    <w:rsid w:val="00497840"/>
    <w:rsid w:val="00497FA7"/>
    <w:rsid w:val="004A232C"/>
    <w:rsid w:val="004A289B"/>
    <w:rsid w:val="004A28BC"/>
    <w:rsid w:val="004A3F75"/>
    <w:rsid w:val="004A4BEF"/>
    <w:rsid w:val="004A5B72"/>
    <w:rsid w:val="004A60F5"/>
    <w:rsid w:val="004A6598"/>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7C4"/>
    <w:rsid w:val="00600833"/>
    <w:rsid w:val="006022C0"/>
    <w:rsid w:val="006023D7"/>
    <w:rsid w:val="006038B5"/>
    <w:rsid w:val="00603E65"/>
    <w:rsid w:val="00605523"/>
    <w:rsid w:val="006057D4"/>
    <w:rsid w:val="00605BEC"/>
    <w:rsid w:val="00606324"/>
    <w:rsid w:val="00607485"/>
    <w:rsid w:val="0061090A"/>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0E58"/>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B2C"/>
    <w:rsid w:val="00690F71"/>
    <w:rsid w:val="006915C9"/>
    <w:rsid w:val="00693CA0"/>
    <w:rsid w:val="00694EE8"/>
    <w:rsid w:val="00695B20"/>
    <w:rsid w:val="00695BC7"/>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16854"/>
    <w:rsid w:val="007207B5"/>
    <w:rsid w:val="007217EE"/>
    <w:rsid w:val="00722016"/>
    <w:rsid w:val="0072201C"/>
    <w:rsid w:val="007238D2"/>
    <w:rsid w:val="00724C9F"/>
    <w:rsid w:val="0072567D"/>
    <w:rsid w:val="00726A91"/>
    <w:rsid w:val="0073102E"/>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663C"/>
    <w:rsid w:val="007477D6"/>
    <w:rsid w:val="00747B11"/>
    <w:rsid w:val="00747F8E"/>
    <w:rsid w:val="0075117D"/>
    <w:rsid w:val="00752BC7"/>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F9E"/>
    <w:rsid w:val="007E4259"/>
    <w:rsid w:val="007E5257"/>
    <w:rsid w:val="007E54E0"/>
    <w:rsid w:val="007E558C"/>
    <w:rsid w:val="007E5F9D"/>
    <w:rsid w:val="007E6F52"/>
    <w:rsid w:val="007F0CBE"/>
    <w:rsid w:val="007F1E6D"/>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77A"/>
    <w:rsid w:val="008207FA"/>
    <w:rsid w:val="00821098"/>
    <w:rsid w:val="0082146F"/>
    <w:rsid w:val="00821D41"/>
    <w:rsid w:val="008223EE"/>
    <w:rsid w:val="008239E0"/>
    <w:rsid w:val="00824170"/>
    <w:rsid w:val="00825DFB"/>
    <w:rsid w:val="00825FC2"/>
    <w:rsid w:val="00827C20"/>
    <w:rsid w:val="00830BBE"/>
    <w:rsid w:val="008310B3"/>
    <w:rsid w:val="008314EE"/>
    <w:rsid w:val="00831DB4"/>
    <w:rsid w:val="008334C0"/>
    <w:rsid w:val="00835172"/>
    <w:rsid w:val="008364AA"/>
    <w:rsid w:val="00836FBF"/>
    <w:rsid w:val="00837373"/>
    <w:rsid w:val="008377CF"/>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74F2"/>
    <w:rsid w:val="008C0A1A"/>
    <w:rsid w:val="008C1831"/>
    <w:rsid w:val="008C20F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278F3"/>
    <w:rsid w:val="00931105"/>
    <w:rsid w:val="00932A70"/>
    <w:rsid w:val="0093313E"/>
    <w:rsid w:val="0093321D"/>
    <w:rsid w:val="00933354"/>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A08"/>
    <w:rsid w:val="009510E7"/>
    <w:rsid w:val="00951AD6"/>
    <w:rsid w:val="0095217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75F3"/>
    <w:rsid w:val="00A1319F"/>
    <w:rsid w:val="00A140AC"/>
    <w:rsid w:val="00A15F64"/>
    <w:rsid w:val="00A16129"/>
    <w:rsid w:val="00A16219"/>
    <w:rsid w:val="00A174AB"/>
    <w:rsid w:val="00A179FD"/>
    <w:rsid w:val="00A20985"/>
    <w:rsid w:val="00A20FBB"/>
    <w:rsid w:val="00A2162A"/>
    <w:rsid w:val="00A22191"/>
    <w:rsid w:val="00A226B4"/>
    <w:rsid w:val="00A245A0"/>
    <w:rsid w:val="00A24F09"/>
    <w:rsid w:val="00A252B3"/>
    <w:rsid w:val="00A256F7"/>
    <w:rsid w:val="00A26AAD"/>
    <w:rsid w:val="00A27D01"/>
    <w:rsid w:val="00A308E9"/>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DFB"/>
    <w:rsid w:val="00B30E7E"/>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10FD"/>
    <w:rsid w:val="00B51288"/>
    <w:rsid w:val="00B51E68"/>
    <w:rsid w:val="00B52EB6"/>
    <w:rsid w:val="00B556BD"/>
    <w:rsid w:val="00B55FC4"/>
    <w:rsid w:val="00B56D1F"/>
    <w:rsid w:val="00B5703E"/>
    <w:rsid w:val="00B60435"/>
    <w:rsid w:val="00B62E60"/>
    <w:rsid w:val="00B6453F"/>
    <w:rsid w:val="00B65B50"/>
    <w:rsid w:val="00B66087"/>
    <w:rsid w:val="00B6691F"/>
    <w:rsid w:val="00B670AE"/>
    <w:rsid w:val="00B675D9"/>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3575"/>
    <w:rsid w:val="00C74644"/>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DD8"/>
    <w:rsid w:val="00C94E50"/>
    <w:rsid w:val="00C94F4F"/>
    <w:rsid w:val="00C95B13"/>
    <w:rsid w:val="00C95C42"/>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5263"/>
    <w:rsid w:val="00D161DC"/>
    <w:rsid w:val="00D24044"/>
    <w:rsid w:val="00D30C80"/>
    <w:rsid w:val="00D3315F"/>
    <w:rsid w:val="00D335B4"/>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4577"/>
    <w:rsid w:val="00D9472A"/>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C8E"/>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47E"/>
    <w:rsid w:val="00EF0CFE"/>
    <w:rsid w:val="00EF1C14"/>
    <w:rsid w:val="00EF1E13"/>
    <w:rsid w:val="00EF2E27"/>
    <w:rsid w:val="00EF48FA"/>
    <w:rsid w:val="00EF54EE"/>
    <w:rsid w:val="00EF58C9"/>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B7D1E"/>
    <w:rsid w:val="00FC12C8"/>
    <w:rsid w:val="00FC1627"/>
    <w:rsid w:val="00FC1DC8"/>
    <w:rsid w:val="00FC2107"/>
    <w:rsid w:val="00FC32E5"/>
    <w:rsid w:val="00FC492F"/>
    <w:rsid w:val="00FC5854"/>
    <w:rsid w:val="00FC63B8"/>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74B0E-7518-4A48-B317-118BC3E09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3032</TotalTime>
  <Pages>55</Pages>
  <Words>12924</Words>
  <Characters>73669</Characters>
  <Application>Microsoft Macintosh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86421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1248</cp:revision>
  <cp:lastPrinted>2014-04-29T12:14:00Z</cp:lastPrinted>
  <dcterms:created xsi:type="dcterms:W3CDTF">2016-05-19T19:29:00Z</dcterms:created>
  <dcterms:modified xsi:type="dcterms:W3CDTF">2016-08-17T01:19:00Z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