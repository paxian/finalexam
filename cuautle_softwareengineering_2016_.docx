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0672C"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F227AB" w:rsidRPr="00AE695C" w:rsidRDefault="00F227A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F227AB" w:rsidRPr="00AE695C" w:rsidRDefault="00F227A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14810E0F" w14:textId="77777777" w:rsidR="005067A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067AA" w:rsidRPr="00AB43C4">
            <w:rPr>
              <w:noProof/>
              <w:snapToGrid w:val="0"/>
              <w:color w:val="000000"/>
              <w:w w:val="0"/>
            </w:rPr>
            <w:t>Chapter 1.</w:t>
          </w:r>
          <w:r w:rsidR="005067AA">
            <w:rPr>
              <w:rFonts w:asciiTheme="minorHAnsi" w:eastAsiaTheme="minorEastAsia" w:hAnsiTheme="minorHAnsi"/>
              <w:noProof/>
              <w:lang w:val="en-US" w:eastAsia="ja-JP"/>
            </w:rPr>
            <w:tab/>
          </w:r>
          <w:r w:rsidR="005067AA">
            <w:rPr>
              <w:noProof/>
            </w:rPr>
            <w:t>Introduction</w:t>
          </w:r>
          <w:r w:rsidR="005067AA">
            <w:rPr>
              <w:noProof/>
            </w:rPr>
            <w:tab/>
          </w:r>
          <w:r w:rsidR="005067AA">
            <w:rPr>
              <w:noProof/>
            </w:rPr>
            <w:fldChar w:fldCharType="begin"/>
          </w:r>
          <w:r w:rsidR="005067AA">
            <w:rPr>
              <w:noProof/>
            </w:rPr>
            <w:instrText xml:space="preserve"> PAGEREF _Toc334672288 \h </w:instrText>
          </w:r>
          <w:r w:rsidR="005067AA">
            <w:rPr>
              <w:noProof/>
            </w:rPr>
          </w:r>
          <w:r w:rsidR="005067AA">
            <w:rPr>
              <w:noProof/>
            </w:rPr>
            <w:fldChar w:fldCharType="separate"/>
          </w:r>
          <w:r w:rsidR="005067AA">
            <w:rPr>
              <w:noProof/>
            </w:rPr>
            <w:t>7</w:t>
          </w:r>
          <w:r w:rsidR="005067AA">
            <w:rPr>
              <w:noProof/>
            </w:rPr>
            <w:fldChar w:fldCharType="end"/>
          </w:r>
        </w:p>
        <w:p w14:paraId="36050BB3"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_Toc334672289 \h </w:instrText>
          </w:r>
          <w:r>
            <w:rPr>
              <w:noProof/>
            </w:rPr>
          </w:r>
          <w:r>
            <w:rPr>
              <w:noProof/>
            </w:rPr>
            <w:fldChar w:fldCharType="separate"/>
          </w:r>
          <w:r>
            <w:rPr>
              <w:noProof/>
            </w:rPr>
            <w:t>9</w:t>
          </w:r>
          <w:r>
            <w:rPr>
              <w:noProof/>
            </w:rPr>
            <w:fldChar w:fldCharType="end"/>
          </w:r>
        </w:p>
        <w:p w14:paraId="7A9E98F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_Toc334672290 \h </w:instrText>
          </w:r>
          <w:r>
            <w:rPr>
              <w:noProof/>
            </w:rPr>
          </w:r>
          <w:r>
            <w:rPr>
              <w:noProof/>
            </w:rPr>
            <w:fldChar w:fldCharType="separate"/>
          </w:r>
          <w:r>
            <w:rPr>
              <w:noProof/>
            </w:rPr>
            <w:t>9</w:t>
          </w:r>
          <w:r>
            <w:rPr>
              <w:noProof/>
            </w:rPr>
            <w:fldChar w:fldCharType="end"/>
          </w:r>
        </w:p>
        <w:p w14:paraId="315FD5E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_Toc334672291 \h </w:instrText>
          </w:r>
          <w:r>
            <w:rPr>
              <w:noProof/>
            </w:rPr>
          </w:r>
          <w:r>
            <w:rPr>
              <w:noProof/>
            </w:rPr>
            <w:fldChar w:fldCharType="separate"/>
          </w:r>
          <w:r>
            <w:rPr>
              <w:noProof/>
            </w:rPr>
            <w:t>9</w:t>
          </w:r>
          <w:r>
            <w:rPr>
              <w:noProof/>
            </w:rPr>
            <w:fldChar w:fldCharType="end"/>
          </w:r>
        </w:p>
        <w:p w14:paraId="449E27E2"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_Toc334672292 \h </w:instrText>
          </w:r>
          <w:r>
            <w:rPr>
              <w:noProof/>
            </w:rPr>
          </w:r>
          <w:r>
            <w:rPr>
              <w:noProof/>
            </w:rPr>
            <w:fldChar w:fldCharType="separate"/>
          </w:r>
          <w:r>
            <w:rPr>
              <w:noProof/>
            </w:rPr>
            <w:t>9</w:t>
          </w:r>
          <w:r>
            <w:rPr>
              <w:noProof/>
            </w:rPr>
            <w:fldChar w:fldCharType="end"/>
          </w:r>
        </w:p>
        <w:p w14:paraId="026CD39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_Toc334672293 \h </w:instrText>
          </w:r>
          <w:r>
            <w:rPr>
              <w:noProof/>
            </w:rPr>
          </w:r>
          <w:r>
            <w:rPr>
              <w:noProof/>
            </w:rPr>
            <w:fldChar w:fldCharType="separate"/>
          </w:r>
          <w:r>
            <w:rPr>
              <w:noProof/>
            </w:rPr>
            <w:t>12</w:t>
          </w:r>
          <w:r>
            <w:rPr>
              <w:noProof/>
            </w:rPr>
            <w:fldChar w:fldCharType="end"/>
          </w:r>
        </w:p>
        <w:p w14:paraId="23FDC3B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_Toc334672294 \h </w:instrText>
          </w:r>
          <w:r>
            <w:rPr>
              <w:noProof/>
            </w:rPr>
          </w:r>
          <w:r>
            <w:rPr>
              <w:noProof/>
            </w:rPr>
            <w:fldChar w:fldCharType="separate"/>
          </w:r>
          <w:r>
            <w:rPr>
              <w:noProof/>
            </w:rPr>
            <w:t>14</w:t>
          </w:r>
          <w:r>
            <w:rPr>
              <w:noProof/>
            </w:rPr>
            <w:fldChar w:fldCharType="end"/>
          </w:r>
        </w:p>
        <w:p w14:paraId="594ADD8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_Toc334672295 \h </w:instrText>
          </w:r>
          <w:r>
            <w:rPr>
              <w:noProof/>
            </w:rPr>
          </w:r>
          <w:r>
            <w:rPr>
              <w:noProof/>
            </w:rPr>
            <w:fldChar w:fldCharType="separate"/>
          </w:r>
          <w:r>
            <w:rPr>
              <w:noProof/>
            </w:rPr>
            <w:t>15</w:t>
          </w:r>
          <w:r>
            <w:rPr>
              <w:noProof/>
            </w:rPr>
            <w:fldChar w:fldCharType="end"/>
          </w:r>
        </w:p>
        <w:p w14:paraId="2820CFB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_Toc334672296 \h </w:instrText>
          </w:r>
          <w:r>
            <w:rPr>
              <w:noProof/>
            </w:rPr>
          </w:r>
          <w:r>
            <w:rPr>
              <w:noProof/>
            </w:rPr>
            <w:fldChar w:fldCharType="separate"/>
          </w:r>
          <w:r>
            <w:rPr>
              <w:noProof/>
            </w:rPr>
            <w:t>16</w:t>
          </w:r>
          <w:r>
            <w:rPr>
              <w:noProof/>
            </w:rPr>
            <w:fldChar w:fldCharType="end"/>
          </w:r>
        </w:p>
        <w:p w14:paraId="0DCE8E1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_Toc334672297 \h </w:instrText>
          </w:r>
          <w:r>
            <w:rPr>
              <w:noProof/>
            </w:rPr>
          </w:r>
          <w:r>
            <w:rPr>
              <w:noProof/>
            </w:rPr>
            <w:fldChar w:fldCharType="separate"/>
          </w:r>
          <w:r>
            <w:rPr>
              <w:noProof/>
            </w:rPr>
            <w:t>17</w:t>
          </w:r>
          <w:r>
            <w:rPr>
              <w:noProof/>
            </w:rPr>
            <w:fldChar w:fldCharType="end"/>
          </w:r>
        </w:p>
        <w:p w14:paraId="482E72B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_Toc334672298 \h </w:instrText>
          </w:r>
          <w:r>
            <w:rPr>
              <w:noProof/>
            </w:rPr>
          </w:r>
          <w:r>
            <w:rPr>
              <w:noProof/>
            </w:rPr>
            <w:fldChar w:fldCharType="separate"/>
          </w:r>
          <w:r>
            <w:rPr>
              <w:noProof/>
            </w:rPr>
            <w:t>19</w:t>
          </w:r>
          <w:r>
            <w:rPr>
              <w:noProof/>
            </w:rPr>
            <w:fldChar w:fldCharType="end"/>
          </w:r>
        </w:p>
        <w:p w14:paraId="38F45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_Toc334672299 \h </w:instrText>
          </w:r>
          <w:r>
            <w:rPr>
              <w:noProof/>
            </w:rPr>
          </w:r>
          <w:r>
            <w:rPr>
              <w:noProof/>
            </w:rPr>
            <w:fldChar w:fldCharType="separate"/>
          </w:r>
          <w:r>
            <w:rPr>
              <w:noProof/>
            </w:rPr>
            <w:t>19</w:t>
          </w:r>
          <w:r>
            <w:rPr>
              <w:noProof/>
            </w:rPr>
            <w:fldChar w:fldCharType="end"/>
          </w:r>
        </w:p>
        <w:p w14:paraId="0FBBF73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_Toc334672300 \h </w:instrText>
          </w:r>
          <w:r>
            <w:rPr>
              <w:noProof/>
            </w:rPr>
          </w:r>
          <w:r>
            <w:rPr>
              <w:noProof/>
            </w:rPr>
            <w:fldChar w:fldCharType="separate"/>
          </w:r>
          <w:r>
            <w:rPr>
              <w:noProof/>
            </w:rPr>
            <w:t>22</w:t>
          </w:r>
          <w:r>
            <w:rPr>
              <w:noProof/>
            </w:rPr>
            <w:fldChar w:fldCharType="end"/>
          </w:r>
        </w:p>
        <w:p w14:paraId="39080DB7"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_Toc334672301 \h </w:instrText>
          </w:r>
          <w:r>
            <w:rPr>
              <w:noProof/>
            </w:rPr>
          </w:r>
          <w:r>
            <w:rPr>
              <w:noProof/>
            </w:rPr>
            <w:fldChar w:fldCharType="separate"/>
          </w:r>
          <w:r>
            <w:rPr>
              <w:noProof/>
            </w:rPr>
            <w:t>23</w:t>
          </w:r>
          <w:r>
            <w:rPr>
              <w:noProof/>
            </w:rPr>
            <w:fldChar w:fldCharType="end"/>
          </w:r>
        </w:p>
        <w:p w14:paraId="0502EE5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_Toc334672302 \h </w:instrText>
          </w:r>
          <w:r>
            <w:rPr>
              <w:noProof/>
            </w:rPr>
          </w:r>
          <w:r>
            <w:rPr>
              <w:noProof/>
            </w:rPr>
            <w:fldChar w:fldCharType="separate"/>
          </w:r>
          <w:r>
            <w:rPr>
              <w:noProof/>
            </w:rPr>
            <w:t>24</w:t>
          </w:r>
          <w:r>
            <w:rPr>
              <w:noProof/>
            </w:rPr>
            <w:fldChar w:fldCharType="end"/>
          </w:r>
        </w:p>
        <w:p w14:paraId="5C7D3BD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_Toc334672303 \h </w:instrText>
          </w:r>
          <w:r>
            <w:rPr>
              <w:noProof/>
            </w:rPr>
          </w:r>
          <w:r>
            <w:rPr>
              <w:noProof/>
            </w:rPr>
            <w:fldChar w:fldCharType="separate"/>
          </w:r>
          <w:r>
            <w:rPr>
              <w:noProof/>
            </w:rPr>
            <w:t>25</w:t>
          </w:r>
          <w:r>
            <w:rPr>
              <w:noProof/>
            </w:rPr>
            <w:fldChar w:fldCharType="end"/>
          </w:r>
        </w:p>
        <w:p w14:paraId="4B6CA913"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_Toc334672304 \h </w:instrText>
          </w:r>
          <w:r>
            <w:rPr>
              <w:noProof/>
            </w:rPr>
          </w:r>
          <w:r>
            <w:rPr>
              <w:noProof/>
            </w:rPr>
            <w:fldChar w:fldCharType="separate"/>
          </w:r>
          <w:r>
            <w:rPr>
              <w:noProof/>
            </w:rPr>
            <w:t>25</w:t>
          </w:r>
          <w:r>
            <w:rPr>
              <w:noProof/>
            </w:rPr>
            <w:fldChar w:fldCharType="end"/>
          </w:r>
        </w:p>
        <w:p w14:paraId="229F2A2D"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3.</w:t>
          </w:r>
          <w:r>
            <w:rPr>
              <w:rFonts w:asciiTheme="minorHAnsi" w:eastAsiaTheme="minorEastAsia" w:hAnsiTheme="minorHAnsi"/>
              <w:noProof/>
              <w:lang w:val="en-US" w:eastAsia="ja-JP"/>
            </w:rPr>
            <w:tab/>
          </w:r>
          <w:r>
            <w:rPr>
              <w:noProof/>
            </w:rPr>
            <w:t>Four dimensions and the e-service concept</w:t>
          </w:r>
          <w:r>
            <w:rPr>
              <w:noProof/>
            </w:rPr>
            <w:tab/>
          </w:r>
          <w:r>
            <w:rPr>
              <w:noProof/>
            </w:rPr>
            <w:fldChar w:fldCharType="begin"/>
          </w:r>
          <w:r>
            <w:rPr>
              <w:noProof/>
            </w:rPr>
            <w:instrText xml:space="preserve"> PAGEREF _Toc334672305 \h </w:instrText>
          </w:r>
          <w:r>
            <w:rPr>
              <w:noProof/>
            </w:rPr>
          </w:r>
          <w:r>
            <w:rPr>
              <w:noProof/>
            </w:rPr>
            <w:fldChar w:fldCharType="separate"/>
          </w:r>
          <w:r>
            <w:rPr>
              <w:noProof/>
            </w:rPr>
            <w:t>27</w:t>
          </w:r>
          <w:r>
            <w:rPr>
              <w:noProof/>
            </w:rPr>
            <w:fldChar w:fldCharType="end"/>
          </w:r>
        </w:p>
        <w:p w14:paraId="4F21C5E1"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_Toc334672306 \h </w:instrText>
          </w:r>
          <w:r>
            <w:rPr>
              <w:noProof/>
            </w:rPr>
          </w:r>
          <w:r>
            <w:rPr>
              <w:noProof/>
            </w:rPr>
            <w:fldChar w:fldCharType="separate"/>
          </w:r>
          <w:r>
            <w:rPr>
              <w:noProof/>
            </w:rPr>
            <w:t>27</w:t>
          </w:r>
          <w:r>
            <w:rPr>
              <w:noProof/>
            </w:rPr>
            <w:fldChar w:fldCharType="end"/>
          </w:r>
        </w:p>
        <w:p w14:paraId="5DB13828"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_Toc334672307 \h </w:instrText>
          </w:r>
          <w:r>
            <w:rPr>
              <w:noProof/>
            </w:rPr>
          </w:r>
          <w:r>
            <w:rPr>
              <w:noProof/>
            </w:rPr>
            <w:fldChar w:fldCharType="separate"/>
          </w:r>
          <w:r>
            <w:rPr>
              <w:noProof/>
            </w:rPr>
            <w:t>29</w:t>
          </w:r>
          <w:r>
            <w:rPr>
              <w:noProof/>
            </w:rPr>
            <w:fldChar w:fldCharType="end"/>
          </w:r>
        </w:p>
        <w:p w14:paraId="72C4343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_Toc334672308 \h </w:instrText>
          </w:r>
          <w:r>
            <w:rPr>
              <w:noProof/>
            </w:rPr>
          </w:r>
          <w:r>
            <w:rPr>
              <w:noProof/>
            </w:rPr>
            <w:fldChar w:fldCharType="separate"/>
          </w:r>
          <w:r>
            <w:rPr>
              <w:noProof/>
            </w:rPr>
            <w:t>29</w:t>
          </w:r>
          <w:r>
            <w:rPr>
              <w:noProof/>
            </w:rPr>
            <w:fldChar w:fldCharType="end"/>
          </w:r>
        </w:p>
        <w:p w14:paraId="6C1317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_Toc334672309 \h </w:instrText>
          </w:r>
          <w:r>
            <w:rPr>
              <w:noProof/>
            </w:rPr>
          </w:r>
          <w:r>
            <w:rPr>
              <w:noProof/>
            </w:rPr>
            <w:fldChar w:fldCharType="separate"/>
          </w:r>
          <w:r>
            <w:rPr>
              <w:noProof/>
            </w:rPr>
            <w:t>29</w:t>
          </w:r>
          <w:r>
            <w:rPr>
              <w:noProof/>
            </w:rPr>
            <w:fldChar w:fldCharType="end"/>
          </w:r>
        </w:p>
        <w:p w14:paraId="337CC2F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_Toc334672310 \h </w:instrText>
          </w:r>
          <w:r>
            <w:rPr>
              <w:noProof/>
            </w:rPr>
          </w:r>
          <w:r>
            <w:rPr>
              <w:noProof/>
            </w:rPr>
            <w:fldChar w:fldCharType="separate"/>
          </w:r>
          <w:r>
            <w:rPr>
              <w:noProof/>
            </w:rPr>
            <w:t>29</w:t>
          </w:r>
          <w:r>
            <w:rPr>
              <w:noProof/>
            </w:rPr>
            <w:fldChar w:fldCharType="end"/>
          </w:r>
        </w:p>
        <w:p w14:paraId="54503FB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_Toc334672311 \h </w:instrText>
          </w:r>
          <w:r>
            <w:rPr>
              <w:noProof/>
            </w:rPr>
          </w:r>
          <w:r>
            <w:rPr>
              <w:noProof/>
            </w:rPr>
            <w:fldChar w:fldCharType="separate"/>
          </w:r>
          <w:r>
            <w:rPr>
              <w:noProof/>
            </w:rPr>
            <w:t>29</w:t>
          </w:r>
          <w:r>
            <w:rPr>
              <w:noProof/>
            </w:rPr>
            <w:fldChar w:fldCharType="end"/>
          </w:r>
        </w:p>
        <w:p w14:paraId="25AA36D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_Toc334672312 \h </w:instrText>
          </w:r>
          <w:r>
            <w:rPr>
              <w:noProof/>
            </w:rPr>
          </w:r>
          <w:r>
            <w:rPr>
              <w:noProof/>
            </w:rPr>
            <w:fldChar w:fldCharType="separate"/>
          </w:r>
          <w:r>
            <w:rPr>
              <w:noProof/>
            </w:rPr>
            <w:t>31</w:t>
          </w:r>
          <w:r>
            <w:rPr>
              <w:noProof/>
            </w:rPr>
            <w:fldChar w:fldCharType="end"/>
          </w:r>
        </w:p>
        <w:p w14:paraId="0E068F4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_Toc334672313 \h </w:instrText>
          </w:r>
          <w:r>
            <w:rPr>
              <w:noProof/>
            </w:rPr>
          </w:r>
          <w:r>
            <w:rPr>
              <w:noProof/>
            </w:rPr>
            <w:fldChar w:fldCharType="separate"/>
          </w:r>
          <w:r>
            <w:rPr>
              <w:noProof/>
            </w:rPr>
            <w:t>31</w:t>
          </w:r>
          <w:r>
            <w:rPr>
              <w:noProof/>
            </w:rPr>
            <w:fldChar w:fldCharType="end"/>
          </w:r>
        </w:p>
        <w:p w14:paraId="2CB360F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_Toc334672314 \h </w:instrText>
          </w:r>
          <w:r>
            <w:rPr>
              <w:noProof/>
            </w:rPr>
          </w:r>
          <w:r>
            <w:rPr>
              <w:noProof/>
            </w:rPr>
            <w:fldChar w:fldCharType="separate"/>
          </w:r>
          <w:r>
            <w:rPr>
              <w:noProof/>
            </w:rPr>
            <w:t>32</w:t>
          </w:r>
          <w:r>
            <w:rPr>
              <w:noProof/>
            </w:rPr>
            <w:fldChar w:fldCharType="end"/>
          </w:r>
        </w:p>
        <w:p w14:paraId="789C038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_Toc334672315 \h </w:instrText>
          </w:r>
          <w:r>
            <w:rPr>
              <w:noProof/>
            </w:rPr>
          </w:r>
          <w:r>
            <w:rPr>
              <w:noProof/>
            </w:rPr>
            <w:fldChar w:fldCharType="separate"/>
          </w:r>
          <w:r>
            <w:rPr>
              <w:noProof/>
            </w:rPr>
            <w:t>32</w:t>
          </w:r>
          <w:r>
            <w:rPr>
              <w:noProof/>
            </w:rPr>
            <w:fldChar w:fldCharType="end"/>
          </w:r>
        </w:p>
        <w:p w14:paraId="144122E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_Toc334672316 \h </w:instrText>
          </w:r>
          <w:r>
            <w:rPr>
              <w:noProof/>
            </w:rPr>
          </w:r>
          <w:r>
            <w:rPr>
              <w:noProof/>
            </w:rPr>
            <w:fldChar w:fldCharType="separate"/>
          </w:r>
          <w:r>
            <w:rPr>
              <w:noProof/>
            </w:rPr>
            <w:t>33</w:t>
          </w:r>
          <w:r>
            <w:rPr>
              <w:noProof/>
            </w:rPr>
            <w:fldChar w:fldCharType="end"/>
          </w:r>
        </w:p>
        <w:p w14:paraId="21E5846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_Toc334672317 \h </w:instrText>
          </w:r>
          <w:r>
            <w:rPr>
              <w:noProof/>
            </w:rPr>
          </w:r>
          <w:r>
            <w:rPr>
              <w:noProof/>
            </w:rPr>
            <w:fldChar w:fldCharType="separate"/>
          </w:r>
          <w:r>
            <w:rPr>
              <w:noProof/>
            </w:rPr>
            <w:t>34</w:t>
          </w:r>
          <w:r>
            <w:rPr>
              <w:noProof/>
            </w:rPr>
            <w:fldChar w:fldCharType="end"/>
          </w:r>
        </w:p>
        <w:p w14:paraId="7D149CD5"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_Toc334672318 \h </w:instrText>
          </w:r>
          <w:r>
            <w:rPr>
              <w:noProof/>
            </w:rPr>
          </w:r>
          <w:r>
            <w:rPr>
              <w:noProof/>
            </w:rPr>
            <w:fldChar w:fldCharType="separate"/>
          </w:r>
          <w:r>
            <w:rPr>
              <w:noProof/>
            </w:rPr>
            <w:t>35</w:t>
          </w:r>
          <w:r>
            <w:rPr>
              <w:noProof/>
            </w:rPr>
            <w:fldChar w:fldCharType="end"/>
          </w:r>
        </w:p>
        <w:p w14:paraId="1AD1938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_Toc334672319 \h </w:instrText>
          </w:r>
          <w:r>
            <w:rPr>
              <w:noProof/>
            </w:rPr>
          </w:r>
          <w:r>
            <w:rPr>
              <w:noProof/>
            </w:rPr>
            <w:fldChar w:fldCharType="separate"/>
          </w:r>
          <w:r>
            <w:rPr>
              <w:noProof/>
            </w:rPr>
            <w:t>35</w:t>
          </w:r>
          <w:r>
            <w:rPr>
              <w:noProof/>
            </w:rPr>
            <w:fldChar w:fldCharType="end"/>
          </w:r>
        </w:p>
        <w:p w14:paraId="7515C7D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_Toc334672320 \h </w:instrText>
          </w:r>
          <w:r>
            <w:rPr>
              <w:noProof/>
            </w:rPr>
          </w:r>
          <w:r>
            <w:rPr>
              <w:noProof/>
            </w:rPr>
            <w:fldChar w:fldCharType="separate"/>
          </w:r>
          <w:r>
            <w:rPr>
              <w:noProof/>
            </w:rPr>
            <w:t>38</w:t>
          </w:r>
          <w:r>
            <w:rPr>
              <w:noProof/>
            </w:rPr>
            <w:fldChar w:fldCharType="end"/>
          </w:r>
        </w:p>
        <w:p w14:paraId="5FA11BA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lastRenderedPageBreak/>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_Toc334672321 \h </w:instrText>
          </w:r>
          <w:r>
            <w:rPr>
              <w:noProof/>
            </w:rPr>
          </w:r>
          <w:r>
            <w:rPr>
              <w:noProof/>
            </w:rPr>
            <w:fldChar w:fldCharType="separate"/>
          </w:r>
          <w:r>
            <w:rPr>
              <w:noProof/>
            </w:rPr>
            <w:t>38</w:t>
          </w:r>
          <w:r>
            <w:rPr>
              <w:noProof/>
            </w:rPr>
            <w:fldChar w:fldCharType="end"/>
          </w:r>
        </w:p>
        <w:p w14:paraId="42AE1874"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_Toc334672322 \h </w:instrText>
          </w:r>
          <w:r>
            <w:rPr>
              <w:noProof/>
            </w:rPr>
          </w:r>
          <w:r>
            <w:rPr>
              <w:noProof/>
            </w:rPr>
            <w:fldChar w:fldCharType="separate"/>
          </w:r>
          <w:r>
            <w:rPr>
              <w:noProof/>
            </w:rPr>
            <w:t>38</w:t>
          </w:r>
          <w:r>
            <w:rPr>
              <w:noProof/>
            </w:rPr>
            <w:fldChar w:fldCharType="end"/>
          </w:r>
        </w:p>
        <w:p w14:paraId="2BECE49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_Toc334672323 \h </w:instrText>
          </w:r>
          <w:r>
            <w:rPr>
              <w:noProof/>
            </w:rPr>
          </w:r>
          <w:r>
            <w:rPr>
              <w:noProof/>
            </w:rPr>
            <w:fldChar w:fldCharType="separate"/>
          </w:r>
          <w:r>
            <w:rPr>
              <w:noProof/>
            </w:rPr>
            <w:t>39</w:t>
          </w:r>
          <w:r>
            <w:rPr>
              <w:noProof/>
            </w:rPr>
            <w:fldChar w:fldCharType="end"/>
          </w:r>
        </w:p>
        <w:p w14:paraId="3A0B7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_Toc334672324 \h </w:instrText>
          </w:r>
          <w:r>
            <w:rPr>
              <w:noProof/>
            </w:rPr>
          </w:r>
          <w:r>
            <w:rPr>
              <w:noProof/>
            </w:rPr>
            <w:fldChar w:fldCharType="separate"/>
          </w:r>
          <w:r>
            <w:rPr>
              <w:noProof/>
            </w:rPr>
            <w:t>39</w:t>
          </w:r>
          <w:r>
            <w:rPr>
              <w:noProof/>
            </w:rPr>
            <w:fldChar w:fldCharType="end"/>
          </w:r>
        </w:p>
        <w:p w14:paraId="63E2A05C"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_Toc334672325 \h </w:instrText>
          </w:r>
          <w:r>
            <w:rPr>
              <w:noProof/>
            </w:rPr>
          </w:r>
          <w:r>
            <w:rPr>
              <w:noProof/>
            </w:rPr>
            <w:fldChar w:fldCharType="separate"/>
          </w:r>
          <w:r>
            <w:rPr>
              <w:noProof/>
            </w:rPr>
            <w:t>39</w:t>
          </w:r>
          <w:r>
            <w:rPr>
              <w:noProof/>
            </w:rPr>
            <w:fldChar w:fldCharType="end"/>
          </w:r>
        </w:p>
        <w:p w14:paraId="082EDDF0"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_Toc334672326 \h </w:instrText>
          </w:r>
          <w:r>
            <w:rPr>
              <w:noProof/>
            </w:rPr>
          </w:r>
          <w:r>
            <w:rPr>
              <w:noProof/>
            </w:rPr>
            <w:fldChar w:fldCharType="separate"/>
          </w:r>
          <w:r>
            <w:rPr>
              <w:noProof/>
            </w:rPr>
            <w:t>40</w:t>
          </w:r>
          <w:r>
            <w:rPr>
              <w:noProof/>
            </w:rPr>
            <w:fldChar w:fldCharType="end"/>
          </w:r>
        </w:p>
        <w:p w14:paraId="090504FA"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_Toc334672327 \h </w:instrText>
          </w:r>
          <w:r>
            <w:rPr>
              <w:noProof/>
            </w:rPr>
          </w:r>
          <w:r>
            <w:rPr>
              <w:noProof/>
            </w:rPr>
            <w:fldChar w:fldCharType="separate"/>
          </w:r>
          <w:r>
            <w:rPr>
              <w:noProof/>
            </w:rPr>
            <w:t>40</w:t>
          </w:r>
          <w:r>
            <w:rPr>
              <w:noProof/>
            </w:rPr>
            <w:fldChar w:fldCharType="end"/>
          </w:r>
        </w:p>
        <w:p w14:paraId="209C948F"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_Toc334672328 \h </w:instrText>
          </w:r>
          <w:r>
            <w:rPr>
              <w:noProof/>
            </w:rPr>
          </w:r>
          <w:r>
            <w:rPr>
              <w:noProof/>
            </w:rPr>
            <w:fldChar w:fldCharType="separate"/>
          </w:r>
          <w:r>
            <w:rPr>
              <w:noProof/>
            </w:rPr>
            <w:t>42</w:t>
          </w:r>
          <w:r>
            <w:rPr>
              <w:noProof/>
            </w:rPr>
            <w:fldChar w:fldCharType="end"/>
          </w:r>
        </w:p>
        <w:p w14:paraId="31FBEC18"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_Toc334672329 \h </w:instrText>
          </w:r>
          <w:r>
            <w:rPr>
              <w:noProof/>
            </w:rPr>
          </w:r>
          <w:r>
            <w:rPr>
              <w:noProof/>
            </w:rPr>
            <w:fldChar w:fldCharType="separate"/>
          </w:r>
          <w:r>
            <w:rPr>
              <w:noProof/>
            </w:rPr>
            <w:t>42</w:t>
          </w:r>
          <w:r>
            <w:rPr>
              <w:noProof/>
            </w:rPr>
            <w:fldChar w:fldCharType="end"/>
          </w:r>
        </w:p>
        <w:p w14:paraId="289D2CC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_Toc334672330 \h </w:instrText>
          </w:r>
          <w:r>
            <w:rPr>
              <w:noProof/>
            </w:rPr>
          </w:r>
          <w:r>
            <w:rPr>
              <w:noProof/>
            </w:rPr>
            <w:fldChar w:fldCharType="separate"/>
          </w:r>
          <w:r>
            <w:rPr>
              <w:noProof/>
            </w:rPr>
            <w:t>46</w:t>
          </w:r>
          <w:r>
            <w:rPr>
              <w:noProof/>
            </w:rPr>
            <w:fldChar w:fldCharType="end"/>
          </w:r>
        </w:p>
        <w:p w14:paraId="30CAF8B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_Toc334672331 \h </w:instrText>
          </w:r>
          <w:r>
            <w:rPr>
              <w:noProof/>
            </w:rPr>
          </w:r>
          <w:r>
            <w:rPr>
              <w:noProof/>
            </w:rPr>
            <w:fldChar w:fldCharType="separate"/>
          </w:r>
          <w:r>
            <w:rPr>
              <w:noProof/>
            </w:rPr>
            <w:t>49</w:t>
          </w:r>
          <w:r>
            <w:rPr>
              <w:noProof/>
            </w:rPr>
            <w:fldChar w:fldCharType="end"/>
          </w:r>
        </w:p>
        <w:p w14:paraId="75B4C0C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_Toc334672332 \h </w:instrText>
          </w:r>
          <w:r>
            <w:rPr>
              <w:noProof/>
            </w:rPr>
          </w:r>
          <w:r>
            <w:rPr>
              <w:noProof/>
            </w:rPr>
            <w:fldChar w:fldCharType="separate"/>
          </w:r>
          <w:r>
            <w:rPr>
              <w:noProof/>
            </w:rPr>
            <w:t>49</w:t>
          </w:r>
          <w:r>
            <w:rPr>
              <w:noProof/>
            </w:rPr>
            <w:fldChar w:fldCharType="end"/>
          </w:r>
        </w:p>
        <w:p w14:paraId="3254578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_Toc334672333 \h </w:instrText>
          </w:r>
          <w:r>
            <w:rPr>
              <w:noProof/>
            </w:rPr>
          </w:r>
          <w:r>
            <w:rPr>
              <w:noProof/>
            </w:rPr>
            <w:fldChar w:fldCharType="separate"/>
          </w:r>
          <w:r>
            <w:rPr>
              <w:noProof/>
            </w:rPr>
            <w:t>52</w:t>
          </w:r>
          <w:r>
            <w:rPr>
              <w:noProof/>
            </w:rPr>
            <w:fldChar w:fldCharType="end"/>
          </w:r>
        </w:p>
        <w:p w14:paraId="68AEA9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_Toc334672334 \h </w:instrText>
          </w:r>
          <w:r>
            <w:rPr>
              <w:noProof/>
            </w:rPr>
          </w:r>
          <w:r>
            <w:rPr>
              <w:noProof/>
            </w:rPr>
            <w:fldChar w:fldCharType="separate"/>
          </w:r>
          <w:r>
            <w:rPr>
              <w:noProof/>
            </w:rPr>
            <w:t>52</w:t>
          </w:r>
          <w:r>
            <w:rPr>
              <w:noProof/>
            </w:rPr>
            <w:fldChar w:fldCharType="end"/>
          </w:r>
        </w:p>
        <w:p w14:paraId="0FACCDA4"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_Toc334672335 \h </w:instrText>
          </w:r>
          <w:r>
            <w:rPr>
              <w:noProof/>
            </w:rPr>
          </w:r>
          <w:r>
            <w:rPr>
              <w:noProof/>
            </w:rPr>
            <w:fldChar w:fldCharType="separate"/>
          </w:r>
          <w:r>
            <w:rPr>
              <w:noProof/>
            </w:rPr>
            <w:t>52</w:t>
          </w:r>
          <w:r>
            <w:rPr>
              <w:noProof/>
            </w:rPr>
            <w:fldChar w:fldCharType="end"/>
          </w:r>
        </w:p>
        <w:p w14:paraId="7359C08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_Toc334672336 \h </w:instrText>
          </w:r>
          <w:r>
            <w:rPr>
              <w:noProof/>
            </w:rPr>
          </w:r>
          <w:r>
            <w:rPr>
              <w:noProof/>
            </w:rPr>
            <w:fldChar w:fldCharType="separate"/>
          </w:r>
          <w:r>
            <w:rPr>
              <w:noProof/>
            </w:rPr>
            <w:t>54</w:t>
          </w:r>
          <w:r>
            <w:rPr>
              <w:noProof/>
            </w:rPr>
            <w:fldChar w:fldCharType="end"/>
          </w:r>
        </w:p>
        <w:p w14:paraId="553AE9F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_Toc334672337 \h </w:instrText>
          </w:r>
          <w:r>
            <w:rPr>
              <w:noProof/>
            </w:rPr>
          </w:r>
          <w:r>
            <w:rPr>
              <w:noProof/>
            </w:rPr>
            <w:fldChar w:fldCharType="separate"/>
          </w:r>
          <w:r>
            <w:rPr>
              <w:noProof/>
            </w:rPr>
            <w:t>55</w:t>
          </w:r>
          <w:r>
            <w:rPr>
              <w:noProof/>
            </w:rPr>
            <w:fldChar w:fldCharType="end"/>
          </w:r>
        </w:p>
        <w:p w14:paraId="502F293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_Toc334672338 \h </w:instrText>
          </w:r>
          <w:r>
            <w:rPr>
              <w:noProof/>
            </w:rPr>
          </w:r>
          <w:r>
            <w:rPr>
              <w:noProof/>
            </w:rPr>
            <w:fldChar w:fldCharType="separate"/>
          </w:r>
          <w:r>
            <w:rPr>
              <w:noProof/>
            </w:rPr>
            <w:t>55</w:t>
          </w:r>
          <w:r>
            <w:rPr>
              <w:noProof/>
            </w:rPr>
            <w:fldChar w:fldCharType="end"/>
          </w:r>
        </w:p>
        <w:p w14:paraId="3C4CCD1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_Toc334672339 \h </w:instrText>
          </w:r>
          <w:r>
            <w:rPr>
              <w:noProof/>
            </w:rPr>
          </w:r>
          <w:r>
            <w:rPr>
              <w:noProof/>
            </w:rPr>
            <w:fldChar w:fldCharType="separate"/>
          </w:r>
          <w:r>
            <w:rPr>
              <w:noProof/>
            </w:rPr>
            <w:t>55</w:t>
          </w:r>
          <w:r>
            <w:rPr>
              <w:noProof/>
            </w:rPr>
            <w:fldChar w:fldCharType="end"/>
          </w:r>
        </w:p>
        <w:p w14:paraId="6964C85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_Toc334672340 \h </w:instrText>
          </w:r>
          <w:r>
            <w:rPr>
              <w:noProof/>
            </w:rPr>
          </w:r>
          <w:r>
            <w:rPr>
              <w:noProof/>
            </w:rPr>
            <w:fldChar w:fldCharType="separate"/>
          </w:r>
          <w:r>
            <w:rPr>
              <w:noProof/>
            </w:rPr>
            <w:t>56</w:t>
          </w:r>
          <w:r>
            <w:rPr>
              <w:noProof/>
            </w:rPr>
            <w:fldChar w:fldCharType="end"/>
          </w:r>
        </w:p>
        <w:p w14:paraId="5A669B6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_Toc334672341 \h </w:instrText>
          </w:r>
          <w:r>
            <w:rPr>
              <w:noProof/>
            </w:rPr>
          </w:r>
          <w:r>
            <w:rPr>
              <w:noProof/>
            </w:rPr>
            <w:fldChar w:fldCharType="separate"/>
          </w:r>
          <w:r>
            <w:rPr>
              <w:noProof/>
            </w:rPr>
            <w:t>56</w:t>
          </w:r>
          <w:r>
            <w:rPr>
              <w:noProof/>
            </w:rPr>
            <w:fldChar w:fldCharType="end"/>
          </w:r>
        </w:p>
        <w:p w14:paraId="2D64AA8A"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_Toc334672342 \h </w:instrText>
          </w:r>
          <w:r>
            <w:rPr>
              <w:noProof/>
            </w:rPr>
          </w:r>
          <w:r>
            <w:rPr>
              <w:noProof/>
            </w:rPr>
            <w:fldChar w:fldCharType="separate"/>
          </w:r>
          <w:r>
            <w:rPr>
              <w:noProof/>
            </w:rPr>
            <w:t>56</w:t>
          </w:r>
          <w:r>
            <w:rPr>
              <w:noProof/>
            </w:rPr>
            <w:fldChar w:fldCharType="end"/>
          </w:r>
        </w:p>
        <w:p w14:paraId="09EF4E1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_Toc334672343 \h </w:instrText>
          </w:r>
          <w:r>
            <w:rPr>
              <w:noProof/>
            </w:rPr>
          </w:r>
          <w:r>
            <w:rPr>
              <w:noProof/>
            </w:rPr>
            <w:fldChar w:fldCharType="separate"/>
          </w:r>
          <w:r>
            <w:rPr>
              <w:noProof/>
            </w:rPr>
            <w:t>56</w:t>
          </w:r>
          <w:r>
            <w:rPr>
              <w:noProof/>
            </w:rPr>
            <w:fldChar w:fldCharType="end"/>
          </w:r>
        </w:p>
        <w:p w14:paraId="3C93C004"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_Toc334672344 \h </w:instrText>
          </w:r>
          <w:r>
            <w:rPr>
              <w:noProof/>
            </w:rPr>
          </w:r>
          <w:r>
            <w:rPr>
              <w:noProof/>
            </w:rPr>
            <w:fldChar w:fldCharType="separate"/>
          </w:r>
          <w:r>
            <w:rPr>
              <w:noProof/>
            </w:rPr>
            <w:t>57</w:t>
          </w:r>
          <w:r>
            <w:rPr>
              <w:noProof/>
            </w:rPr>
            <w:fldChar w:fldCharType="end"/>
          </w:r>
        </w:p>
        <w:p w14:paraId="0B3A36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_Toc334672345 \h </w:instrText>
          </w:r>
          <w:r>
            <w:rPr>
              <w:noProof/>
            </w:rPr>
          </w:r>
          <w:r>
            <w:rPr>
              <w:noProof/>
            </w:rPr>
            <w:fldChar w:fldCharType="separate"/>
          </w:r>
          <w:r>
            <w:rPr>
              <w:noProof/>
            </w:rPr>
            <w:t>57</w:t>
          </w:r>
          <w:r>
            <w:rPr>
              <w:noProof/>
            </w:rPr>
            <w:fldChar w:fldCharType="end"/>
          </w:r>
        </w:p>
        <w:p w14:paraId="5344709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_Toc334672346 \h </w:instrText>
          </w:r>
          <w:r>
            <w:rPr>
              <w:noProof/>
            </w:rPr>
          </w:r>
          <w:r>
            <w:rPr>
              <w:noProof/>
            </w:rPr>
            <w:fldChar w:fldCharType="separate"/>
          </w:r>
          <w:r>
            <w:rPr>
              <w:noProof/>
            </w:rPr>
            <w:t>57</w:t>
          </w:r>
          <w:r>
            <w:rPr>
              <w:noProof/>
            </w:rPr>
            <w:fldChar w:fldCharType="end"/>
          </w:r>
        </w:p>
        <w:p w14:paraId="03A12748"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_Toc334672347 \h </w:instrText>
          </w:r>
          <w:r>
            <w:rPr>
              <w:noProof/>
            </w:rPr>
          </w:r>
          <w:r>
            <w:rPr>
              <w:noProof/>
            </w:rPr>
            <w:fldChar w:fldCharType="separate"/>
          </w:r>
          <w:r>
            <w:rPr>
              <w:noProof/>
            </w:rPr>
            <w:t>59</w:t>
          </w:r>
          <w:r>
            <w:rPr>
              <w:noProof/>
            </w:rPr>
            <w:fldChar w:fldCharType="end"/>
          </w:r>
        </w:p>
        <w:p w14:paraId="586CAC61"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_Toc334672348 \h </w:instrText>
          </w:r>
          <w:r>
            <w:rPr>
              <w:noProof/>
            </w:rPr>
          </w:r>
          <w:r>
            <w:rPr>
              <w:noProof/>
            </w:rPr>
            <w:fldChar w:fldCharType="separate"/>
          </w:r>
          <w:r>
            <w:rPr>
              <w:noProof/>
            </w:rPr>
            <w:t>65</w:t>
          </w:r>
          <w:r>
            <w:rPr>
              <w:noProof/>
            </w:rPr>
            <w:fldChar w:fldCharType="end"/>
          </w:r>
        </w:p>
        <w:p w14:paraId="5C1DDA0E" w14:textId="77777777" w:rsidR="005067AA" w:rsidRDefault="005067A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_Toc334672349 \h </w:instrText>
          </w:r>
          <w:r>
            <w:rPr>
              <w:noProof/>
            </w:rPr>
          </w:r>
          <w:r>
            <w:rPr>
              <w:noProof/>
            </w:rPr>
            <w:fldChar w:fldCharType="separate"/>
          </w:r>
          <w:r>
            <w:rPr>
              <w:noProof/>
            </w:rPr>
            <w:t>65</w:t>
          </w:r>
          <w:r>
            <w:rPr>
              <w:noProof/>
            </w:rPr>
            <w:fldChar w:fldCharType="end"/>
          </w:r>
        </w:p>
        <w:p w14:paraId="00433C9B" w14:textId="77777777" w:rsidR="005067AA" w:rsidRDefault="005067A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_Toc334672350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672288"/>
      <w:r w:rsidRPr="002066FA">
        <w:lastRenderedPageBreak/>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F227AB"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F227AB" w:rsidRPr="003F3DB8" w:rsidRDefault="00F227AB"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F227AB" w:rsidRPr="003F3DB8" w:rsidRDefault="00F227AB" w:rsidP="00E920EE">
                                  <w:pPr>
                                    <w:rPr>
                                      <w:color w:val="000000" w:themeColor="text2"/>
                                      <w:lang w:val="en-US"/>
                                    </w:rPr>
                                  </w:pPr>
                                  <w:r w:rsidRPr="003F3DB8">
                                    <w:rPr>
                                      <w:color w:val="000000" w:themeColor="text2"/>
                                      <w:lang w:val="en-US"/>
                                    </w:rPr>
                                    <w:t>7, IT-Services</w:t>
                                  </w:r>
                                </w:p>
                              </w:tc>
                            </w:tr>
                            <w:tr w:rsidR="00F227AB"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F227AB" w:rsidRPr="003F3DB8" w:rsidRDefault="00F227AB"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F227AB" w:rsidRPr="003F3DB8" w:rsidRDefault="00F227AB" w:rsidP="00E920EE">
                                  <w:pPr>
                                    <w:rPr>
                                      <w:color w:val="000000" w:themeColor="text2"/>
                                      <w:lang w:val="en-US"/>
                                    </w:rPr>
                                  </w:pPr>
                                  <w:r w:rsidRPr="003F3DB8">
                                    <w:rPr>
                                      <w:color w:val="000000" w:themeColor="text2"/>
                                      <w:lang w:val="en-US"/>
                                    </w:rPr>
                                    <w:t>8. E-Commerce</w:t>
                                  </w:r>
                                </w:p>
                              </w:tc>
                            </w:tr>
                            <w:tr w:rsidR="00F227AB"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F227AB" w:rsidRPr="003F3DB8" w:rsidRDefault="00F227AB"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F227AB" w:rsidRPr="003F3DB8" w:rsidRDefault="00F227AB" w:rsidP="00E920EE">
                                  <w:pPr>
                                    <w:rPr>
                                      <w:color w:val="000000" w:themeColor="text2"/>
                                      <w:lang w:val="en-US"/>
                                    </w:rPr>
                                  </w:pPr>
                                  <w:r w:rsidRPr="003F3DB8">
                                    <w:rPr>
                                      <w:color w:val="000000" w:themeColor="text2"/>
                                      <w:lang w:val="en-US"/>
                                    </w:rPr>
                                    <w:t>9. E-Government</w:t>
                                  </w:r>
                                </w:p>
                              </w:tc>
                            </w:tr>
                            <w:tr w:rsidR="00F227AB"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F227AB" w:rsidRPr="003F3DB8" w:rsidRDefault="00F227AB"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F227AB" w:rsidRPr="003F3DB8" w:rsidRDefault="00F227AB" w:rsidP="00E920EE">
                                  <w:pPr>
                                    <w:rPr>
                                      <w:color w:val="000000" w:themeColor="text2"/>
                                      <w:lang w:val="en-US"/>
                                    </w:rPr>
                                  </w:pPr>
                                  <w:r w:rsidRPr="003F3DB8">
                                    <w:rPr>
                                      <w:color w:val="000000" w:themeColor="text2"/>
                                      <w:lang w:val="en-US"/>
                                    </w:rPr>
                                    <w:t>10. E-Infrastructure</w:t>
                                  </w:r>
                                </w:p>
                              </w:tc>
                            </w:tr>
                            <w:tr w:rsidR="00F227AB"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F227AB" w:rsidRPr="003F3DB8" w:rsidRDefault="00F227AB"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F227AB" w:rsidRPr="003F3DB8" w:rsidRDefault="00F227AB" w:rsidP="00E920EE">
                                  <w:pPr>
                                    <w:rPr>
                                      <w:color w:val="000000" w:themeColor="text2"/>
                                      <w:lang w:val="en-US"/>
                                    </w:rPr>
                                  </w:pPr>
                                  <w:r w:rsidRPr="003F3DB8">
                                    <w:rPr>
                                      <w:color w:val="000000" w:themeColor="text2"/>
                                      <w:lang w:val="en-US"/>
                                    </w:rPr>
                                    <w:t>11. E-Services Providers</w:t>
                                  </w:r>
                                </w:p>
                              </w:tc>
                            </w:tr>
                            <w:tr w:rsidR="00F227AB"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F227AB" w:rsidRPr="003F3DB8" w:rsidRDefault="00F227AB"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F227AB" w:rsidRPr="003F3DB8" w:rsidRDefault="00F227AB"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F227AB" w:rsidRDefault="00F227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F227AB"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F227AB" w:rsidRPr="003F3DB8" w:rsidRDefault="00F227AB"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F227AB" w:rsidRPr="003F3DB8" w:rsidRDefault="00F227AB" w:rsidP="00E920EE">
                            <w:pPr>
                              <w:rPr>
                                <w:color w:val="000000" w:themeColor="text2"/>
                                <w:lang w:val="en-US"/>
                              </w:rPr>
                            </w:pPr>
                            <w:r w:rsidRPr="003F3DB8">
                              <w:rPr>
                                <w:color w:val="000000" w:themeColor="text2"/>
                                <w:lang w:val="en-US"/>
                              </w:rPr>
                              <w:t>7, IT-Services</w:t>
                            </w:r>
                          </w:p>
                        </w:tc>
                      </w:tr>
                      <w:tr w:rsidR="00F227AB"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F227AB" w:rsidRPr="003F3DB8" w:rsidRDefault="00F227AB"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F227AB" w:rsidRPr="003F3DB8" w:rsidRDefault="00F227AB" w:rsidP="00E920EE">
                            <w:pPr>
                              <w:rPr>
                                <w:color w:val="000000" w:themeColor="text2"/>
                                <w:lang w:val="en-US"/>
                              </w:rPr>
                            </w:pPr>
                            <w:r w:rsidRPr="003F3DB8">
                              <w:rPr>
                                <w:color w:val="000000" w:themeColor="text2"/>
                                <w:lang w:val="en-US"/>
                              </w:rPr>
                              <w:t>8. E-Commerce</w:t>
                            </w:r>
                          </w:p>
                        </w:tc>
                      </w:tr>
                      <w:tr w:rsidR="00F227AB"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F227AB" w:rsidRPr="003F3DB8" w:rsidRDefault="00F227AB"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F227AB" w:rsidRPr="003F3DB8" w:rsidRDefault="00F227AB" w:rsidP="00E920EE">
                            <w:pPr>
                              <w:rPr>
                                <w:color w:val="000000" w:themeColor="text2"/>
                                <w:lang w:val="en-US"/>
                              </w:rPr>
                            </w:pPr>
                            <w:r w:rsidRPr="003F3DB8">
                              <w:rPr>
                                <w:color w:val="000000" w:themeColor="text2"/>
                                <w:lang w:val="en-US"/>
                              </w:rPr>
                              <w:t>9. E-Government</w:t>
                            </w:r>
                          </w:p>
                        </w:tc>
                      </w:tr>
                      <w:tr w:rsidR="00F227AB"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F227AB" w:rsidRPr="003F3DB8" w:rsidRDefault="00F227AB"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F227AB" w:rsidRPr="003F3DB8" w:rsidRDefault="00F227AB" w:rsidP="00E920EE">
                            <w:pPr>
                              <w:rPr>
                                <w:color w:val="000000" w:themeColor="text2"/>
                                <w:lang w:val="en-US"/>
                              </w:rPr>
                            </w:pPr>
                            <w:r w:rsidRPr="003F3DB8">
                              <w:rPr>
                                <w:color w:val="000000" w:themeColor="text2"/>
                                <w:lang w:val="en-US"/>
                              </w:rPr>
                              <w:t>10. E-Infrastructure</w:t>
                            </w:r>
                          </w:p>
                        </w:tc>
                      </w:tr>
                      <w:tr w:rsidR="00F227AB"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F227AB" w:rsidRPr="003F3DB8" w:rsidRDefault="00F227AB"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F227AB" w:rsidRPr="003F3DB8" w:rsidRDefault="00F227AB" w:rsidP="00E920EE">
                            <w:pPr>
                              <w:rPr>
                                <w:color w:val="000000" w:themeColor="text2"/>
                                <w:lang w:val="en-US"/>
                              </w:rPr>
                            </w:pPr>
                            <w:r w:rsidRPr="003F3DB8">
                              <w:rPr>
                                <w:color w:val="000000" w:themeColor="text2"/>
                                <w:lang w:val="en-US"/>
                              </w:rPr>
                              <w:t>11. E-Services Providers</w:t>
                            </w:r>
                          </w:p>
                        </w:tc>
                      </w:tr>
                      <w:tr w:rsidR="00F227AB"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F227AB" w:rsidRPr="003F3DB8" w:rsidRDefault="00F227AB"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F227AB" w:rsidRPr="003F3DB8" w:rsidRDefault="00F227AB"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F227AB" w:rsidRDefault="00F227AB"/>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672289"/>
      <w:bookmarkEnd w:id="7"/>
      <w:bookmarkEnd w:id="8"/>
      <w:bookmarkEnd w:id="9"/>
      <w:bookmarkEnd w:id="10"/>
      <w:bookmarkEnd w:id="11"/>
      <w:bookmarkEnd w:id="12"/>
      <w:bookmarkEnd w:id="13"/>
      <w:bookmarkEnd w:id="14"/>
      <w:bookmarkEnd w:id="15"/>
      <w:bookmarkEnd w:id="16"/>
      <w:r>
        <w:lastRenderedPageBreak/>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672290"/>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672291"/>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672292"/>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F227AB" w:rsidRDefault="00F227AB"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F227AB" w:rsidRDefault="00F227AB"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F227AB" w:rsidRDefault="00F227AB"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F227AB" w:rsidRDefault="00F227AB"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F227AB" w:rsidRDefault="00F227AB"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F227AB" w:rsidRDefault="00F227AB"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F227AB" w:rsidRDefault="00F227AB"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F227AB" w:rsidRDefault="00F227A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F227AB" w:rsidRDefault="00F227AB" w:rsidP="006406C8">
                            <w:pPr>
                              <w:keepNext/>
                              <w:jc w:val="center"/>
                            </w:pPr>
                          </w:p>
                          <w:p w14:paraId="3D243695" w14:textId="77777777" w:rsidR="00F227AB" w:rsidRDefault="00F227AB"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F227AB" w:rsidRDefault="00F227AB"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F227AB" w:rsidRDefault="00F227A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F227AB" w:rsidRDefault="00F227AB" w:rsidP="006406C8">
                      <w:pPr>
                        <w:keepNext/>
                        <w:jc w:val="center"/>
                      </w:pPr>
                    </w:p>
                    <w:p w14:paraId="3D243695" w14:textId="77777777" w:rsidR="00F227AB" w:rsidRDefault="00F227AB"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F227AB" w:rsidRDefault="00F227AB"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F227AB" w:rsidRDefault="00F227A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F227AB" w:rsidRDefault="00F227AB" w:rsidP="00D559A5">
                            <w:pPr>
                              <w:keepNext/>
                            </w:pPr>
                          </w:p>
                          <w:p w14:paraId="3EF4AFED" w14:textId="77777777" w:rsidR="00F227AB" w:rsidRDefault="00F227AB"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F227AB" w:rsidRDefault="00F227AB"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F227AB" w:rsidRDefault="00F227A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F227AB" w:rsidRDefault="00F227AB" w:rsidP="00D559A5">
                      <w:pPr>
                        <w:keepNext/>
                      </w:pPr>
                    </w:p>
                    <w:p w14:paraId="3EF4AFED" w14:textId="77777777" w:rsidR="00F227AB" w:rsidRDefault="00F227AB"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w:lastRenderedPageBreak/>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F227AB" w:rsidRDefault="00F227AB"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F227AB" w:rsidRDefault="00F227AB"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F227AB" w:rsidRDefault="00F227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xE9MCAAAY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" filled="f" stroked="f">
                <v:textbox>
                  <w:txbxContent>
                    <w:p w14:paraId="2FA6DA18" w14:textId="5D8BA8A6" w:rsidR="00F227AB" w:rsidRDefault="00F227AB"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F227AB" w:rsidRDefault="00F227AB"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F227AB" w:rsidRDefault="00F227AB"/>
                  </w:txbxContent>
                </v:textbox>
                <w10:anchorlock/>
              </v:shape>
            </w:pict>
          </mc:Fallback>
        </mc:AlternateConten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672293"/>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lastRenderedPageBreak/>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F227AB" w:rsidRDefault="00F227AB"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F227AB" w:rsidRDefault="00F227A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Flow chart for a single public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F227AB" w:rsidRDefault="00F227AB" w:rsidP="008C5043">
                            <w:pPr>
                              <w:keepNext/>
                              <w:jc w:val="center"/>
                            </w:pPr>
                          </w:p>
                          <w:p w14:paraId="6674948F" w14:textId="0FB20308" w:rsidR="00F227AB" w:rsidRDefault="00F227AB"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H7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c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CWscfs0QIAABgGAAAOAAAAAAAAAAAAAAAAACwCAABkcnMvZTJvRG9jLnhtbFBL&#10;AQItABQABgAIAAAAIQB0oVdV2QAAAAYBAAAPAAAAAAAAAAAAAAAAACkFAABkcnMvZG93bnJldi54&#10;bWxQSwUGAAAAAAQABADzAAAALwYAAAAA&#10;" filled="f" stroked="f">
                <v:textbox>
                  <w:txbxContent>
                    <w:p w14:paraId="7AE9C74D" w14:textId="77777777" w:rsidR="00F227AB" w:rsidRDefault="00F227AB"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F227AB" w:rsidRDefault="00F227A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Flow chart for a single public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F227AB" w:rsidRDefault="00F227AB" w:rsidP="008C5043">
                      <w:pPr>
                        <w:keepNext/>
                        <w:jc w:val="center"/>
                      </w:pPr>
                    </w:p>
                    <w:p w14:paraId="6674948F" w14:textId="0FB20308" w:rsidR="00F227AB" w:rsidRDefault="00F227AB"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672294"/>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F227AB" w:rsidRDefault="00F227AB"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F227AB" w:rsidRDefault="00F227A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F227AB" w:rsidRDefault="00F227AB" w:rsidP="00EF7418">
                            <w:pPr>
                              <w:keepNext/>
                            </w:pPr>
                          </w:p>
                          <w:p w14:paraId="6397552B" w14:textId="142816BE" w:rsidR="00F227AB" w:rsidRDefault="00F227AB"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fm9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dO+i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Oxr35vVAgAAGAYAAA4AAAAAAAAAAAAAAAAALAIAAGRycy9lMm9Eb2Mu&#10;eG1sUEsBAi0AFAAGAAgAAAAhAJZlIrDaAAAABQEAAA8AAAAAAAAAAAAAAAAALQUAAGRycy9kb3du&#10;cmV2LnhtbFBLBQYAAAAABAAEAPMAAAA0BgAAAAA=&#10;" filled="f" stroked="f">
                <v:textbox>
                  <w:txbxContent>
                    <w:p w14:paraId="67276DC9" w14:textId="3D204ADC" w:rsidR="00F227AB" w:rsidRDefault="00F227AB"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F227AB" w:rsidRDefault="00F227A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F227AB" w:rsidRDefault="00F227AB" w:rsidP="00EF7418">
                      <w:pPr>
                        <w:keepNext/>
                      </w:pPr>
                    </w:p>
                    <w:p w14:paraId="6397552B" w14:textId="142816BE" w:rsidR="00F227AB" w:rsidRDefault="00F227AB"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672295"/>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F227AB" w:rsidRDefault="00F227AB"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F227AB" w:rsidRDefault="00F227A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F227AB" w:rsidRDefault="00F227AB" w:rsidP="00FB3E19">
                            <w:pPr>
                              <w:keepNext/>
                            </w:pPr>
                          </w:p>
                          <w:p w14:paraId="6458D563" w14:textId="492C3674" w:rsidR="00F227AB" w:rsidRDefault="00F227AB" w:rsidP="00FB3E19">
                            <w:pPr>
                              <w:pStyle w:val="Caption"/>
                              <w:jc w:val="both"/>
                            </w:pPr>
                          </w:p>
                          <w:p w14:paraId="0D9B49F6" w14:textId="0600C019" w:rsidR="00F227AB" w:rsidRDefault="00F227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" filled="f" stroked="f">
                <v:textbox>
                  <w:txbxContent>
                    <w:p w14:paraId="4122E9C8" w14:textId="6D7050EB" w:rsidR="00F227AB" w:rsidRDefault="00F227AB"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F227AB" w:rsidRDefault="00F227A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F227AB" w:rsidRDefault="00F227AB" w:rsidP="00FB3E19">
                      <w:pPr>
                        <w:keepNext/>
                      </w:pPr>
                    </w:p>
                    <w:p w14:paraId="6458D563" w14:textId="492C3674" w:rsidR="00F227AB" w:rsidRDefault="00F227AB" w:rsidP="00FB3E19">
                      <w:pPr>
                        <w:pStyle w:val="Caption"/>
                        <w:jc w:val="both"/>
                      </w:pPr>
                    </w:p>
                    <w:p w14:paraId="0D9B49F6" w14:textId="0600C019" w:rsidR="00F227AB" w:rsidRDefault="00F227AB"/>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672296"/>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F227AB" w:rsidRDefault="00F227AB"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F227AB" w:rsidRDefault="00F227A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F227AB" w:rsidRDefault="00F227AB" w:rsidP="00FB3E19">
                            <w:pPr>
                              <w:keepNext/>
                            </w:pPr>
                          </w:p>
                          <w:p w14:paraId="3BC1467B" w14:textId="1525D3B5" w:rsidR="00F227AB" w:rsidRDefault="00F227AB" w:rsidP="00EE4111">
                            <w:pPr>
                              <w:pStyle w:val="Caption"/>
                            </w:pPr>
                          </w:p>
                          <w:p w14:paraId="7D75CAE3" w14:textId="5D59031C" w:rsidR="00F227AB" w:rsidRDefault="00F227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eYy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s4GFK13vgZxWd+Pt&#10;DF02QKAb4vw9sTDPQDrYUf4OPlzoXYl1L2G00fb7n/TBH/oJVoxC10usYIFhJD4rGL9ZludhncRD&#10;DgyCgz22rI4t6lkuNPQkg11oaBSDvxeDyK2WT7DIqvAmmIii8HKJ/SAufLezYBFSVlXRCRaIIf5G&#10;PRgaQocWheF4bJ+INf0EeaDRrR72CCneDFLnG24qXT17zZs4ZQHlDtMefVg+kZT9ogzb7fgcvV7W&#10;+fwX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dweYy9ECAAAWBgAADgAAAAAAAAAAAAAAAAAsAgAAZHJzL2Uyb0RvYy54&#10;bWxQSwECLQAUAAYACAAAACEAvxO1zd0AAAAFAQAADwAAAAAAAAAAAAAAAAApBQAAZHJzL2Rvd25y&#10;ZXYueG1sUEsFBgAAAAAEAAQA8wAAADMGAAAAAA==&#10;" filled="f" stroked="f">
                <v:textbox>
                  <w:txbxContent>
                    <w:p w14:paraId="2097D58A" w14:textId="00A4BE05" w:rsidR="00F227AB" w:rsidRDefault="00F227AB"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F227AB" w:rsidRDefault="00F227A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F227AB" w:rsidRDefault="00F227AB" w:rsidP="00FB3E19">
                      <w:pPr>
                        <w:keepNext/>
                      </w:pPr>
                    </w:p>
                    <w:p w14:paraId="3BC1467B" w14:textId="1525D3B5" w:rsidR="00F227AB" w:rsidRDefault="00F227AB" w:rsidP="00EE4111">
                      <w:pPr>
                        <w:pStyle w:val="Caption"/>
                      </w:pPr>
                    </w:p>
                    <w:p w14:paraId="7D75CAE3" w14:textId="5D59031C" w:rsidR="00F227AB" w:rsidRDefault="00F227AB"/>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672297"/>
      <w:r>
        <w:lastRenderedPageBreak/>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F227AB" w:rsidRPr="006C2158" w:rsidRDefault="00F227AB"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227AB"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227AB"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227AB"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227AB"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227AB"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227AB"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227AB"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227AB"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227AB"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227AB"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227AB"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227AB"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227AB"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227AB"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227AB"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227AB"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227AB"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227AB"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F227AB" w:rsidRDefault="00F227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MFws4CAAAX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" filled="f" stroked="f">
                <v:textbox>
                  <w:txbxContent>
                    <w:p w14:paraId="6E68F855" w14:textId="5846AAA1" w:rsidR="00F227AB" w:rsidRPr="006C2158" w:rsidRDefault="00F227AB"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227AB"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227AB"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227AB"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227AB"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227AB"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227AB"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227AB"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227AB"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227AB"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227AB"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227AB"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227AB"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227AB"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227AB"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227AB"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227AB"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F227AB" w:rsidRPr="00B3679C" w:rsidRDefault="00F227A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227AB"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227AB"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F227AB" w:rsidRPr="00B3679C" w:rsidRDefault="00F227A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F227AB" w:rsidRDefault="00F227AB"/>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672298"/>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672299"/>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lastRenderedPageBreak/>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w:lastRenderedPageBreak/>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F227AB" w:rsidRDefault="00F227AB"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F227AB"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F227AB" w:rsidRPr="00D86D20" w:rsidRDefault="00F227AB"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F227AB" w:rsidRPr="00D86D20" w:rsidRDefault="00F227AB" w:rsidP="00D86D20">
                                  <w:pPr>
                                    <w:jc w:val="center"/>
                                    <w:rPr>
                                      <w:lang w:val="en-US"/>
                                    </w:rPr>
                                  </w:pPr>
                                  <w:r w:rsidRPr="00D86D20">
                                    <w:rPr>
                                      <w:lang w:val="en-US"/>
                                    </w:rPr>
                                    <w:t>Common consistent dimensions to evaluate s-SQ in e-commerce</w:t>
                                  </w:r>
                                </w:p>
                              </w:tc>
                            </w:tr>
                            <w:tr w:rsidR="00F227AB"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F227AB" w:rsidRPr="00D86D20" w:rsidRDefault="00F227AB"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F227AB" w:rsidRPr="00D86D20" w:rsidRDefault="00F227AB" w:rsidP="00D86D20">
                                  <w:pPr>
                                    <w:jc w:val="center"/>
                                    <w:rPr>
                                      <w:lang w:val="en-US"/>
                                    </w:rPr>
                                  </w:pPr>
                                  <w:r w:rsidRPr="00D86D20">
                                    <w:rPr>
                                      <w:lang w:val="en-US"/>
                                    </w:rPr>
                                    <w:t>1.     Reliability/fulfil</w:t>
                                  </w:r>
                                  <w:r>
                                    <w:rPr>
                                      <w:lang w:val="en-US"/>
                                    </w:rPr>
                                    <w:t>l</w:t>
                                  </w:r>
                                  <w:r w:rsidRPr="00D86D20">
                                    <w:rPr>
                                      <w:lang w:val="en-US"/>
                                    </w:rPr>
                                    <w:t>ment</w:t>
                                  </w:r>
                                </w:p>
                              </w:tc>
                            </w:tr>
                            <w:tr w:rsidR="00F227AB"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F227AB" w:rsidRPr="00D86D20" w:rsidRDefault="00F227AB"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F227AB" w:rsidRPr="00D86D20" w:rsidRDefault="00F227AB" w:rsidP="00D86D20">
                                  <w:pPr>
                                    <w:jc w:val="center"/>
                                    <w:rPr>
                                      <w:lang w:val="en-US"/>
                                    </w:rPr>
                                  </w:pPr>
                                  <w:r w:rsidRPr="00D86D20">
                                    <w:rPr>
                                      <w:lang w:val="en-US"/>
                                    </w:rPr>
                                    <w:t>2.     Web design</w:t>
                                  </w:r>
                                </w:p>
                              </w:tc>
                            </w:tr>
                            <w:tr w:rsidR="00F227AB"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F227AB" w:rsidRPr="00D86D20" w:rsidRDefault="00F227AB"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F227AB" w:rsidRPr="00D86D20" w:rsidRDefault="00F227AB" w:rsidP="00D86D20">
                                  <w:pPr>
                                    <w:jc w:val="center"/>
                                    <w:rPr>
                                      <w:lang w:val="en-US"/>
                                    </w:rPr>
                                  </w:pPr>
                                  <w:r w:rsidRPr="00D86D20">
                                    <w:rPr>
                                      <w:lang w:val="en-US"/>
                                    </w:rPr>
                                    <w:t>3.     Responsiveness</w:t>
                                  </w:r>
                                </w:p>
                              </w:tc>
                            </w:tr>
                            <w:tr w:rsidR="00F227AB"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F227AB" w:rsidRPr="00D86D20" w:rsidRDefault="00F227AB"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F227AB" w:rsidRPr="00D86D20" w:rsidRDefault="00F227AB" w:rsidP="00D86D20">
                                  <w:pPr>
                                    <w:jc w:val="center"/>
                                    <w:rPr>
                                      <w:lang w:val="en-US"/>
                                    </w:rPr>
                                  </w:pPr>
                                  <w:r w:rsidRPr="00D86D20">
                                    <w:rPr>
                                      <w:lang w:val="en-US"/>
                                    </w:rPr>
                                    <w:t>4.     Privacy/security</w:t>
                                  </w:r>
                                </w:p>
                              </w:tc>
                            </w:tr>
                            <w:tr w:rsidR="00F227AB"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F227AB" w:rsidRPr="00D86D20" w:rsidRDefault="00F227AB"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F227AB" w:rsidRPr="00D86D20" w:rsidRDefault="00F227AB" w:rsidP="00D86D20">
                                  <w:pPr>
                                    <w:jc w:val="center"/>
                                    <w:rPr>
                                      <w:lang w:val="en-US"/>
                                    </w:rPr>
                                  </w:pPr>
                                  <w:r w:rsidRPr="00D86D20">
                                    <w:rPr>
                                      <w:lang w:val="en-US"/>
                                    </w:rPr>
                                    <w:t>5.     Ease of use/usability</w:t>
                                  </w:r>
                                </w:p>
                              </w:tc>
                            </w:tr>
                            <w:tr w:rsidR="00F227AB"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F227AB" w:rsidRPr="00D86D20" w:rsidRDefault="00F227AB"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F227AB" w:rsidRPr="00D86D20" w:rsidRDefault="00F227AB" w:rsidP="00D86D20">
                                  <w:pPr>
                                    <w:jc w:val="center"/>
                                    <w:rPr>
                                      <w:lang w:val="en-US"/>
                                    </w:rPr>
                                  </w:pPr>
                                  <w:r w:rsidRPr="00D86D20">
                                    <w:rPr>
                                      <w:lang w:val="en-US"/>
                                    </w:rPr>
                                    <w:t>6.     Information quality/benefit</w:t>
                                  </w:r>
                                </w:p>
                              </w:tc>
                            </w:tr>
                          </w:tbl>
                          <w:p w14:paraId="2C45E7AD" w14:textId="2B91308E" w:rsidR="00F227AB" w:rsidRDefault="00F227AB"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A5d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" filled="f" stroked="f">
                <v:textbox>
                  <w:txbxContent>
                    <w:p w14:paraId="2D3E5D45" w14:textId="34607883" w:rsidR="00F227AB" w:rsidRDefault="00F227AB"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F227AB"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F227AB" w:rsidRPr="00D86D20" w:rsidRDefault="00F227AB"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F227AB" w:rsidRPr="00D86D20" w:rsidRDefault="00F227AB" w:rsidP="00D86D20">
                            <w:pPr>
                              <w:jc w:val="center"/>
                              <w:rPr>
                                <w:lang w:val="en-US"/>
                              </w:rPr>
                            </w:pPr>
                            <w:r w:rsidRPr="00D86D20">
                              <w:rPr>
                                <w:lang w:val="en-US"/>
                              </w:rPr>
                              <w:t>Common consistent dimensions to evaluate s-SQ in e-commerce</w:t>
                            </w:r>
                          </w:p>
                        </w:tc>
                      </w:tr>
                      <w:tr w:rsidR="00F227AB"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F227AB" w:rsidRPr="00D86D20" w:rsidRDefault="00F227AB"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F227AB" w:rsidRPr="00D86D20" w:rsidRDefault="00F227AB" w:rsidP="00D86D20">
                            <w:pPr>
                              <w:jc w:val="center"/>
                              <w:rPr>
                                <w:lang w:val="en-US"/>
                              </w:rPr>
                            </w:pPr>
                            <w:r w:rsidRPr="00D86D20">
                              <w:rPr>
                                <w:lang w:val="en-US"/>
                              </w:rPr>
                              <w:t>1.     Reliability/fulfil</w:t>
                            </w:r>
                            <w:r>
                              <w:rPr>
                                <w:lang w:val="en-US"/>
                              </w:rPr>
                              <w:t>l</w:t>
                            </w:r>
                            <w:r w:rsidRPr="00D86D20">
                              <w:rPr>
                                <w:lang w:val="en-US"/>
                              </w:rPr>
                              <w:t>ment</w:t>
                            </w:r>
                          </w:p>
                        </w:tc>
                      </w:tr>
                      <w:tr w:rsidR="00F227AB"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F227AB" w:rsidRPr="00D86D20" w:rsidRDefault="00F227AB"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F227AB" w:rsidRPr="00D86D20" w:rsidRDefault="00F227AB" w:rsidP="00D86D20">
                            <w:pPr>
                              <w:jc w:val="center"/>
                              <w:rPr>
                                <w:lang w:val="en-US"/>
                              </w:rPr>
                            </w:pPr>
                            <w:r w:rsidRPr="00D86D20">
                              <w:rPr>
                                <w:lang w:val="en-US"/>
                              </w:rPr>
                              <w:t>2.     Web design</w:t>
                            </w:r>
                          </w:p>
                        </w:tc>
                      </w:tr>
                      <w:tr w:rsidR="00F227AB"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F227AB" w:rsidRPr="00D86D20" w:rsidRDefault="00F227AB"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F227AB" w:rsidRPr="00D86D20" w:rsidRDefault="00F227AB" w:rsidP="00D86D20">
                            <w:pPr>
                              <w:jc w:val="center"/>
                              <w:rPr>
                                <w:lang w:val="en-US"/>
                              </w:rPr>
                            </w:pPr>
                            <w:r w:rsidRPr="00D86D20">
                              <w:rPr>
                                <w:lang w:val="en-US"/>
                              </w:rPr>
                              <w:t>3.     Responsiveness</w:t>
                            </w:r>
                          </w:p>
                        </w:tc>
                      </w:tr>
                      <w:tr w:rsidR="00F227AB"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F227AB" w:rsidRPr="00D86D20" w:rsidRDefault="00F227AB"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F227AB" w:rsidRPr="00D86D20" w:rsidRDefault="00F227AB" w:rsidP="00D86D20">
                            <w:pPr>
                              <w:jc w:val="center"/>
                              <w:rPr>
                                <w:lang w:val="en-US"/>
                              </w:rPr>
                            </w:pPr>
                            <w:r w:rsidRPr="00D86D20">
                              <w:rPr>
                                <w:lang w:val="en-US"/>
                              </w:rPr>
                              <w:t>4.     Privacy/security</w:t>
                            </w:r>
                          </w:p>
                        </w:tc>
                      </w:tr>
                      <w:tr w:rsidR="00F227AB"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F227AB" w:rsidRPr="00D86D20" w:rsidRDefault="00F227AB"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F227AB" w:rsidRPr="00D86D20" w:rsidRDefault="00F227AB" w:rsidP="00D86D20">
                            <w:pPr>
                              <w:jc w:val="center"/>
                              <w:rPr>
                                <w:lang w:val="en-US"/>
                              </w:rPr>
                            </w:pPr>
                            <w:r w:rsidRPr="00D86D20">
                              <w:rPr>
                                <w:lang w:val="en-US"/>
                              </w:rPr>
                              <w:t>5.     Ease of use/usability</w:t>
                            </w:r>
                          </w:p>
                        </w:tc>
                      </w:tr>
                      <w:tr w:rsidR="00F227AB"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F227AB" w:rsidRPr="00D86D20" w:rsidRDefault="00F227AB"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F227AB" w:rsidRPr="00D86D20" w:rsidRDefault="00F227AB" w:rsidP="00D86D20">
                            <w:pPr>
                              <w:jc w:val="center"/>
                              <w:rPr>
                                <w:lang w:val="en-US"/>
                              </w:rPr>
                            </w:pPr>
                            <w:r w:rsidRPr="00D86D20">
                              <w:rPr>
                                <w:lang w:val="en-US"/>
                              </w:rPr>
                              <w:t>6.     Information quality/benefit</w:t>
                            </w:r>
                          </w:p>
                        </w:tc>
                      </w:tr>
                    </w:tbl>
                    <w:p w14:paraId="2C45E7AD" w14:textId="2B91308E" w:rsidR="00F227AB" w:rsidRDefault="00F227AB"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672300"/>
      <w:r>
        <w:lastRenderedPageBreak/>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F227AB" w:rsidRDefault="00F227AB"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BimdQ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" filled="f" stroked="f">
                <v:textbox>
                  <w:txbxContent>
                    <w:p w14:paraId="3DC5B8DC" w14:textId="67AC68C1" w:rsidR="00F227AB" w:rsidRDefault="00F227AB"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672301"/>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lastRenderedPageBreak/>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672302"/>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lastRenderedPageBreak/>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672303"/>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672304"/>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xml:space="preserve">: The discrepancy between service </w:t>
      </w:r>
      <w:r w:rsidR="00494E6C">
        <w:lastRenderedPageBreak/>
        <w:t>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F227AB" w:rsidRDefault="00F227AB"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F227AB" w:rsidRDefault="00F227A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F227AB" w:rsidRDefault="00F227AB" w:rsidP="00622DA9">
                            <w:pPr>
                              <w:keepNext/>
                              <w:jc w:val="center"/>
                            </w:pPr>
                          </w:p>
                          <w:p w14:paraId="18F29339" w14:textId="5BCED17E" w:rsidR="00F227AB" w:rsidRDefault="00F227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kzDNQ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H4kzDNQCAAAZBgAADgAAAAAAAAAAAAAAAAAsAgAAZHJzL2Uyb0RvYy54&#10;bWxQSwECLQAUAAYACAAAACEAmoYy8doAAAAFAQAADwAAAAAAAAAAAAAAAAAsBQAAZHJzL2Rvd25y&#10;ZXYueG1sUEsFBgAAAAAEAAQA8wAAADMGAAAAAA==&#10;" filled="f" stroked="f">
                <v:textbox>
                  <w:txbxContent>
                    <w:p w14:paraId="38325E7D" w14:textId="77777777" w:rsidR="00F227AB" w:rsidRDefault="00F227AB"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F227AB" w:rsidRDefault="00F227A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F227AB" w:rsidRDefault="00F227AB" w:rsidP="00622DA9">
                      <w:pPr>
                        <w:keepNext/>
                        <w:jc w:val="center"/>
                      </w:pPr>
                    </w:p>
                    <w:p w14:paraId="18F29339" w14:textId="5BCED17E" w:rsidR="00F227AB" w:rsidRDefault="00F227AB"/>
                  </w:txbxContent>
                </v:textbox>
                <w10:anchorlock/>
              </v:shape>
            </w:pict>
          </mc:Fallback>
        </mc:AlternateContent>
      </w:r>
    </w:p>
    <w:p w14:paraId="120D3777" w14:textId="461BD9FD" w:rsidR="00613D9E"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672305"/>
      <w:r>
        <w:lastRenderedPageBreak/>
        <w:t>F</w:t>
      </w:r>
      <w:r w:rsidR="00C81C5E">
        <w:t>our dimensions</w:t>
      </w:r>
      <w:r>
        <w:t xml:space="preserve"> and the e-service</w:t>
      </w:r>
      <w:r w:rsidR="00C03C6B">
        <w:t xml:space="preserve"> concept</w:t>
      </w:r>
      <w:bookmarkEnd w:id="35"/>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672306"/>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F227AB" w:rsidRDefault="00F227AB"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F227AB" w:rsidRDefault="00F227A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F227AB" w:rsidRDefault="00F227AB" w:rsidP="006D648B">
                            <w:pPr>
                              <w:keepNext/>
                              <w:jc w:val="center"/>
                            </w:pPr>
                          </w:p>
                          <w:p w14:paraId="18773BDA" w14:textId="12226B8A" w:rsidR="00F227AB" w:rsidRDefault="00F227AB" w:rsidP="006D648B">
                            <w:pPr>
                              <w:pStyle w:val="Caption"/>
                            </w:pPr>
                          </w:p>
                          <w:p w14:paraId="5D45FDFF" w14:textId="3AD159B7" w:rsidR="00F227AB" w:rsidRDefault="00F227A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" filled="f" stroked="f">
                <v:textbox>
                  <w:txbxContent>
                    <w:p w14:paraId="76ED927A" w14:textId="77777777" w:rsidR="00F227AB" w:rsidRDefault="00F227AB"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F227AB" w:rsidRDefault="00F227A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F227AB" w:rsidRDefault="00F227AB" w:rsidP="006D648B">
                      <w:pPr>
                        <w:keepNext/>
                        <w:jc w:val="center"/>
                      </w:pPr>
                    </w:p>
                    <w:p w14:paraId="18773BDA" w14:textId="12226B8A" w:rsidR="00F227AB" w:rsidRDefault="00F227AB" w:rsidP="006D648B">
                      <w:pPr>
                        <w:pStyle w:val="Caption"/>
                      </w:pPr>
                    </w:p>
                    <w:p w14:paraId="5D45FDFF" w14:textId="3AD159B7" w:rsidR="00F227AB" w:rsidRDefault="00F227AB"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F227AB" w:rsidRDefault="00F227AB"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F227AB"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F227AB"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F227AB" w:rsidRPr="007F0C1C" w:rsidRDefault="00F227AB"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F227AB"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F227AB"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F227AB"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F227AB"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F227AB"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F227AB"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F227AB" w:rsidRDefault="00F227AB"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SK5/4C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" filled="f" stroked="f">
                <v:textbox>
                  <w:txbxContent>
                    <w:p w14:paraId="02652340" w14:textId="2B4DF451" w:rsidR="00F227AB" w:rsidRDefault="00F227AB"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F227AB"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F227AB"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F227AB" w:rsidRPr="007F0C1C" w:rsidRDefault="00F227AB"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F227AB"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F227AB"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F227AB"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F227AB"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F227AB"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F227AB"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F227AB" w:rsidRPr="007F0C1C" w:rsidRDefault="00F227A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F227AB" w:rsidRPr="007F0C1C" w:rsidRDefault="00F227A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F227AB" w:rsidRDefault="00F227AB"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F227AB" w:rsidRDefault="00F227AB"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F227AB"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F227AB"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F227AB" w:rsidRPr="00BD63D3" w:rsidRDefault="00F227AB"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F227AB"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F227AB" w:rsidRPr="00BD63D3" w:rsidRDefault="00F227A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F227AB"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F227AB" w:rsidRPr="00BD63D3" w:rsidRDefault="00F227A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F227AB"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F227AB"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F227AB" w:rsidRPr="00BD63D3" w:rsidRDefault="00F227A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F227AB"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F227AB" w:rsidRDefault="00F227AB"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lEwSXTAgAAFwYAAA4AAAAAAAAAAAAAAAAALAIAAGRycy9lMm9E&#10;b2MueG1sUEsBAi0AFAAGAAgAAAAhANYA4HrfAAAABQEAAA8AAAAAAAAAAAAAAAAAKwUAAGRycy9k&#10;b3ducmV2LnhtbFBLBQYAAAAABAAEAPMAAAA3BgAAAAA=&#10;" filled="f" stroked="f">
                <v:textbox>
                  <w:txbxContent>
                    <w:p w14:paraId="44DC34CD" w14:textId="73E62B31" w:rsidR="00F227AB" w:rsidRDefault="00F227AB"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F227AB"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F227AB"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F227AB" w:rsidRPr="00BD63D3" w:rsidRDefault="00F227AB"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F227AB"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F227AB" w:rsidRPr="00BD63D3" w:rsidRDefault="00F227A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F227AB"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F227AB" w:rsidRPr="00BD63D3" w:rsidRDefault="00F227A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F227AB"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F227AB"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F227AB"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F227AB" w:rsidRPr="00BD63D3" w:rsidRDefault="00F227A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F227AB"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F227AB" w:rsidRPr="00BD63D3" w:rsidRDefault="00F227A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F227AB" w:rsidRDefault="00F227AB"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672307"/>
      <w:r>
        <w:lastRenderedPageBreak/>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672308"/>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672309"/>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672310"/>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F227AB" w:rsidRDefault="00F227AB"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F227AB" w:rsidRDefault="00F227A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F227AB" w:rsidRDefault="00F227AB" w:rsidP="00946119">
                            <w:pPr>
                              <w:keepNext/>
                              <w:jc w:val="center"/>
                            </w:pPr>
                          </w:p>
                          <w:p w14:paraId="6A54F5E1" w14:textId="733D0CD1" w:rsidR="00F227AB" w:rsidRDefault="00F227AB" w:rsidP="00946119">
                            <w:pPr>
                              <w:pStyle w:val="Caption"/>
                            </w:pPr>
                          </w:p>
                          <w:p w14:paraId="1699BAC3" w14:textId="786B5710" w:rsidR="00F227AB" w:rsidRDefault="00F227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uasNUCAAAZBgAADgAAAGRycy9lMm9Eb2MueG1srFRNb9swDL0P2H8QdE9tJ07TGnUKN0WGAUVb&#10;rB16VmQpMaavSUrirNh/HyXHadrtsA672BRJUeR7JC8uWynQhlnXaFXi7CTFiCmq60YtS/z1cT44&#10;w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CMy5qw1QIAABkGAAAOAAAAAAAAAAAAAAAAACwCAABkcnMvZTJvRG9j&#10;LnhtbFBLAQItABQABgAIAAAAIQAPlsZy2wAAAAUBAAAPAAAAAAAAAAAAAAAAAC0FAABkcnMvZG93&#10;bnJldi54bWxQSwUGAAAAAAQABADzAAAANQYAAAAA&#10;" filled="f" stroked="f">
                <v:textbox>
                  <w:txbxContent>
                    <w:p w14:paraId="3561FAFE" w14:textId="7CCEBD33" w:rsidR="00F227AB" w:rsidRDefault="00F227AB"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F227AB" w:rsidRDefault="00F227A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F227AB" w:rsidRDefault="00F227AB" w:rsidP="00946119">
                      <w:pPr>
                        <w:keepNext/>
                        <w:jc w:val="center"/>
                      </w:pPr>
                    </w:p>
                    <w:p w14:paraId="6A54F5E1" w14:textId="733D0CD1" w:rsidR="00F227AB" w:rsidRDefault="00F227AB" w:rsidP="00946119">
                      <w:pPr>
                        <w:pStyle w:val="Caption"/>
                      </w:pPr>
                    </w:p>
                    <w:p w14:paraId="1699BAC3" w14:textId="786B5710" w:rsidR="00F227AB" w:rsidRDefault="00F227AB"/>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672311"/>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lastRenderedPageBreak/>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672312"/>
      <w:r>
        <w:lastRenderedPageBreak/>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672313"/>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F227AB" w:rsidRDefault="00F227AB"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F227AB" w:rsidRDefault="00F227A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F227AB" w:rsidRDefault="00F227AB" w:rsidP="00EB3C94">
                            <w:pPr>
                              <w:keepNext/>
                              <w:jc w:val="center"/>
                            </w:pPr>
                          </w:p>
                          <w:p w14:paraId="5A42CFB9" w14:textId="34D94B35" w:rsidR="00F227AB" w:rsidRDefault="00F227AB" w:rsidP="003A3F14">
                            <w:pPr>
                              <w:pStyle w:val="Caption"/>
                              <w:jc w:val="both"/>
                            </w:pPr>
                          </w:p>
                          <w:p w14:paraId="5027D016" w14:textId="77777777" w:rsidR="00F227AB" w:rsidRDefault="00F227AB"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ESkqN3UAgAAGQYAAA4AAAAAAAAAAAAAAAAALAIAAGRycy9lMm9Eb2Mu&#10;eG1sUEsBAi0AFAAGAAgAAAAhAIWMcfrbAAAABQEAAA8AAAAAAAAAAAAAAAAALAUAAGRycy9kb3du&#10;cmV2LnhtbFBLBQYAAAAABAAEAPMAAAA0BgAAAAA=&#10;" filled="f" stroked="f">
                <v:textbox>
                  <w:txbxContent>
                    <w:p w14:paraId="40A05C81" w14:textId="185AA486" w:rsidR="00F227AB" w:rsidRDefault="00F227AB"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F227AB" w:rsidRDefault="00F227A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F227AB" w:rsidRDefault="00F227AB" w:rsidP="00EB3C94">
                      <w:pPr>
                        <w:keepNext/>
                        <w:jc w:val="center"/>
                      </w:pPr>
                    </w:p>
                    <w:p w14:paraId="5A42CFB9" w14:textId="34D94B35" w:rsidR="00F227AB" w:rsidRDefault="00F227AB" w:rsidP="003A3F14">
                      <w:pPr>
                        <w:pStyle w:val="Caption"/>
                        <w:jc w:val="both"/>
                      </w:pPr>
                    </w:p>
                    <w:p w14:paraId="5027D016" w14:textId="77777777" w:rsidR="00F227AB" w:rsidRDefault="00F227AB"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672314"/>
      <w:r>
        <w:lastRenderedPageBreak/>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F227AB" w:rsidRDefault="00F227AB"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F227AB" w:rsidRDefault="00F227A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F227AB" w:rsidRDefault="00F227AB" w:rsidP="00975F82">
                            <w:pPr>
                              <w:keepNext/>
                              <w:jc w:val="center"/>
                            </w:pPr>
                          </w:p>
                          <w:p w14:paraId="3215C6EB" w14:textId="1E08812D" w:rsidR="00F227AB" w:rsidRDefault="00F227AB"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B+V4xz1QIAABkGAAAOAAAAAAAAAAAAAAAAACwCAABkcnMvZTJvRG9j&#10;LnhtbFBLAQItABQABgAIAAAAIQB1TMBD2wAAAAUBAAAPAAAAAAAAAAAAAAAAAC0FAABkcnMvZG93&#10;bnJldi54bWxQSwUGAAAAAAQABADzAAAANQYAAAAA&#10;" filled="f" stroked="f">
                <v:textbox>
                  <w:txbxContent>
                    <w:p w14:paraId="69304EAD" w14:textId="53D55E2A" w:rsidR="00F227AB" w:rsidRDefault="00F227AB"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F227AB" w:rsidRDefault="00F227A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F227AB" w:rsidRDefault="00F227AB" w:rsidP="00975F82">
                      <w:pPr>
                        <w:keepNext/>
                        <w:jc w:val="center"/>
                      </w:pPr>
                    </w:p>
                    <w:p w14:paraId="3215C6EB" w14:textId="1E08812D" w:rsidR="00F227AB" w:rsidRDefault="00F227AB"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4672315"/>
      <w:r>
        <w:t>Quality in use model</w:t>
      </w:r>
      <w:r w:rsidR="00457DEC">
        <w:t xml:space="preserve"> </w:t>
      </w:r>
      <w:r w:rsidR="003A703A">
        <w:t>and AUES</w:t>
      </w:r>
      <w:r w:rsidR="00F95EF5">
        <w:t xml:space="preserve"> dimensions</w:t>
      </w:r>
      <w:bookmarkEnd w:id="45"/>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w:lastRenderedPageBreak/>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F227AB" w:rsidRDefault="00F227AB"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F227AB" w:rsidRDefault="00F227A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F227AB" w:rsidRDefault="00F227AB" w:rsidP="002C2900">
                            <w:pPr>
                              <w:keepNext/>
                              <w:jc w:val="center"/>
                            </w:pPr>
                          </w:p>
                          <w:p w14:paraId="697891EF" w14:textId="43AEC0A4" w:rsidR="00F227AB" w:rsidRDefault="00F227AB" w:rsidP="002C2900">
                            <w:pPr>
                              <w:pStyle w:val="Caption"/>
                              <w:jc w:val="both"/>
                            </w:pPr>
                          </w:p>
                          <w:p w14:paraId="45278D5B" w14:textId="2EDEF3C3" w:rsidR="00F227AB" w:rsidRDefault="00F227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hHJdE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" filled="f" stroked="f">
                <v:textbox>
                  <w:txbxContent>
                    <w:p w14:paraId="102CF93D" w14:textId="1B4AAD7A" w:rsidR="00F227AB" w:rsidRDefault="00F227AB"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F227AB" w:rsidRDefault="00F227A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F227AB" w:rsidRDefault="00F227AB" w:rsidP="002C2900">
                      <w:pPr>
                        <w:keepNext/>
                        <w:jc w:val="center"/>
                      </w:pPr>
                    </w:p>
                    <w:p w14:paraId="697891EF" w14:textId="43AEC0A4" w:rsidR="00F227AB" w:rsidRDefault="00F227AB" w:rsidP="002C2900">
                      <w:pPr>
                        <w:pStyle w:val="Caption"/>
                        <w:jc w:val="both"/>
                      </w:pPr>
                    </w:p>
                    <w:p w14:paraId="45278D5B" w14:textId="2EDEF3C3" w:rsidR="00F227AB" w:rsidRDefault="00F227AB"/>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672316"/>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F227AB" w:rsidRDefault="00F227AB"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F227AB" w:rsidRDefault="00F227AB"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F227AB" w:rsidRDefault="00F227AB" w:rsidP="00652613">
                            <w:pPr>
                              <w:keepNext/>
                              <w:jc w:val="center"/>
                            </w:pPr>
                          </w:p>
                          <w:p w14:paraId="6888276A" w14:textId="2DBA5254" w:rsidR="00F227AB" w:rsidRDefault="00F227AB" w:rsidP="00652613">
                            <w:pPr>
                              <w:pStyle w:val="Caption"/>
                            </w:pPr>
                          </w:p>
                          <w:p w14:paraId="371F1E84" w14:textId="22968DB5" w:rsidR="00F227AB" w:rsidRDefault="00F227AB" w:rsidP="0044681A">
                            <w:pPr>
                              <w:keepNext/>
                              <w:jc w:val="center"/>
                            </w:pPr>
                          </w:p>
                          <w:p w14:paraId="3FE28758" w14:textId="683DB7FB" w:rsidR="00F227AB" w:rsidRDefault="00F227AB" w:rsidP="00652613">
                            <w:pPr>
                              <w:pStyle w:val="Caption"/>
                              <w:jc w:val="both"/>
                            </w:pPr>
                          </w:p>
                          <w:p w14:paraId="3B965938" w14:textId="3BB202B8" w:rsidR="00F227AB" w:rsidRDefault="00F227AB"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WMDtM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" filled="f" stroked="f">
                <v:textbox>
                  <w:txbxContent>
                    <w:p w14:paraId="09A035BE" w14:textId="77777777" w:rsidR="00F227AB" w:rsidRDefault="00F227AB"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F227AB" w:rsidRDefault="00F227AB"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F227AB" w:rsidRDefault="00F227AB" w:rsidP="00652613">
                      <w:pPr>
                        <w:keepNext/>
                        <w:jc w:val="center"/>
                      </w:pPr>
                    </w:p>
                    <w:p w14:paraId="6888276A" w14:textId="2DBA5254" w:rsidR="00F227AB" w:rsidRDefault="00F227AB" w:rsidP="00652613">
                      <w:pPr>
                        <w:pStyle w:val="Caption"/>
                      </w:pPr>
                    </w:p>
                    <w:p w14:paraId="371F1E84" w14:textId="22968DB5" w:rsidR="00F227AB" w:rsidRDefault="00F227AB" w:rsidP="0044681A">
                      <w:pPr>
                        <w:keepNext/>
                        <w:jc w:val="center"/>
                      </w:pPr>
                    </w:p>
                    <w:p w14:paraId="3FE28758" w14:textId="683DB7FB" w:rsidR="00F227AB" w:rsidRDefault="00F227AB" w:rsidP="00652613">
                      <w:pPr>
                        <w:pStyle w:val="Caption"/>
                        <w:jc w:val="both"/>
                      </w:pPr>
                    </w:p>
                    <w:p w14:paraId="3B965938" w14:textId="3BB202B8" w:rsidR="00F227AB" w:rsidRDefault="00F227AB"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lastRenderedPageBreak/>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672317"/>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F227AB" w:rsidRDefault="00F227AB"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F227AB" w:rsidRDefault="00F227AB"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F227AB" w:rsidRDefault="00F227AB" w:rsidP="000E4392">
                            <w:pPr>
                              <w:keepNext/>
                              <w:jc w:val="center"/>
                            </w:pPr>
                          </w:p>
                          <w:p w14:paraId="4F602AF0" w14:textId="3822431B" w:rsidR="00F227AB" w:rsidRDefault="00F227AB" w:rsidP="000E4392">
                            <w:pPr>
                              <w:pStyle w:val="Caption"/>
                            </w:pPr>
                          </w:p>
                          <w:p w14:paraId="21FE95FA" w14:textId="58F0362D" w:rsidR="00F227AB" w:rsidRDefault="00F227AB" w:rsidP="000346FB">
                            <w:pPr>
                              <w:keepNext/>
                              <w:jc w:val="center"/>
                            </w:pPr>
                          </w:p>
                          <w:p w14:paraId="3ECC4E25" w14:textId="0B8E75E2" w:rsidR="00F227AB" w:rsidRDefault="00F227AB" w:rsidP="000E4392">
                            <w:pPr>
                              <w:pStyle w:val="Caption"/>
                              <w:jc w:val="both"/>
                            </w:pPr>
                          </w:p>
                          <w:p w14:paraId="1E671FE0" w14:textId="65B9BFC3" w:rsidR="00F227AB" w:rsidRDefault="00F227AB"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2izNM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" filled="f" stroked="f">
                <v:textbox>
                  <w:txbxContent>
                    <w:p w14:paraId="25AF63BB" w14:textId="7337781C" w:rsidR="00F227AB" w:rsidRDefault="00F227AB"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F227AB" w:rsidRDefault="00F227AB"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F227AB" w:rsidRDefault="00F227AB" w:rsidP="000E4392">
                      <w:pPr>
                        <w:keepNext/>
                        <w:jc w:val="center"/>
                      </w:pPr>
                    </w:p>
                    <w:p w14:paraId="4F602AF0" w14:textId="3822431B" w:rsidR="00F227AB" w:rsidRDefault="00F227AB" w:rsidP="000E4392">
                      <w:pPr>
                        <w:pStyle w:val="Caption"/>
                      </w:pPr>
                    </w:p>
                    <w:p w14:paraId="21FE95FA" w14:textId="58F0362D" w:rsidR="00F227AB" w:rsidRDefault="00F227AB" w:rsidP="000346FB">
                      <w:pPr>
                        <w:keepNext/>
                        <w:jc w:val="center"/>
                      </w:pPr>
                    </w:p>
                    <w:p w14:paraId="3ECC4E25" w14:textId="0B8E75E2" w:rsidR="00F227AB" w:rsidRDefault="00F227AB" w:rsidP="000E4392">
                      <w:pPr>
                        <w:pStyle w:val="Caption"/>
                        <w:jc w:val="both"/>
                      </w:pPr>
                    </w:p>
                    <w:p w14:paraId="1E671FE0" w14:textId="65B9BFC3" w:rsidR="00F227AB" w:rsidRDefault="00F227AB"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w:lastRenderedPageBreak/>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F227AB" w:rsidRDefault="00F227AB"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F227AB"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F227AB"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F227AB" w:rsidRPr="00D06F14" w:rsidRDefault="00F227AB"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F227AB"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F227AB"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F227AB"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F227AB"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F227AB" w:rsidRDefault="00F227AB"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" filled="f" stroked="f">
                <v:textbox>
                  <w:txbxContent>
                    <w:p w14:paraId="2FC998D2" w14:textId="695C0FF0" w:rsidR="00F227AB" w:rsidRDefault="00F227AB"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F227AB"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F227AB"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F227AB" w:rsidRPr="00D06F14" w:rsidRDefault="00F227AB"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F227AB"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F227AB"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F227AB"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F227AB"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F227AB" w:rsidRPr="00D06F14" w:rsidRDefault="00F227A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F227AB" w:rsidRPr="00D06F14" w:rsidRDefault="00F227A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F227AB" w:rsidRDefault="00F227AB"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672318"/>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672319"/>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w:lastRenderedPageBreak/>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F227AB" w:rsidRDefault="00F227AB"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F227AB" w:rsidRDefault="00F227AB"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F227AB" w:rsidRDefault="00F227AB" w:rsidP="00540F6B">
                            <w:pPr>
                              <w:keepNext/>
                              <w:jc w:val="center"/>
                            </w:pPr>
                          </w:p>
                          <w:p w14:paraId="3F25D7E4" w14:textId="7DA4EBDF" w:rsidR="00F227AB" w:rsidRDefault="00F227AB" w:rsidP="00540F6B">
                            <w:pPr>
                              <w:pStyle w:val="Caption"/>
                            </w:pPr>
                          </w:p>
                          <w:p w14:paraId="5D2BE1A7" w14:textId="2BA62232" w:rsidR="00F227AB" w:rsidRDefault="00F227AB" w:rsidP="006278BE">
                            <w:pPr>
                              <w:keepNext/>
                              <w:jc w:val="center"/>
                            </w:pPr>
                          </w:p>
                          <w:p w14:paraId="777CACA4" w14:textId="07A17886" w:rsidR="00F227AB" w:rsidRDefault="00F227AB" w:rsidP="006278BE">
                            <w:pPr>
                              <w:pStyle w:val="Caption"/>
                            </w:pPr>
                          </w:p>
                          <w:p w14:paraId="22196177" w14:textId="1734BC63" w:rsidR="00F227AB" w:rsidRDefault="00F227AB"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fTQQ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" filled="f" stroked="f">
                <v:textbox>
                  <w:txbxContent>
                    <w:p w14:paraId="0BD290D6" w14:textId="624B1890" w:rsidR="00F227AB" w:rsidRDefault="00F227AB"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F227AB" w:rsidRDefault="00F227AB"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F227AB" w:rsidRDefault="00F227AB" w:rsidP="00540F6B">
                      <w:pPr>
                        <w:keepNext/>
                        <w:jc w:val="center"/>
                      </w:pPr>
                    </w:p>
                    <w:p w14:paraId="3F25D7E4" w14:textId="7DA4EBDF" w:rsidR="00F227AB" w:rsidRDefault="00F227AB" w:rsidP="00540F6B">
                      <w:pPr>
                        <w:pStyle w:val="Caption"/>
                      </w:pPr>
                    </w:p>
                    <w:p w14:paraId="5D2BE1A7" w14:textId="2BA62232" w:rsidR="00F227AB" w:rsidRDefault="00F227AB" w:rsidP="006278BE">
                      <w:pPr>
                        <w:keepNext/>
                        <w:jc w:val="center"/>
                      </w:pPr>
                    </w:p>
                    <w:p w14:paraId="777CACA4" w14:textId="07A17886" w:rsidR="00F227AB" w:rsidRDefault="00F227AB" w:rsidP="006278BE">
                      <w:pPr>
                        <w:pStyle w:val="Caption"/>
                      </w:pPr>
                    </w:p>
                    <w:p w14:paraId="22196177" w14:textId="1734BC63" w:rsidR="00F227AB" w:rsidRDefault="00F227AB"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F227AB" w:rsidRDefault="00F227AB"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F227AB"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F227AB"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F227AB" w:rsidRPr="00127D08" w:rsidRDefault="00F227AB"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F227AB" w:rsidRPr="00127D08" w:rsidRDefault="00F227AB"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F227AB" w:rsidRPr="00127D08" w:rsidRDefault="00F227AB"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F227AB"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F227AB"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F227AB"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F227AB"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F227AB"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F227AB"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F227AB" w:rsidRDefault="00F227AB"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Autpru3AIAACgGAAAOAAAAAAAAAAAAAAAAACwCAABk&#10;cnMvZTJvRG9jLnhtbFBLAQItABQABgAIAAAAIQBPa/+D3QAAAAoBAAAPAAAAAAAAAAAAAAAAADQF&#10;AABkcnMvZG93bnJldi54bWxQSwUGAAAAAAQABADzAAAAPgYAAAAA&#10;" filled="f" stroked="f">
                <v:textbox>
                  <w:txbxContent>
                    <w:p w14:paraId="5B74A3E6" w14:textId="77777777" w:rsidR="00F227AB" w:rsidRDefault="00F227AB"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F227AB"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F227AB"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F227AB" w:rsidRPr="00127D08" w:rsidRDefault="00F227AB"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F227AB" w:rsidRPr="00127D08" w:rsidRDefault="00F227AB"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F227AB" w:rsidRPr="00127D08" w:rsidRDefault="00F227AB"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F227AB"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F227AB"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F227AB"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F227AB"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F227AB"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F227AB"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F227AB"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F227AB" w:rsidRPr="00127D08" w:rsidRDefault="00F227AB"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F227AB" w:rsidRPr="00127D08" w:rsidRDefault="00F227AB"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F227AB" w:rsidRPr="00127D08" w:rsidRDefault="00F227AB"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F227AB" w:rsidRDefault="00F227AB"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672320"/>
      <w:r>
        <w:lastRenderedPageBreak/>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672321"/>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672322"/>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672323"/>
      <w:r>
        <w:lastRenderedPageBreak/>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672324"/>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672325"/>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F227AB" w:rsidRDefault="00F227AB"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F227AB" w:rsidRDefault="00F227A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F227AB" w:rsidRDefault="00F227AB" w:rsidP="00540F6B">
                            <w:pPr>
                              <w:pStyle w:val="Caption"/>
                            </w:pPr>
                          </w:p>
                          <w:p w14:paraId="75343AEB" w14:textId="40064AB0" w:rsidR="00F227AB" w:rsidRDefault="00F227AB" w:rsidP="005711FA">
                            <w:pPr>
                              <w:keepNext/>
                              <w:jc w:val="center"/>
                            </w:pPr>
                          </w:p>
                          <w:p w14:paraId="7BF62C1F" w14:textId="756D17BA" w:rsidR="00F227AB" w:rsidRDefault="00F227AB"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o+bdU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" filled="f" stroked="f">
                <v:textbox>
                  <w:txbxContent>
                    <w:p w14:paraId="4C6C0CB7" w14:textId="183FD610" w:rsidR="00F227AB" w:rsidRDefault="00F227AB"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F227AB" w:rsidRDefault="00F227A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F227AB" w:rsidRDefault="00F227AB" w:rsidP="00540F6B">
                      <w:pPr>
                        <w:pStyle w:val="Caption"/>
                      </w:pPr>
                    </w:p>
                    <w:p w14:paraId="75343AEB" w14:textId="40064AB0" w:rsidR="00F227AB" w:rsidRDefault="00F227AB" w:rsidP="005711FA">
                      <w:pPr>
                        <w:keepNext/>
                        <w:jc w:val="center"/>
                      </w:pPr>
                    </w:p>
                    <w:p w14:paraId="7BF62C1F" w14:textId="756D17BA" w:rsidR="00F227AB" w:rsidRDefault="00F227AB"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672326"/>
      <w:r>
        <w:lastRenderedPageBreak/>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F227AB" w:rsidRDefault="00F227AB"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F227AB" w:rsidRDefault="00F227A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F227AB" w:rsidRDefault="00F227AB" w:rsidP="00B3057C">
                            <w:pPr>
                              <w:keepNext/>
                              <w:jc w:val="center"/>
                            </w:pPr>
                          </w:p>
                          <w:p w14:paraId="07DACD11" w14:textId="51144798" w:rsidR="00F227AB" w:rsidRDefault="00F227AB" w:rsidP="006022C0">
                            <w:pPr>
                              <w:pStyle w:val="Caption"/>
                              <w:jc w:val="both"/>
                            </w:pPr>
                            <w:r>
                              <w:t>Conceptual model for understanding qualitative characteristics of e-services</w:t>
                            </w:r>
                          </w:p>
                          <w:p w14:paraId="5911E390" w14:textId="1A7FD03C" w:rsidR="00F227AB" w:rsidRDefault="00F227AB"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bm/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b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Txub+0wIAABcGAAAOAAAAAAAAAAAAAAAAACwCAABkcnMvZTJvRG9j&#10;LnhtbFBLAQItABQABgAIAAAAIQB2xkWn3QAAAAUBAAAPAAAAAAAAAAAAAAAAACsFAABkcnMvZG93&#10;bnJldi54bWxQSwUGAAAAAAQABADzAAAANQYAAAAA&#10;" filled="f" stroked="f">
                <v:textbox>
                  <w:txbxContent>
                    <w:p w14:paraId="43F53D50" w14:textId="3B6C0E6A" w:rsidR="00F227AB" w:rsidRDefault="00F227AB"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F227AB" w:rsidRDefault="00F227A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F227AB" w:rsidRDefault="00F227AB" w:rsidP="00B3057C">
                      <w:pPr>
                        <w:keepNext/>
                        <w:jc w:val="center"/>
                      </w:pPr>
                    </w:p>
                    <w:p w14:paraId="07DACD11" w14:textId="51144798" w:rsidR="00F227AB" w:rsidRDefault="00F227AB" w:rsidP="006022C0">
                      <w:pPr>
                        <w:pStyle w:val="Caption"/>
                        <w:jc w:val="both"/>
                      </w:pPr>
                      <w:r>
                        <w:t>Conceptual model for understanding qualitative characteristics of e-services</w:t>
                      </w:r>
                    </w:p>
                    <w:p w14:paraId="5911E390" w14:textId="1A7FD03C" w:rsidR="00F227AB" w:rsidRDefault="00F227AB"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672327"/>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F227AB" w:rsidRDefault="00F227AB"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F227AB" w:rsidRDefault="00F227A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F227AB" w:rsidRDefault="00F227AB" w:rsidP="00BD1C1F">
                            <w:pPr>
                              <w:keepNext/>
                            </w:pPr>
                          </w:p>
                          <w:p w14:paraId="1956A47C" w14:textId="181C6CE6" w:rsidR="00F227AB" w:rsidRDefault="00F227AB"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w9ICAAAV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AAT/7D0gIAABUGAAAOAAAAAAAAAAAAAAAAACwCAABkcnMvZTJvRG9j&#10;LnhtbFBLAQItABQABgAIAAAAIQDOYWdi3gAAAAUBAAAPAAAAAAAAAAAAAAAAACoFAABkcnMvZG93&#10;bnJldi54bWxQSwUGAAAAAAQABADzAAAANQYAAAAA&#10;" filled="f" stroked="f">
                <v:textbox>
                  <w:txbxContent>
                    <w:p w14:paraId="2A0AF6B9" w14:textId="6E1A5B00" w:rsidR="00F227AB" w:rsidRDefault="00F227AB"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F227AB" w:rsidRDefault="00F227A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F227AB" w:rsidRDefault="00F227AB" w:rsidP="00BD1C1F">
                      <w:pPr>
                        <w:keepNext/>
                      </w:pPr>
                    </w:p>
                    <w:p w14:paraId="1956A47C" w14:textId="181C6CE6" w:rsidR="00F227AB" w:rsidRDefault="00F227AB"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F227AB" w:rsidRDefault="00F227AB"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F227AB" w:rsidRDefault="00F227A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F227AB" w:rsidRDefault="00F227AB" w:rsidP="00DB6926">
                            <w:pPr>
                              <w:keepNext/>
                            </w:pPr>
                          </w:p>
                          <w:p w14:paraId="5F73C040" w14:textId="0D97AA5C" w:rsidR="00F227AB" w:rsidRDefault="00F227AB"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K2sNM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u269jZ0IYrXe+hO63u&#10;5tsZumygg66J83fEwkBDQ8KS8rfw4ULvSqx7CaONtj/+pA94KChYMQplL7GCDYaR+KJg/mZZnod9&#10;Eg85tBAc7LFldWxRT3KhoSgZLENDoxjwXgwit1o+wiarwptgIorCyyX2g7jw3dKCTUhZVUUQbBBD&#10;/LW6NzS4DjUK0/HQPhJr+hHy0Ec3elgkpHgzSR023FS6evKaN3HMAs0dpz39sH1iV/abMqy343NE&#10;vezz+S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tMK2sNMCAAAXBgAADgAAAAAAAAAAAAAAAAAsAgAAZHJzL2Uyb0Rv&#10;Yy54bWxQSwECLQAUAAYACAAAACEAzmFnYt4AAAAFAQAADwAAAAAAAAAAAAAAAAArBQAAZHJzL2Rv&#10;d25yZXYueG1sUEsFBgAAAAAEAAQA8wAAADYGAAAAAA==&#10;" filled="f" stroked="f">
                <v:textbox>
                  <w:txbxContent>
                    <w:p w14:paraId="4F6BB6A1" w14:textId="644B10EC" w:rsidR="00F227AB" w:rsidRDefault="00F227AB"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F227AB" w:rsidRDefault="00F227A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F227AB" w:rsidRDefault="00F227AB" w:rsidP="00DB6926">
                      <w:pPr>
                        <w:keepNext/>
                      </w:pPr>
                    </w:p>
                    <w:p w14:paraId="5F73C040" w14:textId="0D97AA5C" w:rsidR="00F227AB" w:rsidRDefault="00F227AB"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672328"/>
      <w:r>
        <w:lastRenderedPageBreak/>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672329"/>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672330"/>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672331"/>
      <w:r>
        <w:t>Methodology</w:t>
      </w:r>
      <w:bookmarkEnd w:id="65"/>
    </w:p>
    <w:p w14:paraId="226709E0" w14:textId="3DAC8A3E"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w:t>
      </w:r>
      <w:r w:rsidR="00DE5F5A">
        <w:t xml:space="preserve"> following</w:t>
      </w:r>
      <w:r w:rsidR="004F2F2F">
        <w:t xml:space="preserv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672332"/>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F227AB" w:rsidRDefault="00F227AB"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F227AB"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F227AB"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F227AB"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F227AB"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F227AB"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F227AB"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F227AB"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F227AB"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F227AB"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F227AB"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F227AB"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F227AB"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F227AB"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F227AB"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F227AB"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F227AB"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F227AB"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F227AB"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F227AB"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F227AB"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F227AB"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F227AB"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F227AB" w:rsidRDefault="00F227AB"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" filled="f" stroked="f">
                <v:textbox>
                  <w:txbxContent>
                    <w:p w14:paraId="15D2C0F6" w14:textId="2D3989C6" w:rsidR="00F227AB" w:rsidRDefault="00F227AB"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F227AB"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F227AB"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F227AB"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F227AB"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F227AB"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F227AB"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F227AB"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F227AB"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F227AB"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F227AB"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F227AB"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F227AB"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F227AB"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F227AB"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F227AB"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F227AB"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F227AB"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F227AB"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F227AB"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F227AB"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F227AB"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F227AB"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F227AB" w:rsidRPr="005031D7" w:rsidRDefault="00F227AB"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F227AB" w:rsidRPr="005031D7" w:rsidRDefault="00F227AB"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F227AB" w:rsidRPr="005031D7" w:rsidRDefault="00F227AB"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F227AB" w:rsidRDefault="00F227AB" w:rsidP="00A01616">
                      <w:pPr>
                        <w:jc w:val="center"/>
                      </w:pPr>
                    </w:p>
                  </w:txbxContent>
                </v:textbox>
                <w10:wrap type="topAndBottom"/>
              </v:shape>
            </w:pict>
          </mc:Fallback>
        </mc:AlternateContent>
      </w:r>
    </w:p>
    <w:p w14:paraId="1A24D06D" w14:textId="534C593D" w:rsidR="00E60025" w:rsidRDefault="00755087" w:rsidP="0032265A">
      <w:pPr>
        <w:spacing w:line="240" w:lineRule="auto"/>
      </w:pPr>
      <w:r>
        <w:lastRenderedPageBreak/>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F227AB"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F227AB" w:rsidRPr="0089232B" w:rsidRDefault="00F227AB"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F227AB" w:rsidRPr="0089232B" w:rsidRDefault="00F227AB"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F227AB" w:rsidRPr="0089232B" w:rsidRDefault="00F227AB"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F227AB" w:rsidRPr="0089232B" w:rsidRDefault="00F227AB"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F227AB" w:rsidRPr="0089232B" w:rsidRDefault="00F227AB"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F227AB" w:rsidRPr="0089232B" w:rsidRDefault="00F227AB"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F227AB" w:rsidRPr="0089232B" w:rsidRDefault="00F227AB"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F227AB"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F227AB" w:rsidRPr="0089232B" w:rsidRDefault="00F227AB"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F227AB"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F227AB" w:rsidRPr="0089232B" w:rsidRDefault="00F227AB"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F227AB" w:rsidRPr="0089232B" w:rsidRDefault="00F227AB"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F227AB" w:rsidRDefault="00F227AB" w:rsidP="00BF56DA">
                            <w:pPr>
                              <w:keepNext/>
                              <w:jc w:val="center"/>
                            </w:pPr>
                          </w:p>
                          <w:p w14:paraId="3AC19AEF" w14:textId="63CD4881" w:rsidR="00F227AB" w:rsidRDefault="00F227AB"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F227AB" w:rsidRDefault="00F227AB" w:rsidP="00C73253">
                            <w:pPr>
                              <w:keepNext/>
                              <w:jc w:val="center"/>
                            </w:pPr>
                          </w:p>
                          <w:p w14:paraId="415E3CC2" w14:textId="59CAC3E4" w:rsidR="00F227AB" w:rsidRDefault="00F227AB"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GsftU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F227AB"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F227AB" w:rsidRPr="0089232B" w:rsidRDefault="00F227AB"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F227AB" w:rsidRPr="0089232B" w:rsidRDefault="00F227AB"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F227AB" w:rsidRPr="0089232B" w:rsidRDefault="00F227AB"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F227AB" w:rsidRPr="0089232B" w:rsidRDefault="00F227AB"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F227AB" w:rsidRPr="0089232B" w:rsidRDefault="00F227AB"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F227AB" w:rsidRPr="0089232B" w:rsidRDefault="00F227AB"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F227AB" w:rsidRPr="0089232B" w:rsidRDefault="00F227AB"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F227AB"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F227AB" w:rsidRPr="0089232B" w:rsidRDefault="00F227AB"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F227AB" w:rsidRPr="0089232B" w:rsidRDefault="00F227AB"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F227AB" w:rsidRPr="0089232B" w:rsidRDefault="00F227AB"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F227AB"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F227AB" w:rsidRPr="0089232B" w:rsidRDefault="00F227AB"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F227AB" w:rsidRPr="0089232B" w:rsidRDefault="00F227AB"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F227AB" w:rsidRPr="0089232B" w:rsidRDefault="00F227AB"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F227AB" w:rsidRPr="0089232B" w:rsidRDefault="00F227AB"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F227AB" w:rsidRPr="0089232B" w:rsidRDefault="00F227AB"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F227AB" w:rsidRPr="0089232B" w:rsidRDefault="00F227AB"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F227AB" w:rsidRPr="0089232B" w:rsidRDefault="00F227AB"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F227AB" w:rsidRPr="0089232B" w:rsidRDefault="00F227AB"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F227AB" w:rsidRPr="0089232B" w:rsidRDefault="00F227AB"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F227AB" w:rsidRDefault="00F227AB" w:rsidP="00BF56DA">
                      <w:pPr>
                        <w:keepNext/>
                        <w:jc w:val="center"/>
                      </w:pPr>
                    </w:p>
                    <w:p w14:paraId="3AC19AEF" w14:textId="63CD4881" w:rsidR="00F227AB" w:rsidRDefault="00F227AB"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F227AB" w:rsidRDefault="00F227AB" w:rsidP="00C73253">
                      <w:pPr>
                        <w:keepNext/>
                        <w:jc w:val="center"/>
                      </w:pPr>
                    </w:p>
                    <w:p w14:paraId="415E3CC2" w14:textId="59CAC3E4" w:rsidR="00F227AB" w:rsidRDefault="00F227AB"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lastRenderedPageBreak/>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672333"/>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672334"/>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672335"/>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F227AB" w:rsidRDefault="00F227AB"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F227AB"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F227AB"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F227AB"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F227AB"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F227AB"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F227AB"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F227AB"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F227AB"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DF9A112" w:rsidR="00F227AB" w:rsidRPr="0020380D" w:rsidRDefault="00F227AB"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and/or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F227AB"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F227AB"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F227AB"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F227AB"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F227AB"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F227AB"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F227AB"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F227AB"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F227AB"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F227AB"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F227AB" w:rsidRDefault="00F227AB"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L5Zd0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" filled="f" stroked="f">
                <v:textbox>
                  <w:txbxContent>
                    <w:p w14:paraId="6E5D4662" w14:textId="5262EE18" w:rsidR="00F227AB" w:rsidRDefault="00F227AB"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F227AB"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F227AB"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F227AB"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F227AB"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F227AB"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F227AB"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F227AB"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F227AB"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F227AB"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F227AB"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DF9A112" w:rsidR="00F227AB" w:rsidRPr="0020380D" w:rsidRDefault="00F227AB"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and/or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F227AB"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F227AB"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F227AB"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F227AB"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F227AB"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F227AB"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F227AB"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F227AB"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F227AB"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F227AB"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F227AB" w:rsidRPr="0020380D" w:rsidRDefault="00F227AB"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F227AB" w:rsidRPr="0020380D" w:rsidRDefault="00F227AB"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F227AB" w:rsidRPr="0020380D" w:rsidRDefault="00F227AB"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F227AB" w:rsidRDefault="00F227AB" w:rsidP="00117945">
                      <w:pPr>
                        <w:jc w:val="center"/>
                      </w:pPr>
                    </w:p>
                  </w:txbxContent>
                </v:textbox>
                <w10:wrap type="topAndBottom"/>
              </v:shape>
            </w:pict>
          </mc:Fallback>
        </mc:AlternateContent>
      </w:r>
    </w:p>
    <w:p w14:paraId="67842D78" w14:textId="7C801176" w:rsidR="00FE4056" w:rsidRDefault="0086112C" w:rsidP="0032265A">
      <w:pPr>
        <w:spacing w:line="240" w:lineRule="auto"/>
      </w:pPr>
      <w:r>
        <w:lastRenderedPageBreak/>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F227AB"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F227AB" w:rsidRPr="0089232B" w:rsidRDefault="00F227AB"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F227AB" w:rsidRPr="0089232B" w:rsidRDefault="00F227AB"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227AB"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F227AB"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F227AB" w:rsidRPr="0089232B" w:rsidRDefault="00F227AB"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F227AB" w:rsidRPr="0089232B" w:rsidRDefault="00F227AB"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F227AB" w:rsidRDefault="00F227AB" w:rsidP="00374A81">
                            <w:pPr>
                              <w:keepNext/>
                              <w:jc w:val="center"/>
                            </w:pPr>
                          </w:p>
                          <w:p w14:paraId="0A9FE8F8" w14:textId="2FECD414" w:rsidR="00F227AB" w:rsidRDefault="00F227AB"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F227AB" w:rsidRDefault="00F227AB" w:rsidP="008C4A39">
                            <w:pPr>
                              <w:keepNext/>
                              <w:jc w:val="center"/>
                            </w:pPr>
                          </w:p>
                          <w:p w14:paraId="12ED2A0D" w14:textId="0C0DDF21" w:rsidR="00F227AB" w:rsidRDefault="00F227AB"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BPc9HD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F227AB"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F227AB" w:rsidRPr="0089232B" w:rsidRDefault="00F227AB"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F227AB" w:rsidRPr="0089232B" w:rsidRDefault="00F227AB"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227AB"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F227AB"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F227AB" w:rsidRPr="0089232B" w:rsidRDefault="00F227AB"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F227AB" w:rsidRPr="0089232B" w:rsidRDefault="00F227AB"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F227AB" w:rsidRDefault="00F227AB" w:rsidP="00374A81">
                      <w:pPr>
                        <w:keepNext/>
                        <w:jc w:val="center"/>
                      </w:pPr>
                    </w:p>
                    <w:p w14:paraId="0A9FE8F8" w14:textId="2FECD414" w:rsidR="00F227AB" w:rsidRDefault="00F227AB"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F227AB" w:rsidRDefault="00F227AB" w:rsidP="008C4A39">
                      <w:pPr>
                        <w:keepNext/>
                        <w:jc w:val="center"/>
                      </w:pPr>
                    </w:p>
                    <w:p w14:paraId="12ED2A0D" w14:textId="0C0DDF21" w:rsidR="00F227AB" w:rsidRDefault="00F227AB"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672336"/>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xml:space="preserve">; contribution </w:t>
      </w:r>
      <w:r w:rsidR="0060081B">
        <w:lastRenderedPageBreak/>
        <w:t>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672337"/>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672338"/>
      <w:r>
        <w:t>Scope</w:t>
      </w:r>
      <w:bookmarkEnd w:id="72"/>
    </w:p>
    <w:p w14:paraId="5D4C966E" w14:textId="2FDAF5CD" w:rsidR="00A0236A" w:rsidRPr="00A0236A" w:rsidRDefault="008177FC" w:rsidP="0032265A">
      <w:pPr>
        <w:spacing w:line="240" w:lineRule="auto"/>
      </w:pPr>
      <w:r>
        <w:t xml:space="preserve">Set of questions meant for e-service user and provider surveys </w:t>
      </w:r>
      <w:r w:rsidR="00003907">
        <w:t>are the first approa</w:t>
      </w:r>
      <w:r w:rsidR="00D3305A">
        <w:t>ch for applying proposed model (</w:t>
      </w:r>
      <w:r w:rsidR="00082049">
        <w:t>Chapter 4</w:t>
      </w:r>
      <w:r w:rsidR="007015B1">
        <w:t>, Figure 17</w:t>
      </w:r>
      <w:r w:rsidR="00D3305A">
        <w:t>)</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 xml:space="preserve">Estonian e-services were considered for </w:t>
      </w:r>
      <w:r w:rsidR="008D7AFC">
        <w:t xml:space="preserve">applying proposed coneptual model in </w:t>
      </w:r>
      <w:r w:rsidR="00FD4428">
        <w:t>this thesis work</w:t>
      </w:r>
      <w:r w:rsidR="006C60E7">
        <w:t xml:space="preserve">, nevertheless, model should </w:t>
      </w:r>
      <w:r w:rsidR="008D7AFC">
        <w:t xml:space="preserve">be enough for understanding </w:t>
      </w:r>
      <w:r w:rsidR="006C60E7">
        <w:t xml:space="preserve">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672339"/>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672340"/>
      <w:r>
        <w:lastRenderedPageBreak/>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672341"/>
      <w:r>
        <w:t>Results for Estonian e-service 1: Digital Prescription</w:t>
      </w:r>
      <w:bookmarkEnd w:id="75"/>
    </w:p>
    <w:p w14:paraId="08154943" w14:textId="66F061BA" w:rsidR="00EC4C84" w:rsidRDefault="00EC4C84" w:rsidP="00C55BB9">
      <w:pPr>
        <w:spacing w:line="240" w:lineRule="auto"/>
      </w:pPr>
      <w:r>
        <w:t xml:space="preserve">Survey for </w:t>
      </w:r>
      <w:r w:rsidR="00287954">
        <w:t>user was answered by</w:t>
      </w:r>
      <w:r w:rsidR="00DC4DFB">
        <w:t xml:space="preserve"> 5</w:t>
      </w:r>
      <w:r w:rsidR="00287954">
        <w:t>0 people</w:t>
      </w:r>
      <w:r w:rsidR="003B4D56">
        <w:t xml:space="preserve">, those digital prescription users were </w:t>
      </w:r>
      <w:r w:rsidR="00C55BB9">
        <w:t>44 pharmacists and 6 doctors, reduced number of doctors was due lack of time because</w:t>
      </w:r>
      <w:r w:rsidR="003B4D56">
        <w:t xml:space="preserve"> their duties</w:t>
      </w:r>
      <w:r w:rsidR="00A83CDC">
        <w:t>, not available due vacation time</w:t>
      </w:r>
      <w:r w:rsidR="003B4D56">
        <w:t xml:space="preserve"> or not </w:t>
      </w:r>
      <w:r w:rsidR="00CC620E">
        <w:t xml:space="preserve">showing interest </w:t>
      </w:r>
      <w:r w:rsidR="003B4D56">
        <w:t>to participate</w:t>
      </w:r>
      <w:r w:rsidR="00CC620E">
        <w:t xml:space="preserve"> on the survey</w:t>
      </w:r>
      <w:r w:rsidR="003B4D56">
        <w:t xml:space="preserve"> during the time on peforming this thesis work.</w:t>
      </w:r>
    </w:p>
    <w:p w14:paraId="6E548CB2" w14:textId="23832BED" w:rsidR="006024A1" w:rsidRDefault="00AB0AFD" w:rsidP="00AB0AFD">
      <w:pPr>
        <w:spacing w:line="240" w:lineRule="auto"/>
        <w:jc w:val="center"/>
      </w:pPr>
      <w:r>
        <w:rPr>
          <w:noProof/>
          <w:lang w:val="en-US" w:eastAsia="en-US"/>
        </w:rPr>
        <mc:AlternateContent>
          <mc:Choice Requires="wps">
            <w:drawing>
              <wp:inline distT="0" distB="0" distL="0" distR="0" wp14:anchorId="0E09374A" wp14:editId="212C1570">
                <wp:extent cx="5255260" cy="3406140"/>
                <wp:effectExtent l="0" t="0" r="0" b="0"/>
                <wp:docPr id="227" name="Text Box 227"/>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6906" w14:textId="77777777" w:rsidR="00F227AB" w:rsidRDefault="00F227AB" w:rsidP="00AB0AFD">
                            <w:pPr>
                              <w:keepNext/>
                              <w:jc w:val="center"/>
                            </w:pPr>
                            <w:r>
                              <w:rPr>
                                <w:noProof/>
                                <w:lang w:val="en-US" w:eastAsia="en-US"/>
                              </w:rPr>
                              <w:drawing>
                                <wp:inline distT="0" distB="0" distL="0" distR="0" wp14:anchorId="609295B2" wp14:editId="5752DDD8">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D8B943" w14:textId="74D80BAF" w:rsidR="00F227AB" w:rsidRDefault="00F227AB"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F227AB" w:rsidRDefault="00F227AB" w:rsidP="00AB0AF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7" o:spid="_x0000_s1060"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MufhiDUAgAAGQYAAA4AAAAAAAAAAAAAAAAALAIAAGRycy9lMm9E&#10;b2MueG1sUEsBAi0AFAAGAAgAAAAhAKyg47HeAAAABQEAAA8AAAAAAAAAAAAAAAAALAUAAGRycy9k&#10;b3ducmV2LnhtbFBLBQYAAAAABAAEAPMAAAA3BgAAAAA=&#10;" filled="f" stroked="f">
                <v:textbox>
                  <w:txbxContent>
                    <w:p w14:paraId="055B6906" w14:textId="77777777" w:rsidR="00F227AB" w:rsidRDefault="00F227AB" w:rsidP="00AB0AFD">
                      <w:pPr>
                        <w:keepNext/>
                        <w:jc w:val="center"/>
                      </w:pPr>
                      <w:r>
                        <w:rPr>
                          <w:noProof/>
                          <w:lang w:val="en-US" w:eastAsia="en-US"/>
                        </w:rPr>
                        <w:drawing>
                          <wp:inline distT="0" distB="0" distL="0" distR="0" wp14:anchorId="609295B2" wp14:editId="5752DDD8">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D8B943" w14:textId="74D80BAF" w:rsidR="00F227AB" w:rsidRDefault="00F227AB"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F227AB" w:rsidRDefault="00F227AB" w:rsidP="00AB0AFD">
                      <w:pPr>
                        <w:jc w:val="center"/>
                      </w:pPr>
                    </w:p>
                  </w:txbxContent>
                </v:textbox>
                <w10:anchorlock/>
              </v:shape>
            </w:pict>
          </mc:Fallback>
        </mc:AlternateContent>
      </w:r>
    </w:p>
    <w:p w14:paraId="1B49F408" w14:textId="75C8A7BE" w:rsidR="008B126D" w:rsidRDefault="003D692C" w:rsidP="00CC620E">
      <w:pPr>
        <w:spacing w:line="240" w:lineRule="auto"/>
      </w:pPr>
      <w:r>
        <w:t>Average of quality level perceived by users i</w:t>
      </w:r>
      <w:r w:rsidR="00465052">
        <w:t>s 88.4%</w:t>
      </w:r>
      <w:r w:rsidR="00D1368E">
        <w:t xml:space="preserve"> out of 100%</w:t>
      </w:r>
      <w:r w:rsidR="00465052">
        <w:t xml:space="preserve">, according with survey results, </w:t>
      </w:r>
      <w:r w:rsidR="00494D75">
        <w:t xml:space="preserve">most of users had good experience and results on using the e-service, on the other hand </w:t>
      </w:r>
      <w:r w:rsidR="00465052">
        <w:t>some users eventually had issues during the use of this e-service</w:t>
      </w:r>
      <w:r w:rsidR="00A61789">
        <w:t xml:space="preserve"> (which could be caused by concurrent use of several users, this according with provider answers</w:t>
      </w:r>
      <w:r w:rsidR="003E5860">
        <w:t>, which means performance has to be improved</w:t>
      </w:r>
      <w:r w:rsidR="00A61789">
        <w:t>)</w:t>
      </w:r>
      <w:r w:rsidR="00465052">
        <w:t>, based on answers it was related to question</w:t>
      </w:r>
      <w:r w:rsidR="00F94FA6">
        <w:t xml:space="preserve"> 5) on user survey “Was the service interrupted when you were using it (not because internet connection)?</w:t>
      </w:r>
      <w:r w:rsidR="00797C17">
        <w:t xml:space="preserve"> (Operability)</w:t>
      </w:r>
      <w:r w:rsidR="00F94FA6">
        <w:t xml:space="preserve">” and question </w:t>
      </w:r>
      <w:r w:rsidR="00465052">
        <w:t>9) “Did you face any response problems when you were using the service</w:t>
      </w:r>
      <w:r w:rsidR="00F94FA6">
        <w:t>?</w:t>
      </w:r>
      <w:r w:rsidR="00797C17">
        <w:t xml:space="preserve"> (Fault Tolerance)</w:t>
      </w:r>
      <w:r w:rsidR="00F94FA6">
        <w:t>”</w:t>
      </w:r>
      <w:r w:rsidR="00494D75">
        <w:t>.</w:t>
      </w:r>
      <w:r w:rsidR="00CC620E">
        <w:t xml:space="preserve"> Dependability average degree is 7.6 out of 8.</w:t>
      </w:r>
    </w:p>
    <w:p w14:paraId="6B159FDB" w14:textId="77777777" w:rsidR="00DA3B9B" w:rsidRDefault="00DA3B9B" w:rsidP="00CC620E">
      <w:pPr>
        <w:spacing w:line="240" w:lineRule="auto"/>
      </w:pPr>
    </w:p>
    <w:p w14:paraId="5C4A5761" w14:textId="77777777" w:rsidR="00F330C5" w:rsidRDefault="00F330C5" w:rsidP="00CC620E">
      <w:pPr>
        <w:spacing w:line="240" w:lineRule="auto"/>
      </w:pPr>
    </w:p>
    <w:p w14:paraId="2B070D11" w14:textId="77777777" w:rsidR="00F330C5" w:rsidRDefault="00F330C5" w:rsidP="00CC620E">
      <w:pPr>
        <w:spacing w:line="240" w:lineRule="auto"/>
      </w:pPr>
    </w:p>
    <w:p w14:paraId="488CFD12" w14:textId="77777777" w:rsidR="00F330C5" w:rsidRDefault="00F330C5" w:rsidP="00CC620E">
      <w:pPr>
        <w:spacing w:line="240" w:lineRule="auto"/>
      </w:pPr>
    </w:p>
    <w:p w14:paraId="63D588B5" w14:textId="77777777" w:rsidR="00F330C5" w:rsidRDefault="00F330C5" w:rsidP="00CC620E">
      <w:pPr>
        <w:spacing w:line="240" w:lineRule="auto"/>
      </w:pPr>
    </w:p>
    <w:p w14:paraId="268C373E" w14:textId="3956799F" w:rsidR="00F330C5" w:rsidRDefault="00F330C5" w:rsidP="00CC620E">
      <w:pPr>
        <w:spacing w:line="240" w:lineRule="auto"/>
      </w:pPr>
    </w:p>
    <w:p w14:paraId="11EA7A8C" w14:textId="6D07D4C7" w:rsidR="00F330C5" w:rsidRDefault="00F330C5" w:rsidP="00CC620E">
      <w:pPr>
        <w:spacing w:line="240" w:lineRule="auto"/>
      </w:pPr>
      <w:r>
        <w:rPr>
          <w:noProof/>
          <w:lang w:val="en-US" w:eastAsia="en-US"/>
        </w:rPr>
        <w:lastRenderedPageBreak/>
        <mc:AlternateContent>
          <mc:Choice Requires="wps">
            <w:drawing>
              <wp:inline distT="0" distB="0" distL="0" distR="0" wp14:anchorId="607AD9CA" wp14:editId="10A82643">
                <wp:extent cx="5788660" cy="6150543"/>
                <wp:effectExtent l="0" t="0" r="0" b="0"/>
                <wp:docPr id="230" name="Text Box 230"/>
                <wp:cNvGraphicFramePr/>
                <a:graphic xmlns:a="http://schemas.openxmlformats.org/drawingml/2006/main">
                  <a:graphicData uri="http://schemas.microsoft.com/office/word/2010/wordprocessingShape">
                    <wps:wsp>
                      <wps:cNvSpPr txBox="1"/>
                      <wps:spPr>
                        <a:xfrm>
                          <a:off x="0" y="0"/>
                          <a:ext cx="5788660" cy="615054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F227AB"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F227AB" w:rsidRPr="0089232B" w:rsidRDefault="00F227AB"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F227AB" w:rsidRPr="0089232B" w:rsidRDefault="00F227AB"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227AB"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F227AB" w:rsidRPr="00175517" w:rsidRDefault="00F227AB"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F227AB"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F227AB" w:rsidRPr="0089232B" w:rsidRDefault="00F227AB"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F227AB" w:rsidRPr="0089232B" w:rsidRDefault="00F227AB"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F227AB" w:rsidRPr="0089232B" w:rsidRDefault="00F227AB"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F227AB" w:rsidRDefault="00F227AB">
                            <w:pPr>
                              <w:pStyle w:val="Caption"/>
                            </w:pPr>
                          </w:p>
                          <w:p w14:paraId="340B5B54" w14:textId="2D6B1866" w:rsidR="00F227AB" w:rsidRDefault="00F227AB">
                            <w:pPr>
                              <w:pStyle w:val="Caption"/>
                            </w:pPr>
                            <w:r>
                              <w:t xml:space="preserve">Figure </w:t>
                            </w:r>
                            <w:r>
                              <w:fldChar w:fldCharType="begin"/>
                            </w:r>
                            <w:r>
                              <w:instrText xml:space="preserve"> SEQ Figure \* ARABIC </w:instrText>
                            </w:r>
                            <w:r>
                              <w:fldChar w:fldCharType="separate"/>
                            </w:r>
                            <w:r>
                              <w:rPr>
                                <w:noProof/>
                              </w:rPr>
                              <w:t>23</w:t>
                            </w:r>
                            <w:r>
                              <w:fldChar w:fldCharType="end"/>
                            </w:r>
                            <w:r>
                              <w:t>. Product quality model result for e-prescription service provider</w:t>
                            </w:r>
                          </w:p>
                          <w:p w14:paraId="31FC4AD6" w14:textId="77777777" w:rsidR="00F227AB" w:rsidRDefault="00F227AB" w:rsidP="00F330C5">
                            <w:pPr>
                              <w:keepNext/>
                              <w:jc w:val="center"/>
                            </w:pPr>
                          </w:p>
                          <w:p w14:paraId="36CFAF03" w14:textId="77777777" w:rsidR="00F227AB" w:rsidRDefault="00F227AB"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F227AB" w:rsidRDefault="00F227AB" w:rsidP="00F330C5">
                            <w:pPr>
                              <w:keepNext/>
                              <w:jc w:val="center"/>
                            </w:pPr>
                          </w:p>
                          <w:p w14:paraId="54B63478" w14:textId="77777777" w:rsidR="00F227AB" w:rsidRDefault="00F227AB" w:rsidP="00F330C5">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0" o:spid="_x0000_s1061" type="#_x0000_t202" style="width:455.8pt;height:48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" filled="f" stroked="f">
                <v:textbo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F227AB"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F227AB" w:rsidRPr="0089232B" w:rsidRDefault="00F227AB"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F227AB" w:rsidRPr="0089232B" w:rsidRDefault="00F227AB"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227AB"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F227AB" w:rsidRPr="00175517" w:rsidRDefault="00F227AB"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F227AB"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F227AB" w:rsidRPr="0089232B" w:rsidRDefault="00F227AB"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F227AB" w:rsidRPr="0089232B" w:rsidRDefault="00F227AB"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F227AB" w:rsidRPr="0089232B" w:rsidRDefault="00F227AB"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F227AB" w:rsidRDefault="00F227AB">
                      <w:pPr>
                        <w:pStyle w:val="Caption"/>
                      </w:pPr>
                    </w:p>
                    <w:p w14:paraId="340B5B54" w14:textId="2D6B1866" w:rsidR="00F227AB" w:rsidRDefault="00F227AB">
                      <w:pPr>
                        <w:pStyle w:val="Caption"/>
                      </w:pPr>
                      <w:r>
                        <w:t xml:space="preserve">Figure </w:t>
                      </w:r>
                      <w:r>
                        <w:fldChar w:fldCharType="begin"/>
                      </w:r>
                      <w:r>
                        <w:instrText xml:space="preserve"> SEQ Figure \* ARABIC </w:instrText>
                      </w:r>
                      <w:r>
                        <w:fldChar w:fldCharType="separate"/>
                      </w:r>
                      <w:r>
                        <w:rPr>
                          <w:noProof/>
                        </w:rPr>
                        <w:t>23</w:t>
                      </w:r>
                      <w:r>
                        <w:fldChar w:fldCharType="end"/>
                      </w:r>
                      <w:r>
                        <w:t>. Product quality model result for e-prescription service provider</w:t>
                      </w:r>
                    </w:p>
                    <w:p w14:paraId="31FC4AD6" w14:textId="77777777" w:rsidR="00F227AB" w:rsidRDefault="00F227AB" w:rsidP="00F330C5">
                      <w:pPr>
                        <w:keepNext/>
                        <w:jc w:val="center"/>
                      </w:pPr>
                    </w:p>
                    <w:p w14:paraId="36CFAF03" w14:textId="77777777" w:rsidR="00F227AB" w:rsidRDefault="00F227AB"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F227AB" w:rsidRDefault="00F227AB" w:rsidP="00F330C5">
                      <w:pPr>
                        <w:keepNext/>
                        <w:jc w:val="center"/>
                      </w:pPr>
                    </w:p>
                    <w:p w14:paraId="54B63478" w14:textId="77777777" w:rsidR="00F227AB" w:rsidRDefault="00F227AB" w:rsidP="00F330C5">
                      <w:pPr>
                        <w:pStyle w:val="Caption"/>
                      </w:pPr>
                    </w:p>
                  </w:txbxContent>
                </v:textbox>
                <w10:anchorlock/>
              </v:shape>
            </w:pict>
          </mc:Fallback>
        </mc:AlternateContent>
      </w:r>
    </w:p>
    <w:p w14:paraId="141FCAB6" w14:textId="6E06474B" w:rsidR="00F92290" w:rsidRDefault="00453CBE" w:rsidP="00CC620E">
      <w:pPr>
        <w:spacing w:line="240" w:lineRule="auto"/>
      </w:pPr>
      <w:r>
        <w:t>In figure 23 we can appreciate</w:t>
      </w:r>
      <w:r w:rsidR="00F92290">
        <w:t xml:space="preserve"> </w:t>
      </w:r>
      <w:r w:rsidR="00EE589B">
        <w:t>quality e-service provider perspective eval</w:t>
      </w:r>
      <w:r w:rsidR="00DF1A12">
        <w:t>uation</w:t>
      </w:r>
      <w:r w:rsidR="005C63DA">
        <w:t>, particularly questions:</w:t>
      </w:r>
    </w:p>
    <w:p w14:paraId="629CC90E" w14:textId="33DD6493" w:rsidR="00F92290" w:rsidRDefault="00F92290" w:rsidP="005C63DA">
      <w:pPr>
        <w:pStyle w:val="ListParagraph"/>
        <w:numPr>
          <w:ilvl w:val="0"/>
          <w:numId w:val="45"/>
        </w:numPr>
        <w:spacing w:line="240" w:lineRule="auto"/>
      </w:pPr>
      <w:r>
        <w:t>15) “</w:t>
      </w:r>
      <w:r w:rsidRPr="00F92290">
        <w:t>Does provider collect metrics related to the quality of its services or the problems related to it?</w:t>
      </w:r>
      <w:r>
        <w:t>”</w:t>
      </w:r>
      <w:r w:rsidR="004D457B">
        <w:t xml:space="preserve"> with answer NO, meaning Cero contribution to Responsiveness.</w:t>
      </w:r>
    </w:p>
    <w:p w14:paraId="7CF690C7" w14:textId="4AD29710" w:rsidR="003C302A" w:rsidRDefault="003C302A" w:rsidP="005C63DA">
      <w:pPr>
        <w:pStyle w:val="ListParagraph"/>
        <w:numPr>
          <w:ilvl w:val="0"/>
          <w:numId w:val="45"/>
        </w:numPr>
        <w:spacing w:line="240" w:lineRule="auto"/>
      </w:pPr>
      <w:r>
        <w:t>17) “</w:t>
      </w:r>
      <w:r w:rsidRPr="003C302A">
        <w:t>Does service have time performance guarantee?</w:t>
      </w:r>
      <w:r>
        <w:t>” with answer NA, meaning Cero contribution to Time Behaviour.</w:t>
      </w:r>
    </w:p>
    <w:p w14:paraId="25B07FBE" w14:textId="4F683132" w:rsidR="00F92290" w:rsidRDefault="00F92290" w:rsidP="005C63DA">
      <w:pPr>
        <w:pStyle w:val="ListParagraph"/>
        <w:numPr>
          <w:ilvl w:val="0"/>
          <w:numId w:val="45"/>
        </w:numPr>
        <w:spacing w:line="240" w:lineRule="auto"/>
      </w:pPr>
      <w:r>
        <w:t>21) “</w:t>
      </w:r>
      <w:r w:rsidRPr="00F92290">
        <w:t>Does service guarantee during performing its functionality there are no errors related to safety user's information?</w:t>
      </w:r>
      <w:r>
        <w:t>”</w:t>
      </w:r>
      <w:r w:rsidR="004D457B">
        <w:t xml:space="preserve"> with answer NO, menaing Cero contribution to Safety.</w:t>
      </w:r>
    </w:p>
    <w:p w14:paraId="060B2CF7" w14:textId="64E47770" w:rsidR="00F92290" w:rsidRDefault="004D457B" w:rsidP="00CC620E">
      <w:pPr>
        <w:spacing w:line="240" w:lineRule="auto"/>
      </w:pPr>
      <w:r>
        <w:t xml:space="preserve">affected the quality result, </w:t>
      </w:r>
      <w:r w:rsidR="00F11959">
        <w:t xml:space="preserve">giving 89% as the quality level for this e-service, dependability degree is 6.67 out of 8. There is a difference on dependability degrees, this means in one hand that users are satisfied with the e-service, exepting those times when performance is </w:t>
      </w:r>
      <w:r w:rsidR="00F11959">
        <w:lastRenderedPageBreak/>
        <w:t>not the optimum, on the other hand, dependability degree from provider perspective suggest to take on controlling quality perceived from users and do extra efforts for providing guarantees to help increase the quality of the e-service.</w:t>
      </w:r>
    </w:p>
    <w:p w14:paraId="20D4CD34" w14:textId="77777777" w:rsidR="00A61789" w:rsidRPr="00EC4C84" w:rsidRDefault="00A61789" w:rsidP="0032265A">
      <w:pPr>
        <w:spacing w:line="240" w:lineRule="auto"/>
      </w:pPr>
    </w:p>
    <w:p w14:paraId="51FE833F" w14:textId="12C2DC64" w:rsidR="00295F07" w:rsidRDefault="00093F6D" w:rsidP="0032265A">
      <w:pPr>
        <w:pStyle w:val="Heading3"/>
        <w:spacing w:line="240" w:lineRule="auto"/>
      </w:pPr>
      <w:bookmarkStart w:id="76" w:name="_Toc334672342"/>
      <w:r>
        <w:t>Results for Estonian e-service 2: X-Road services for citizens via eesti.ee</w:t>
      </w:r>
      <w:bookmarkEnd w:id="76"/>
    </w:p>
    <w:p w14:paraId="742F2CE8" w14:textId="48C2E693" w:rsidR="003B4D56" w:rsidRDefault="00E654AE" w:rsidP="003B4D56">
      <w:r>
        <w:t>Survey for</w:t>
      </w:r>
      <w:r w:rsidR="0020672C">
        <w:t xml:space="preserve"> user was answered by 5</w:t>
      </w:r>
      <w:r w:rsidR="00A96100">
        <w:t xml:space="preserve">0 people, citizens from Estonia, therefore, entrepeneurs, and officials categories are not part of this survey. </w:t>
      </w:r>
    </w:p>
    <w:p w14:paraId="595A3D0A" w14:textId="50AA68FA" w:rsidR="00166C05" w:rsidRDefault="009B4CD5" w:rsidP="009B4CD5">
      <w:pPr>
        <w:jc w:val="center"/>
      </w:pPr>
      <w:r>
        <w:rPr>
          <w:noProof/>
          <w:lang w:val="en-US" w:eastAsia="en-US"/>
        </w:rPr>
        <mc:AlternateContent>
          <mc:Choice Requires="wps">
            <w:drawing>
              <wp:inline distT="0" distB="0" distL="0" distR="0" wp14:anchorId="348A2B2B" wp14:editId="33A6DD20">
                <wp:extent cx="5255260" cy="3406140"/>
                <wp:effectExtent l="0" t="0" r="0" b="0"/>
                <wp:docPr id="229" name="Text Box 229"/>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A03B1E" w14:textId="77777777" w:rsidR="00F227AB" w:rsidRDefault="00F227AB" w:rsidP="009B4CD5">
                            <w:pPr>
                              <w:keepNext/>
                              <w:jc w:val="center"/>
                            </w:pPr>
                            <w:r>
                              <w:rPr>
                                <w:noProof/>
                                <w:lang w:val="en-US" w:eastAsia="en-US"/>
                              </w:rPr>
                              <w:drawing>
                                <wp:inline distT="0" distB="0" distL="0" distR="0" wp14:anchorId="6E1CAA20" wp14:editId="0EAB290F">
                                  <wp:extent cx="4572000" cy="2743200"/>
                                  <wp:effectExtent l="0" t="0" r="25400" b="25400"/>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08B347" w14:textId="167C9A6A" w:rsidR="00F227AB" w:rsidRDefault="00F227AB" w:rsidP="009B4CD5">
                            <w:pPr>
                              <w:pStyle w:val="Caption"/>
                            </w:pPr>
                            <w:r>
                              <w:t>Figure 24. eesti.ee quality in use survey result</w:t>
                            </w:r>
                          </w:p>
                          <w:p w14:paraId="0CA60A81" w14:textId="068F0ADC" w:rsidR="00F227AB" w:rsidRDefault="00F227AB" w:rsidP="009B4CD5">
                            <w:pPr>
                              <w:keepNext/>
                              <w:jc w:val="center"/>
                            </w:pPr>
                          </w:p>
                          <w:p w14:paraId="58EDA2D8" w14:textId="273FC0EA" w:rsidR="00F227AB" w:rsidRDefault="00F227AB" w:rsidP="009B4CD5">
                            <w:pPr>
                              <w:pStyle w:val="Caption"/>
                            </w:pPr>
                          </w:p>
                          <w:p w14:paraId="2F8D2A36" w14:textId="77777777" w:rsidR="00F227AB" w:rsidRDefault="00F227AB" w:rsidP="009B4CD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9" o:spid="_x0000_s1062"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HPOFHbUAgAAGQYAAA4AAAAAAAAAAAAAAAAALAIAAGRycy9lMm9E&#10;b2MueG1sUEsBAi0AFAAGAAgAAAAhAKyg47HeAAAABQEAAA8AAAAAAAAAAAAAAAAALAUAAGRycy9k&#10;b3ducmV2LnhtbFBLBQYAAAAABAAEAPMAAAA3BgAAAAA=&#10;" filled="f" stroked="f">
                <v:textbox>
                  <w:txbxContent>
                    <w:p w14:paraId="38A03B1E" w14:textId="77777777" w:rsidR="00F227AB" w:rsidRDefault="00F227AB" w:rsidP="009B4CD5">
                      <w:pPr>
                        <w:keepNext/>
                        <w:jc w:val="center"/>
                      </w:pPr>
                      <w:r>
                        <w:rPr>
                          <w:noProof/>
                          <w:lang w:val="en-US" w:eastAsia="en-US"/>
                        </w:rPr>
                        <w:drawing>
                          <wp:inline distT="0" distB="0" distL="0" distR="0" wp14:anchorId="6E1CAA20" wp14:editId="0EAB290F">
                            <wp:extent cx="4572000" cy="2743200"/>
                            <wp:effectExtent l="0" t="0" r="25400" b="25400"/>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08B347" w14:textId="167C9A6A" w:rsidR="00F227AB" w:rsidRDefault="00F227AB" w:rsidP="009B4CD5">
                      <w:pPr>
                        <w:pStyle w:val="Caption"/>
                      </w:pPr>
                      <w:r>
                        <w:t>Figure 24. eesti.ee quality in use survey result</w:t>
                      </w:r>
                    </w:p>
                    <w:p w14:paraId="0CA60A81" w14:textId="068F0ADC" w:rsidR="00F227AB" w:rsidRDefault="00F227AB" w:rsidP="009B4CD5">
                      <w:pPr>
                        <w:keepNext/>
                        <w:jc w:val="center"/>
                      </w:pPr>
                    </w:p>
                    <w:p w14:paraId="58EDA2D8" w14:textId="273FC0EA" w:rsidR="00F227AB" w:rsidRDefault="00F227AB" w:rsidP="009B4CD5">
                      <w:pPr>
                        <w:pStyle w:val="Caption"/>
                      </w:pPr>
                    </w:p>
                    <w:p w14:paraId="2F8D2A36" w14:textId="77777777" w:rsidR="00F227AB" w:rsidRDefault="00F227AB" w:rsidP="009B4CD5">
                      <w:pPr>
                        <w:jc w:val="center"/>
                      </w:pPr>
                    </w:p>
                  </w:txbxContent>
                </v:textbox>
                <w10:anchorlock/>
              </v:shape>
            </w:pict>
          </mc:Fallback>
        </mc:AlternateContent>
      </w:r>
    </w:p>
    <w:p w14:paraId="21A6B0EA" w14:textId="30B14AED" w:rsidR="00056A61" w:rsidRDefault="00056A61" w:rsidP="003B4D56">
      <w:r>
        <w:t xml:space="preserve">Average quality perceived by users is 92.6% out of 100%, this means quality of this e-service is high, </w:t>
      </w:r>
      <w:r w:rsidR="00E01653">
        <w:t xml:space="preserve">dependability degree is 8, according with our model its dependability degree is </w:t>
      </w:r>
      <w:r w:rsidR="001608EA">
        <w:t xml:space="preserve">also high. Based on answers from users we noticed that users still have some difficulties to have a clear understanding or feeling comfotable with user interface on eesti.ee to interact with other e-services, apparently not always is clear or </w:t>
      </w:r>
      <w:r w:rsidR="005C0347">
        <w:t xml:space="preserve">the fact that external e-services </w:t>
      </w:r>
      <w:r w:rsidR="00FC6AB6">
        <w:t xml:space="preserve">have a different visual elements </w:t>
      </w:r>
      <w:r w:rsidR="00FC1B4C">
        <w:t>is not comfortable at all for some users, this impacts the learnability level of the usage.</w:t>
      </w:r>
      <w:r w:rsidR="00582883">
        <w:t xml:space="preserve"> On the other hand answers and extra comments made by the survey participants give clear understanding that they are satisfied with functionality and results given and provided through eesti.ee</w:t>
      </w:r>
    </w:p>
    <w:p w14:paraId="5C90550E" w14:textId="6C24B33E" w:rsidR="00166C05" w:rsidRDefault="00166C05" w:rsidP="003B4D56"/>
    <w:p w14:paraId="56FD46DC" w14:textId="77777777" w:rsidR="0071490C" w:rsidRDefault="0071490C" w:rsidP="003B4D56"/>
    <w:p w14:paraId="4D945125" w14:textId="77777777" w:rsidR="0071490C" w:rsidRDefault="0071490C" w:rsidP="003B4D56"/>
    <w:p w14:paraId="5AC48173" w14:textId="6D56F2A8" w:rsidR="0071490C" w:rsidRDefault="0071490C" w:rsidP="003B4D56">
      <w:r>
        <w:rPr>
          <w:noProof/>
          <w:lang w:val="en-US" w:eastAsia="en-US"/>
        </w:rPr>
        <w:lastRenderedPageBreak/>
        <mc:AlternateContent>
          <mc:Choice Requires="wps">
            <w:drawing>
              <wp:inline distT="0" distB="0" distL="0" distR="0" wp14:anchorId="3BA814D6" wp14:editId="33FBED5D">
                <wp:extent cx="5712460" cy="6057900"/>
                <wp:effectExtent l="0" t="0" r="0" b="12700"/>
                <wp:docPr id="239" name="Text Box 239"/>
                <wp:cNvGraphicFramePr/>
                <a:graphic xmlns:a="http://schemas.openxmlformats.org/drawingml/2006/main">
                  <a:graphicData uri="http://schemas.microsoft.com/office/word/2010/wordprocessingShape">
                    <wps:wsp>
                      <wps:cNvSpPr txBox="1"/>
                      <wps:spPr>
                        <a:xfrm>
                          <a:off x="0" y="0"/>
                          <a:ext cx="571246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851"/>
                              <w:gridCol w:w="425"/>
                              <w:gridCol w:w="349"/>
                              <w:gridCol w:w="76"/>
                              <w:gridCol w:w="142"/>
                              <w:gridCol w:w="110"/>
                              <w:gridCol w:w="98"/>
                              <w:gridCol w:w="141"/>
                              <w:gridCol w:w="360"/>
                              <w:gridCol w:w="283"/>
                              <w:gridCol w:w="284"/>
                              <w:gridCol w:w="66"/>
                              <w:gridCol w:w="111"/>
                              <w:gridCol w:w="95"/>
                              <w:gridCol w:w="141"/>
                              <w:gridCol w:w="12"/>
                              <w:gridCol w:w="66"/>
                              <w:gridCol w:w="17"/>
                              <w:gridCol w:w="125"/>
                              <w:gridCol w:w="16"/>
                              <w:gridCol w:w="78"/>
                              <w:gridCol w:w="142"/>
                              <w:gridCol w:w="190"/>
                              <w:gridCol w:w="141"/>
                              <w:gridCol w:w="173"/>
                            </w:tblGrid>
                            <w:tr w:rsidR="00F227AB" w:rsidRPr="0089232B" w14:paraId="23090525" w14:textId="77777777" w:rsidTr="00F227AB">
                              <w:trPr>
                                <w:gridAfter w:val="9"/>
                                <w:wAfter w:w="94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FA6FF81"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04A4D2D5"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238D61F" w14:textId="7E5B7CAD"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B4B9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0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A0EA729" w14:textId="6F6D14C4" w:rsidR="00F227AB" w:rsidRPr="0089232B" w:rsidRDefault="00F227AB"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0F2F8D30" w14:textId="42427497"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3,0</w:t>
                                  </w:r>
                                </w:p>
                              </w:tc>
                              <w:tc>
                                <w:tcPr>
                                  <w:tcW w:w="709" w:type="dxa"/>
                                  <w:gridSpan w:val="6"/>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2E48343E"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775249A4" w14:textId="77777777" w:rsidTr="00F227AB">
                              <w:trPr>
                                <w:gridAfter w:val="9"/>
                                <w:wAfter w:w="94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2C170F05"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0BA7FD99" w14:textId="77777777" w:rsidR="00F227AB" w:rsidRPr="0089232B" w:rsidRDefault="00F227AB"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46B894B3"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322D60C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6" w:type="dxa"/>
                                  <w:gridSpan w:val="2"/>
                                  <w:tcBorders>
                                    <w:top w:val="nil"/>
                                    <w:left w:val="nil"/>
                                    <w:bottom w:val="single" w:sz="4" w:space="0" w:color="auto"/>
                                    <w:right w:val="single" w:sz="4" w:space="0" w:color="auto"/>
                                  </w:tcBorders>
                                  <w:shd w:val="clear" w:color="000000" w:fill="F2F2F2"/>
                                  <w:noWrap/>
                                  <w:vAlign w:val="center"/>
                                  <w:hideMark/>
                                </w:tcPr>
                                <w:p w14:paraId="11E5C22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02" w:type="dxa"/>
                                  <w:gridSpan w:val="5"/>
                                  <w:tcBorders>
                                    <w:top w:val="nil"/>
                                    <w:left w:val="nil"/>
                                    <w:bottom w:val="single" w:sz="4" w:space="0" w:color="auto"/>
                                    <w:right w:val="single" w:sz="4" w:space="0" w:color="auto"/>
                                  </w:tcBorders>
                                  <w:shd w:val="clear" w:color="000000" w:fill="F2F2F2"/>
                                  <w:noWrap/>
                                  <w:vAlign w:val="center"/>
                                  <w:hideMark/>
                                </w:tcPr>
                                <w:p w14:paraId="365522B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882" w:type="dxa"/>
                                  <w:gridSpan w:val="4"/>
                                  <w:tcBorders>
                                    <w:top w:val="nil"/>
                                    <w:left w:val="nil"/>
                                    <w:bottom w:val="single" w:sz="4" w:space="0" w:color="auto"/>
                                    <w:right w:val="single" w:sz="4" w:space="0" w:color="auto"/>
                                  </w:tcBorders>
                                  <w:shd w:val="clear" w:color="000000" w:fill="F2F2F2"/>
                                  <w:noWrap/>
                                  <w:vAlign w:val="center"/>
                                  <w:hideMark/>
                                </w:tcPr>
                                <w:p w14:paraId="7B20845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6"/>
                                  <w:vMerge/>
                                  <w:tcBorders>
                                    <w:top w:val="single" w:sz="8" w:space="0" w:color="auto"/>
                                    <w:left w:val="single" w:sz="8" w:space="0" w:color="auto"/>
                                    <w:bottom w:val="single" w:sz="4" w:space="0" w:color="auto"/>
                                    <w:right w:val="single" w:sz="8" w:space="0" w:color="auto"/>
                                  </w:tcBorders>
                                  <w:vAlign w:val="center"/>
                                  <w:hideMark/>
                                </w:tcPr>
                                <w:p w14:paraId="2981E59C"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2A8B4BC9" w14:textId="77777777" w:rsidTr="00F227AB">
                              <w:trPr>
                                <w:gridAfter w:val="9"/>
                                <w:wAfter w:w="94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E00CB8" w14:textId="5BA7D0A0"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97</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054B74C" w14:textId="77777777" w:rsidR="00F227AB" w:rsidRPr="0089232B" w:rsidRDefault="00F227AB"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08D13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56505ACB" w14:textId="16CB06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B7EFCA" w14:textId="77777777"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2277149E" w14:textId="300FCC0D"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D5EAB05" w14:textId="5515ED1D"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3,0</w:t>
                                  </w:r>
                                  <w:r w:rsidRPr="0089232B">
                                    <w:rPr>
                                      <w:rFonts w:ascii="Calibri" w:eastAsia="Times New Roman" w:hAnsi="Calibri" w:cs="Times New Roman"/>
                                      <w:color w:val="FFFFFF"/>
                                      <w:sz w:val="16"/>
                                      <w:szCs w:val="16"/>
                                      <w:lang w:val="en-US" w:eastAsia="en-US"/>
                                    </w:rPr>
                                    <w:t>0</w:t>
                                  </w:r>
                                </w:p>
                              </w:tc>
                              <w:tc>
                                <w:tcPr>
                                  <w:tcW w:w="709" w:type="dxa"/>
                                  <w:gridSpan w:val="6"/>
                                  <w:vMerge w:val="restart"/>
                                  <w:tcBorders>
                                    <w:top w:val="nil"/>
                                    <w:left w:val="single" w:sz="8" w:space="0" w:color="auto"/>
                                    <w:bottom w:val="single" w:sz="8" w:space="0" w:color="000000"/>
                                    <w:right w:val="single" w:sz="8" w:space="0" w:color="auto"/>
                                  </w:tcBorders>
                                  <w:shd w:val="clear" w:color="auto" w:fill="auto"/>
                                  <w:noWrap/>
                                  <w:vAlign w:val="center"/>
                                  <w:hideMark/>
                                </w:tcPr>
                                <w:p w14:paraId="43D3AC71" w14:textId="77777777"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227AB" w:rsidRPr="0089232B" w14:paraId="6CCFD3BD"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3CE7249A"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0A7405D6"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1086B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0CAEC9" w14:textId="05C3C266"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29A377A"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4F10B9" w14:textId="3BB3CF26"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1415509"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6"/>
                                  <w:vMerge/>
                                  <w:tcBorders>
                                    <w:top w:val="nil"/>
                                    <w:left w:val="single" w:sz="8" w:space="0" w:color="auto"/>
                                    <w:bottom w:val="single" w:sz="8" w:space="0" w:color="000000"/>
                                    <w:right w:val="single" w:sz="8" w:space="0" w:color="auto"/>
                                  </w:tcBorders>
                                  <w:vAlign w:val="center"/>
                                  <w:hideMark/>
                                </w:tcPr>
                                <w:p w14:paraId="02680D3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177414F"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BFAF4EB"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6592C47E"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890FF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6F3D8"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3548E8"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3AE943"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3C138848" w14:textId="4EC8759E"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3,0</w:t>
                                  </w:r>
                                </w:p>
                              </w:tc>
                              <w:tc>
                                <w:tcPr>
                                  <w:tcW w:w="709" w:type="dxa"/>
                                  <w:gridSpan w:val="6"/>
                                  <w:vMerge/>
                                  <w:tcBorders>
                                    <w:top w:val="nil"/>
                                    <w:left w:val="single" w:sz="8" w:space="0" w:color="auto"/>
                                    <w:bottom w:val="single" w:sz="8" w:space="0" w:color="000000"/>
                                    <w:right w:val="single" w:sz="8" w:space="0" w:color="auto"/>
                                  </w:tcBorders>
                                  <w:vAlign w:val="center"/>
                                  <w:hideMark/>
                                </w:tcPr>
                                <w:p w14:paraId="545FFCE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4E10F7E" w14:textId="77777777" w:rsidTr="00D63ED5">
                              <w:trPr>
                                <w:trHeight w:val="65"/>
                              </w:trPr>
                              <w:tc>
                                <w:tcPr>
                                  <w:tcW w:w="703" w:type="dxa"/>
                                  <w:tcBorders>
                                    <w:top w:val="nil"/>
                                    <w:left w:val="nil"/>
                                    <w:bottom w:val="nil"/>
                                    <w:right w:val="nil"/>
                                  </w:tcBorders>
                                  <w:shd w:val="clear" w:color="000000" w:fill="FFFFFF"/>
                                  <w:noWrap/>
                                  <w:vAlign w:val="bottom"/>
                                  <w:hideMark/>
                                </w:tcPr>
                                <w:p w14:paraId="5711171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45AEB6D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AA8A52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2D5981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738CE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95203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68C1E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4FE3095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3E938D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5CCA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4"/>
                                  <w:tcBorders>
                                    <w:top w:val="nil"/>
                                    <w:left w:val="nil"/>
                                    <w:bottom w:val="nil"/>
                                    <w:right w:val="nil"/>
                                  </w:tcBorders>
                                  <w:shd w:val="clear" w:color="000000" w:fill="FFFFFF"/>
                                  <w:noWrap/>
                                  <w:vAlign w:val="bottom"/>
                                  <w:hideMark/>
                                </w:tcPr>
                                <w:p w14:paraId="6BF9AA0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3FD2D6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02C2C3E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8004DDD"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1C0135"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5267341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5C4581A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718D0D08"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B39F2C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0923945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4FE6B2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F609A32"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80835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DF55D99" w14:textId="77777777" w:rsidR="00F227AB" w:rsidRPr="00175517" w:rsidRDefault="00F227AB"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5914A4B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F227AB" w:rsidRPr="0089232B" w14:paraId="31E59D71"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B7C60B"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3B3554A9"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FDA7DF" w14:textId="067AB13C" w:rsidR="00F227AB" w:rsidRPr="0089232B" w:rsidRDefault="00F227AB"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19</w:t>
                                  </w:r>
                                </w:p>
                              </w:tc>
                              <w:tc>
                                <w:tcPr>
                                  <w:tcW w:w="1134" w:type="dxa"/>
                                  <w:tcBorders>
                                    <w:top w:val="nil"/>
                                    <w:left w:val="nil"/>
                                    <w:bottom w:val="single" w:sz="4" w:space="0" w:color="auto"/>
                                    <w:right w:val="single" w:sz="4" w:space="0" w:color="auto"/>
                                  </w:tcBorders>
                                  <w:shd w:val="clear" w:color="auto" w:fill="auto"/>
                                  <w:noWrap/>
                                  <w:vAlign w:val="center"/>
                                  <w:hideMark/>
                                </w:tcPr>
                                <w:p w14:paraId="291DCCA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04CA6"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78C9686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1B7FBA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6A3D4E3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CED8D8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05C860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88ECE0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6981C1D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1F57DB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3A980A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0D5D37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361E46C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428E5C9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3094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91096"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E321E"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658AC2"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1588F07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17EFE9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F8F6F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D281A7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68CC0F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0D3AD3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4C0D77A"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58BA81A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060CD9D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60D850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3FB4AC9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114EEBCA" w14:textId="2BEE022C"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8,5</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BB8555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9ADA8FF" w14:textId="64D60E60"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7,5</w:t>
                                  </w:r>
                                </w:p>
                              </w:tc>
                              <w:tc>
                                <w:tcPr>
                                  <w:tcW w:w="3185" w:type="dxa"/>
                                  <w:gridSpan w:val="12"/>
                                  <w:vMerge w:val="restart"/>
                                  <w:tcBorders>
                                    <w:top w:val="nil"/>
                                    <w:left w:val="nil"/>
                                    <w:bottom w:val="nil"/>
                                    <w:right w:val="nil"/>
                                  </w:tcBorders>
                                  <w:shd w:val="clear" w:color="000000" w:fill="FFFFFF"/>
                                  <w:noWrap/>
                                  <w:vAlign w:val="center"/>
                                  <w:hideMark/>
                                </w:tcPr>
                                <w:p w14:paraId="6638E45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7"/>
                                  <w:tcBorders>
                                    <w:top w:val="nil"/>
                                    <w:left w:val="nil"/>
                                    <w:bottom w:val="nil"/>
                                    <w:right w:val="nil"/>
                                  </w:tcBorders>
                                  <w:shd w:val="clear" w:color="000000" w:fill="FFFFFF"/>
                                  <w:noWrap/>
                                  <w:vAlign w:val="bottom"/>
                                  <w:hideMark/>
                                </w:tcPr>
                                <w:p w14:paraId="2F9C2C0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550F2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D7DF8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7173048" w14:textId="77777777" w:rsidTr="00D63ED5">
                              <w:trPr>
                                <w:trHeight w:val="200"/>
                              </w:trPr>
                              <w:tc>
                                <w:tcPr>
                                  <w:tcW w:w="703" w:type="dxa"/>
                                  <w:tcBorders>
                                    <w:top w:val="nil"/>
                                    <w:left w:val="nil"/>
                                    <w:bottom w:val="nil"/>
                                    <w:right w:val="nil"/>
                                  </w:tcBorders>
                                  <w:shd w:val="clear" w:color="000000" w:fill="FFFFFF"/>
                                  <w:noWrap/>
                                  <w:vAlign w:val="bottom"/>
                                  <w:hideMark/>
                                </w:tcPr>
                                <w:p w14:paraId="35174F1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A4120A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F8EB2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07355D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B1CD5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72026C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77B75E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76671D2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7"/>
                                  <w:tcBorders>
                                    <w:top w:val="nil"/>
                                    <w:left w:val="nil"/>
                                    <w:bottom w:val="nil"/>
                                    <w:right w:val="nil"/>
                                  </w:tcBorders>
                                  <w:shd w:val="clear" w:color="000000" w:fill="FFFFFF"/>
                                  <w:noWrap/>
                                  <w:vAlign w:val="bottom"/>
                                  <w:hideMark/>
                                </w:tcPr>
                                <w:p w14:paraId="6CD6FD4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C01E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B4DEA0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7CA316D"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A4272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77FCE4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D1946F8"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4756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4D7E98C"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77B7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7B9969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5D32EC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1B6F8F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379DFB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8759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74833E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9FA062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F2F0184"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2D6EBB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A1E233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2139333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A6DCC9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514DDAD9"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2D1A08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F094CBE"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12D1D0B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641D9F3"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7752F95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349C6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6109F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BC712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41B9984" w14:textId="77777777" w:rsidTr="007014D0">
                              <w:trPr>
                                <w:trHeight w:val="80"/>
                              </w:trPr>
                              <w:tc>
                                <w:tcPr>
                                  <w:tcW w:w="703" w:type="dxa"/>
                                  <w:tcBorders>
                                    <w:top w:val="nil"/>
                                    <w:left w:val="nil"/>
                                    <w:bottom w:val="nil"/>
                                    <w:right w:val="nil"/>
                                  </w:tcBorders>
                                  <w:shd w:val="clear" w:color="000000" w:fill="FFFFFF"/>
                                  <w:noWrap/>
                                  <w:vAlign w:val="bottom"/>
                                  <w:hideMark/>
                                </w:tcPr>
                                <w:p w14:paraId="295A0D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7ED2496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64579D4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039C67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7FD85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A9B46E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1FC59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9032D56"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9EF3D4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2A0E51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25FB92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D4FEC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E1FC6D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11540B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1DD496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54BB5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AA40626" w14:textId="1DC571F3"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7,5</w:t>
                                  </w:r>
                                </w:p>
                              </w:tc>
                              <w:tc>
                                <w:tcPr>
                                  <w:tcW w:w="1134" w:type="dxa"/>
                                  <w:tcBorders>
                                    <w:top w:val="single" w:sz="4" w:space="0" w:color="auto"/>
                                    <w:left w:val="nil"/>
                                    <w:bottom w:val="nil"/>
                                    <w:right w:val="single" w:sz="4" w:space="0" w:color="auto"/>
                                  </w:tcBorders>
                                  <w:shd w:val="clear" w:color="auto" w:fill="auto"/>
                                  <w:noWrap/>
                                  <w:vAlign w:val="center"/>
                                  <w:hideMark/>
                                </w:tcPr>
                                <w:p w14:paraId="518C97DA"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AA5AF1"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376F93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E8378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24ADD5F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BF71F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291B3B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7AA7AE9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DE2E6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4ACB7D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8748BE2"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761951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5A2361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01799E"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A36430"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1474B58"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57225AD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C04BFB4"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D3B3A0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242EE08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3567C89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69885D1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F6839B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4C79D1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45AD7B7" w14:textId="77777777" w:rsidTr="00F227AB">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A27485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400E6F4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4D0739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BEFAF3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5229E43" w14:textId="6356DBDB"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3</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5C1E47C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10B49C86" w14:textId="4A6B5962"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E5847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2F18980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8C7471"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705C0C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165BA1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0A4071E" w14:textId="77777777" w:rsidTr="00F227AB">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C1261B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83AB7D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6FAA91B5"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7DA4C33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4E1F59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5B96746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35FC33CA" w14:textId="77777777" w:rsidR="00F227AB" w:rsidRPr="0089232B" w:rsidRDefault="00F227AB"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275B91D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F6CD8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38A25E"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60B9CBA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2C5FDB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091F686"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7FB1BA0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39835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971803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3251B53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A2185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7C8D544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4E7970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539A33B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DBF18E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72BF1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EEA7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DAD6A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0E6C7F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897B53D"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AAB111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FBBE28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EEDA9E" w14:textId="22697018"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9</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45BD5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97E43B8" w14:textId="48D7AF4B"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BF8C6C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EDBCF1"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87659CC"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F5F9E5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249F7B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AB0592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5A1A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DC0CD7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EC28CCC"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F1098A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ABC76E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B29BBD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B188EC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82A80C6"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219AF7E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25602A"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1E6FFC7"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35EF4A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81AA44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11C9EB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200CBE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239B7A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2B162B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8A039C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5D5BF6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41C445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B7645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2342D059"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553F9FA7"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DCA1CA"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F3766E0"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B72647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E84C87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70BC05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8DEC98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5E55C6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51B372B"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C9CA3D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045FC3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47E9C20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6DC4ECF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6C4A87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317E945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0DF4FE"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27CAC3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3E84C3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11C0D2B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5F9BA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7E431B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853E23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C9D2A9D"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02053D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33E776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E7707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778E03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33DE61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8B0A08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B0A25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4F4A4852"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6FC5528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FFBA54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3FFD95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3943103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CD1EDD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C079831"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78B20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1551E30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017E3C8A" w14:textId="024A9C40" w:rsidR="00F227AB" w:rsidRPr="0089232B" w:rsidRDefault="00F227AB"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8</w:t>
                                  </w:r>
                                </w:p>
                              </w:tc>
                              <w:tc>
                                <w:tcPr>
                                  <w:tcW w:w="425" w:type="dxa"/>
                                  <w:tcBorders>
                                    <w:top w:val="nil"/>
                                    <w:left w:val="nil"/>
                                    <w:bottom w:val="nil"/>
                                    <w:right w:val="nil"/>
                                  </w:tcBorders>
                                  <w:shd w:val="clear" w:color="000000" w:fill="FFFFFF"/>
                                  <w:noWrap/>
                                  <w:vAlign w:val="bottom"/>
                                  <w:hideMark/>
                                </w:tcPr>
                                <w:p w14:paraId="62E51CD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A8FA85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4438EC50"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56CE9E7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4FA125A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742F226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F47D15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1136BD44" w14:textId="77777777" w:rsidR="00F227AB" w:rsidRPr="0089232B" w:rsidRDefault="00F227AB"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A667C5F" w14:textId="77777777" w:rsidR="00F227AB" w:rsidRDefault="00F227AB" w:rsidP="0071490C">
                            <w:pPr>
                              <w:pStyle w:val="Caption"/>
                            </w:pPr>
                          </w:p>
                          <w:p w14:paraId="58BE29FE" w14:textId="2FB8B8E5" w:rsidR="00F227AB" w:rsidRDefault="00F227AB" w:rsidP="0071490C">
                            <w:pPr>
                              <w:pStyle w:val="Caption"/>
                            </w:pPr>
                            <w:r>
                              <w:t xml:space="preserve">Figure </w:t>
                            </w:r>
                            <w:r>
                              <w:fldChar w:fldCharType="begin"/>
                            </w:r>
                            <w:r>
                              <w:instrText xml:space="preserve"> SEQ Figure \* ARABIC </w:instrText>
                            </w:r>
                            <w:r>
                              <w:fldChar w:fldCharType="separate"/>
                            </w:r>
                            <w:r>
                              <w:rPr>
                                <w:noProof/>
                              </w:rPr>
                              <w:t>2</w:t>
                            </w:r>
                            <w:r>
                              <w:fldChar w:fldCharType="end"/>
                            </w:r>
                            <w:r>
                              <w:t>5. Product quality model result for eesti.ee service provider</w:t>
                            </w:r>
                          </w:p>
                          <w:p w14:paraId="125DDB2E" w14:textId="77777777" w:rsidR="00F227AB" w:rsidRDefault="00F227AB" w:rsidP="0071490C">
                            <w:pPr>
                              <w:keepNext/>
                              <w:jc w:val="center"/>
                            </w:pPr>
                          </w:p>
                          <w:p w14:paraId="35AE2863" w14:textId="77777777" w:rsidR="00F227AB" w:rsidRDefault="00F227AB" w:rsidP="0071490C">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75502C0A" w14:textId="77777777" w:rsidR="00F227AB" w:rsidRDefault="00F227AB" w:rsidP="0071490C">
                            <w:pPr>
                              <w:keepNext/>
                              <w:jc w:val="center"/>
                            </w:pPr>
                          </w:p>
                          <w:p w14:paraId="1FB65FD0" w14:textId="77777777" w:rsidR="00F227AB" w:rsidRDefault="00F227AB" w:rsidP="0071490C">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9" o:spid="_x0000_s1063" type="#_x0000_t202" style="width:449.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" filled="f" stroked="f">
                <v:textbo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851"/>
                        <w:gridCol w:w="425"/>
                        <w:gridCol w:w="349"/>
                        <w:gridCol w:w="76"/>
                        <w:gridCol w:w="142"/>
                        <w:gridCol w:w="110"/>
                        <w:gridCol w:w="98"/>
                        <w:gridCol w:w="141"/>
                        <w:gridCol w:w="360"/>
                        <w:gridCol w:w="283"/>
                        <w:gridCol w:w="284"/>
                        <w:gridCol w:w="66"/>
                        <w:gridCol w:w="111"/>
                        <w:gridCol w:w="95"/>
                        <w:gridCol w:w="141"/>
                        <w:gridCol w:w="12"/>
                        <w:gridCol w:w="66"/>
                        <w:gridCol w:w="17"/>
                        <w:gridCol w:w="125"/>
                        <w:gridCol w:w="16"/>
                        <w:gridCol w:w="78"/>
                        <w:gridCol w:w="142"/>
                        <w:gridCol w:w="190"/>
                        <w:gridCol w:w="141"/>
                        <w:gridCol w:w="173"/>
                      </w:tblGrid>
                      <w:tr w:rsidR="00F227AB" w:rsidRPr="0089232B" w14:paraId="23090525" w14:textId="77777777" w:rsidTr="00F227AB">
                        <w:trPr>
                          <w:gridAfter w:val="9"/>
                          <w:wAfter w:w="94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FA6FF81" w14:textId="77777777"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04A4D2D5"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238D61F" w14:textId="7E5B7CAD"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B4B9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0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A0EA729" w14:textId="6F6D14C4" w:rsidR="00F227AB" w:rsidRPr="0089232B" w:rsidRDefault="00F227AB"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0F2F8D30" w14:textId="42427497"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3,0</w:t>
                            </w:r>
                          </w:p>
                        </w:tc>
                        <w:tc>
                          <w:tcPr>
                            <w:tcW w:w="709" w:type="dxa"/>
                            <w:gridSpan w:val="6"/>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2E48343E"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227AB" w:rsidRPr="0089232B" w14:paraId="775249A4" w14:textId="77777777" w:rsidTr="00F227AB">
                        <w:trPr>
                          <w:gridAfter w:val="9"/>
                          <w:wAfter w:w="94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2C170F05"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0BA7FD99" w14:textId="77777777" w:rsidR="00F227AB" w:rsidRPr="0089232B" w:rsidRDefault="00F227AB"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46B894B3" w14:textId="77777777" w:rsidR="00F227AB" w:rsidRPr="0089232B" w:rsidRDefault="00F227AB"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322D60C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6" w:type="dxa"/>
                            <w:gridSpan w:val="2"/>
                            <w:tcBorders>
                              <w:top w:val="nil"/>
                              <w:left w:val="nil"/>
                              <w:bottom w:val="single" w:sz="4" w:space="0" w:color="auto"/>
                              <w:right w:val="single" w:sz="4" w:space="0" w:color="auto"/>
                            </w:tcBorders>
                            <w:shd w:val="clear" w:color="000000" w:fill="F2F2F2"/>
                            <w:noWrap/>
                            <w:vAlign w:val="center"/>
                            <w:hideMark/>
                          </w:tcPr>
                          <w:p w14:paraId="11E5C22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02" w:type="dxa"/>
                            <w:gridSpan w:val="5"/>
                            <w:tcBorders>
                              <w:top w:val="nil"/>
                              <w:left w:val="nil"/>
                              <w:bottom w:val="single" w:sz="4" w:space="0" w:color="auto"/>
                              <w:right w:val="single" w:sz="4" w:space="0" w:color="auto"/>
                            </w:tcBorders>
                            <w:shd w:val="clear" w:color="000000" w:fill="F2F2F2"/>
                            <w:noWrap/>
                            <w:vAlign w:val="center"/>
                            <w:hideMark/>
                          </w:tcPr>
                          <w:p w14:paraId="365522B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882" w:type="dxa"/>
                            <w:gridSpan w:val="4"/>
                            <w:tcBorders>
                              <w:top w:val="nil"/>
                              <w:left w:val="nil"/>
                              <w:bottom w:val="single" w:sz="4" w:space="0" w:color="auto"/>
                              <w:right w:val="single" w:sz="4" w:space="0" w:color="auto"/>
                            </w:tcBorders>
                            <w:shd w:val="clear" w:color="000000" w:fill="F2F2F2"/>
                            <w:noWrap/>
                            <w:vAlign w:val="center"/>
                            <w:hideMark/>
                          </w:tcPr>
                          <w:p w14:paraId="7B20845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6"/>
                            <w:vMerge/>
                            <w:tcBorders>
                              <w:top w:val="single" w:sz="8" w:space="0" w:color="auto"/>
                              <w:left w:val="single" w:sz="8" w:space="0" w:color="auto"/>
                              <w:bottom w:val="single" w:sz="4" w:space="0" w:color="auto"/>
                              <w:right w:val="single" w:sz="8" w:space="0" w:color="auto"/>
                            </w:tcBorders>
                            <w:vAlign w:val="center"/>
                            <w:hideMark/>
                          </w:tcPr>
                          <w:p w14:paraId="2981E59C"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2A8B4BC9" w14:textId="77777777" w:rsidTr="00F227AB">
                        <w:trPr>
                          <w:gridAfter w:val="9"/>
                          <w:wAfter w:w="94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E00CB8" w14:textId="5BA7D0A0" w:rsidR="00F227AB" w:rsidRPr="0089232B" w:rsidRDefault="00F227AB"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97</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054B74C" w14:textId="77777777" w:rsidR="00F227AB" w:rsidRPr="0089232B" w:rsidRDefault="00F227AB"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08D13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56505ACB" w14:textId="16CB06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B7EFCA" w14:textId="77777777"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2277149E" w14:textId="300FCC0D"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D5EAB05" w14:textId="5515ED1D"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3,0</w:t>
                            </w:r>
                            <w:r w:rsidRPr="0089232B">
                              <w:rPr>
                                <w:rFonts w:ascii="Calibri" w:eastAsia="Times New Roman" w:hAnsi="Calibri" w:cs="Times New Roman"/>
                                <w:color w:val="FFFFFF"/>
                                <w:sz w:val="16"/>
                                <w:szCs w:val="16"/>
                                <w:lang w:val="en-US" w:eastAsia="en-US"/>
                              </w:rPr>
                              <w:t>0</w:t>
                            </w:r>
                          </w:p>
                        </w:tc>
                        <w:tc>
                          <w:tcPr>
                            <w:tcW w:w="709" w:type="dxa"/>
                            <w:gridSpan w:val="6"/>
                            <w:vMerge w:val="restart"/>
                            <w:tcBorders>
                              <w:top w:val="nil"/>
                              <w:left w:val="single" w:sz="8" w:space="0" w:color="auto"/>
                              <w:bottom w:val="single" w:sz="8" w:space="0" w:color="000000"/>
                              <w:right w:val="single" w:sz="8" w:space="0" w:color="auto"/>
                            </w:tcBorders>
                            <w:shd w:val="clear" w:color="auto" w:fill="auto"/>
                            <w:noWrap/>
                            <w:vAlign w:val="center"/>
                            <w:hideMark/>
                          </w:tcPr>
                          <w:p w14:paraId="43D3AC71" w14:textId="77777777" w:rsidR="00F227AB" w:rsidRPr="0089232B" w:rsidRDefault="00F227AB"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227AB" w:rsidRPr="0089232B" w14:paraId="6CCFD3BD"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3CE7249A"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0A7405D6"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1086B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0CAEC9" w14:textId="05C3C266" w:rsidR="00F227AB" w:rsidRPr="0089232B" w:rsidRDefault="00F227AB"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29A377A"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4F10B9" w14:textId="3BB3CF26"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1415509"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6"/>
                            <w:vMerge/>
                            <w:tcBorders>
                              <w:top w:val="nil"/>
                              <w:left w:val="single" w:sz="8" w:space="0" w:color="auto"/>
                              <w:bottom w:val="single" w:sz="8" w:space="0" w:color="000000"/>
                              <w:right w:val="single" w:sz="8" w:space="0" w:color="auto"/>
                            </w:tcBorders>
                            <w:vAlign w:val="center"/>
                            <w:hideMark/>
                          </w:tcPr>
                          <w:p w14:paraId="02680D3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177414F"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BFAF4EB"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6592C47E" w14:textId="77777777" w:rsidR="00F227AB" w:rsidRPr="0089232B" w:rsidRDefault="00F227AB"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890FF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6F3D8"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3548E8"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3AE943" w14:textId="77777777" w:rsidR="00F227AB" w:rsidRPr="0089232B" w:rsidRDefault="00F227AB"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3C138848" w14:textId="4EC8759E"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3,0</w:t>
                            </w:r>
                          </w:p>
                        </w:tc>
                        <w:tc>
                          <w:tcPr>
                            <w:tcW w:w="709" w:type="dxa"/>
                            <w:gridSpan w:val="6"/>
                            <w:vMerge/>
                            <w:tcBorders>
                              <w:top w:val="nil"/>
                              <w:left w:val="single" w:sz="8" w:space="0" w:color="auto"/>
                              <w:bottom w:val="single" w:sz="8" w:space="0" w:color="000000"/>
                              <w:right w:val="single" w:sz="8" w:space="0" w:color="auto"/>
                            </w:tcBorders>
                            <w:vAlign w:val="center"/>
                            <w:hideMark/>
                          </w:tcPr>
                          <w:p w14:paraId="545FFCEF"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F227AB" w:rsidRPr="0089232B" w14:paraId="04E10F7E" w14:textId="77777777" w:rsidTr="00D63ED5">
                        <w:trPr>
                          <w:trHeight w:val="65"/>
                        </w:trPr>
                        <w:tc>
                          <w:tcPr>
                            <w:tcW w:w="703" w:type="dxa"/>
                            <w:tcBorders>
                              <w:top w:val="nil"/>
                              <w:left w:val="nil"/>
                              <w:bottom w:val="nil"/>
                              <w:right w:val="nil"/>
                            </w:tcBorders>
                            <w:shd w:val="clear" w:color="000000" w:fill="FFFFFF"/>
                            <w:noWrap/>
                            <w:vAlign w:val="bottom"/>
                            <w:hideMark/>
                          </w:tcPr>
                          <w:p w14:paraId="5711171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45AEB6D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AA8A52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2D5981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738CE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95203C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68C1E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4FE3095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3E938D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5CCA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4"/>
                            <w:tcBorders>
                              <w:top w:val="nil"/>
                              <w:left w:val="nil"/>
                              <w:bottom w:val="nil"/>
                              <w:right w:val="nil"/>
                            </w:tcBorders>
                            <w:shd w:val="clear" w:color="000000" w:fill="FFFFFF"/>
                            <w:noWrap/>
                            <w:vAlign w:val="bottom"/>
                            <w:hideMark/>
                          </w:tcPr>
                          <w:p w14:paraId="6BF9AA0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3FD2D6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02C2C3E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8004DDD"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1C0135"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52673412"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5C4581AF"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718D0D08"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B39F2C7"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0923945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4FE6B2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F609A32"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808356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DF55D99" w14:textId="77777777" w:rsidR="00F227AB" w:rsidRPr="00175517" w:rsidRDefault="00F227AB"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5914A4BA"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F227AB" w:rsidRPr="0089232B" w14:paraId="31E59D71"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B7C60B"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3B3554A9"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FDA7DF" w14:textId="067AB13C" w:rsidR="00F227AB" w:rsidRPr="0089232B" w:rsidRDefault="00F227AB"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19</w:t>
                            </w:r>
                          </w:p>
                        </w:tc>
                        <w:tc>
                          <w:tcPr>
                            <w:tcW w:w="1134" w:type="dxa"/>
                            <w:tcBorders>
                              <w:top w:val="nil"/>
                              <w:left w:val="nil"/>
                              <w:bottom w:val="single" w:sz="4" w:space="0" w:color="auto"/>
                              <w:right w:val="single" w:sz="4" w:space="0" w:color="auto"/>
                            </w:tcBorders>
                            <w:shd w:val="clear" w:color="auto" w:fill="auto"/>
                            <w:noWrap/>
                            <w:vAlign w:val="center"/>
                            <w:hideMark/>
                          </w:tcPr>
                          <w:p w14:paraId="291DCCA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04CA6"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78C9686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1B7FBA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6A3D4E3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CED8D8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05C860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88ECE0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6981C1D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1F57DB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3A980A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0D5D37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361E46C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428E5C98"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3094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91096"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E321E"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658AC2"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1588F07F"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17EFE9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F8F6F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D281A7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68CC0F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0D3AD3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44C0D77A"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58BA81A7"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060CD9D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60D850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3FB4AC9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114EEBCA" w14:textId="2BEE022C"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8,5</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BB8555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9ADA8FF" w14:textId="64D60E60"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7,5</w:t>
                            </w:r>
                          </w:p>
                        </w:tc>
                        <w:tc>
                          <w:tcPr>
                            <w:tcW w:w="3185" w:type="dxa"/>
                            <w:gridSpan w:val="12"/>
                            <w:vMerge w:val="restart"/>
                            <w:tcBorders>
                              <w:top w:val="nil"/>
                              <w:left w:val="nil"/>
                              <w:bottom w:val="nil"/>
                              <w:right w:val="nil"/>
                            </w:tcBorders>
                            <w:shd w:val="clear" w:color="000000" w:fill="FFFFFF"/>
                            <w:noWrap/>
                            <w:vAlign w:val="center"/>
                            <w:hideMark/>
                          </w:tcPr>
                          <w:p w14:paraId="6638E45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7"/>
                            <w:tcBorders>
                              <w:top w:val="nil"/>
                              <w:left w:val="nil"/>
                              <w:bottom w:val="nil"/>
                              <w:right w:val="nil"/>
                            </w:tcBorders>
                            <w:shd w:val="clear" w:color="000000" w:fill="FFFFFF"/>
                            <w:noWrap/>
                            <w:vAlign w:val="bottom"/>
                            <w:hideMark/>
                          </w:tcPr>
                          <w:p w14:paraId="2F9C2C0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550F2C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D7DF8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7173048" w14:textId="77777777" w:rsidTr="00D63ED5">
                        <w:trPr>
                          <w:trHeight w:val="200"/>
                        </w:trPr>
                        <w:tc>
                          <w:tcPr>
                            <w:tcW w:w="703" w:type="dxa"/>
                            <w:tcBorders>
                              <w:top w:val="nil"/>
                              <w:left w:val="nil"/>
                              <w:bottom w:val="nil"/>
                              <w:right w:val="nil"/>
                            </w:tcBorders>
                            <w:shd w:val="clear" w:color="000000" w:fill="FFFFFF"/>
                            <w:noWrap/>
                            <w:vAlign w:val="bottom"/>
                            <w:hideMark/>
                          </w:tcPr>
                          <w:p w14:paraId="35174F1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A4120A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F8EB2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07355D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B1CD5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72026C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77B75E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76671D2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7"/>
                            <w:tcBorders>
                              <w:top w:val="nil"/>
                              <w:left w:val="nil"/>
                              <w:bottom w:val="nil"/>
                              <w:right w:val="nil"/>
                            </w:tcBorders>
                            <w:shd w:val="clear" w:color="000000" w:fill="FFFFFF"/>
                            <w:noWrap/>
                            <w:vAlign w:val="bottom"/>
                            <w:hideMark/>
                          </w:tcPr>
                          <w:p w14:paraId="6CD6FD4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C01E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B4DEA0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37CA316D"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A4272D"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77FCE46"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D1946F8"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47561"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4D7E98C"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77B7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7B99699"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5D32EC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1B6F8F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379DFB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87598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74833E4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9FA062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F2F0184"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2D6EBB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A1E233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2139333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A6DCC9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514DDAD9"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2D1A08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F094CBE"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12D1D0BF"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641D9F3"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7752F95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349C6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6109F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BC712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41B9984" w14:textId="77777777" w:rsidTr="007014D0">
                        <w:trPr>
                          <w:trHeight w:val="80"/>
                        </w:trPr>
                        <w:tc>
                          <w:tcPr>
                            <w:tcW w:w="703" w:type="dxa"/>
                            <w:tcBorders>
                              <w:top w:val="nil"/>
                              <w:left w:val="nil"/>
                              <w:bottom w:val="nil"/>
                              <w:right w:val="nil"/>
                            </w:tcBorders>
                            <w:shd w:val="clear" w:color="000000" w:fill="FFFFFF"/>
                            <w:noWrap/>
                            <w:vAlign w:val="bottom"/>
                            <w:hideMark/>
                          </w:tcPr>
                          <w:p w14:paraId="295A0D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7ED2496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64579D4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039C67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7FD85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A9B46E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1FC598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9032D56"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9EF3D4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2A0E51A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25FB92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D4FEC0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E1FC6D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11540B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1DD496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54BB5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AA40626" w14:textId="1DC571F3"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7,5</w:t>
                            </w:r>
                          </w:p>
                        </w:tc>
                        <w:tc>
                          <w:tcPr>
                            <w:tcW w:w="1134" w:type="dxa"/>
                            <w:tcBorders>
                              <w:top w:val="single" w:sz="4" w:space="0" w:color="auto"/>
                              <w:left w:val="nil"/>
                              <w:bottom w:val="nil"/>
                              <w:right w:val="single" w:sz="4" w:space="0" w:color="auto"/>
                            </w:tcBorders>
                            <w:shd w:val="clear" w:color="auto" w:fill="auto"/>
                            <w:noWrap/>
                            <w:vAlign w:val="center"/>
                            <w:hideMark/>
                          </w:tcPr>
                          <w:p w14:paraId="518C97DA"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AA5AF1"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376F93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E8378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24ADD5F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BF71F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291B3B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7AA7AE9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DE2E66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4ACB7D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8748BE2"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761951D"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5A2361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01799E"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A36430"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1474B58"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57225AD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C04BFB4"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D3B3A0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242EE08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3567C89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69885D1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F6839B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4C79D1D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545AD7B7" w14:textId="77777777" w:rsidTr="00F227AB">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A274853"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400E6F4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4D0739B"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BEFAF3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5229E43" w14:textId="6356DBDB"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3</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5C1E47C8"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10B49C86" w14:textId="4A6B5962"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E5847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2F189803"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8C7471"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705C0C9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165BA1C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0A4071E" w14:textId="77777777" w:rsidTr="00F227AB">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C1261B2"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83AB7D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6FAA91B5"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7DA4C33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4E1F59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5B96746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35FC33CA" w14:textId="77777777" w:rsidR="00F227AB" w:rsidRPr="0089232B" w:rsidRDefault="00F227AB"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275B91D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F6CD8D"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38A25E"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60B9CBA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2C5FDB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0091F686"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7FB1BA0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39835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971803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3251B53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A2185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7C8D544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4E7970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539A33B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DBF18E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72BF1F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EEA7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DAD6A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0E6C7F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897B53D"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AAB1119"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FBBE28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EEDA9E" w14:textId="22697018"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9</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45BD5C" w14:textId="77777777" w:rsidR="00F227AB" w:rsidRPr="0089232B" w:rsidRDefault="00F227AB"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97E43B8" w14:textId="48D7AF4B"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BF8C6C1"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EDBCF1"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87659CC"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F5F9E5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249F7B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AB0592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5A1AB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DC0CD7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1EC28CCC"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F1098A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ABC76E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B29BBD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B188EC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82A80C6"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219AF7E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25602A"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1E6FFC7"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35EF4AF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81AA44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11C9EB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200CBE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239B7ACB"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2B162B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8A039CA"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5D5BF6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41C445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B76450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2342D059"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553F9FA7"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DCA1CA"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F3766E0"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B72647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E84C879"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70BC05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8DEC98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5E55C6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651B372B"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C9CA3D6"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045FC3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47E9C204" w14:textId="77777777" w:rsidR="00F227AB" w:rsidRPr="0089232B" w:rsidRDefault="00F227AB"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6DC4ECFD"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6C4A870" w14:textId="77777777" w:rsidR="00F227AB" w:rsidRPr="0089232B" w:rsidRDefault="00F227AB"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317E9459"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0DF4FE" w14:textId="77777777" w:rsidR="00F227AB" w:rsidRPr="0089232B" w:rsidRDefault="00F227AB"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27CAC3D"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3E84C38"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11C0D2B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5F9BAE"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7E431B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853E23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C9D2A9D"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02053D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33E776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E7707F4"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778E03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33DE61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8B0A081"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B0A256A"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4F4A4852"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6FC55285"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FFBA542"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3FFD95F"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3943103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CD1EDD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227AB" w:rsidRPr="0089232B" w14:paraId="7C079831"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78B203"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1551E300"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017E3C8A" w14:textId="024A9C40" w:rsidR="00F227AB" w:rsidRPr="0089232B" w:rsidRDefault="00F227AB"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8</w:t>
                            </w:r>
                          </w:p>
                        </w:tc>
                        <w:tc>
                          <w:tcPr>
                            <w:tcW w:w="425" w:type="dxa"/>
                            <w:tcBorders>
                              <w:top w:val="nil"/>
                              <w:left w:val="nil"/>
                              <w:bottom w:val="nil"/>
                              <w:right w:val="nil"/>
                            </w:tcBorders>
                            <w:shd w:val="clear" w:color="000000" w:fill="FFFFFF"/>
                            <w:noWrap/>
                            <w:vAlign w:val="bottom"/>
                            <w:hideMark/>
                          </w:tcPr>
                          <w:p w14:paraId="62E51CD3"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A8FA851" w14:textId="77777777" w:rsidR="00F227AB" w:rsidRPr="0089232B" w:rsidRDefault="00F227AB"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4438EC50" w14:textId="77777777" w:rsidR="00F227AB" w:rsidRPr="0089232B" w:rsidRDefault="00F227AB"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56CE9E70"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4FA125AC"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742F2267"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F47D156" w14:textId="77777777" w:rsidR="00F227AB" w:rsidRPr="0089232B" w:rsidRDefault="00F227AB"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1136BD44" w14:textId="77777777" w:rsidR="00F227AB" w:rsidRPr="0089232B" w:rsidRDefault="00F227AB"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A667C5F" w14:textId="77777777" w:rsidR="00F227AB" w:rsidRDefault="00F227AB" w:rsidP="0071490C">
                      <w:pPr>
                        <w:pStyle w:val="Caption"/>
                      </w:pPr>
                    </w:p>
                    <w:p w14:paraId="58BE29FE" w14:textId="2FB8B8E5" w:rsidR="00F227AB" w:rsidRDefault="00F227AB" w:rsidP="0071490C">
                      <w:pPr>
                        <w:pStyle w:val="Caption"/>
                      </w:pPr>
                      <w:r>
                        <w:t xml:space="preserve">Figure </w:t>
                      </w:r>
                      <w:r>
                        <w:fldChar w:fldCharType="begin"/>
                      </w:r>
                      <w:r>
                        <w:instrText xml:space="preserve"> SEQ Figure \* ARABIC </w:instrText>
                      </w:r>
                      <w:r>
                        <w:fldChar w:fldCharType="separate"/>
                      </w:r>
                      <w:r>
                        <w:rPr>
                          <w:noProof/>
                        </w:rPr>
                        <w:t>2</w:t>
                      </w:r>
                      <w:r>
                        <w:fldChar w:fldCharType="end"/>
                      </w:r>
                      <w:r>
                        <w:t>5. Product quality model result for eesti.ee service provider</w:t>
                      </w:r>
                    </w:p>
                    <w:p w14:paraId="125DDB2E" w14:textId="77777777" w:rsidR="00F227AB" w:rsidRDefault="00F227AB" w:rsidP="0071490C">
                      <w:pPr>
                        <w:keepNext/>
                        <w:jc w:val="center"/>
                      </w:pPr>
                    </w:p>
                    <w:p w14:paraId="35AE2863" w14:textId="77777777" w:rsidR="00F227AB" w:rsidRDefault="00F227AB" w:rsidP="0071490C">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75502C0A" w14:textId="77777777" w:rsidR="00F227AB" w:rsidRDefault="00F227AB" w:rsidP="0071490C">
                      <w:pPr>
                        <w:keepNext/>
                        <w:jc w:val="center"/>
                      </w:pPr>
                    </w:p>
                    <w:p w14:paraId="1FB65FD0" w14:textId="77777777" w:rsidR="00F227AB" w:rsidRDefault="00F227AB" w:rsidP="0071490C">
                      <w:pPr>
                        <w:pStyle w:val="Caption"/>
                      </w:pPr>
                    </w:p>
                  </w:txbxContent>
                </v:textbox>
                <w10:anchorlock/>
              </v:shape>
            </w:pict>
          </mc:Fallback>
        </mc:AlternateContent>
      </w:r>
    </w:p>
    <w:p w14:paraId="74DD433F" w14:textId="4D564097" w:rsidR="00166C05" w:rsidRDefault="00F227AB" w:rsidP="003B4D56">
      <w:r>
        <w:t xml:space="preserve">Figure 25 depicts the proposed model applied to eesti.ee, getting as result that this e-services has hight quality that is well perceived by its users, survey results show that opportunity area  on this e-service is realated to have a standard way to create user interface to give users clear idea </w:t>
      </w:r>
      <w:r w:rsidR="001342EC">
        <w:t>about its usage.</w:t>
      </w:r>
    </w:p>
    <w:p w14:paraId="1EDE32F9" w14:textId="642594C5" w:rsidR="001342EC" w:rsidRPr="003B4D56" w:rsidRDefault="001342EC" w:rsidP="003B4D56">
      <w:r>
        <w:t>We had the chance to have small interview with Andres Kutt, advisor at Estonian Information System’s Authority, where the most important thing was that technology used to support the integration for new e-services to eesti.ee would start to be considered as legacy in around 10 years, this based on upcoming new technologies which are getting a place to be considered as starte of the art related to e-serivces topic</w:t>
      </w:r>
      <w:bookmarkStart w:id="77" w:name="_GoBack"/>
      <w:bookmarkEnd w:id="77"/>
      <w:r>
        <w:t xml:space="preserve"> </w:t>
      </w:r>
    </w:p>
    <w:p w14:paraId="1D0EA666" w14:textId="26B91DA6" w:rsidR="00225E72" w:rsidRDefault="00661C70" w:rsidP="000736C4">
      <w:pPr>
        <w:pStyle w:val="Heading2"/>
      </w:pPr>
      <w:bookmarkStart w:id="78" w:name="_Toc334672343"/>
      <w:r>
        <w:lastRenderedPageBreak/>
        <w:t>Discussion</w:t>
      </w:r>
      <w:bookmarkEnd w:id="78"/>
    </w:p>
    <w:p w14:paraId="7CF9047E" w14:textId="3A7EB98A" w:rsidR="00613FEF" w:rsidRPr="00613FEF" w:rsidRDefault="00613FEF" w:rsidP="00613FEF">
      <w:r>
        <w:t>E-services are by its nature meant to be flexible to interact with other third party entities</w:t>
      </w:r>
      <w:r w:rsidR="00B465BD">
        <w:t xml:space="preserve">, </w:t>
      </w:r>
      <w:r w:rsidR="00134585">
        <w:t xml:space="preserve">and have good performance regardless the number of users, </w:t>
      </w:r>
      <w:r w:rsidR="00DE447A">
        <w:t>e-services</w:t>
      </w:r>
      <w:r w:rsidR="00B465BD">
        <w:t xml:space="preserve"> functionality has to be guaranteed internally and externally in order to be trustable, </w:t>
      </w:r>
      <w:r w:rsidR="00DB0669">
        <w:t xml:space="preserve">their functioality has to be mapped according a life-cycle </w:t>
      </w:r>
      <w:r w:rsidR="00E71ECE">
        <w:t xml:space="preserve">regarding their field of applicability, </w:t>
      </w:r>
      <w:r w:rsidR="00866248">
        <w:t xml:space="preserve">and the service provider has to put </w:t>
      </w:r>
      <w:r w:rsidR="008E425E">
        <w:t xml:space="preserve">strategically efforts to map the functional characteristics through </w:t>
      </w:r>
      <w:r w:rsidR="001C61EC">
        <w:t>a model</w:t>
      </w:r>
      <w:r w:rsidR="0032047F">
        <w:t xml:space="preserve"> as the proposed on this thesis work,</w:t>
      </w:r>
      <w:r w:rsidR="001C61EC">
        <w:t xml:space="preserve"> </w:t>
      </w:r>
      <w:r w:rsidR="0032047F">
        <w:t>to</w:t>
      </w:r>
      <w:r w:rsidR="001C61EC">
        <w:t xml:space="preserve"> </w:t>
      </w:r>
      <w:r w:rsidR="0032047F">
        <w:t>understand</w:t>
      </w:r>
      <w:r w:rsidR="001C61EC">
        <w:t xml:space="preserve"> how the user perceives quality</w:t>
      </w:r>
      <w:r w:rsidR="00167A0D">
        <w:t xml:space="preserve"> of e-services, therefore the way e-services could be effectively used</w:t>
      </w:r>
      <w:r w:rsidR="001C37FC">
        <w:t xml:space="preserve">, acccesed and utilized is through </w:t>
      </w:r>
      <w:r w:rsidR="00D450E8">
        <w:t>e-infrastructure where e-services can exchange data and information related to their goals to attend users and every service share equivalent quality perception in ordert to create new e-services without sacrificing quality level.</w:t>
      </w:r>
    </w:p>
    <w:p w14:paraId="1704E4A7" w14:textId="4EC75BCB" w:rsidR="00E54189" w:rsidRDefault="00E54189" w:rsidP="00E54189">
      <w:pPr>
        <w:pStyle w:val="Heading1"/>
      </w:pPr>
      <w:bookmarkStart w:id="79" w:name="_Toc334672344"/>
      <w:r>
        <w:lastRenderedPageBreak/>
        <w:t>Conclusion and future work</w:t>
      </w:r>
      <w:bookmarkEnd w:id="79"/>
    </w:p>
    <w:p w14:paraId="40478388" w14:textId="51196525" w:rsidR="00225E72" w:rsidRDefault="00225E72" w:rsidP="00225E72">
      <w:pPr>
        <w:pStyle w:val="Heading2"/>
      </w:pPr>
      <w:bookmarkStart w:id="80" w:name="_Toc334672345"/>
      <w:r>
        <w:t>Conclusion</w:t>
      </w:r>
      <w:bookmarkEnd w:id="80"/>
    </w:p>
    <w:p w14:paraId="375457D1" w14:textId="77777777" w:rsidR="002026EB" w:rsidRDefault="002026EB" w:rsidP="002026EB">
      <w:pPr>
        <w:tabs>
          <w:tab w:val="left" w:pos="2622"/>
        </w:tabs>
      </w:pPr>
      <w:r>
        <w:t xml:space="preserve">On this thesis work a conceptual model for understanding the quality of e-services in four dimensions Accessibility, Usability, Efficiency and Security (AUES) was proposed. </w:t>
      </w:r>
    </w:p>
    <w:p w14:paraId="39B9C498" w14:textId="77777777" w:rsidR="002026EB" w:rsidRDefault="002026EB" w:rsidP="002026EB">
      <w:pPr>
        <w:tabs>
          <w:tab w:val="left" w:pos="2622"/>
        </w:tabs>
      </w:pPr>
      <w:r>
        <w:t>In order to answer our research question “</w:t>
      </w:r>
      <w:r w:rsidRPr="007126C0">
        <w:t>What are the key e-service components regarding its Accessibility, Usability, Efficiency, and Security?</w:t>
      </w:r>
      <w:r>
        <w:t>” we proposed a standard definition for e-service concept; a quality in use model (user perspective) and product quality model (provider perspective), in order to determine the characteristics for each model two questions were considered:</w:t>
      </w:r>
    </w:p>
    <w:p w14:paraId="26B7C2A1" w14:textId="77777777" w:rsidR="002026EB" w:rsidRDefault="002026EB" w:rsidP="002026EB">
      <w:pPr>
        <w:pStyle w:val="ListParagraph"/>
        <w:numPr>
          <w:ilvl w:val="0"/>
          <w:numId w:val="43"/>
        </w:numPr>
        <w:tabs>
          <w:tab w:val="left" w:pos="2622"/>
        </w:tabs>
      </w:pPr>
      <w:r>
        <w:t>What are the qualitative characteristics of an e-service from the user perspective?</w:t>
      </w:r>
    </w:p>
    <w:p w14:paraId="72B251EF" w14:textId="77777777" w:rsidR="002026EB" w:rsidRDefault="002026EB" w:rsidP="002026EB">
      <w:pPr>
        <w:pStyle w:val="ListParagraph"/>
        <w:numPr>
          <w:ilvl w:val="0"/>
          <w:numId w:val="43"/>
        </w:numPr>
        <w:tabs>
          <w:tab w:val="left" w:pos="2622"/>
        </w:tabs>
      </w:pPr>
      <w:r>
        <w:t>What are the qualitative characteristics of an e-service from the provider perspective?</w:t>
      </w:r>
    </w:p>
    <w:p w14:paraId="3DFE278C" w14:textId="77777777" w:rsidR="002026EB" w:rsidRDefault="002026EB" w:rsidP="002026EB">
      <w:pPr>
        <w:tabs>
          <w:tab w:val="left" w:pos="2622"/>
        </w:tabs>
      </w:pPr>
      <w:r>
        <w:t>We determined that qualitative characteristics for quality in use model are: Convenience, Performance, and Trustworthiness, and qualitative characteristics for product model are: Compatibility, Functionality, and Reliability.</w:t>
      </w:r>
    </w:p>
    <w:p w14:paraId="5A400B16" w14:textId="77777777" w:rsidR="002026EB" w:rsidRDefault="002026EB" w:rsidP="002026EB">
      <w:pPr>
        <w:tabs>
          <w:tab w:val="left" w:pos="2622"/>
        </w:tabs>
      </w:pPr>
      <w:r>
        <w:t>Proposed AUES dimensions help to understand how the e-service characteristics from the Product quality model contribute to degree of each of the quality in use model qualitatitve components through each dimensional key components.</w:t>
      </w:r>
    </w:p>
    <w:p w14:paraId="65F6340A" w14:textId="77777777" w:rsidR="002026EB" w:rsidRDefault="002026EB" w:rsidP="002026EB">
      <w:pPr>
        <w:tabs>
          <w:tab w:val="left" w:pos="2622"/>
        </w:tabs>
      </w:pPr>
      <w:r>
        <w:t xml:space="preserve">Through literature review we determined the relevance of each dimensional key component supporting them with a series of hypotheses which were proved after applying the model on selected Estonian e-services. </w:t>
      </w:r>
    </w:p>
    <w:p w14:paraId="0C01ACF1" w14:textId="602331AA" w:rsidR="002026EB" w:rsidRPr="002026EB" w:rsidRDefault="002026EB" w:rsidP="00A441B2">
      <w:pPr>
        <w:tabs>
          <w:tab w:val="left" w:pos="2622"/>
        </w:tabs>
      </w:pPr>
      <w:r>
        <w:t>Proposed model for understanding the quality of e-services in four dimensions (AUES) can be taken as reference to understand quality on public e-services and can be extended or modified according to needs.</w:t>
      </w:r>
    </w:p>
    <w:p w14:paraId="128DCB35" w14:textId="358D419E" w:rsidR="00225E72" w:rsidRDefault="00225E72" w:rsidP="00225E72">
      <w:pPr>
        <w:pStyle w:val="Heading2"/>
      </w:pPr>
      <w:bookmarkStart w:id="81" w:name="_Toc334672346"/>
      <w:r>
        <w:t>Future work</w:t>
      </w:r>
      <w:bookmarkEnd w:id="81"/>
    </w:p>
    <w:p w14:paraId="33A5DCF9" w14:textId="21197771" w:rsidR="00C11FFC" w:rsidRDefault="00C11FFC" w:rsidP="004B37D6">
      <w:r>
        <w:t>As matters of future work we consider the following points:</w:t>
      </w:r>
    </w:p>
    <w:p w14:paraId="1F65D7EE" w14:textId="09FCC4E0" w:rsidR="00C11FFC" w:rsidRDefault="008D6221" w:rsidP="00BC4AB0">
      <w:pPr>
        <w:pStyle w:val="ListParagraph"/>
        <w:numPr>
          <w:ilvl w:val="0"/>
          <w:numId w:val="44"/>
        </w:numPr>
      </w:pPr>
      <w:r>
        <w:t xml:space="preserve">To understand what regulations, rules ans constraints </w:t>
      </w:r>
      <w:r w:rsidR="00F820A5">
        <w:t>influence the use of e-services</w:t>
      </w:r>
      <w:r w:rsidR="00F90AAC">
        <w:t>.</w:t>
      </w:r>
    </w:p>
    <w:p w14:paraId="4F04E61D" w14:textId="52D83C44" w:rsidR="00F90AAC" w:rsidRDefault="00F90AAC" w:rsidP="00BC4AB0">
      <w:pPr>
        <w:pStyle w:val="ListParagraph"/>
        <w:numPr>
          <w:ilvl w:val="0"/>
          <w:numId w:val="44"/>
        </w:numPr>
      </w:pPr>
      <w:r>
        <w:lastRenderedPageBreak/>
        <w:t>To apply the proposed model on further Estonian e-services in order to stablish an assessment model to be used with a quality predition model.</w:t>
      </w:r>
    </w:p>
    <w:p w14:paraId="3E5F2DF3" w14:textId="253F11C6" w:rsidR="00BE012A" w:rsidRDefault="00BE012A" w:rsidP="00BC4AB0">
      <w:pPr>
        <w:pStyle w:val="ListParagraph"/>
        <w:numPr>
          <w:ilvl w:val="0"/>
          <w:numId w:val="44"/>
        </w:numPr>
      </w:pPr>
      <w:r>
        <w:t>To consider using the ISO/IEC 25012 standard (model for data quality) in order to complement proposed model.</w:t>
      </w:r>
    </w:p>
    <w:p w14:paraId="5E4CAB94" w14:textId="77777777" w:rsidR="00BE012A" w:rsidRPr="004B37D6" w:rsidRDefault="00BE012A" w:rsidP="004B37D6"/>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672347"/>
      <w:bookmarkEnd w:id="82"/>
      <w:bookmarkEnd w:id="83"/>
      <w:bookmarkEnd w:id="84"/>
      <w:r w:rsidRPr="002065CD">
        <w:lastRenderedPageBreak/>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lastRenderedPageBreak/>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lastRenderedPageBreak/>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lastRenderedPageBreak/>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lastRenderedPageBreak/>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672348"/>
          <w:r>
            <w:lastRenderedPageBreak/>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672349"/>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672350"/>
      <w:r>
        <w:lastRenderedPageBreak/>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0672C"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DF1A12">
        <w:rPr>
          <w:b/>
          <w:noProof/>
          <w:spacing w:val="-1"/>
          <w:lang w:val="en-GB"/>
        </w:rPr>
        <w:t>05.09.2016</w:t>
      </w:r>
      <w:r>
        <w:rPr>
          <w:b/>
          <w:spacing w:val="-1"/>
          <w:lang w:val="en-GB"/>
        </w:rPr>
        <w:fldChar w:fldCharType="end"/>
      </w:r>
    </w:p>
    <w:sectPr w:rsidR="00CE5733" w:rsidRPr="00CE5733" w:rsidSect="00214B6D">
      <w:footerReference w:type="default" r:id="rId34"/>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F227AB" w:rsidRDefault="00F227AB" w:rsidP="00FB55BE">
      <w:pPr>
        <w:spacing w:before="0" w:after="0" w:line="240" w:lineRule="auto"/>
      </w:pPr>
      <w:r>
        <w:separator/>
      </w:r>
    </w:p>
  </w:endnote>
  <w:endnote w:type="continuationSeparator" w:id="0">
    <w:p w14:paraId="3A716E12" w14:textId="77777777" w:rsidR="00F227AB" w:rsidRDefault="00F227AB"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F227AB" w:rsidRDefault="00F227AB">
        <w:pPr>
          <w:pStyle w:val="Footer"/>
          <w:jc w:val="center"/>
        </w:pPr>
        <w:r>
          <w:fldChar w:fldCharType="begin"/>
        </w:r>
        <w:r>
          <w:instrText xml:space="preserve"> PAGE   \* MERGEFORMAT </w:instrText>
        </w:r>
        <w:r>
          <w:fldChar w:fldCharType="separate"/>
        </w:r>
        <w:r w:rsidR="001342EC">
          <w:rPr>
            <w:noProof/>
          </w:rPr>
          <w:t>59</w:t>
        </w:r>
        <w:r>
          <w:rPr>
            <w:noProof/>
          </w:rPr>
          <w:fldChar w:fldCharType="end"/>
        </w:r>
      </w:p>
    </w:sdtContent>
  </w:sdt>
  <w:p w14:paraId="6FE0902C" w14:textId="77777777" w:rsidR="00F227AB" w:rsidRDefault="00F227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F227AB" w:rsidRDefault="00F227AB" w:rsidP="00FB55BE">
      <w:pPr>
        <w:spacing w:before="0" w:after="0" w:line="240" w:lineRule="auto"/>
      </w:pPr>
      <w:r>
        <w:separator/>
      </w:r>
    </w:p>
  </w:footnote>
  <w:footnote w:type="continuationSeparator" w:id="0">
    <w:p w14:paraId="11035F38" w14:textId="77777777" w:rsidR="00F227AB" w:rsidRDefault="00F227AB" w:rsidP="00FB55BE">
      <w:pPr>
        <w:spacing w:before="0" w:after="0" w:line="240" w:lineRule="auto"/>
      </w:pPr>
      <w:r>
        <w:continuationSeparator/>
      </w:r>
    </w:p>
  </w:footnote>
  <w:footnote w:id="1">
    <w:p w14:paraId="0C7FBA67" w14:textId="77777777" w:rsidR="00F227AB" w:rsidRPr="009938CB" w:rsidRDefault="00F227AB"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F227AB" w:rsidRPr="005C1436" w:rsidRDefault="00F227AB">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F227AB" w:rsidRPr="006A65BB" w:rsidRDefault="00F227AB">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F227AB" w:rsidRPr="00FA5CDE" w:rsidRDefault="00F227AB">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F227AB" w:rsidRPr="00BC3413" w:rsidRDefault="00F227AB">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F227AB" w:rsidRPr="00FE3520" w:rsidRDefault="00F227AB">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F227AB" w:rsidRPr="00824170" w:rsidRDefault="00F227AB">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F227AB" w:rsidRPr="000C0716" w:rsidRDefault="00F227AB">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F227AB" w:rsidRPr="0067118C" w:rsidRDefault="00F227AB">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F227AB" w:rsidRPr="000F652A" w:rsidRDefault="00F227AB">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1A0273"/>
    <w:multiLevelType w:val="hybridMultilevel"/>
    <w:tmpl w:val="5E0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915E3D"/>
    <w:multiLevelType w:val="hybridMultilevel"/>
    <w:tmpl w:val="24A0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0">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2"/>
  </w:num>
  <w:num w:numId="4">
    <w:abstractNumId w:val="41"/>
  </w:num>
  <w:num w:numId="5">
    <w:abstractNumId w:val="42"/>
  </w:num>
  <w:num w:numId="6">
    <w:abstractNumId w:val="4"/>
  </w:num>
  <w:num w:numId="7">
    <w:abstractNumId w:val="34"/>
  </w:num>
  <w:num w:numId="8">
    <w:abstractNumId w:val="6"/>
  </w:num>
  <w:num w:numId="9">
    <w:abstractNumId w:val="7"/>
  </w:num>
  <w:num w:numId="10">
    <w:abstractNumId w:val="28"/>
  </w:num>
  <w:num w:numId="11">
    <w:abstractNumId w:val="37"/>
  </w:num>
  <w:num w:numId="12">
    <w:abstractNumId w:val="13"/>
  </w:num>
  <w:num w:numId="13">
    <w:abstractNumId w:val="15"/>
  </w:num>
  <w:num w:numId="14">
    <w:abstractNumId w:val="23"/>
  </w:num>
  <w:num w:numId="15">
    <w:abstractNumId w:val="4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6"/>
  </w:num>
  <w:num w:numId="20">
    <w:abstractNumId w:val="32"/>
  </w:num>
  <w:num w:numId="21">
    <w:abstractNumId w:val="16"/>
  </w:num>
  <w:num w:numId="22">
    <w:abstractNumId w:val="3"/>
  </w:num>
  <w:num w:numId="23">
    <w:abstractNumId w:val="8"/>
  </w:num>
  <w:num w:numId="24">
    <w:abstractNumId w:val="33"/>
  </w:num>
  <w:num w:numId="25">
    <w:abstractNumId w:val="19"/>
  </w:num>
  <w:num w:numId="26">
    <w:abstractNumId w:val="2"/>
  </w:num>
  <w:num w:numId="27">
    <w:abstractNumId w:val="36"/>
  </w:num>
  <w:num w:numId="28">
    <w:abstractNumId w:val="5"/>
  </w:num>
  <w:num w:numId="29">
    <w:abstractNumId w:val="40"/>
  </w:num>
  <w:num w:numId="30">
    <w:abstractNumId w:val="22"/>
  </w:num>
  <w:num w:numId="31">
    <w:abstractNumId w:val="31"/>
  </w:num>
  <w:num w:numId="32">
    <w:abstractNumId w:val="35"/>
  </w:num>
  <w:num w:numId="33">
    <w:abstractNumId w:val="25"/>
  </w:num>
  <w:num w:numId="34">
    <w:abstractNumId w:val="38"/>
  </w:num>
  <w:num w:numId="35">
    <w:abstractNumId w:val="20"/>
  </w:num>
  <w:num w:numId="36">
    <w:abstractNumId w:val="10"/>
  </w:num>
  <w:num w:numId="37">
    <w:abstractNumId w:val="27"/>
  </w:num>
  <w:num w:numId="38">
    <w:abstractNumId w:val="14"/>
  </w:num>
  <w:num w:numId="39">
    <w:abstractNumId w:val="30"/>
  </w:num>
  <w:num w:numId="40">
    <w:abstractNumId w:val="11"/>
  </w:num>
  <w:num w:numId="41">
    <w:abstractNumId w:val="0"/>
  </w:num>
  <w:num w:numId="42">
    <w:abstractNumId w:val="9"/>
  </w:num>
  <w:num w:numId="43">
    <w:abstractNumId w:val="1"/>
  </w:num>
  <w:num w:numId="44">
    <w:abstractNumId w:val="24"/>
  </w:num>
  <w:num w:numId="45">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175"/>
    <w:rsid w:val="000467FE"/>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A61"/>
    <w:rsid w:val="00056D06"/>
    <w:rsid w:val="00056DCC"/>
    <w:rsid w:val="000574EC"/>
    <w:rsid w:val="000617DD"/>
    <w:rsid w:val="00061A14"/>
    <w:rsid w:val="00061F4D"/>
    <w:rsid w:val="00061F68"/>
    <w:rsid w:val="000626F0"/>
    <w:rsid w:val="000639AC"/>
    <w:rsid w:val="0006413B"/>
    <w:rsid w:val="00064FA7"/>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4DB3"/>
    <w:rsid w:val="000954E0"/>
    <w:rsid w:val="00095B9A"/>
    <w:rsid w:val="00096B8F"/>
    <w:rsid w:val="00097CDB"/>
    <w:rsid w:val="000A111D"/>
    <w:rsid w:val="000A1399"/>
    <w:rsid w:val="000A17CC"/>
    <w:rsid w:val="000A18EF"/>
    <w:rsid w:val="000A203B"/>
    <w:rsid w:val="000A221E"/>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8D9"/>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23FF"/>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5AF0"/>
    <w:rsid w:val="00127503"/>
    <w:rsid w:val="00127AD5"/>
    <w:rsid w:val="00127D08"/>
    <w:rsid w:val="00131042"/>
    <w:rsid w:val="00131DA5"/>
    <w:rsid w:val="00132474"/>
    <w:rsid w:val="0013340B"/>
    <w:rsid w:val="001342EC"/>
    <w:rsid w:val="00134585"/>
    <w:rsid w:val="00134ABD"/>
    <w:rsid w:val="0013576A"/>
    <w:rsid w:val="00135D8C"/>
    <w:rsid w:val="0013611B"/>
    <w:rsid w:val="00136F08"/>
    <w:rsid w:val="0013731F"/>
    <w:rsid w:val="001400B3"/>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42"/>
    <w:rsid w:val="001547D5"/>
    <w:rsid w:val="001559CF"/>
    <w:rsid w:val="00156060"/>
    <w:rsid w:val="00156940"/>
    <w:rsid w:val="00160083"/>
    <w:rsid w:val="0016028A"/>
    <w:rsid w:val="00160376"/>
    <w:rsid w:val="001608C9"/>
    <w:rsid w:val="001608EA"/>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6C05"/>
    <w:rsid w:val="0016760B"/>
    <w:rsid w:val="00167A0D"/>
    <w:rsid w:val="00167A36"/>
    <w:rsid w:val="0017249D"/>
    <w:rsid w:val="001728AE"/>
    <w:rsid w:val="00172978"/>
    <w:rsid w:val="001730D5"/>
    <w:rsid w:val="001737C3"/>
    <w:rsid w:val="00173A50"/>
    <w:rsid w:val="00173A73"/>
    <w:rsid w:val="001744B1"/>
    <w:rsid w:val="0017528D"/>
    <w:rsid w:val="00175517"/>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37FC"/>
    <w:rsid w:val="001C5D1F"/>
    <w:rsid w:val="001C5D95"/>
    <w:rsid w:val="001C5F94"/>
    <w:rsid w:val="001C61EC"/>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6EB"/>
    <w:rsid w:val="00202CC5"/>
    <w:rsid w:val="0020380D"/>
    <w:rsid w:val="0020410E"/>
    <w:rsid w:val="00204A71"/>
    <w:rsid w:val="00204CF2"/>
    <w:rsid w:val="002065CD"/>
    <w:rsid w:val="002066CB"/>
    <w:rsid w:val="002066FA"/>
    <w:rsid w:val="0020672C"/>
    <w:rsid w:val="002073BE"/>
    <w:rsid w:val="00210074"/>
    <w:rsid w:val="00211142"/>
    <w:rsid w:val="002121D5"/>
    <w:rsid w:val="002124C4"/>
    <w:rsid w:val="00212754"/>
    <w:rsid w:val="00214B6D"/>
    <w:rsid w:val="00215DF1"/>
    <w:rsid w:val="002167D1"/>
    <w:rsid w:val="00216DBC"/>
    <w:rsid w:val="0021748E"/>
    <w:rsid w:val="00220052"/>
    <w:rsid w:val="002202D2"/>
    <w:rsid w:val="0022296F"/>
    <w:rsid w:val="00223F67"/>
    <w:rsid w:val="00224EEB"/>
    <w:rsid w:val="00225113"/>
    <w:rsid w:val="00225329"/>
    <w:rsid w:val="0022597E"/>
    <w:rsid w:val="00225E72"/>
    <w:rsid w:val="00226188"/>
    <w:rsid w:val="0022701D"/>
    <w:rsid w:val="00227160"/>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997"/>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5EF3"/>
    <w:rsid w:val="00256B89"/>
    <w:rsid w:val="0026127C"/>
    <w:rsid w:val="002615B3"/>
    <w:rsid w:val="00261BC9"/>
    <w:rsid w:val="00261C74"/>
    <w:rsid w:val="002621A1"/>
    <w:rsid w:val="00262A8D"/>
    <w:rsid w:val="00262BA9"/>
    <w:rsid w:val="00264F41"/>
    <w:rsid w:val="00267AD0"/>
    <w:rsid w:val="00270B19"/>
    <w:rsid w:val="00271319"/>
    <w:rsid w:val="00271575"/>
    <w:rsid w:val="00271977"/>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B55"/>
    <w:rsid w:val="00282D63"/>
    <w:rsid w:val="00282F4D"/>
    <w:rsid w:val="002834F0"/>
    <w:rsid w:val="00283E1F"/>
    <w:rsid w:val="002847D2"/>
    <w:rsid w:val="002876B6"/>
    <w:rsid w:val="00287954"/>
    <w:rsid w:val="00287D99"/>
    <w:rsid w:val="0029067D"/>
    <w:rsid w:val="00291387"/>
    <w:rsid w:val="00291A5B"/>
    <w:rsid w:val="00292C7B"/>
    <w:rsid w:val="00293065"/>
    <w:rsid w:val="002936D2"/>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19"/>
    <w:rsid w:val="002E7E48"/>
    <w:rsid w:val="002E7E8A"/>
    <w:rsid w:val="002F0FD3"/>
    <w:rsid w:val="002F109C"/>
    <w:rsid w:val="002F1A33"/>
    <w:rsid w:val="002F1C04"/>
    <w:rsid w:val="002F2327"/>
    <w:rsid w:val="002F240E"/>
    <w:rsid w:val="002F3333"/>
    <w:rsid w:val="002F3CDE"/>
    <w:rsid w:val="002F433B"/>
    <w:rsid w:val="002F5712"/>
    <w:rsid w:val="002F5778"/>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2FF"/>
    <w:rsid w:val="00315860"/>
    <w:rsid w:val="00315C22"/>
    <w:rsid w:val="003202B3"/>
    <w:rsid w:val="0032047F"/>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3D4"/>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02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692C"/>
    <w:rsid w:val="003D73DF"/>
    <w:rsid w:val="003E0267"/>
    <w:rsid w:val="003E0C29"/>
    <w:rsid w:val="003E16CF"/>
    <w:rsid w:val="003E3A7C"/>
    <w:rsid w:val="003E5844"/>
    <w:rsid w:val="003E5860"/>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4A10"/>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772"/>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C74"/>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CBE"/>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052"/>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0DA"/>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D75"/>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682"/>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18F"/>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57B"/>
    <w:rsid w:val="004D48A5"/>
    <w:rsid w:val="004D5FB3"/>
    <w:rsid w:val="004D65AB"/>
    <w:rsid w:val="004D6E4F"/>
    <w:rsid w:val="004D6FDF"/>
    <w:rsid w:val="004E031C"/>
    <w:rsid w:val="004E07F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AA"/>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20A"/>
    <w:rsid w:val="00541BE6"/>
    <w:rsid w:val="005420EF"/>
    <w:rsid w:val="005424D7"/>
    <w:rsid w:val="0054356C"/>
    <w:rsid w:val="00543BE6"/>
    <w:rsid w:val="00544091"/>
    <w:rsid w:val="0054419D"/>
    <w:rsid w:val="00544CE1"/>
    <w:rsid w:val="005461B2"/>
    <w:rsid w:val="005464FD"/>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0637"/>
    <w:rsid w:val="00570C5C"/>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883"/>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3BF"/>
    <w:rsid w:val="005A2ECE"/>
    <w:rsid w:val="005A38C6"/>
    <w:rsid w:val="005A3BFC"/>
    <w:rsid w:val="005A4909"/>
    <w:rsid w:val="005A5216"/>
    <w:rsid w:val="005A6285"/>
    <w:rsid w:val="005A654F"/>
    <w:rsid w:val="005A6AA5"/>
    <w:rsid w:val="005A6C6C"/>
    <w:rsid w:val="005A7598"/>
    <w:rsid w:val="005B30D8"/>
    <w:rsid w:val="005B3F15"/>
    <w:rsid w:val="005B5E71"/>
    <w:rsid w:val="005B7A73"/>
    <w:rsid w:val="005B7B24"/>
    <w:rsid w:val="005C0347"/>
    <w:rsid w:val="005C1436"/>
    <w:rsid w:val="005C1F96"/>
    <w:rsid w:val="005C2016"/>
    <w:rsid w:val="005C229A"/>
    <w:rsid w:val="005C3FDB"/>
    <w:rsid w:val="005C468B"/>
    <w:rsid w:val="005C4C5D"/>
    <w:rsid w:val="005C571E"/>
    <w:rsid w:val="005C5CD3"/>
    <w:rsid w:val="005C63DA"/>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3FEF"/>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1AA"/>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5C4"/>
    <w:rsid w:val="006A3BB0"/>
    <w:rsid w:val="006A4561"/>
    <w:rsid w:val="006A46EC"/>
    <w:rsid w:val="006A5864"/>
    <w:rsid w:val="006A65BB"/>
    <w:rsid w:val="006A7ABA"/>
    <w:rsid w:val="006B0520"/>
    <w:rsid w:val="006B10B5"/>
    <w:rsid w:val="006B1158"/>
    <w:rsid w:val="006B1941"/>
    <w:rsid w:val="006B19D1"/>
    <w:rsid w:val="006B2239"/>
    <w:rsid w:val="006B22CA"/>
    <w:rsid w:val="006B269F"/>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42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14D0"/>
    <w:rsid w:val="007015B1"/>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90C"/>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4E67"/>
    <w:rsid w:val="00745274"/>
    <w:rsid w:val="0074663C"/>
    <w:rsid w:val="007477D6"/>
    <w:rsid w:val="00747B11"/>
    <w:rsid w:val="00747F8E"/>
    <w:rsid w:val="0075117D"/>
    <w:rsid w:val="0075182A"/>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97C17"/>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C570E"/>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E8F"/>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3A87"/>
    <w:rsid w:val="00804FFA"/>
    <w:rsid w:val="008062BA"/>
    <w:rsid w:val="00807778"/>
    <w:rsid w:val="00807AF3"/>
    <w:rsid w:val="00810B69"/>
    <w:rsid w:val="0081101A"/>
    <w:rsid w:val="008111C1"/>
    <w:rsid w:val="0081132C"/>
    <w:rsid w:val="00811411"/>
    <w:rsid w:val="00811E78"/>
    <w:rsid w:val="0081219C"/>
    <w:rsid w:val="00812BBC"/>
    <w:rsid w:val="00812C47"/>
    <w:rsid w:val="008130DA"/>
    <w:rsid w:val="008141C5"/>
    <w:rsid w:val="00814D32"/>
    <w:rsid w:val="008159C8"/>
    <w:rsid w:val="00815CFB"/>
    <w:rsid w:val="0081621E"/>
    <w:rsid w:val="0081665C"/>
    <w:rsid w:val="00816B6E"/>
    <w:rsid w:val="00816D6A"/>
    <w:rsid w:val="00816DC1"/>
    <w:rsid w:val="00816F0A"/>
    <w:rsid w:val="008177FC"/>
    <w:rsid w:val="00817BC9"/>
    <w:rsid w:val="0082006D"/>
    <w:rsid w:val="00820286"/>
    <w:rsid w:val="008205CE"/>
    <w:rsid w:val="008206AE"/>
    <w:rsid w:val="0082077A"/>
    <w:rsid w:val="008207FA"/>
    <w:rsid w:val="00821098"/>
    <w:rsid w:val="008210C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04"/>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248"/>
    <w:rsid w:val="008665C8"/>
    <w:rsid w:val="008667E6"/>
    <w:rsid w:val="00867870"/>
    <w:rsid w:val="00867D4C"/>
    <w:rsid w:val="008706F8"/>
    <w:rsid w:val="00870B64"/>
    <w:rsid w:val="00876FA6"/>
    <w:rsid w:val="0087793C"/>
    <w:rsid w:val="008814B1"/>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40AB"/>
    <w:rsid w:val="008A52B6"/>
    <w:rsid w:val="008A5416"/>
    <w:rsid w:val="008A6C3E"/>
    <w:rsid w:val="008A6CF6"/>
    <w:rsid w:val="008B004B"/>
    <w:rsid w:val="008B078B"/>
    <w:rsid w:val="008B126D"/>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37BC"/>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221"/>
    <w:rsid w:val="008D6661"/>
    <w:rsid w:val="008D6EA1"/>
    <w:rsid w:val="008D73F3"/>
    <w:rsid w:val="008D7AFC"/>
    <w:rsid w:val="008D7C21"/>
    <w:rsid w:val="008E1F62"/>
    <w:rsid w:val="008E2C45"/>
    <w:rsid w:val="008E382C"/>
    <w:rsid w:val="008E425E"/>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3D25"/>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1BA"/>
    <w:rsid w:val="009207C0"/>
    <w:rsid w:val="00921919"/>
    <w:rsid w:val="0092218F"/>
    <w:rsid w:val="00922704"/>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21"/>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911"/>
    <w:rsid w:val="00945FD7"/>
    <w:rsid w:val="00946119"/>
    <w:rsid w:val="009462DA"/>
    <w:rsid w:val="009466DC"/>
    <w:rsid w:val="009468B2"/>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5CC6"/>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1"/>
    <w:rsid w:val="009A2574"/>
    <w:rsid w:val="009A2B32"/>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4CD5"/>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4C76"/>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08A3"/>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3E02"/>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1B2"/>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789"/>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DB0"/>
    <w:rsid w:val="00A87E04"/>
    <w:rsid w:val="00A91687"/>
    <w:rsid w:val="00A9274C"/>
    <w:rsid w:val="00A92D41"/>
    <w:rsid w:val="00A92D7A"/>
    <w:rsid w:val="00A930A6"/>
    <w:rsid w:val="00A93616"/>
    <w:rsid w:val="00A93737"/>
    <w:rsid w:val="00A95412"/>
    <w:rsid w:val="00A95D97"/>
    <w:rsid w:val="00A95FAD"/>
    <w:rsid w:val="00A96100"/>
    <w:rsid w:val="00A9707F"/>
    <w:rsid w:val="00AA04EF"/>
    <w:rsid w:val="00AA0E11"/>
    <w:rsid w:val="00AA1B06"/>
    <w:rsid w:val="00AA1E4A"/>
    <w:rsid w:val="00AA1E69"/>
    <w:rsid w:val="00AA22A7"/>
    <w:rsid w:val="00AA2FC7"/>
    <w:rsid w:val="00AA3012"/>
    <w:rsid w:val="00AA3696"/>
    <w:rsid w:val="00AA36A8"/>
    <w:rsid w:val="00AA3C7C"/>
    <w:rsid w:val="00AA3F1C"/>
    <w:rsid w:val="00AA544F"/>
    <w:rsid w:val="00AA5D3C"/>
    <w:rsid w:val="00AA6D66"/>
    <w:rsid w:val="00AB0085"/>
    <w:rsid w:val="00AB0AFD"/>
    <w:rsid w:val="00AB11FD"/>
    <w:rsid w:val="00AB1B2F"/>
    <w:rsid w:val="00AB2B92"/>
    <w:rsid w:val="00AB2DCA"/>
    <w:rsid w:val="00AB3234"/>
    <w:rsid w:val="00AB39BC"/>
    <w:rsid w:val="00AB3B60"/>
    <w:rsid w:val="00AB3F29"/>
    <w:rsid w:val="00AB6157"/>
    <w:rsid w:val="00AB6B18"/>
    <w:rsid w:val="00AB6D27"/>
    <w:rsid w:val="00AB6D75"/>
    <w:rsid w:val="00AB6EA8"/>
    <w:rsid w:val="00AB6FAF"/>
    <w:rsid w:val="00AB716B"/>
    <w:rsid w:val="00AB75D5"/>
    <w:rsid w:val="00AB7759"/>
    <w:rsid w:val="00AC0668"/>
    <w:rsid w:val="00AC0C06"/>
    <w:rsid w:val="00AC3194"/>
    <w:rsid w:val="00AC3B73"/>
    <w:rsid w:val="00AC460C"/>
    <w:rsid w:val="00AC5325"/>
    <w:rsid w:val="00AC5D8D"/>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8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6A39"/>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5BD"/>
    <w:rsid w:val="00B4696B"/>
    <w:rsid w:val="00B46CE9"/>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57D25"/>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6DD"/>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4AB0"/>
    <w:rsid w:val="00BC5026"/>
    <w:rsid w:val="00BC6411"/>
    <w:rsid w:val="00BD0020"/>
    <w:rsid w:val="00BD0329"/>
    <w:rsid w:val="00BD14AC"/>
    <w:rsid w:val="00BD1C1F"/>
    <w:rsid w:val="00BD20B6"/>
    <w:rsid w:val="00BD249A"/>
    <w:rsid w:val="00BD54AC"/>
    <w:rsid w:val="00BD6049"/>
    <w:rsid w:val="00BD63D3"/>
    <w:rsid w:val="00BD73C6"/>
    <w:rsid w:val="00BD78F0"/>
    <w:rsid w:val="00BE012A"/>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1FFC"/>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4C2C"/>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BB9"/>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6640"/>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6AC2"/>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20E"/>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1BB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68E"/>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5A"/>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0E8"/>
    <w:rsid w:val="00D45293"/>
    <w:rsid w:val="00D47B7F"/>
    <w:rsid w:val="00D47C06"/>
    <w:rsid w:val="00D50B9E"/>
    <w:rsid w:val="00D50ED7"/>
    <w:rsid w:val="00D51013"/>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3ED5"/>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3B9B"/>
    <w:rsid w:val="00DA4143"/>
    <w:rsid w:val="00DA5AF5"/>
    <w:rsid w:val="00DA5D2C"/>
    <w:rsid w:val="00DA6D6C"/>
    <w:rsid w:val="00DA7176"/>
    <w:rsid w:val="00DA76D3"/>
    <w:rsid w:val="00DA7F38"/>
    <w:rsid w:val="00DB0669"/>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47A"/>
    <w:rsid w:val="00DE4501"/>
    <w:rsid w:val="00DE4929"/>
    <w:rsid w:val="00DE5275"/>
    <w:rsid w:val="00DE5C6A"/>
    <w:rsid w:val="00DE5F5A"/>
    <w:rsid w:val="00DE623B"/>
    <w:rsid w:val="00DE63A1"/>
    <w:rsid w:val="00DE756B"/>
    <w:rsid w:val="00DF04E3"/>
    <w:rsid w:val="00DF15C8"/>
    <w:rsid w:val="00DF1A12"/>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653"/>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3E6"/>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17AC"/>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23C"/>
    <w:rsid w:val="00E40871"/>
    <w:rsid w:val="00E40FFA"/>
    <w:rsid w:val="00E42158"/>
    <w:rsid w:val="00E42424"/>
    <w:rsid w:val="00E42EE3"/>
    <w:rsid w:val="00E4404F"/>
    <w:rsid w:val="00E4427F"/>
    <w:rsid w:val="00E448EC"/>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22EF"/>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1ECE"/>
    <w:rsid w:val="00E72AA6"/>
    <w:rsid w:val="00E72E2A"/>
    <w:rsid w:val="00E731DB"/>
    <w:rsid w:val="00E741CB"/>
    <w:rsid w:val="00E743B2"/>
    <w:rsid w:val="00E744B7"/>
    <w:rsid w:val="00E749C3"/>
    <w:rsid w:val="00E7615C"/>
    <w:rsid w:val="00E770CE"/>
    <w:rsid w:val="00E81379"/>
    <w:rsid w:val="00E813AB"/>
    <w:rsid w:val="00E81423"/>
    <w:rsid w:val="00E81F02"/>
    <w:rsid w:val="00E83633"/>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0DDE"/>
    <w:rsid w:val="00EC14B0"/>
    <w:rsid w:val="00EC278B"/>
    <w:rsid w:val="00EC2A68"/>
    <w:rsid w:val="00EC31C1"/>
    <w:rsid w:val="00EC3E0A"/>
    <w:rsid w:val="00EC44EC"/>
    <w:rsid w:val="00EC46EC"/>
    <w:rsid w:val="00EC4C84"/>
    <w:rsid w:val="00EC51C7"/>
    <w:rsid w:val="00EC5BE8"/>
    <w:rsid w:val="00EC5C89"/>
    <w:rsid w:val="00EC77AF"/>
    <w:rsid w:val="00EC7BB2"/>
    <w:rsid w:val="00EC7CC8"/>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89B"/>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2F3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959"/>
    <w:rsid w:val="00F11C87"/>
    <w:rsid w:val="00F12E15"/>
    <w:rsid w:val="00F12FF0"/>
    <w:rsid w:val="00F13DD4"/>
    <w:rsid w:val="00F14455"/>
    <w:rsid w:val="00F1471D"/>
    <w:rsid w:val="00F1476D"/>
    <w:rsid w:val="00F14B32"/>
    <w:rsid w:val="00F15005"/>
    <w:rsid w:val="00F156C0"/>
    <w:rsid w:val="00F1571E"/>
    <w:rsid w:val="00F15F5E"/>
    <w:rsid w:val="00F166CF"/>
    <w:rsid w:val="00F16B21"/>
    <w:rsid w:val="00F20094"/>
    <w:rsid w:val="00F204DC"/>
    <w:rsid w:val="00F20D5B"/>
    <w:rsid w:val="00F218A1"/>
    <w:rsid w:val="00F21C38"/>
    <w:rsid w:val="00F21E91"/>
    <w:rsid w:val="00F227AB"/>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0C5"/>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5B1"/>
    <w:rsid w:val="00F81E3B"/>
    <w:rsid w:val="00F820A5"/>
    <w:rsid w:val="00F825B3"/>
    <w:rsid w:val="00F825F5"/>
    <w:rsid w:val="00F827DA"/>
    <w:rsid w:val="00F82962"/>
    <w:rsid w:val="00F83155"/>
    <w:rsid w:val="00F83E07"/>
    <w:rsid w:val="00F84403"/>
    <w:rsid w:val="00F84ED2"/>
    <w:rsid w:val="00F84ED9"/>
    <w:rsid w:val="00F86349"/>
    <w:rsid w:val="00F8651B"/>
    <w:rsid w:val="00F86F9F"/>
    <w:rsid w:val="00F90607"/>
    <w:rsid w:val="00F90AAC"/>
    <w:rsid w:val="00F91471"/>
    <w:rsid w:val="00F91A6B"/>
    <w:rsid w:val="00F92290"/>
    <w:rsid w:val="00F93433"/>
    <w:rsid w:val="00F94FA6"/>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653"/>
    <w:rsid w:val="00FA17CD"/>
    <w:rsid w:val="00FA2309"/>
    <w:rsid w:val="00FA26F7"/>
    <w:rsid w:val="00FA27B9"/>
    <w:rsid w:val="00FA2E3A"/>
    <w:rsid w:val="00FA333C"/>
    <w:rsid w:val="00FA3407"/>
    <w:rsid w:val="00FA381B"/>
    <w:rsid w:val="00FA3AFE"/>
    <w:rsid w:val="00FA56EB"/>
    <w:rsid w:val="00FA5CDE"/>
    <w:rsid w:val="00FA7252"/>
    <w:rsid w:val="00FB00C8"/>
    <w:rsid w:val="00FB14E9"/>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B4C"/>
    <w:rsid w:val="00FC1DC8"/>
    <w:rsid w:val="00FC2107"/>
    <w:rsid w:val="00FC2C17"/>
    <w:rsid w:val="00FC32E5"/>
    <w:rsid w:val="00FC492F"/>
    <w:rsid w:val="00FC56BC"/>
    <w:rsid w:val="00FC5854"/>
    <w:rsid w:val="00FC634A"/>
    <w:rsid w:val="00FC63B8"/>
    <w:rsid w:val="00FC67D2"/>
    <w:rsid w:val="00FC6AB6"/>
    <w:rsid w:val="00FC6EB1"/>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443"/>
    <w:rsid w:val="00FE6A20"/>
    <w:rsid w:val="00FE784F"/>
    <w:rsid w:val="00FE78B1"/>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260679122">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89521305">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chart" Target="charts/chart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chart" Target="charts/chart2.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on10.7.3:Users:israel:MASTER:Thesis:Suveys:e-s1_User_Surveys_n_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on10.7.3:Users:israel:MASTER:Thesis: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US" sz="1200"/>
              <a:t>e-prescription,</a:t>
            </a:r>
            <a:r>
              <a:rPr lang="en-US" sz="1200" baseline="0"/>
              <a:t> </a:t>
            </a:r>
            <a:r>
              <a:rPr lang="en-US" sz="1200"/>
              <a:t>Quality</a:t>
            </a:r>
            <a:r>
              <a:rPr lang="en-US" sz="1200" baseline="0"/>
              <a:t> in Use survey result</a:t>
            </a:r>
          </a:p>
        </c:rich>
      </c:tx>
      <c:layout/>
      <c:overlay val="0"/>
    </c:title>
    <c:autoTitleDeleted val="0"/>
    <c:plotArea>
      <c:layout/>
      <c:scatterChart>
        <c:scatterStyle val="smoothMarker"/>
        <c:varyColors val="0"/>
        <c:ser>
          <c:idx val="0"/>
          <c:order val="0"/>
          <c:xVal>
            <c:numRef>
              <c:f>Sheet1!$A$1:$A$50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xVal>
          <c:yVal>
            <c:numRef>
              <c:f>Sheet1!$B$1:$B$50</c:f>
              <c:numCache>
                <c:formatCode>General</c:formatCode>
                <c:ptCount val="50"/>
                <c:pt idx="0">
                  <c:v>73.0</c:v>
                </c:pt>
                <c:pt idx="1">
                  <c:v>85.0</c:v>
                </c:pt>
                <c:pt idx="2">
                  <c:v>95.0</c:v>
                </c:pt>
                <c:pt idx="3">
                  <c:v>93.0</c:v>
                </c:pt>
                <c:pt idx="4">
                  <c:v>85.0</c:v>
                </c:pt>
                <c:pt idx="5">
                  <c:v>99.0</c:v>
                </c:pt>
                <c:pt idx="6">
                  <c:v>91.0</c:v>
                </c:pt>
                <c:pt idx="7">
                  <c:v>93.0</c:v>
                </c:pt>
                <c:pt idx="8">
                  <c:v>100.0</c:v>
                </c:pt>
                <c:pt idx="9">
                  <c:v>71.0</c:v>
                </c:pt>
                <c:pt idx="10">
                  <c:v>95.0</c:v>
                </c:pt>
                <c:pt idx="11">
                  <c:v>88.0</c:v>
                </c:pt>
                <c:pt idx="12">
                  <c:v>84.0</c:v>
                </c:pt>
                <c:pt idx="13">
                  <c:v>73.0</c:v>
                </c:pt>
                <c:pt idx="14">
                  <c:v>85.0</c:v>
                </c:pt>
                <c:pt idx="15">
                  <c:v>93.0</c:v>
                </c:pt>
                <c:pt idx="16">
                  <c:v>93.0</c:v>
                </c:pt>
                <c:pt idx="17">
                  <c:v>85.0</c:v>
                </c:pt>
                <c:pt idx="18">
                  <c:v>84.0</c:v>
                </c:pt>
                <c:pt idx="19">
                  <c:v>91.0</c:v>
                </c:pt>
                <c:pt idx="20">
                  <c:v>93.0</c:v>
                </c:pt>
                <c:pt idx="21">
                  <c:v>84.0</c:v>
                </c:pt>
                <c:pt idx="22">
                  <c:v>71.0</c:v>
                </c:pt>
                <c:pt idx="23">
                  <c:v>95.0</c:v>
                </c:pt>
                <c:pt idx="24">
                  <c:v>88.0</c:v>
                </c:pt>
                <c:pt idx="25">
                  <c:v>85.0</c:v>
                </c:pt>
                <c:pt idx="26">
                  <c:v>73.0</c:v>
                </c:pt>
                <c:pt idx="27">
                  <c:v>85.0</c:v>
                </c:pt>
                <c:pt idx="28">
                  <c:v>93.0</c:v>
                </c:pt>
                <c:pt idx="29">
                  <c:v>93.0</c:v>
                </c:pt>
                <c:pt idx="30">
                  <c:v>85.0</c:v>
                </c:pt>
                <c:pt idx="31">
                  <c:v>99.0</c:v>
                </c:pt>
                <c:pt idx="32">
                  <c:v>91.0</c:v>
                </c:pt>
                <c:pt idx="33">
                  <c:v>93.0</c:v>
                </c:pt>
                <c:pt idx="34">
                  <c:v>100.0</c:v>
                </c:pt>
                <c:pt idx="35">
                  <c:v>88.0</c:v>
                </c:pt>
                <c:pt idx="36">
                  <c:v>95.0</c:v>
                </c:pt>
                <c:pt idx="37">
                  <c:v>88.0</c:v>
                </c:pt>
                <c:pt idx="38">
                  <c:v>84.0</c:v>
                </c:pt>
                <c:pt idx="39">
                  <c:v>93.0</c:v>
                </c:pt>
                <c:pt idx="40">
                  <c:v>85.0</c:v>
                </c:pt>
                <c:pt idx="41">
                  <c:v>93.0</c:v>
                </c:pt>
                <c:pt idx="42">
                  <c:v>93.0</c:v>
                </c:pt>
                <c:pt idx="43">
                  <c:v>85.0</c:v>
                </c:pt>
                <c:pt idx="44">
                  <c:v>99.0</c:v>
                </c:pt>
                <c:pt idx="45">
                  <c:v>91.0</c:v>
                </c:pt>
                <c:pt idx="46">
                  <c:v>93.0</c:v>
                </c:pt>
                <c:pt idx="47">
                  <c:v>85.0</c:v>
                </c:pt>
                <c:pt idx="48">
                  <c:v>71.0</c:v>
                </c:pt>
                <c:pt idx="49">
                  <c:v>95.0</c:v>
                </c:pt>
              </c:numCache>
            </c:numRef>
          </c:yVal>
          <c:smooth val="1"/>
        </c:ser>
        <c:dLbls>
          <c:showLegendKey val="0"/>
          <c:showVal val="0"/>
          <c:showCatName val="0"/>
          <c:showSerName val="0"/>
          <c:showPercent val="0"/>
          <c:showBubbleSize val="0"/>
        </c:dLbls>
        <c:axId val="2059905144"/>
        <c:axId val="2059911896"/>
      </c:scatterChart>
      <c:valAx>
        <c:axId val="2059905144"/>
        <c:scaling>
          <c:orientation val="minMax"/>
        </c:scaling>
        <c:delete val="0"/>
        <c:axPos val="b"/>
        <c:title>
          <c:tx>
            <c:rich>
              <a:bodyPr/>
              <a:lstStyle/>
              <a:p>
                <a:pPr>
                  <a:defRPr/>
                </a:pPr>
                <a:r>
                  <a:rPr lang="en-US"/>
                  <a:t>Number of surveys</a:t>
                </a:r>
              </a:p>
            </c:rich>
          </c:tx>
          <c:layout/>
          <c:overlay val="0"/>
        </c:title>
        <c:numFmt formatCode="General" sourceLinked="1"/>
        <c:majorTickMark val="none"/>
        <c:minorTickMark val="none"/>
        <c:tickLblPos val="nextTo"/>
        <c:crossAx val="2059911896"/>
        <c:crosses val="autoZero"/>
        <c:crossBetween val="midCat"/>
      </c:valAx>
      <c:valAx>
        <c:axId val="2059911896"/>
        <c:scaling>
          <c:orientation val="minMax"/>
        </c:scaling>
        <c:delete val="0"/>
        <c:axPos val="l"/>
        <c:majorGridlines/>
        <c:title>
          <c:tx>
            <c:rich>
              <a:bodyPr/>
              <a:lstStyle/>
              <a:p>
                <a:pPr>
                  <a:defRPr/>
                </a:pPr>
                <a:r>
                  <a:rPr lang="en-US"/>
                  <a:t>Quality</a:t>
                </a:r>
                <a:r>
                  <a:rPr lang="en-US" baseline="0"/>
                  <a:t> level</a:t>
                </a:r>
                <a:endParaRPr lang="en-US"/>
              </a:p>
            </c:rich>
          </c:tx>
          <c:layout/>
          <c:overlay val="0"/>
        </c:title>
        <c:numFmt formatCode="General" sourceLinked="1"/>
        <c:majorTickMark val="none"/>
        <c:minorTickMark val="none"/>
        <c:tickLblPos val="nextTo"/>
        <c:crossAx val="205990514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200"/>
              <a:t>eesti.ee,</a:t>
            </a:r>
            <a:r>
              <a:rPr lang="en-US" sz="1200" baseline="0"/>
              <a:t> Quality in Use survey result</a:t>
            </a:r>
            <a:endParaRPr lang="en-US" sz="1200"/>
          </a:p>
        </c:rich>
      </c:tx>
      <c:layout/>
      <c:overlay val="0"/>
    </c:title>
    <c:autoTitleDeleted val="0"/>
    <c:plotArea>
      <c:layout/>
      <c:lineChart>
        <c:grouping val="stacked"/>
        <c:varyColors val="0"/>
        <c:ser>
          <c:idx val="0"/>
          <c:order val="0"/>
          <c:cat>
            <c:numRef>
              <c:f>Sheet2!$A$1:$A$50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cat>
          <c:val>
            <c:numRef>
              <c:f>Sheet2!$B$1:$B$50</c:f>
              <c:numCache>
                <c:formatCode>General</c:formatCode>
                <c:ptCount val="50"/>
                <c:pt idx="0">
                  <c:v>93.0</c:v>
                </c:pt>
                <c:pt idx="1">
                  <c:v>88.0</c:v>
                </c:pt>
                <c:pt idx="2">
                  <c:v>100.0</c:v>
                </c:pt>
                <c:pt idx="3">
                  <c:v>88.0</c:v>
                </c:pt>
                <c:pt idx="4">
                  <c:v>93.0</c:v>
                </c:pt>
                <c:pt idx="5">
                  <c:v>93.0</c:v>
                </c:pt>
                <c:pt idx="6">
                  <c:v>100.0</c:v>
                </c:pt>
                <c:pt idx="7">
                  <c:v>100.0</c:v>
                </c:pt>
                <c:pt idx="8">
                  <c:v>100.0</c:v>
                </c:pt>
                <c:pt idx="9">
                  <c:v>93.0</c:v>
                </c:pt>
                <c:pt idx="10">
                  <c:v>88.0</c:v>
                </c:pt>
                <c:pt idx="11">
                  <c:v>88.0</c:v>
                </c:pt>
                <c:pt idx="12">
                  <c:v>93.0</c:v>
                </c:pt>
                <c:pt idx="13">
                  <c:v>88.0</c:v>
                </c:pt>
                <c:pt idx="14">
                  <c:v>93.0</c:v>
                </c:pt>
                <c:pt idx="15">
                  <c:v>93.0</c:v>
                </c:pt>
                <c:pt idx="16">
                  <c:v>93.0</c:v>
                </c:pt>
                <c:pt idx="17">
                  <c:v>88.0</c:v>
                </c:pt>
                <c:pt idx="18">
                  <c:v>93.0</c:v>
                </c:pt>
                <c:pt idx="19">
                  <c:v>93.0</c:v>
                </c:pt>
                <c:pt idx="20">
                  <c:v>100.0</c:v>
                </c:pt>
                <c:pt idx="21">
                  <c:v>88.0</c:v>
                </c:pt>
                <c:pt idx="22">
                  <c:v>93.0</c:v>
                </c:pt>
                <c:pt idx="23">
                  <c:v>100.0</c:v>
                </c:pt>
                <c:pt idx="24">
                  <c:v>93.0</c:v>
                </c:pt>
                <c:pt idx="25">
                  <c:v>88.0</c:v>
                </c:pt>
                <c:pt idx="26">
                  <c:v>93.0</c:v>
                </c:pt>
                <c:pt idx="27">
                  <c:v>88.0</c:v>
                </c:pt>
                <c:pt idx="28">
                  <c:v>93.0</c:v>
                </c:pt>
                <c:pt idx="29">
                  <c:v>88.0</c:v>
                </c:pt>
                <c:pt idx="30">
                  <c:v>88.0</c:v>
                </c:pt>
                <c:pt idx="31">
                  <c:v>88.0</c:v>
                </c:pt>
                <c:pt idx="32">
                  <c:v>88.0</c:v>
                </c:pt>
                <c:pt idx="33">
                  <c:v>93.0</c:v>
                </c:pt>
                <c:pt idx="34">
                  <c:v>100.0</c:v>
                </c:pt>
                <c:pt idx="35">
                  <c:v>93.0</c:v>
                </c:pt>
                <c:pt idx="36">
                  <c:v>88.0</c:v>
                </c:pt>
                <c:pt idx="37">
                  <c:v>93.0</c:v>
                </c:pt>
                <c:pt idx="38">
                  <c:v>88.0</c:v>
                </c:pt>
                <c:pt idx="39">
                  <c:v>93.0</c:v>
                </c:pt>
                <c:pt idx="40">
                  <c:v>93.0</c:v>
                </c:pt>
                <c:pt idx="41">
                  <c:v>88.0</c:v>
                </c:pt>
                <c:pt idx="42">
                  <c:v>93.0</c:v>
                </c:pt>
                <c:pt idx="43">
                  <c:v>100.0</c:v>
                </c:pt>
                <c:pt idx="44">
                  <c:v>88.0</c:v>
                </c:pt>
                <c:pt idx="45">
                  <c:v>93.0</c:v>
                </c:pt>
                <c:pt idx="46">
                  <c:v>88.0</c:v>
                </c:pt>
                <c:pt idx="47">
                  <c:v>93.0</c:v>
                </c:pt>
                <c:pt idx="48">
                  <c:v>100.0</c:v>
                </c:pt>
                <c:pt idx="49">
                  <c:v>100.0</c:v>
                </c:pt>
              </c:numCache>
            </c:numRef>
          </c:val>
          <c:smooth val="0"/>
        </c:ser>
        <c:dLbls>
          <c:showLegendKey val="0"/>
          <c:showVal val="0"/>
          <c:showCatName val="0"/>
          <c:showSerName val="0"/>
          <c:showPercent val="0"/>
          <c:showBubbleSize val="0"/>
        </c:dLbls>
        <c:hiLowLines/>
        <c:marker val="1"/>
        <c:smooth val="0"/>
        <c:axId val="2063563576"/>
        <c:axId val="2063565336"/>
      </c:lineChart>
      <c:catAx>
        <c:axId val="2063563576"/>
        <c:scaling>
          <c:orientation val="minMax"/>
        </c:scaling>
        <c:delete val="0"/>
        <c:axPos val="b"/>
        <c:title>
          <c:tx>
            <c:rich>
              <a:bodyPr/>
              <a:lstStyle/>
              <a:p>
                <a:pPr>
                  <a:defRPr/>
                </a:pPr>
                <a:r>
                  <a:rPr lang="en-US"/>
                  <a:t>Number of surveys</a:t>
                </a:r>
              </a:p>
            </c:rich>
          </c:tx>
          <c:layout/>
          <c:overlay val="0"/>
        </c:title>
        <c:numFmt formatCode="General" sourceLinked="1"/>
        <c:majorTickMark val="none"/>
        <c:minorTickMark val="none"/>
        <c:tickLblPos val="nextTo"/>
        <c:crossAx val="2063565336"/>
        <c:crosses val="autoZero"/>
        <c:auto val="1"/>
        <c:lblAlgn val="ctr"/>
        <c:lblOffset val="100"/>
        <c:noMultiLvlLbl val="0"/>
      </c:catAx>
      <c:valAx>
        <c:axId val="2063565336"/>
        <c:scaling>
          <c:orientation val="minMax"/>
        </c:scaling>
        <c:delete val="0"/>
        <c:axPos val="l"/>
        <c:majorGridlines/>
        <c:title>
          <c:tx>
            <c:rich>
              <a:bodyPr/>
              <a:lstStyle/>
              <a:p>
                <a:pPr>
                  <a:defRPr/>
                </a:pPr>
                <a:r>
                  <a:rPr lang="en-US"/>
                  <a:t>Quality</a:t>
                </a:r>
                <a:r>
                  <a:rPr lang="en-US" baseline="0"/>
                  <a:t> level</a:t>
                </a:r>
                <a:endParaRPr lang="en-US"/>
              </a:p>
            </c:rich>
          </c:tx>
          <c:layout/>
          <c:overlay val="0"/>
        </c:title>
        <c:numFmt formatCode="General" sourceLinked="1"/>
        <c:majorTickMark val="out"/>
        <c:minorTickMark val="none"/>
        <c:tickLblPos val="nextTo"/>
        <c:crossAx val="2063563576"/>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277200"/>
    <w:rsid w:val="003C38B6"/>
    <w:rsid w:val="003E17DC"/>
    <w:rsid w:val="003F7A18"/>
    <w:rsid w:val="007D6104"/>
    <w:rsid w:val="00886E0B"/>
    <w:rsid w:val="00AB0E8E"/>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42A2C-FBBA-D348-821B-1F85DAED0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2553</TotalTime>
  <Pages>70</Pages>
  <Words>18318</Words>
  <Characters>104415</Characters>
  <Application>Microsoft Macintosh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122489</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305</cp:revision>
  <cp:lastPrinted>2016-09-01T12:34:00Z</cp:lastPrinted>
  <dcterms:created xsi:type="dcterms:W3CDTF">2016-09-01T12:34:00Z</dcterms:created>
  <dcterms:modified xsi:type="dcterms:W3CDTF">2016-09-05T11:47:00Z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