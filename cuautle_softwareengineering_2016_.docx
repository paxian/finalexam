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7E5E8F"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6E3426" w:rsidRPr="00AE695C" w:rsidRDefault="006E342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7E5E8F">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6E3426" w:rsidRPr="00AE695C" w:rsidRDefault="006E342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7E5E8F">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14810E0F" w14:textId="77777777" w:rsidR="005067A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067AA" w:rsidRPr="00AB43C4">
            <w:rPr>
              <w:noProof/>
              <w:snapToGrid w:val="0"/>
              <w:color w:val="000000"/>
              <w:w w:val="0"/>
            </w:rPr>
            <w:t>Chapter 1.</w:t>
          </w:r>
          <w:r w:rsidR="005067AA">
            <w:rPr>
              <w:rFonts w:asciiTheme="minorHAnsi" w:eastAsiaTheme="minorEastAsia" w:hAnsiTheme="minorHAnsi"/>
              <w:noProof/>
              <w:lang w:val="en-US" w:eastAsia="ja-JP"/>
            </w:rPr>
            <w:tab/>
          </w:r>
          <w:r w:rsidR="005067AA">
            <w:rPr>
              <w:noProof/>
            </w:rPr>
            <w:t>Introduction</w:t>
          </w:r>
          <w:r w:rsidR="005067AA">
            <w:rPr>
              <w:noProof/>
            </w:rPr>
            <w:tab/>
          </w:r>
          <w:r w:rsidR="005067AA">
            <w:rPr>
              <w:noProof/>
            </w:rPr>
            <w:fldChar w:fldCharType="begin"/>
          </w:r>
          <w:r w:rsidR="005067AA">
            <w:rPr>
              <w:noProof/>
            </w:rPr>
            <w:instrText xml:space="preserve"> PAGEREF _Toc334672288 \h </w:instrText>
          </w:r>
          <w:r w:rsidR="005067AA">
            <w:rPr>
              <w:noProof/>
            </w:rPr>
          </w:r>
          <w:r w:rsidR="005067AA">
            <w:rPr>
              <w:noProof/>
            </w:rPr>
            <w:fldChar w:fldCharType="separate"/>
          </w:r>
          <w:r w:rsidR="005067AA">
            <w:rPr>
              <w:noProof/>
            </w:rPr>
            <w:t>7</w:t>
          </w:r>
          <w:r w:rsidR="005067AA">
            <w:rPr>
              <w:noProof/>
            </w:rPr>
            <w:fldChar w:fldCharType="end"/>
          </w:r>
        </w:p>
        <w:p w14:paraId="36050BB3"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_Toc334672289 \h </w:instrText>
          </w:r>
          <w:r>
            <w:rPr>
              <w:noProof/>
            </w:rPr>
          </w:r>
          <w:r>
            <w:rPr>
              <w:noProof/>
            </w:rPr>
            <w:fldChar w:fldCharType="separate"/>
          </w:r>
          <w:r>
            <w:rPr>
              <w:noProof/>
            </w:rPr>
            <w:t>9</w:t>
          </w:r>
          <w:r>
            <w:rPr>
              <w:noProof/>
            </w:rPr>
            <w:fldChar w:fldCharType="end"/>
          </w:r>
        </w:p>
        <w:p w14:paraId="7A9E98F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_Toc334672290 \h </w:instrText>
          </w:r>
          <w:r>
            <w:rPr>
              <w:noProof/>
            </w:rPr>
          </w:r>
          <w:r>
            <w:rPr>
              <w:noProof/>
            </w:rPr>
            <w:fldChar w:fldCharType="separate"/>
          </w:r>
          <w:r>
            <w:rPr>
              <w:noProof/>
            </w:rPr>
            <w:t>9</w:t>
          </w:r>
          <w:r>
            <w:rPr>
              <w:noProof/>
            </w:rPr>
            <w:fldChar w:fldCharType="end"/>
          </w:r>
        </w:p>
        <w:p w14:paraId="315FD5E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_Toc334672291 \h </w:instrText>
          </w:r>
          <w:r>
            <w:rPr>
              <w:noProof/>
            </w:rPr>
          </w:r>
          <w:r>
            <w:rPr>
              <w:noProof/>
            </w:rPr>
            <w:fldChar w:fldCharType="separate"/>
          </w:r>
          <w:r>
            <w:rPr>
              <w:noProof/>
            </w:rPr>
            <w:t>9</w:t>
          </w:r>
          <w:r>
            <w:rPr>
              <w:noProof/>
            </w:rPr>
            <w:fldChar w:fldCharType="end"/>
          </w:r>
        </w:p>
        <w:p w14:paraId="449E27E2"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_Toc334672292 \h </w:instrText>
          </w:r>
          <w:r>
            <w:rPr>
              <w:noProof/>
            </w:rPr>
          </w:r>
          <w:r>
            <w:rPr>
              <w:noProof/>
            </w:rPr>
            <w:fldChar w:fldCharType="separate"/>
          </w:r>
          <w:r>
            <w:rPr>
              <w:noProof/>
            </w:rPr>
            <w:t>9</w:t>
          </w:r>
          <w:r>
            <w:rPr>
              <w:noProof/>
            </w:rPr>
            <w:fldChar w:fldCharType="end"/>
          </w:r>
        </w:p>
        <w:p w14:paraId="026CD39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_Toc334672293 \h </w:instrText>
          </w:r>
          <w:r>
            <w:rPr>
              <w:noProof/>
            </w:rPr>
          </w:r>
          <w:r>
            <w:rPr>
              <w:noProof/>
            </w:rPr>
            <w:fldChar w:fldCharType="separate"/>
          </w:r>
          <w:r>
            <w:rPr>
              <w:noProof/>
            </w:rPr>
            <w:t>12</w:t>
          </w:r>
          <w:r>
            <w:rPr>
              <w:noProof/>
            </w:rPr>
            <w:fldChar w:fldCharType="end"/>
          </w:r>
        </w:p>
        <w:p w14:paraId="23FDC3B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_Toc334672294 \h </w:instrText>
          </w:r>
          <w:r>
            <w:rPr>
              <w:noProof/>
            </w:rPr>
          </w:r>
          <w:r>
            <w:rPr>
              <w:noProof/>
            </w:rPr>
            <w:fldChar w:fldCharType="separate"/>
          </w:r>
          <w:r>
            <w:rPr>
              <w:noProof/>
            </w:rPr>
            <w:t>14</w:t>
          </w:r>
          <w:r>
            <w:rPr>
              <w:noProof/>
            </w:rPr>
            <w:fldChar w:fldCharType="end"/>
          </w:r>
        </w:p>
        <w:p w14:paraId="594ADD8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_Toc334672295 \h </w:instrText>
          </w:r>
          <w:r>
            <w:rPr>
              <w:noProof/>
            </w:rPr>
          </w:r>
          <w:r>
            <w:rPr>
              <w:noProof/>
            </w:rPr>
            <w:fldChar w:fldCharType="separate"/>
          </w:r>
          <w:r>
            <w:rPr>
              <w:noProof/>
            </w:rPr>
            <w:t>15</w:t>
          </w:r>
          <w:r>
            <w:rPr>
              <w:noProof/>
            </w:rPr>
            <w:fldChar w:fldCharType="end"/>
          </w:r>
        </w:p>
        <w:p w14:paraId="2820CFB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_Toc334672296 \h </w:instrText>
          </w:r>
          <w:r>
            <w:rPr>
              <w:noProof/>
            </w:rPr>
          </w:r>
          <w:r>
            <w:rPr>
              <w:noProof/>
            </w:rPr>
            <w:fldChar w:fldCharType="separate"/>
          </w:r>
          <w:r>
            <w:rPr>
              <w:noProof/>
            </w:rPr>
            <w:t>16</w:t>
          </w:r>
          <w:r>
            <w:rPr>
              <w:noProof/>
            </w:rPr>
            <w:fldChar w:fldCharType="end"/>
          </w:r>
        </w:p>
        <w:p w14:paraId="0DCE8E1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_Toc334672297 \h </w:instrText>
          </w:r>
          <w:r>
            <w:rPr>
              <w:noProof/>
            </w:rPr>
          </w:r>
          <w:r>
            <w:rPr>
              <w:noProof/>
            </w:rPr>
            <w:fldChar w:fldCharType="separate"/>
          </w:r>
          <w:r>
            <w:rPr>
              <w:noProof/>
            </w:rPr>
            <w:t>17</w:t>
          </w:r>
          <w:r>
            <w:rPr>
              <w:noProof/>
            </w:rPr>
            <w:fldChar w:fldCharType="end"/>
          </w:r>
        </w:p>
        <w:p w14:paraId="482E72B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_Toc334672298 \h </w:instrText>
          </w:r>
          <w:r>
            <w:rPr>
              <w:noProof/>
            </w:rPr>
          </w:r>
          <w:r>
            <w:rPr>
              <w:noProof/>
            </w:rPr>
            <w:fldChar w:fldCharType="separate"/>
          </w:r>
          <w:r>
            <w:rPr>
              <w:noProof/>
            </w:rPr>
            <w:t>19</w:t>
          </w:r>
          <w:r>
            <w:rPr>
              <w:noProof/>
            </w:rPr>
            <w:fldChar w:fldCharType="end"/>
          </w:r>
        </w:p>
        <w:p w14:paraId="38F45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_Toc334672299 \h </w:instrText>
          </w:r>
          <w:r>
            <w:rPr>
              <w:noProof/>
            </w:rPr>
          </w:r>
          <w:r>
            <w:rPr>
              <w:noProof/>
            </w:rPr>
            <w:fldChar w:fldCharType="separate"/>
          </w:r>
          <w:r>
            <w:rPr>
              <w:noProof/>
            </w:rPr>
            <w:t>19</w:t>
          </w:r>
          <w:r>
            <w:rPr>
              <w:noProof/>
            </w:rPr>
            <w:fldChar w:fldCharType="end"/>
          </w:r>
        </w:p>
        <w:p w14:paraId="0FBBF73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_Toc334672300 \h </w:instrText>
          </w:r>
          <w:r>
            <w:rPr>
              <w:noProof/>
            </w:rPr>
          </w:r>
          <w:r>
            <w:rPr>
              <w:noProof/>
            </w:rPr>
            <w:fldChar w:fldCharType="separate"/>
          </w:r>
          <w:r>
            <w:rPr>
              <w:noProof/>
            </w:rPr>
            <w:t>22</w:t>
          </w:r>
          <w:r>
            <w:rPr>
              <w:noProof/>
            </w:rPr>
            <w:fldChar w:fldCharType="end"/>
          </w:r>
        </w:p>
        <w:p w14:paraId="39080DB7"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_Toc334672301 \h </w:instrText>
          </w:r>
          <w:r>
            <w:rPr>
              <w:noProof/>
            </w:rPr>
          </w:r>
          <w:r>
            <w:rPr>
              <w:noProof/>
            </w:rPr>
            <w:fldChar w:fldCharType="separate"/>
          </w:r>
          <w:r>
            <w:rPr>
              <w:noProof/>
            </w:rPr>
            <w:t>23</w:t>
          </w:r>
          <w:r>
            <w:rPr>
              <w:noProof/>
            </w:rPr>
            <w:fldChar w:fldCharType="end"/>
          </w:r>
        </w:p>
        <w:p w14:paraId="0502EE5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_Toc334672302 \h </w:instrText>
          </w:r>
          <w:r>
            <w:rPr>
              <w:noProof/>
            </w:rPr>
          </w:r>
          <w:r>
            <w:rPr>
              <w:noProof/>
            </w:rPr>
            <w:fldChar w:fldCharType="separate"/>
          </w:r>
          <w:r>
            <w:rPr>
              <w:noProof/>
            </w:rPr>
            <w:t>24</w:t>
          </w:r>
          <w:r>
            <w:rPr>
              <w:noProof/>
            </w:rPr>
            <w:fldChar w:fldCharType="end"/>
          </w:r>
        </w:p>
        <w:p w14:paraId="5C7D3BD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_Toc334672303 \h </w:instrText>
          </w:r>
          <w:r>
            <w:rPr>
              <w:noProof/>
            </w:rPr>
          </w:r>
          <w:r>
            <w:rPr>
              <w:noProof/>
            </w:rPr>
            <w:fldChar w:fldCharType="separate"/>
          </w:r>
          <w:r>
            <w:rPr>
              <w:noProof/>
            </w:rPr>
            <w:t>25</w:t>
          </w:r>
          <w:r>
            <w:rPr>
              <w:noProof/>
            </w:rPr>
            <w:fldChar w:fldCharType="end"/>
          </w:r>
        </w:p>
        <w:p w14:paraId="4B6CA913"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_Toc334672304 \h </w:instrText>
          </w:r>
          <w:r>
            <w:rPr>
              <w:noProof/>
            </w:rPr>
          </w:r>
          <w:r>
            <w:rPr>
              <w:noProof/>
            </w:rPr>
            <w:fldChar w:fldCharType="separate"/>
          </w:r>
          <w:r>
            <w:rPr>
              <w:noProof/>
            </w:rPr>
            <w:t>25</w:t>
          </w:r>
          <w:r>
            <w:rPr>
              <w:noProof/>
            </w:rPr>
            <w:fldChar w:fldCharType="end"/>
          </w:r>
        </w:p>
        <w:p w14:paraId="229F2A2D"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3.</w:t>
          </w:r>
          <w:r>
            <w:rPr>
              <w:rFonts w:asciiTheme="minorHAnsi" w:eastAsiaTheme="minorEastAsia" w:hAnsiTheme="minorHAnsi"/>
              <w:noProof/>
              <w:lang w:val="en-US" w:eastAsia="ja-JP"/>
            </w:rPr>
            <w:tab/>
          </w:r>
          <w:r>
            <w:rPr>
              <w:noProof/>
            </w:rPr>
            <w:t>Four dimensions and the e-service concept</w:t>
          </w:r>
          <w:r>
            <w:rPr>
              <w:noProof/>
            </w:rPr>
            <w:tab/>
          </w:r>
          <w:r>
            <w:rPr>
              <w:noProof/>
            </w:rPr>
            <w:fldChar w:fldCharType="begin"/>
          </w:r>
          <w:r>
            <w:rPr>
              <w:noProof/>
            </w:rPr>
            <w:instrText xml:space="preserve"> PAGEREF _Toc334672305 \h </w:instrText>
          </w:r>
          <w:r>
            <w:rPr>
              <w:noProof/>
            </w:rPr>
          </w:r>
          <w:r>
            <w:rPr>
              <w:noProof/>
            </w:rPr>
            <w:fldChar w:fldCharType="separate"/>
          </w:r>
          <w:r>
            <w:rPr>
              <w:noProof/>
            </w:rPr>
            <w:t>27</w:t>
          </w:r>
          <w:r>
            <w:rPr>
              <w:noProof/>
            </w:rPr>
            <w:fldChar w:fldCharType="end"/>
          </w:r>
        </w:p>
        <w:p w14:paraId="4F21C5E1"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_Toc334672306 \h </w:instrText>
          </w:r>
          <w:r>
            <w:rPr>
              <w:noProof/>
            </w:rPr>
          </w:r>
          <w:r>
            <w:rPr>
              <w:noProof/>
            </w:rPr>
            <w:fldChar w:fldCharType="separate"/>
          </w:r>
          <w:r>
            <w:rPr>
              <w:noProof/>
            </w:rPr>
            <w:t>27</w:t>
          </w:r>
          <w:r>
            <w:rPr>
              <w:noProof/>
            </w:rPr>
            <w:fldChar w:fldCharType="end"/>
          </w:r>
        </w:p>
        <w:p w14:paraId="5DB13828"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_Toc334672307 \h </w:instrText>
          </w:r>
          <w:r>
            <w:rPr>
              <w:noProof/>
            </w:rPr>
          </w:r>
          <w:r>
            <w:rPr>
              <w:noProof/>
            </w:rPr>
            <w:fldChar w:fldCharType="separate"/>
          </w:r>
          <w:r>
            <w:rPr>
              <w:noProof/>
            </w:rPr>
            <w:t>29</w:t>
          </w:r>
          <w:r>
            <w:rPr>
              <w:noProof/>
            </w:rPr>
            <w:fldChar w:fldCharType="end"/>
          </w:r>
        </w:p>
        <w:p w14:paraId="72C4343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_Toc334672308 \h </w:instrText>
          </w:r>
          <w:r>
            <w:rPr>
              <w:noProof/>
            </w:rPr>
          </w:r>
          <w:r>
            <w:rPr>
              <w:noProof/>
            </w:rPr>
            <w:fldChar w:fldCharType="separate"/>
          </w:r>
          <w:r>
            <w:rPr>
              <w:noProof/>
            </w:rPr>
            <w:t>29</w:t>
          </w:r>
          <w:r>
            <w:rPr>
              <w:noProof/>
            </w:rPr>
            <w:fldChar w:fldCharType="end"/>
          </w:r>
        </w:p>
        <w:p w14:paraId="6C1317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_Toc334672309 \h </w:instrText>
          </w:r>
          <w:r>
            <w:rPr>
              <w:noProof/>
            </w:rPr>
          </w:r>
          <w:r>
            <w:rPr>
              <w:noProof/>
            </w:rPr>
            <w:fldChar w:fldCharType="separate"/>
          </w:r>
          <w:r>
            <w:rPr>
              <w:noProof/>
            </w:rPr>
            <w:t>29</w:t>
          </w:r>
          <w:r>
            <w:rPr>
              <w:noProof/>
            </w:rPr>
            <w:fldChar w:fldCharType="end"/>
          </w:r>
        </w:p>
        <w:p w14:paraId="337CC2F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_Toc334672310 \h </w:instrText>
          </w:r>
          <w:r>
            <w:rPr>
              <w:noProof/>
            </w:rPr>
          </w:r>
          <w:r>
            <w:rPr>
              <w:noProof/>
            </w:rPr>
            <w:fldChar w:fldCharType="separate"/>
          </w:r>
          <w:r>
            <w:rPr>
              <w:noProof/>
            </w:rPr>
            <w:t>29</w:t>
          </w:r>
          <w:r>
            <w:rPr>
              <w:noProof/>
            </w:rPr>
            <w:fldChar w:fldCharType="end"/>
          </w:r>
        </w:p>
        <w:p w14:paraId="54503FB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_Toc334672311 \h </w:instrText>
          </w:r>
          <w:r>
            <w:rPr>
              <w:noProof/>
            </w:rPr>
          </w:r>
          <w:r>
            <w:rPr>
              <w:noProof/>
            </w:rPr>
            <w:fldChar w:fldCharType="separate"/>
          </w:r>
          <w:r>
            <w:rPr>
              <w:noProof/>
            </w:rPr>
            <w:t>29</w:t>
          </w:r>
          <w:r>
            <w:rPr>
              <w:noProof/>
            </w:rPr>
            <w:fldChar w:fldCharType="end"/>
          </w:r>
        </w:p>
        <w:p w14:paraId="25AA36D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_Toc334672312 \h </w:instrText>
          </w:r>
          <w:r>
            <w:rPr>
              <w:noProof/>
            </w:rPr>
          </w:r>
          <w:r>
            <w:rPr>
              <w:noProof/>
            </w:rPr>
            <w:fldChar w:fldCharType="separate"/>
          </w:r>
          <w:r>
            <w:rPr>
              <w:noProof/>
            </w:rPr>
            <w:t>31</w:t>
          </w:r>
          <w:r>
            <w:rPr>
              <w:noProof/>
            </w:rPr>
            <w:fldChar w:fldCharType="end"/>
          </w:r>
        </w:p>
        <w:p w14:paraId="0E068F4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_Toc334672313 \h </w:instrText>
          </w:r>
          <w:r>
            <w:rPr>
              <w:noProof/>
            </w:rPr>
          </w:r>
          <w:r>
            <w:rPr>
              <w:noProof/>
            </w:rPr>
            <w:fldChar w:fldCharType="separate"/>
          </w:r>
          <w:r>
            <w:rPr>
              <w:noProof/>
            </w:rPr>
            <w:t>31</w:t>
          </w:r>
          <w:r>
            <w:rPr>
              <w:noProof/>
            </w:rPr>
            <w:fldChar w:fldCharType="end"/>
          </w:r>
        </w:p>
        <w:p w14:paraId="2CB360F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_Toc334672314 \h </w:instrText>
          </w:r>
          <w:r>
            <w:rPr>
              <w:noProof/>
            </w:rPr>
          </w:r>
          <w:r>
            <w:rPr>
              <w:noProof/>
            </w:rPr>
            <w:fldChar w:fldCharType="separate"/>
          </w:r>
          <w:r>
            <w:rPr>
              <w:noProof/>
            </w:rPr>
            <w:t>32</w:t>
          </w:r>
          <w:r>
            <w:rPr>
              <w:noProof/>
            </w:rPr>
            <w:fldChar w:fldCharType="end"/>
          </w:r>
        </w:p>
        <w:p w14:paraId="789C038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_Toc334672315 \h </w:instrText>
          </w:r>
          <w:r>
            <w:rPr>
              <w:noProof/>
            </w:rPr>
          </w:r>
          <w:r>
            <w:rPr>
              <w:noProof/>
            </w:rPr>
            <w:fldChar w:fldCharType="separate"/>
          </w:r>
          <w:r>
            <w:rPr>
              <w:noProof/>
            </w:rPr>
            <w:t>32</w:t>
          </w:r>
          <w:r>
            <w:rPr>
              <w:noProof/>
            </w:rPr>
            <w:fldChar w:fldCharType="end"/>
          </w:r>
        </w:p>
        <w:p w14:paraId="144122E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_Toc334672316 \h </w:instrText>
          </w:r>
          <w:r>
            <w:rPr>
              <w:noProof/>
            </w:rPr>
          </w:r>
          <w:r>
            <w:rPr>
              <w:noProof/>
            </w:rPr>
            <w:fldChar w:fldCharType="separate"/>
          </w:r>
          <w:r>
            <w:rPr>
              <w:noProof/>
            </w:rPr>
            <w:t>33</w:t>
          </w:r>
          <w:r>
            <w:rPr>
              <w:noProof/>
            </w:rPr>
            <w:fldChar w:fldCharType="end"/>
          </w:r>
        </w:p>
        <w:p w14:paraId="21E5846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_Toc334672317 \h </w:instrText>
          </w:r>
          <w:r>
            <w:rPr>
              <w:noProof/>
            </w:rPr>
          </w:r>
          <w:r>
            <w:rPr>
              <w:noProof/>
            </w:rPr>
            <w:fldChar w:fldCharType="separate"/>
          </w:r>
          <w:r>
            <w:rPr>
              <w:noProof/>
            </w:rPr>
            <w:t>34</w:t>
          </w:r>
          <w:r>
            <w:rPr>
              <w:noProof/>
            </w:rPr>
            <w:fldChar w:fldCharType="end"/>
          </w:r>
        </w:p>
        <w:p w14:paraId="7D149CD5"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_Toc334672318 \h </w:instrText>
          </w:r>
          <w:r>
            <w:rPr>
              <w:noProof/>
            </w:rPr>
          </w:r>
          <w:r>
            <w:rPr>
              <w:noProof/>
            </w:rPr>
            <w:fldChar w:fldCharType="separate"/>
          </w:r>
          <w:r>
            <w:rPr>
              <w:noProof/>
            </w:rPr>
            <w:t>35</w:t>
          </w:r>
          <w:r>
            <w:rPr>
              <w:noProof/>
            </w:rPr>
            <w:fldChar w:fldCharType="end"/>
          </w:r>
        </w:p>
        <w:p w14:paraId="1AD1938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_Toc334672319 \h </w:instrText>
          </w:r>
          <w:r>
            <w:rPr>
              <w:noProof/>
            </w:rPr>
          </w:r>
          <w:r>
            <w:rPr>
              <w:noProof/>
            </w:rPr>
            <w:fldChar w:fldCharType="separate"/>
          </w:r>
          <w:r>
            <w:rPr>
              <w:noProof/>
            </w:rPr>
            <w:t>35</w:t>
          </w:r>
          <w:r>
            <w:rPr>
              <w:noProof/>
            </w:rPr>
            <w:fldChar w:fldCharType="end"/>
          </w:r>
        </w:p>
        <w:p w14:paraId="7515C7D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_Toc334672320 \h </w:instrText>
          </w:r>
          <w:r>
            <w:rPr>
              <w:noProof/>
            </w:rPr>
          </w:r>
          <w:r>
            <w:rPr>
              <w:noProof/>
            </w:rPr>
            <w:fldChar w:fldCharType="separate"/>
          </w:r>
          <w:r>
            <w:rPr>
              <w:noProof/>
            </w:rPr>
            <w:t>38</w:t>
          </w:r>
          <w:r>
            <w:rPr>
              <w:noProof/>
            </w:rPr>
            <w:fldChar w:fldCharType="end"/>
          </w:r>
        </w:p>
        <w:p w14:paraId="5FA11BA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lastRenderedPageBreak/>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_Toc334672321 \h </w:instrText>
          </w:r>
          <w:r>
            <w:rPr>
              <w:noProof/>
            </w:rPr>
          </w:r>
          <w:r>
            <w:rPr>
              <w:noProof/>
            </w:rPr>
            <w:fldChar w:fldCharType="separate"/>
          </w:r>
          <w:r>
            <w:rPr>
              <w:noProof/>
            </w:rPr>
            <w:t>38</w:t>
          </w:r>
          <w:r>
            <w:rPr>
              <w:noProof/>
            </w:rPr>
            <w:fldChar w:fldCharType="end"/>
          </w:r>
        </w:p>
        <w:p w14:paraId="42AE1874"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_Toc334672322 \h </w:instrText>
          </w:r>
          <w:r>
            <w:rPr>
              <w:noProof/>
            </w:rPr>
          </w:r>
          <w:r>
            <w:rPr>
              <w:noProof/>
            </w:rPr>
            <w:fldChar w:fldCharType="separate"/>
          </w:r>
          <w:r>
            <w:rPr>
              <w:noProof/>
            </w:rPr>
            <w:t>38</w:t>
          </w:r>
          <w:r>
            <w:rPr>
              <w:noProof/>
            </w:rPr>
            <w:fldChar w:fldCharType="end"/>
          </w:r>
        </w:p>
        <w:p w14:paraId="2BECE49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_Toc334672323 \h </w:instrText>
          </w:r>
          <w:r>
            <w:rPr>
              <w:noProof/>
            </w:rPr>
          </w:r>
          <w:r>
            <w:rPr>
              <w:noProof/>
            </w:rPr>
            <w:fldChar w:fldCharType="separate"/>
          </w:r>
          <w:r>
            <w:rPr>
              <w:noProof/>
            </w:rPr>
            <w:t>39</w:t>
          </w:r>
          <w:r>
            <w:rPr>
              <w:noProof/>
            </w:rPr>
            <w:fldChar w:fldCharType="end"/>
          </w:r>
        </w:p>
        <w:p w14:paraId="3A0B7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_Toc334672324 \h </w:instrText>
          </w:r>
          <w:r>
            <w:rPr>
              <w:noProof/>
            </w:rPr>
          </w:r>
          <w:r>
            <w:rPr>
              <w:noProof/>
            </w:rPr>
            <w:fldChar w:fldCharType="separate"/>
          </w:r>
          <w:r>
            <w:rPr>
              <w:noProof/>
            </w:rPr>
            <w:t>39</w:t>
          </w:r>
          <w:r>
            <w:rPr>
              <w:noProof/>
            </w:rPr>
            <w:fldChar w:fldCharType="end"/>
          </w:r>
        </w:p>
        <w:p w14:paraId="63E2A05C"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_Toc334672325 \h </w:instrText>
          </w:r>
          <w:r>
            <w:rPr>
              <w:noProof/>
            </w:rPr>
          </w:r>
          <w:r>
            <w:rPr>
              <w:noProof/>
            </w:rPr>
            <w:fldChar w:fldCharType="separate"/>
          </w:r>
          <w:r>
            <w:rPr>
              <w:noProof/>
            </w:rPr>
            <w:t>39</w:t>
          </w:r>
          <w:r>
            <w:rPr>
              <w:noProof/>
            </w:rPr>
            <w:fldChar w:fldCharType="end"/>
          </w:r>
        </w:p>
        <w:p w14:paraId="082EDDF0"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_Toc334672326 \h </w:instrText>
          </w:r>
          <w:r>
            <w:rPr>
              <w:noProof/>
            </w:rPr>
          </w:r>
          <w:r>
            <w:rPr>
              <w:noProof/>
            </w:rPr>
            <w:fldChar w:fldCharType="separate"/>
          </w:r>
          <w:r>
            <w:rPr>
              <w:noProof/>
            </w:rPr>
            <w:t>40</w:t>
          </w:r>
          <w:r>
            <w:rPr>
              <w:noProof/>
            </w:rPr>
            <w:fldChar w:fldCharType="end"/>
          </w:r>
        </w:p>
        <w:p w14:paraId="090504FA"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_Toc334672327 \h </w:instrText>
          </w:r>
          <w:r>
            <w:rPr>
              <w:noProof/>
            </w:rPr>
          </w:r>
          <w:r>
            <w:rPr>
              <w:noProof/>
            </w:rPr>
            <w:fldChar w:fldCharType="separate"/>
          </w:r>
          <w:r>
            <w:rPr>
              <w:noProof/>
            </w:rPr>
            <w:t>40</w:t>
          </w:r>
          <w:r>
            <w:rPr>
              <w:noProof/>
            </w:rPr>
            <w:fldChar w:fldCharType="end"/>
          </w:r>
        </w:p>
        <w:p w14:paraId="209C948F"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_Toc334672328 \h </w:instrText>
          </w:r>
          <w:r>
            <w:rPr>
              <w:noProof/>
            </w:rPr>
          </w:r>
          <w:r>
            <w:rPr>
              <w:noProof/>
            </w:rPr>
            <w:fldChar w:fldCharType="separate"/>
          </w:r>
          <w:r>
            <w:rPr>
              <w:noProof/>
            </w:rPr>
            <w:t>42</w:t>
          </w:r>
          <w:r>
            <w:rPr>
              <w:noProof/>
            </w:rPr>
            <w:fldChar w:fldCharType="end"/>
          </w:r>
        </w:p>
        <w:p w14:paraId="31FBEC18"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_Toc334672329 \h </w:instrText>
          </w:r>
          <w:r>
            <w:rPr>
              <w:noProof/>
            </w:rPr>
          </w:r>
          <w:r>
            <w:rPr>
              <w:noProof/>
            </w:rPr>
            <w:fldChar w:fldCharType="separate"/>
          </w:r>
          <w:r>
            <w:rPr>
              <w:noProof/>
            </w:rPr>
            <w:t>42</w:t>
          </w:r>
          <w:r>
            <w:rPr>
              <w:noProof/>
            </w:rPr>
            <w:fldChar w:fldCharType="end"/>
          </w:r>
        </w:p>
        <w:p w14:paraId="289D2CC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_Toc334672330 \h </w:instrText>
          </w:r>
          <w:r>
            <w:rPr>
              <w:noProof/>
            </w:rPr>
          </w:r>
          <w:r>
            <w:rPr>
              <w:noProof/>
            </w:rPr>
            <w:fldChar w:fldCharType="separate"/>
          </w:r>
          <w:r>
            <w:rPr>
              <w:noProof/>
            </w:rPr>
            <w:t>46</w:t>
          </w:r>
          <w:r>
            <w:rPr>
              <w:noProof/>
            </w:rPr>
            <w:fldChar w:fldCharType="end"/>
          </w:r>
        </w:p>
        <w:p w14:paraId="30CAF8B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_Toc334672331 \h </w:instrText>
          </w:r>
          <w:r>
            <w:rPr>
              <w:noProof/>
            </w:rPr>
          </w:r>
          <w:r>
            <w:rPr>
              <w:noProof/>
            </w:rPr>
            <w:fldChar w:fldCharType="separate"/>
          </w:r>
          <w:r>
            <w:rPr>
              <w:noProof/>
            </w:rPr>
            <w:t>49</w:t>
          </w:r>
          <w:r>
            <w:rPr>
              <w:noProof/>
            </w:rPr>
            <w:fldChar w:fldCharType="end"/>
          </w:r>
        </w:p>
        <w:p w14:paraId="75B4C0C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_Toc334672332 \h </w:instrText>
          </w:r>
          <w:r>
            <w:rPr>
              <w:noProof/>
            </w:rPr>
          </w:r>
          <w:r>
            <w:rPr>
              <w:noProof/>
            </w:rPr>
            <w:fldChar w:fldCharType="separate"/>
          </w:r>
          <w:r>
            <w:rPr>
              <w:noProof/>
            </w:rPr>
            <w:t>49</w:t>
          </w:r>
          <w:r>
            <w:rPr>
              <w:noProof/>
            </w:rPr>
            <w:fldChar w:fldCharType="end"/>
          </w:r>
        </w:p>
        <w:p w14:paraId="3254578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_Toc334672333 \h </w:instrText>
          </w:r>
          <w:r>
            <w:rPr>
              <w:noProof/>
            </w:rPr>
          </w:r>
          <w:r>
            <w:rPr>
              <w:noProof/>
            </w:rPr>
            <w:fldChar w:fldCharType="separate"/>
          </w:r>
          <w:r>
            <w:rPr>
              <w:noProof/>
            </w:rPr>
            <w:t>52</w:t>
          </w:r>
          <w:r>
            <w:rPr>
              <w:noProof/>
            </w:rPr>
            <w:fldChar w:fldCharType="end"/>
          </w:r>
        </w:p>
        <w:p w14:paraId="68AEA9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_Toc334672334 \h </w:instrText>
          </w:r>
          <w:r>
            <w:rPr>
              <w:noProof/>
            </w:rPr>
          </w:r>
          <w:r>
            <w:rPr>
              <w:noProof/>
            </w:rPr>
            <w:fldChar w:fldCharType="separate"/>
          </w:r>
          <w:r>
            <w:rPr>
              <w:noProof/>
            </w:rPr>
            <w:t>52</w:t>
          </w:r>
          <w:r>
            <w:rPr>
              <w:noProof/>
            </w:rPr>
            <w:fldChar w:fldCharType="end"/>
          </w:r>
        </w:p>
        <w:p w14:paraId="0FACCDA4"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_Toc334672335 \h </w:instrText>
          </w:r>
          <w:r>
            <w:rPr>
              <w:noProof/>
            </w:rPr>
          </w:r>
          <w:r>
            <w:rPr>
              <w:noProof/>
            </w:rPr>
            <w:fldChar w:fldCharType="separate"/>
          </w:r>
          <w:r>
            <w:rPr>
              <w:noProof/>
            </w:rPr>
            <w:t>52</w:t>
          </w:r>
          <w:r>
            <w:rPr>
              <w:noProof/>
            </w:rPr>
            <w:fldChar w:fldCharType="end"/>
          </w:r>
        </w:p>
        <w:p w14:paraId="7359C08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_Toc334672336 \h </w:instrText>
          </w:r>
          <w:r>
            <w:rPr>
              <w:noProof/>
            </w:rPr>
          </w:r>
          <w:r>
            <w:rPr>
              <w:noProof/>
            </w:rPr>
            <w:fldChar w:fldCharType="separate"/>
          </w:r>
          <w:r>
            <w:rPr>
              <w:noProof/>
            </w:rPr>
            <w:t>54</w:t>
          </w:r>
          <w:r>
            <w:rPr>
              <w:noProof/>
            </w:rPr>
            <w:fldChar w:fldCharType="end"/>
          </w:r>
        </w:p>
        <w:p w14:paraId="553AE9F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_Toc334672337 \h </w:instrText>
          </w:r>
          <w:r>
            <w:rPr>
              <w:noProof/>
            </w:rPr>
          </w:r>
          <w:r>
            <w:rPr>
              <w:noProof/>
            </w:rPr>
            <w:fldChar w:fldCharType="separate"/>
          </w:r>
          <w:r>
            <w:rPr>
              <w:noProof/>
            </w:rPr>
            <w:t>55</w:t>
          </w:r>
          <w:r>
            <w:rPr>
              <w:noProof/>
            </w:rPr>
            <w:fldChar w:fldCharType="end"/>
          </w:r>
        </w:p>
        <w:p w14:paraId="502F293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_Toc334672338 \h </w:instrText>
          </w:r>
          <w:r>
            <w:rPr>
              <w:noProof/>
            </w:rPr>
          </w:r>
          <w:r>
            <w:rPr>
              <w:noProof/>
            </w:rPr>
            <w:fldChar w:fldCharType="separate"/>
          </w:r>
          <w:r>
            <w:rPr>
              <w:noProof/>
            </w:rPr>
            <w:t>55</w:t>
          </w:r>
          <w:r>
            <w:rPr>
              <w:noProof/>
            </w:rPr>
            <w:fldChar w:fldCharType="end"/>
          </w:r>
        </w:p>
        <w:p w14:paraId="3C4CCD1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_Toc334672339 \h </w:instrText>
          </w:r>
          <w:r>
            <w:rPr>
              <w:noProof/>
            </w:rPr>
          </w:r>
          <w:r>
            <w:rPr>
              <w:noProof/>
            </w:rPr>
            <w:fldChar w:fldCharType="separate"/>
          </w:r>
          <w:r>
            <w:rPr>
              <w:noProof/>
            </w:rPr>
            <w:t>55</w:t>
          </w:r>
          <w:r>
            <w:rPr>
              <w:noProof/>
            </w:rPr>
            <w:fldChar w:fldCharType="end"/>
          </w:r>
        </w:p>
        <w:p w14:paraId="6964C85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_Toc334672340 \h </w:instrText>
          </w:r>
          <w:r>
            <w:rPr>
              <w:noProof/>
            </w:rPr>
          </w:r>
          <w:r>
            <w:rPr>
              <w:noProof/>
            </w:rPr>
            <w:fldChar w:fldCharType="separate"/>
          </w:r>
          <w:r>
            <w:rPr>
              <w:noProof/>
            </w:rPr>
            <w:t>56</w:t>
          </w:r>
          <w:r>
            <w:rPr>
              <w:noProof/>
            </w:rPr>
            <w:fldChar w:fldCharType="end"/>
          </w:r>
        </w:p>
        <w:p w14:paraId="5A669B6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_Toc334672341 \h </w:instrText>
          </w:r>
          <w:r>
            <w:rPr>
              <w:noProof/>
            </w:rPr>
          </w:r>
          <w:r>
            <w:rPr>
              <w:noProof/>
            </w:rPr>
            <w:fldChar w:fldCharType="separate"/>
          </w:r>
          <w:r>
            <w:rPr>
              <w:noProof/>
            </w:rPr>
            <w:t>56</w:t>
          </w:r>
          <w:r>
            <w:rPr>
              <w:noProof/>
            </w:rPr>
            <w:fldChar w:fldCharType="end"/>
          </w:r>
        </w:p>
        <w:p w14:paraId="2D64AA8A"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_Toc334672342 \h </w:instrText>
          </w:r>
          <w:r>
            <w:rPr>
              <w:noProof/>
            </w:rPr>
          </w:r>
          <w:r>
            <w:rPr>
              <w:noProof/>
            </w:rPr>
            <w:fldChar w:fldCharType="separate"/>
          </w:r>
          <w:r>
            <w:rPr>
              <w:noProof/>
            </w:rPr>
            <w:t>56</w:t>
          </w:r>
          <w:r>
            <w:rPr>
              <w:noProof/>
            </w:rPr>
            <w:fldChar w:fldCharType="end"/>
          </w:r>
        </w:p>
        <w:p w14:paraId="09EF4E1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_Toc334672343 \h </w:instrText>
          </w:r>
          <w:r>
            <w:rPr>
              <w:noProof/>
            </w:rPr>
          </w:r>
          <w:r>
            <w:rPr>
              <w:noProof/>
            </w:rPr>
            <w:fldChar w:fldCharType="separate"/>
          </w:r>
          <w:r>
            <w:rPr>
              <w:noProof/>
            </w:rPr>
            <w:t>56</w:t>
          </w:r>
          <w:r>
            <w:rPr>
              <w:noProof/>
            </w:rPr>
            <w:fldChar w:fldCharType="end"/>
          </w:r>
        </w:p>
        <w:p w14:paraId="3C93C004"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_Toc334672344 \h </w:instrText>
          </w:r>
          <w:r>
            <w:rPr>
              <w:noProof/>
            </w:rPr>
          </w:r>
          <w:r>
            <w:rPr>
              <w:noProof/>
            </w:rPr>
            <w:fldChar w:fldCharType="separate"/>
          </w:r>
          <w:r>
            <w:rPr>
              <w:noProof/>
            </w:rPr>
            <w:t>57</w:t>
          </w:r>
          <w:r>
            <w:rPr>
              <w:noProof/>
            </w:rPr>
            <w:fldChar w:fldCharType="end"/>
          </w:r>
        </w:p>
        <w:p w14:paraId="0B3A36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_Toc334672345 \h </w:instrText>
          </w:r>
          <w:r>
            <w:rPr>
              <w:noProof/>
            </w:rPr>
          </w:r>
          <w:r>
            <w:rPr>
              <w:noProof/>
            </w:rPr>
            <w:fldChar w:fldCharType="separate"/>
          </w:r>
          <w:r>
            <w:rPr>
              <w:noProof/>
            </w:rPr>
            <w:t>57</w:t>
          </w:r>
          <w:r>
            <w:rPr>
              <w:noProof/>
            </w:rPr>
            <w:fldChar w:fldCharType="end"/>
          </w:r>
        </w:p>
        <w:p w14:paraId="5344709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_Toc334672346 \h </w:instrText>
          </w:r>
          <w:r>
            <w:rPr>
              <w:noProof/>
            </w:rPr>
          </w:r>
          <w:r>
            <w:rPr>
              <w:noProof/>
            </w:rPr>
            <w:fldChar w:fldCharType="separate"/>
          </w:r>
          <w:r>
            <w:rPr>
              <w:noProof/>
            </w:rPr>
            <w:t>57</w:t>
          </w:r>
          <w:r>
            <w:rPr>
              <w:noProof/>
            </w:rPr>
            <w:fldChar w:fldCharType="end"/>
          </w:r>
        </w:p>
        <w:p w14:paraId="03A12748"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_Toc334672347 \h </w:instrText>
          </w:r>
          <w:r>
            <w:rPr>
              <w:noProof/>
            </w:rPr>
          </w:r>
          <w:r>
            <w:rPr>
              <w:noProof/>
            </w:rPr>
            <w:fldChar w:fldCharType="separate"/>
          </w:r>
          <w:r>
            <w:rPr>
              <w:noProof/>
            </w:rPr>
            <w:t>59</w:t>
          </w:r>
          <w:r>
            <w:rPr>
              <w:noProof/>
            </w:rPr>
            <w:fldChar w:fldCharType="end"/>
          </w:r>
        </w:p>
        <w:p w14:paraId="586CAC61"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_Toc334672348 \h </w:instrText>
          </w:r>
          <w:r>
            <w:rPr>
              <w:noProof/>
            </w:rPr>
          </w:r>
          <w:r>
            <w:rPr>
              <w:noProof/>
            </w:rPr>
            <w:fldChar w:fldCharType="separate"/>
          </w:r>
          <w:r>
            <w:rPr>
              <w:noProof/>
            </w:rPr>
            <w:t>65</w:t>
          </w:r>
          <w:r>
            <w:rPr>
              <w:noProof/>
            </w:rPr>
            <w:fldChar w:fldCharType="end"/>
          </w:r>
        </w:p>
        <w:p w14:paraId="5C1DDA0E" w14:textId="77777777" w:rsidR="005067AA" w:rsidRDefault="005067A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_Toc334672349 \h </w:instrText>
          </w:r>
          <w:r>
            <w:rPr>
              <w:noProof/>
            </w:rPr>
          </w:r>
          <w:r>
            <w:rPr>
              <w:noProof/>
            </w:rPr>
            <w:fldChar w:fldCharType="separate"/>
          </w:r>
          <w:r>
            <w:rPr>
              <w:noProof/>
            </w:rPr>
            <w:t>65</w:t>
          </w:r>
          <w:r>
            <w:rPr>
              <w:noProof/>
            </w:rPr>
            <w:fldChar w:fldCharType="end"/>
          </w:r>
        </w:p>
        <w:p w14:paraId="00433C9B" w14:textId="77777777" w:rsidR="005067AA" w:rsidRDefault="005067A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_Toc334672350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672288"/>
      <w:r w:rsidRPr="002066FA">
        <w:lastRenderedPageBreak/>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6E3426"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6E3426" w:rsidRPr="003F3DB8" w:rsidRDefault="006E3426"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6E3426" w:rsidRPr="003F3DB8" w:rsidRDefault="006E3426" w:rsidP="00E920EE">
                                  <w:pPr>
                                    <w:rPr>
                                      <w:color w:val="000000" w:themeColor="text2"/>
                                      <w:lang w:val="en-US"/>
                                    </w:rPr>
                                  </w:pPr>
                                  <w:r w:rsidRPr="003F3DB8">
                                    <w:rPr>
                                      <w:color w:val="000000" w:themeColor="text2"/>
                                      <w:lang w:val="en-US"/>
                                    </w:rPr>
                                    <w:t>7, IT-Services</w:t>
                                  </w:r>
                                </w:p>
                              </w:tc>
                            </w:tr>
                            <w:tr w:rsidR="006E3426"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6E3426" w:rsidRPr="003F3DB8" w:rsidRDefault="006E3426"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6E3426" w:rsidRPr="003F3DB8" w:rsidRDefault="006E3426" w:rsidP="00E920EE">
                                  <w:pPr>
                                    <w:rPr>
                                      <w:color w:val="000000" w:themeColor="text2"/>
                                      <w:lang w:val="en-US"/>
                                    </w:rPr>
                                  </w:pPr>
                                  <w:r w:rsidRPr="003F3DB8">
                                    <w:rPr>
                                      <w:color w:val="000000" w:themeColor="text2"/>
                                      <w:lang w:val="en-US"/>
                                    </w:rPr>
                                    <w:t>8. E-Commerce</w:t>
                                  </w:r>
                                </w:p>
                              </w:tc>
                            </w:tr>
                            <w:tr w:rsidR="006E3426"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6E3426" w:rsidRPr="003F3DB8" w:rsidRDefault="006E3426"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6E3426" w:rsidRPr="003F3DB8" w:rsidRDefault="006E3426" w:rsidP="00E920EE">
                                  <w:pPr>
                                    <w:rPr>
                                      <w:color w:val="000000" w:themeColor="text2"/>
                                      <w:lang w:val="en-US"/>
                                    </w:rPr>
                                  </w:pPr>
                                  <w:r w:rsidRPr="003F3DB8">
                                    <w:rPr>
                                      <w:color w:val="000000" w:themeColor="text2"/>
                                      <w:lang w:val="en-US"/>
                                    </w:rPr>
                                    <w:t>9. E-Government</w:t>
                                  </w:r>
                                </w:p>
                              </w:tc>
                            </w:tr>
                            <w:tr w:rsidR="006E3426"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6E3426" w:rsidRPr="003F3DB8" w:rsidRDefault="006E3426"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6E3426" w:rsidRPr="003F3DB8" w:rsidRDefault="006E3426" w:rsidP="00E920EE">
                                  <w:pPr>
                                    <w:rPr>
                                      <w:color w:val="000000" w:themeColor="text2"/>
                                      <w:lang w:val="en-US"/>
                                    </w:rPr>
                                  </w:pPr>
                                  <w:r w:rsidRPr="003F3DB8">
                                    <w:rPr>
                                      <w:color w:val="000000" w:themeColor="text2"/>
                                      <w:lang w:val="en-US"/>
                                    </w:rPr>
                                    <w:t>10. E-Infrastructure</w:t>
                                  </w:r>
                                </w:p>
                              </w:tc>
                            </w:tr>
                            <w:tr w:rsidR="006E3426"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6E3426" w:rsidRPr="003F3DB8" w:rsidRDefault="006E3426"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6E3426" w:rsidRPr="003F3DB8" w:rsidRDefault="006E3426" w:rsidP="00E920EE">
                                  <w:pPr>
                                    <w:rPr>
                                      <w:color w:val="000000" w:themeColor="text2"/>
                                      <w:lang w:val="en-US"/>
                                    </w:rPr>
                                  </w:pPr>
                                  <w:r w:rsidRPr="003F3DB8">
                                    <w:rPr>
                                      <w:color w:val="000000" w:themeColor="text2"/>
                                      <w:lang w:val="en-US"/>
                                    </w:rPr>
                                    <w:t>11. E-Services Providers</w:t>
                                  </w:r>
                                </w:p>
                              </w:tc>
                            </w:tr>
                            <w:tr w:rsidR="006E3426"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6E3426" w:rsidRPr="003F3DB8" w:rsidRDefault="006E3426"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6E3426" w:rsidRPr="003F3DB8" w:rsidRDefault="006E3426"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6E3426" w:rsidRDefault="006E342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6E3426"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6E3426" w:rsidRPr="003F3DB8" w:rsidRDefault="006E3426"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6E3426" w:rsidRPr="003F3DB8" w:rsidRDefault="006E3426" w:rsidP="00E920EE">
                            <w:pPr>
                              <w:rPr>
                                <w:color w:val="000000" w:themeColor="text2"/>
                                <w:lang w:val="en-US"/>
                              </w:rPr>
                            </w:pPr>
                            <w:r w:rsidRPr="003F3DB8">
                              <w:rPr>
                                <w:color w:val="000000" w:themeColor="text2"/>
                                <w:lang w:val="en-US"/>
                              </w:rPr>
                              <w:t>7, IT-Services</w:t>
                            </w:r>
                          </w:p>
                        </w:tc>
                      </w:tr>
                      <w:tr w:rsidR="006E3426"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6E3426" w:rsidRPr="003F3DB8" w:rsidRDefault="006E3426"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6E3426" w:rsidRPr="003F3DB8" w:rsidRDefault="006E3426" w:rsidP="00E920EE">
                            <w:pPr>
                              <w:rPr>
                                <w:color w:val="000000" w:themeColor="text2"/>
                                <w:lang w:val="en-US"/>
                              </w:rPr>
                            </w:pPr>
                            <w:r w:rsidRPr="003F3DB8">
                              <w:rPr>
                                <w:color w:val="000000" w:themeColor="text2"/>
                                <w:lang w:val="en-US"/>
                              </w:rPr>
                              <w:t>8. E-Commerce</w:t>
                            </w:r>
                          </w:p>
                        </w:tc>
                      </w:tr>
                      <w:tr w:rsidR="006E3426"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6E3426" w:rsidRPr="003F3DB8" w:rsidRDefault="006E3426"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6E3426" w:rsidRPr="003F3DB8" w:rsidRDefault="006E3426" w:rsidP="00E920EE">
                            <w:pPr>
                              <w:rPr>
                                <w:color w:val="000000" w:themeColor="text2"/>
                                <w:lang w:val="en-US"/>
                              </w:rPr>
                            </w:pPr>
                            <w:r w:rsidRPr="003F3DB8">
                              <w:rPr>
                                <w:color w:val="000000" w:themeColor="text2"/>
                                <w:lang w:val="en-US"/>
                              </w:rPr>
                              <w:t>9. E-Government</w:t>
                            </w:r>
                          </w:p>
                        </w:tc>
                      </w:tr>
                      <w:tr w:rsidR="006E3426"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6E3426" w:rsidRPr="003F3DB8" w:rsidRDefault="006E3426"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6E3426" w:rsidRPr="003F3DB8" w:rsidRDefault="006E3426" w:rsidP="00E920EE">
                            <w:pPr>
                              <w:rPr>
                                <w:color w:val="000000" w:themeColor="text2"/>
                                <w:lang w:val="en-US"/>
                              </w:rPr>
                            </w:pPr>
                            <w:r w:rsidRPr="003F3DB8">
                              <w:rPr>
                                <w:color w:val="000000" w:themeColor="text2"/>
                                <w:lang w:val="en-US"/>
                              </w:rPr>
                              <w:t>10. E-Infrastructure</w:t>
                            </w:r>
                          </w:p>
                        </w:tc>
                      </w:tr>
                      <w:tr w:rsidR="006E3426"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6E3426" w:rsidRPr="003F3DB8" w:rsidRDefault="006E3426"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6E3426" w:rsidRPr="003F3DB8" w:rsidRDefault="006E3426" w:rsidP="00E920EE">
                            <w:pPr>
                              <w:rPr>
                                <w:color w:val="000000" w:themeColor="text2"/>
                                <w:lang w:val="en-US"/>
                              </w:rPr>
                            </w:pPr>
                            <w:r w:rsidRPr="003F3DB8">
                              <w:rPr>
                                <w:color w:val="000000" w:themeColor="text2"/>
                                <w:lang w:val="en-US"/>
                              </w:rPr>
                              <w:t>11. E-Services Providers</w:t>
                            </w:r>
                          </w:p>
                        </w:tc>
                      </w:tr>
                      <w:tr w:rsidR="006E3426"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6E3426" w:rsidRPr="003F3DB8" w:rsidRDefault="006E3426"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6E3426" w:rsidRPr="003F3DB8" w:rsidRDefault="006E3426"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6E3426" w:rsidRDefault="006E3426"/>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672289"/>
      <w:bookmarkEnd w:id="7"/>
      <w:bookmarkEnd w:id="8"/>
      <w:bookmarkEnd w:id="9"/>
      <w:bookmarkEnd w:id="10"/>
      <w:bookmarkEnd w:id="11"/>
      <w:bookmarkEnd w:id="12"/>
      <w:bookmarkEnd w:id="13"/>
      <w:bookmarkEnd w:id="14"/>
      <w:bookmarkEnd w:id="15"/>
      <w:bookmarkEnd w:id="16"/>
      <w:r>
        <w:lastRenderedPageBreak/>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672290"/>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r w:rsidR="00FD721B">
        <w:rPr>
          <w:lang w:val="en-GB"/>
        </w:rPr>
        <w:t>”</w:t>
      </w:r>
      <w:sdt>
        <w:sdtPr>
          <w:rPr>
            <w:lang w:val="en-GB"/>
          </w:rPr>
          <w:id w:val="2076395953"/>
          <w:citation/>
        </w:sdtPr>
        <w:sdtEnd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End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672291"/>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672292"/>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End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End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End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6E3426" w:rsidRDefault="006E3426"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6E3426" w:rsidRDefault="006E3426" w:rsidP="00FA2E3A">
                            <w:pPr>
                              <w:pStyle w:val="Caption"/>
                            </w:pPr>
                            <w:r>
                              <w:t xml:space="preserve">Figure A. Disconformation &amp; Service quality </w:t>
                            </w:r>
                            <w:sdt>
                              <w:sdtPr>
                                <w:id w:val="935640374"/>
                                <w:citation/>
                              </w:sdtPr>
                              <w:sdtEnd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6E3426" w:rsidRDefault="006E3426"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6E3426" w:rsidRDefault="006E3426"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1">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6E3426" w:rsidRDefault="006E3426"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6E3426" w:rsidRDefault="006E3426"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End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End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6E3426" w:rsidRDefault="006E3426"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2">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6E3426" w:rsidRDefault="006E3426"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End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6E3426" w:rsidRDefault="006E3426" w:rsidP="006406C8">
                            <w:pPr>
                              <w:keepNext/>
                              <w:jc w:val="center"/>
                            </w:pPr>
                          </w:p>
                          <w:p w14:paraId="3D243695" w14:textId="77777777" w:rsidR="006E3426" w:rsidRDefault="006E3426"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6E3426" w:rsidRDefault="006E3426"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3">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6E3426" w:rsidRDefault="006E3426"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6E3426" w:rsidRDefault="006E3426" w:rsidP="006406C8">
                      <w:pPr>
                        <w:keepNext/>
                        <w:jc w:val="center"/>
                      </w:pPr>
                    </w:p>
                    <w:p w14:paraId="3D243695" w14:textId="77777777" w:rsidR="006E3426" w:rsidRDefault="006E3426"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6E3426" w:rsidRDefault="006E3426"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4">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6E3426" w:rsidRDefault="006E3426"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End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6E3426" w:rsidRDefault="006E3426" w:rsidP="00D559A5">
                            <w:pPr>
                              <w:keepNext/>
                            </w:pPr>
                          </w:p>
                          <w:p w14:paraId="3EF4AFED" w14:textId="77777777" w:rsidR="006E3426" w:rsidRDefault="006E3426"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6E3426" w:rsidRDefault="006E3426"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5">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6E3426" w:rsidRDefault="006E3426"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6E3426" w:rsidRDefault="006E3426" w:rsidP="00D559A5">
                      <w:pPr>
                        <w:keepNext/>
                      </w:pPr>
                    </w:p>
                    <w:p w14:paraId="3EF4AFED" w14:textId="77777777" w:rsidR="006E3426" w:rsidRDefault="006E3426"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End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End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w:lastRenderedPageBreak/>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6E3426" w:rsidRDefault="006E3426"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6">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6E3426" w:rsidRDefault="006E3426" w:rsidP="004063D3">
                            <w:pPr>
                              <w:pStyle w:val="Caption"/>
                            </w:pPr>
                            <w:r>
                              <w:t xml:space="preserve">Figure B. Service life-cycle </w:t>
                            </w:r>
                            <w:sdt>
                              <w:sdtPr>
                                <w:id w:val="810285134"/>
                                <w:citation/>
                              </w:sdtPr>
                              <w:sdtEnd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6E3426" w:rsidRDefault="006E342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xE9MCAAAY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" filled="f" stroked="f">
                <v:textbox>
                  <w:txbxContent>
                    <w:p w14:paraId="2FA6DA18" w14:textId="5D8BA8A6" w:rsidR="006E3426" w:rsidRDefault="006E3426"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7">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6E3426" w:rsidRDefault="006E3426"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6E3426" w:rsidRDefault="006E3426"/>
                  </w:txbxContent>
                </v:textbox>
                <w10:anchorlock/>
              </v:shape>
            </w:pict>
          </mc:Fallback>
        </mc:AlternateConten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End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End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End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672293"/>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End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lastRenderedPageBreak/>
        <w:t xml:space="preserve">As stated in </w:t>
      </w:r>
      <w:sdt>
        <w:sdtPr>
          <w:id w:val="425086543"/>
          <w:citation/>
        </w:sdtPr>
        <w:sdtEnd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End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End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End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6E3426" w:rsidRDefault="006E3426"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8">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6E3426" w:rsidRDefault="006E3426"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rsidR="00570C5C">
                              <w:t>Flow chart</w:t>
                            </w:r>
                            <w:r>
                              <w:t xml:space="preserve"> for a single</w:t>
                            </w:r>
                            <w:r w:rsidR="000467FE">
                              <w:t xml:space="preserve"> public</w:t>
                            </w:r>
                            <w:r>
                              <w:t xml:space="preserve"> e-service </w:t>
                            </w:r>
                            <w:sdt>
                              <w:sdtPr>
                                <w:id w:val="-2136711161"/>
                                <w:citation/>
                              </w:sdtPr>
                              <w:sdtEnd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6E3426" w:rsidRDefault="006E3426" w:rsidP="008C5043">
                            <w:pPr>
                              <w:keepNext/>
                              <w:jc w:val="center"/>
                            </w:pPr>
                          </w:p>
                          <w:p w14:paraId="6674948F" w14:textId="0FB20308" w:rsidR="006E3426" w:rsidRDefault="006E3426"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H7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c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CWscfs0QIAABgGAAAOAAAAAAAAAAAAAAAAACwCAABkcnMvZTJvRG9jLnhtbFBL&#10;AQItABQABgAIAAAAIQB0oVdV2QAAAAYBAAAPAAAAAAAAAAAAAAAAACkFAABkcnMvZG93bnJldi54&#10;bWxQSwUGAAAAAAQABADzAAAALwYAAAAA&#10;" filled="f" stroked="f">
                <v:textbox>
                  <w:txbxContent>
                    <w:p w14:paraId="7AE9C74D" w14:textId="77777777" w:rsidR="006E3426" w:rsidRDefault="006E3426"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9">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6E3426" w:rsidRDefault="006E3426"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rsidR="00570C5C">
                        <w:t>Flow chart</w:t>
                      </w:r>
                      <w:r>
                        <w:t xml:space="preserve"> for a single</w:t>
                      </w:r>
                      <w:r w:rsidR="000467FE">
                        <w:t xml:space="preserve"> public</w:t>
                      </w:r>
                      <w:r>
                        <w:t xml:space="preserv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6E3426" w:rsidRDefault="006E3426" w:rsidP="008C5043">
                      <w:pPr>
                        <w:keepNext/>
                        <w:jc w:val="center"/>
                      </w:pPr>
                    </w:p>
                    <w:p w14:paraId="6674948F" w14:textId="0FB20308" w:rsidR="006E3426" w:rsidRDefault="006E3426"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End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End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672294"/>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6E3426" w:rsidRDefault="006E3426"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20">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6E3426" w:rsidRDefault="006E3426"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6E3426" w:rsidRDefault="006E3426" w:rsidP="00EF7418">
                            <w:pPr>
                              <w:keepNext/>
                            </w:pPr>
                          </w:p>
                          <w:p w14:paraId="6397552B" w14:textId="142816BE" w:rsidR="006E3426" w:rsidRDefault="006E3426"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fm9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dO+i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Oxr35vVAgAAGAYAAA4AAAAAAAAAAAAAAAAALAIAAGRycy9lMm9Eb2Mu&#10;eG1sUEsBAi0AFAAGAAgAAAAhAJZlIrDaAAAABQEAAA8AAAAAAAAAAAAAAAAALQUAAGRycy9kb3du&#10;cmV2LnhtbFBLBQYAAAAABAAEAPMAAAA0BgAAAAA=&#10;" filled="f" stroked="f">
                <v:textbox>
                  <w:txbxContent>
                    <w:p w14:paraId="67276DC9" w14:textId="3D204ADC" w:rsidR="006E3426" w:rsidRDefault="006E3426"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21">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6E3426" w:rsidRDefault="006E3426"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6E3426" w:rsidRDefault="006E3426" w:rsidP="00EF7418">
                      <w:pPr>
                        <w:keepNext/>
                      </w:pPr>
                    </w:p>
                    <w:p w14:paraId="6397552B" w14:textId="142816BE" w:rsidR="006E3426" w:rsidRDefault="006E3426"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End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672295"/>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6E3426" w:rsidRDefault="006E3426"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22">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6E3426" w:rsidRDefault="006E3426"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6E3426" w:rsidRDefault="006E3426" w:rsidP="00FB3E19">
                            <w:pPr>
                              <w:keepNext/>
                            </w:pPr>
                          </w:p>
                          <w:p w14:paraId="6458D563" w14:textId="492C3674" w:rsidR="006E3426" w:rsidRDefault="006E3426" w:rsidP="00FB3E19">
                            <w:pPr>
                              <w:pStyle w:val="Caption"/>
                              <w:jc w:val="both"/>
                            </w:pPr>
                          </w:p>
                          <w:p w14:paraId="0D9B49F6" w14:textId="0600C019" w:rsidR="006E3426" w:rsidRDefault="006E342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" filled="f" stroked="f">
                <v:textbox>
                  <w:txbxContent>
                    <w:p w14:paraId="4122E9C8" w14:textId="6D7050EB" w:rsidR="006E3426" w:rsidRDefault="006E3426"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23">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6E3426" w:rsidRDefault="006E3426"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6E3426" w:rsidRDefault="006E3426" w:rsidP="00FB3E19">
                      <w:pPr>
                        <w:keepNext/>
                      </w:pPr>
                    </w:p>
                    <w:p w14:paraId="6458D563" w14:textId="492C3674" w:rsidR="006E3426" w:rsidRDefault="006E3426" w:rsidP="00FB3E19">
                      <w:pPr>
                        <w:pStyle w:val="Caption"/>
                        <w:jc w:val="both"/>
                      </w:pPr>
                    </w:p>
                    <w:p w14:paraId="0D9B49F6" w14:textId="0600C019" w:rsidR="006E3426" w:rsidRDefault="006E3426"/>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672296"/>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6E3426" w:rsidRDefault="006E3426"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4">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6E3426" w:rsidRDefault="006E3426"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6E3426" w:rsidRDefault="006E3426" w:rsidP="00FB3E19">
                            <w:pPr>
                              <w:keepNext/>
                            </w:pPr>
                          </w:p>
                          <w:p w14:paraId="3BC1467B" w14:textId="1525D3B5" w:rsidR="006E3426" w:rsidRDefault="006E3426" w:rsidP="00EE4111">
                            <w:pPr>
                              <w:pStyle w:val="Caption"/>
                            </w:pPr>
                          </w:p>
                          <w:p w14:paraId="7D75CAE3" w14:textId="5D59031C" w:rsidR="006E3426" w:rsidRDefault="006E342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eYy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s4GFK13vgZxWd+Pt&#10;DF02QKAb4vw9sTDPQDrYUf4OPlzoXYl1L2G00fb7n/TBH/oJVoxC10usYIFhJD4rGL9ZludhncRD&#10;DgyCgz22rI4t6lkuNPQkg11oaBSDvxeDyK2WT7DIqvAmmIii8HKJ/SAufLezYBFSVlXRCRaIIf5G&#10;PRgaQocWheF4bJ+INf0EeaDRrR72CCneDFLnG24qXT17zZs4ZQHlDtMefVg+kZT9ogzb7fgcvV7W&#10;+fwX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dweYy9ECAAAWBgAADgAAAAAAAAAAAAAAAAAsAgAAZHJzL2Uyb0RvYy54&#10;bWxQSwECLQAUAAYACAAAACEAvxO1zd0AAAAFAQAADwAAAAAAAAAAAAAAAAApBQAAZHJzL2Rvd25y&#10;ZXYueG1sUEsFBgAAAAAEAAQA8wAAADMGAAAAAA==&#10;" filled="f" stroked="f">
                <v:textbox>
                  <w:txbxContent>
                    <w:p w14:paraId="2097D58A" w14:textId="00A4BE05" w:rsidR="006E3426" w:rsidRDefault="006E3426"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5">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6E3426" w:rsidRDefault="006E3426"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6E3426" w:rsidRDefault="006E3426" w:rsidP="00FB3E19">
                      <w:pPr>
                        <w:keepNext/>
                      </w:pPr>
                    </w:p>
                    <w:p w14:paraId="3BC1467B" w14:textId="1525D3B5" w:rsidR="006E3426" w:rsidRDefault="006E3426" w:rsidP="00EE4111">
                      <w:pPr>
                        <w:pStyle w:val="Caption"/>
                      </w:pPr>
                    </w:p>
                    <w:p w14:paraId="7D75CAE3" w14:textId="5D59031C" w:rsidR="006E3426" w:rsidRDefault="006E3426"/>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672297"/>
      <w:r>
        <w:lastRenderedPageBreak/>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End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End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End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End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End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End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End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End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End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End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End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End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End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6E3426" w:rsidRPr="006C2158" w:rsidRDefault="006E3426"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End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6E3426"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6E3426"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6E3426"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6E3426"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6E3426"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6E3426"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6E3426"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6E3426"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6E3426"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6E3426"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6E3426"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6E3426"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6E3426"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E3426"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6E3426"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6E3426"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E3426"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6E3426"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6E3426" w:rsidRDefault="006E342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MFws4CAAAX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" filled="f" stroked="f">
                <v:textbox>
                  <w:txbxContent>
                    <w:p w14:paraId="6E68F855" w14:textId="5846AAA1" w:rsidR="006E3426" w:rsidRPr="006C2158" w:rsidRDefault="006E3426"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End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6E3426"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6E3426"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6E3426"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6E3426"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6E3426"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6E3426"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6E3426"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6E3426"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6E3426"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6E3426"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6E3426"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6E3426"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6E3426"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E3426"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6E3426"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6E3426"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6E3426" w:rsidRPr="00B3679C" w:rsidRDefault="006E3426"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E3426"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6E3426"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6E3426" w:rsidRPr="00B3679C" w:rsidRDefault="006E3426"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6E3426" w:rsidRDefault="006E3426"/>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End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End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End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End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End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End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End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End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End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End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End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End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672298"/>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End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672299"/>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End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lastRenderedPageBreak/>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End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End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End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w:lastRenderedPageBreak/>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6E3426" w:rsidRDefault="006E3426"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6E3426"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6E3426" w:rsidRPr="00D86D20" w:rsidRDefault="006E3426"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6E3426" w:rsidRPr="00D86D20" w:rsidRDefault="006E3426" w:rsidP="00D86D20">
                                  <w:pPr>
                                    <w:jc w:val="center"/>
                                    <w:rPr>
                                      <w:lang w:val="en-US"/>
                                    </w:rPr>
                                  </w:pPr>
                                  <w:r w:rsidRPr="00D86D20">
                                    <w:rPr>
                                      <w:lang w:val="en-US"/>
                                    </w:rPr>
                                    <w:t>Common consistent dimensions to evaluate s-SQ in e-commerce</w:t>
                                  </w:r>
                                </w:p>
                              </w:tc>
                            </w:tr>
                            <w:tr w:rsidR="006E3426"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6E3426" w:rsidRPr="00D86D20" w:rsidRDefault="006E3426"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6E3426" w:rsidRPr="00D86D20" w:rsidRDefault="006E3426" w:rsidP="00D86D20">
                                  <w:pPr>
                                    <w:jc w:val="center"/>
                                    <w:rPr>
                                      <w:lang w:val="en-US"/>
                                    </w:rPr>
                                  </w:pPr>
                                  <w:r w:rsidRPr="00D86D20">
                                    <w:rPr>
                                      <w:lang w:val="en-US"/>
                                    </w:rPr>
                                    <w:t>1.     Reliability/fulfil</w:t>
                                  </w:r>
                                  <w:r>
                                    <w:rPr>
                                      <w:lang w:val="en-US"/>
                                    </w:rPr>
                                    <w:t>l</w:t>
                                  </w:r>
                                  <w:r w:rsidRPr="00D86D20">
                                    <w:rPr>
                                      <w:lang w:val="en-US"/>
                                    </w:rPr>
                                    <w:t>ment</w:t>
                                  </w:r>
                                </w:p>
                              </w:tc>
                            </w:tr>
                            <w:tr w:rsidR="006E3426"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6E3426" w:rsidRPr="00D86D20" w:rsidRDefault="006E3426"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6E3426" w:rsidRPr="00D86D20" w:rsidRDefault="006E3426" w:rsidP="00D86D20">
                                  <w:pPr>
                                    <w:jc w:val="center"/>
                                    <w:rPr>
                                      <w:lang w:val="en-US"/>
                                    </w:rPr>
                                  </w:pPr>
                                  <w:r w:rsidRPr="00D86D20">
                                    <w:rPr>
                                      <w:lang w:val="en-US"/>
                                    </w:rPr>
                                    <w:t>2.     Web design</w:t>
                                  </w:r>
                                </w:p>
                              </w:tc>
                            </w:tr>
                            <w:tr w:rsidR="006E3426"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6E3426" w:rsidRPr="00D86D20" w:rsidRDefault="006E3426"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6E3426" w:rsidRPr="00D86D20" w:rsidRDefault="006E3426" w:rsidP="00D86D20">
                                  <w:pPr>
                                    <w:jc w:val="center"/>
                                    <w:rPr>
                                      <w:lang w:val="en-US"/>
                                    </w:rPr>
                                  </w:pPr>
                                  <w:r w:rsidRPr="00D86D20">
                                    <w:rPr>
                                      <w:lang w:val="en-US"/>
                                    </w:rPr>
                                    <w:t>3.     Responsiveness</w:t>
                                  </w:r>
                                </w:p>
                              </w:tc>
                            </w:tr>
                            <w:tr w:rsidR="006E3426"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6E3426" w:rsidRPr="00D86D20" w:rsidRDefault="006E3426"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6E3426" w:rsidRPr="00D86D20" w:rsidRDefault="006E3426" w:rsidP="00D86D20">
                                  <w:pPr>
                                    <w:jc w:val="center"/>
                                    <w:rPr>
                                      <w:lang w:val="en-US"/>
                                    </w:rPr>
                                  </w:pPr>
                                  <w:r w:rsidRPr="00D86D20">
                                    <w:rPr>
                                      <w:lang w:val="en-US"/>
                                    </w:rPr>
                                    <w:t>4.     Privacy/security</w:t>
                                  </w:r>
                                </w:p>
                              </w:tc>
                            </w:tr>
                            <w:tr w:rsidR="006E3426"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6E3426" w:rsidRPr="00D86D20" w:rsidRDefault="006E3426"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6E3426" w:rsidRPr="00D86D20" w:rsidRDefault="006E3426" w:rsidP="00D86D20">
                                  <w:pPr>
                                    <w:jc w:val="center"/>
                                    <w:rPr>
                                      <w:lang w:val="en-US"/>
                                    </w:rPr>
                                  </w:pPr>
                                  <w:r w:rsidRPr="00D86D20">
                                    <w:rPr>
                                      <w:lang w:val="en-US"/>
                                    </w:rPr>
                                    <w:t>5.     Ease of use/usability</w:t>
                                  </w:r>
                                </w:p>
                              </w:tc>
                            </w:tr>
                            <w:tr w:rsidR="006E3426"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6E3426" w:rsidRPr="00D86D20" w:rsidRDefault="006E3426"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6E3426" w:rsidRPr="00D86D20" w:rsidRDefault="006E3426" w:rsidP="00D86D20">
                                  <w:pPr>
                                    <w:jc w:val="center"/>
                                    <w:rPr>
                                      <w:lang w:val="en-US"/>
                                    </w:rPr>
                                  </w:pPr>
                                  <w:r w:rsidRPr="00D86D20">
                                    <w:rPr>
                                      <w:lang w:val="en-US"/>
                                    </w:rPr>
                                    <w:t>6.     Information quality/benefit</w:t>
                                  </w:r>
                                </w:p>
                              </w:tc>
                            </w:tr>
                          </w:tbl>
                          <w:p w14:paraId="2C45E7AD" w14:textId="2B91308E" w:rsidR="006E3426" w:rsidRDefault="006E3426"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A5d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" filled="f" stroked="f">
                <v:textbox>
                  <w:txbxContent>
                    <w:p w14:paraId="2D3E5D45" w14:textId="34607883" w:rsidR="006E3426" w:rsidRDefault="006E3426"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6E3426"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6E3426" w:rsidRPr="00D86D20" w:rsidRDefault="006E3426"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6E3426" w:rsidRPr="00D86D20" w:rsidRDefault="006E3426" w:rsidP="00D86D20">
                            <w:pPr>
                              <w:jc w:val="center"/>
                              <w:rPr>
                                <w:lang w:val="en-US"/>
                              </w:rPr>
                            </w:pPr>
                            <w:r w:rsidRPr="00D86D20">
                              <w:rPr>
                                <w:lang w:val="en-US"/>
                              </w:rPr>
                              <w:t>Common consistent dimensions to evaluate s-SQ in e-commerce</w:t>
                            </w:r>
                          </w:p>
                        </w:tc>
                      </w:tr>
                      <w:tr w:rsidR="006E3426"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6E3426" w:rsidRPr="00D86D20" w:rsidRDefault="006E3426"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6E3426" w:rsidRPr="00D86D20" w:rsidRDefault="006E3426" w:rsidP="00D86D20">
                            <w:pPr>
                              <w:jc w:val="center"/>
                              <w:rPr>
                                <w:lang w:val="en-US"/>
                              </w:rPr>
                            </w:pPr>
                            <w:r w:rsidRPr="00D86D20">
                              <w:rPr>
                                <w:lang w:val="en-US"/>
                              </w:rPr>
                              <w:t>1.     Reliability/fulfil</w:t>
                            </w:r>
                            <w:r>
                              <w:rPr>
                                <w:lang w:val="en-US"/>
                              </w:rPr>
                              <w:t>l</w:t>
                            </w:r>
                            <w:r w:rsidRPr="00D86D20">
                              <w:rPr>
                                <w:lang w:val="en-US"/>
                              </w:rPr>
                              <w:t>ment</w:t>
                            </w:r>
                          </w:p>
                        </w:tc>
                      </w:tr>
                      <w:tr w:rsidR="006E3426"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6E3426" w:rsidRPr="00D86D20" w:rsidRDefault="006E3426"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6E3426" w:rsidRPr="00D86D20" w:rsidRDefault="006E3426" w:rsidP="00D86D20">
                            <w:pPr>
                              <w:jc w:val="center"/>
                              <w:rPr>
                                <w:lang w:val="en-US"/>
                              </w:rPr>
                            </w:pPr>
                            <w:r w:rsidRPr="00D86D20">
                              <w:rPr>
                                <w:lang w:val="en-US"/>
                              </w:rPr>
                              <w:t>2.     Web design</w:t>
                            </w:r>
                          </w:p>
                        </w:tc>
                      </w:tr>
                      <w:tr w:rsidR="006E3426"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6E3426" w:rsidRPr="00D86D20" w:rsidRDefault="006E3426"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6E3426" w:rsidRPr="00D86D20" w:rsidRDefault="006E3426" w:rsidP="00D86D20">
                            <w:pPr>
                              <w:jc w:val="center"/>
                              <w:rPr>
                                <w:lang w:val="en-US"/>
                              </w:rPr>
                            </w:pPr>
                            <w:r w:rsidRPr="00D86D20">
                              <w:rPr>
                                <w:lang w:val="en-US"/>
                              </w:rPr>
                              <w:t>3.     Responsiveness</w:t>
                            </w:r>
                          </w:p>
                        </w:tc>
                      </w:tr>
                      <w:tr w:rsidR="006E3426"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6E3426" w:rsidRPr="00D86D20" w:rsidRDefault="006E3426"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6E3426" w:rsidRPr="00D86D20" w:rsidRDefault="006E3426" w:rsidP="00D86D20">
                            <w:pPr>
                              <w:jc w:val="center"/>
                              <w:rPr>
                                <w:lang w:val="en-US"/>
                              </w:rPr>
                            </w:pPr>
                            <w:r w:rsidRPr="00D86D20">
                              <w:rPr>
                                <w:lang w:val="en-US"/>
                              </w:rPr>
                              <w:t>4.     Privacy/security</w:t>
                            </w:r>
                          </w:p>
                        </w:tc>
                      </w:tr>
                      <w:tr w:rsidR="006E3426"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6E3426" w:rsidRPr="00D86D20" w:rsidRDefault="006E3426"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6E3426" w:rsidRPr="00D86D20" w:rsidRDefault="006E3426" w:rsidP="00D86D20">
                            <w:pPr>
                              <w:jc w:val="center"/>
                              <w:rPr>
                                <w:lang w:val="en-US"/>
                              </w:rPr>
                            </w:pPr>
                            <w:r w:rsidRPr="00D86D20">
                              <w:rPr>
                                <w:lang w:val="en-US"/>
                              </w:rPr>
                              <w:t>5.     Ease of use/usability</w:t>
                            </w:r>
                          </w:p>
                        </w:tc>
                      </w:tr>
                      <w:tr w:rsidR="006E3426"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6E3426" w:rsidRPr="00D86D20" w:rsidRDefault="006E3426"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6E3426" w:rsidRPr="00D86D20" w:rsidRDefault="006E3426" w:rsidP="00D86D20">
                            <w:pPr>
                              <w:jc w:val="center"/>
                              <w:rPr>
                                <w:lang w:val="en-US"/>
                              </w:rPr>
                            </w:pPr>
                            <w:r w:rsidRPr="00D86D20">
                              <w:rPr>
                                <w:lang w:val="en-US"/>
                              </w:rPr>
                              <w:t>6.     Information quality/benefit</w:t>
                            </w:r>
                          </w:p>
                        </w:tc>
                      </w:tr>
                    </w:tbl>
                    <w:p w14:paraId="2C45E7AD" w14:textId="2B91308E" w:rsidR="006E3426" w:rsidRDefault="006E3426"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End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End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672300"/>
      <w:r>
        <w:lastRenderedPageBreak/>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End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End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End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End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6E3426" w:rsidRDefault="006E3426"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26">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BimdQ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" filled="f" stroked="f">
                <v:textbox>
                  <w:txbxContent>
                    <w:p w14:paraId="3DC5B8DC" w14:textId="67AC68C1" w:rsidR="006E3426" w:rsidRDefault="006E3426"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2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672301"/>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lastRenderedPageBreak/>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End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672302"/>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End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End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lastRenderedPageBreak/>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672303"/>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End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End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672304"/>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End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End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End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End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xml:space="preserve">: The discrepancy between service </w:t>
      </w:r>
      <w:r w:rsidR="00494E6C">
        <w:lastRenderedPageBreak/>
        <w:t>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6E3426" w:rsidRDefault="006E3426"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8">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6E3426" w:rsidRDefault="006E3426"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6E3426" w:rsidRDefault="006E3426" w:rsidP="00622DA9">
                            <w:pPr>
                              <w:keepNext/>
                              <w:jc w:val="center"/>
                            </w:pPr>
                          </w:p>
                          <w:p w14:paraId="18F29339" w14:textId="5BCED17E" w:rsidR="006E3426" w:rsidRDefault="006E34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kzDNQ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H4kzDNQCAAAZBgAADgAAAAAAAAAAAAAAAAAsAgAAZHJzL2Uyb0RvYy54&#10;bWxQSwECLQAUAAYACAAAACEAmoYy8doAAAAFAQAADwAAAAAAAAAAAAAAAAAsBQAAZHJzL2Rvd25y&#10;ZXYueG1sUEsFBgAAAAAEAAQA8wAAADMGAAAAAA==&#10;" filled="f" stroked="f">
                <v:textbox>
                  <w:txbxContent>
                    <w:p w14:paraId="38325E7D" w14:textId="77777777" w:rsidR="006E3426" w:rsidRDefault="006E3426"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6E3426" w:rsidRDefault="006E3426"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6E3426" w:rsidRDefault="006E3426" w:rsidP="00622DA9">
                      <w:pPr>
                        <w:keepNext/>
                        <w:jc w:val="center"/>
                      </w:pPr>
                    </w:p>
                    <w:p w14:paraId="18F29339" w14:textId="5BCED17E" w:rsidR="006E3426" w:rsidRDefault="006E3426"/>
                  </w:txbxContent>
                </v:textbox>
                <w10:anchorlock/>
              </v:shape>
            </w:pict>
          </mc:Fallback>
        </mc:AlternateContent>
      </w:r>
    </w:p>
    <w:p w14:paraId="120D3777" w14:textId="461BD9FD" w:rsidR="00613D9E"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End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5" w:name="_Toc334672305"/>
      <w:r>
        <w:lastRenderedPageBreak/>
        <w:t>F</w:t>
      </w:r>
      <w:r w:rsidR="00C81C5E">
        <w:t>our dimensions</w:t>
      </w:r>
      <w:r>
        <w:t xml:space="preserve"> and the e-service</w:t>
      </w:r>
      <w:r w:rsidR="00C03C6B">
        <w:t xml:space="preserve"> concept</w:t>
      </w:r>
      <w:bookmarkEnd w:id="35"/>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672306"/>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6E3426" w:rsidRDefault="006E3426"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6E3426" w:rsidRDefault="006E3426"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6E3426" w:rsidRDefault="006E3426" w:rsidP="006D648B">
                            <w:pPr>
                              <w:keepNext/>
                              <w:jc w:val="center"/>
                            </w:pPr>
                          </w:p>
                          <w:p w14:paraId="18773BDA" w14:textId="12226B8A" w:rsidR="006E3426" w:rsidRDefault="006E3426" w:rsidP="006D648B">
                            <w:pPr>
                              <w:pStyle w:val="Caption"/>
                            </w:pPr>
                          </w:p>
                          <w:p w14:paraId="5D45FDFF" w14:textId="3AD159B7" w:rsidR="006E3426" w:rsidRDefault="006E3426"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" filled="f" stroked="f">
                <v:textbox>
                  <w:txbxContent>
                    <w:p w14:paraId="76ED927A" w14:textId="77777777" w:rsidR="006E3426" w:rsidRDefault="006E3426"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1">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6E3426" w:rsidRDefault="006E3426"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6E3426" w:rsidRDefault="006E3426" w:rsidP="006D648B">
                      <w:pPr>
                        <w:keepNext/>
                        <w:jc w:val="center"/>
                      </w:pPr>
                    </w:p>
                    <w:p w14:paraId="18773BDA" w14:textId="12226B8A" w:rsidR="006E3426" w:rsidRDefault="006E3426" w:rsidP="006D648B">
                      <w:pPr>
                        <w:pStyle w:val="Caption"/>
                      </w:pPr>
                    </w:p>
                    <w:p w14:paraId="5D45FDFF" w14:textId="3AD159B7" w:rsidR="006E3426" w:rsidRDefault="006E3426"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6E3426" w:rsidRDefault="006E3426"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6E3426"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6E3426"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6E3426" w:rsidRPr="007F0C1C" w:rsidRDefault="006E3426"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6E3426"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6E3426"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6E3426"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6E3426"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6E3426"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6E3426"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6E3426" w:rsidRDefault="006E3426"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SK5/4C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" filled="f" stroked="f">
                <v:textbox>
                  <w:txbxContent>
                    <w:p w14:paraId="02652340" w14:textId="2B4DF451" w:rsidR="006E3426" w:rsidRDefault="006E3426"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6E3426"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6E3426"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6E3426" w:rsidRPr="007F0C1C" w:rsidRDefault="006E3426"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6E3426"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6E3426"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6E3426"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6E3426"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6E3426"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6E3426"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6E3426" w:rsidRPr="007F0C1C" w:rsidRDefault="006E3426"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6E3426" w:rsidRPr="007F0C1C" w:rsidRDefault="006E3426"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6E3426" w:rsidRDefault="006E3426"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6E3426" w:rsidRDefault="006E3426"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6E3426"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6E3426"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6E3426" w:rsidRPr="00BD63D3" w:rsidRDefault="006E3426"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6E3426"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6E3426" w:rsidRPr="00BD63D3" w:rsidRDefault="006E3426"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6E3426"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6E3426" w:rsidRPr="00BD63D3" w:rsidRDefault="006E3426"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6E3426"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6E3426"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6E3426" w:rsidRPr="00BD63D3" w:rsidRDefault="006E3426"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6E3426"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6E3426" w:rsidRDefault="006E3426"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lEwSXTAgAAFwYAAA4AAAAAAAAAAAAAAAAALAIAAGRycy9lMm9E&#10;b2MueG1sUEsBAi0AFAAGAAgAAAAhANYA4HrfAAAABQEAAA8AAAAAAAAAAAAAAAAAKwUAAGRycy9k&#10;b3ducmV2LnhtbFBLBQYAAAAABAAEAPMAAAA3BgAAAAA=&#10;" filled="f" stroked="f">
                <v:textbox>
                  <w:txbxContent>
                    <w:p w14:paraId="44DC34CD" w14:textId="73E62B31" w:rsidR="006E3426" w:rsidRDefault="006E3426"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6E3426"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6E3426"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6E3426" w:rsidRPr="00BD63D3" w:rsidRDefault="006E3426"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6E3426"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6E3426" w:rsidRPr="00BD63D3" w:rsidRDefault="006E3426"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6E3426"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6E3426" w:rsidRPr="00BD63D3" w:rsidRDefault="006E3426"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6E3426"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6E3426"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6E3426"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6E3426" w:rsidRPr="00BD63D3" w:rsidRDefault="006E3426"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6E3426"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6E3426" w:rsidRPr="00BD63D3" w:rsidRDefault="006E3426"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6E3426" w:rsidRDefault="006E3426"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672307"/>
      <w:r>
        <w:lastRenderedPageBreak/>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End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672308"/>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End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672309"/>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672310"/>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6E3426" w:rsidRDefault="006E3426"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32">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6E3426" w:rsidRDefault="006E3426"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6E3426" w:rsidRDefault="006E3426" w:rsidP="00946119">
                            <w:pPr>
                              <w:keepNext/>
                              <w:jc w:val="center"/>
                            </w:pPr>
                          </w:p>
                          <w:p w14:paraId="6A54F5E1" w14:textId="733D0CD1" w:rsidR="006E3426" w:rsidRDefault="006E3426" w:rsidP="00946119">
                            <w:pPr>
                              <w:pStyle w:val="Caption"/>
                            </w:pPr>
                          </w:p>
                          <w:p w14:paraId="1699BAC3" w14:textId="786B5710" w:rsidR="006E3426" w:rsidRDefault="006E34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uasNUCAAAZBgAADgAAAGRycy9lMm9Eb2MueG1srFRNb9swDL0P2H8QdE9tJ07TGnUKN0WGAUVb&#10;rB16VmQpMaavSUrirNh/HyXHadrtsA672BRJUeR7JC8uWynQhlnXaFXi7CTFiCmq60YtS/z1cT44&#10;w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CMy5qw1QIAABkGAAAOAAAAAAAAAAAAAAAAACwCAABkcnMvZTJvRG9j&#10;LnhtbFBLAQItABQABgAIAAAAIQAPlsZy2wAAAAUBAAAPAAAAAAAAAAAAAAAAAC0FAABkcnMvZG93&#10;bnJldi54bWxQSwUGAAAAAAQABADzAAAANQYAAAAA&#10;" filled="f" stroked="f">
                <v:textbox>
                  <w:txbxContent>
                    <w:p w14:paraId="3561FAFE" w14:textId="7CCEBD33" w:rsidR="006E3426" w:rsidRDefault="006E3426"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33">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6E3426" w:rsidRDefault="006E3426"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6E3426" w:rsidRDefault="006E3426" w:rsidP="00946119">
                      <w:pPr>
                        <w:keepNext/>
                        <w:jc w:val="center"/>
                      </w:pPr>
                    </w:p>
                    <w:p w14:paraId="6A54F5E1" w14:textId="733D0CD1" w:rsidR="006E3426" w:rsidRDefault="006E3426" w:rsidP="00946119">
                      <w:pPr>
                        <w:pStyle w:val="Caption"/>
                      </w:pPr>
                    </w:p>
                    <w:p w14:paraId="1699BAC3" w14:textId="786B5710" w:rsidR="006E3426" w:rsidRDefault="006E3426"/>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End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672311"/>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lastRenderedPageBreak/>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672312"/>
      <w:r>
        <w:lastRenderedPageBreak/>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672313"/>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End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End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End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6E3426" w:rsidRDefault="006E3426"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34">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6E3426" w:rsidRDefault="006E3426"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6E3426" w:rsidRDefault="006E3426" w:rsidP="00EB3C94">
                            <w:pPr>
                              <w:keepNext/>
                              <w:jc w:val="center"/>
                            </w:pPr>
                          </w:p>
                          <w:p w14:paraId="5A42CFB9" w14:textId="34D94B35" w:rsidR="006E3426" w:rsidRDefault="006E3426" w:rsidP="003A3F14">
                            <w:pPr>
                              <w:pStyle w:val="Caption"/>
                              <w:jc w:val="both"/>
                            </w:pPr>
                          </w:p>
                          <w:p w14:paraId="5027D016" w14:textId="77777777" w:rsidR="006E3426" w:rsidRDefault="006E3426"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ESkqN3UAgAAGQYAAA4AAAAAAAAAAAAAAAAALAIAAGRycy9lMm9Eb2Mu&#10;eG1sUEsBAi0AFAAGAAgAAAAhAIWMcfrbAAAABQEAAA8AAAAAAAAAAAAAAAAALAUAAGRycy9kb3du&#10;cmV2LnhtbFBLBQYAAAAABAAEAPMAAAA0BgAAAAA=&#10;" filled="f" stroked="f">
                <v:textbox>
                  <w:txbxContent>
                    <w:p w14:paraId="40A05C81" w14:textId="185AA486" w:rsidR="006E3426" w:rsidRDefault="006E3426"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35">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6E3426" w:rsidRDefault="006E3426"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6E3426" w:rsidRDefault="006E3426" w:rsidP="00EB3C94">
                      <w:pPr>
                        <w:keepNext/>
                        <w:jc w:val="center"/>
                      </w:pPr>
                    </w:p>
                    <w:p w14:paraId="5A42CFB9" w14:textId="34D94B35" w:rsidR="006E3426" w:rsidRDefault="006E3426" w:rsidP="003A3F14">
                      <w:pPr>
                        <w:pStyle w:val="Caption"/>
                        <w:jc w:val="both"/>
                      </w:pPr>
                    </w:p>
                    <w:p w14:paraId="5027D016" w14:textId="77777777" w:rsidR="006E3426" w:rsidRDefault="006E3426"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672314"/>
      <w:r>
        <w:lastRenderedPageBreak/>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End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6E3426" w:rsidRDefault="006E3426"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36">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6E3426" w:rsidRDefault="006E3426"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6E3426" w:rsidRDefault="006E3426" w:rsidP="00975F82">
                            <w:pPr>
                              <w:keepNext/>
                              <w:jc w:val="center"/>
                            </w:pPr>
                          </w:p>
                          <w:p w14:paraId="3215C6EB" w14:textId="1E08812D" w:rsidR="006E3426" w:rsidRDefault="006E3426"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B+V4xz1QIAABkGAAAOAAAAAAAAAAAAAAAAACwCAABkcnMvZTJvRG9j&#10;LnhtbFBLAQItABQABgAIAAAAIQB1TMBD2wAAAAUBAAAPAAAAAAAAAAAAAAAAAC0FAABkcnMvZG93&#10;bnJldi54bWxQSwUGAAAAAAQABADzAAAANQYAAAAA&#10;" filled="f" stroked="f">
                <v:textbox>
                  <w:txbxContent>
                    <w:p w14:paraId="69304EAD" w14:textId="53D55E2A" w:rsidR="006E3426" w:rsidRDefault="006E3426"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37">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6E3426" w:rsidRDefault="006E3426"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6E3426" w:rsidRDefault="006E3426" w:rsidP="00975F82">
                      <w:pPr>
                        <w:keepNext/>
                        <w:jc w:val="center"/>
                      </w:pPr>
                    </w:p>
                    <w:p w14:paraId="3215C6EB" w14:textId="1E08812D" w:rsidR="006E3426" w:rsidRDefault="006E3426"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End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End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End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4672315"/>
      <w:r>
        <w:t>Quality in use model</w:t>
      </w:r>
      <w:r w:rsidR="00457DEC">
        <w:t xml:space="preserve"> </w:t>
      </w:r>
      <w:r w:rsidR="003A703A">
        <w:t>and AUES</w:t>
      </w:r>
      <w:r w:rsidR="00F95EF5">
        <w:t xml:space="preserve"> dimensions</w:t>
      </w:r>
      <w:bookmarkEnd w:id="45"/>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w:lastRenderedPageBreak/>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6E3426" w:rsidRDefault="006E3426"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38">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6E3426" w:rsidRDefault="006E3426"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6E3426" w:rsidRDefault="006E3426" w:rsidP="002C2900">
                            <w:pPr>
                              <w:keepNext/>
                              <w:jc w:val="center"/>
                            </w:pPr>
                          </w:p>
                          <w:p w14:paraId="697891EF" w14:textId="43AEC0A4" w:rsidR="006E3426" w:rsidRDefault="006E3426" w:rsidP="002C2900">
                            <w:pPr>
                              <w:pStyle w:val="Caption"/>
                              <w:jc w:val="both"/>
                            </w:pPr>
                          </w:p>
                          <w:p w14:paraId="45278D5B" w14:textId="2EDEF3C3" w:rsidR="006E3426" w:rsidRDefault="006E34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hHJdE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" filled="f" stroked="f">
                <v:textbox>
                  <w:txbxContent>
                    <w:p w14:paraId="102CF93D" w14:textId="1B4AAD7A" w:rsidR="006E3426" w:rsidRDefault="006E3426"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39">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6E3426" w:rsidRDefault="006E3426"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6E3426" w:rsidRDefault="006E3426" w:rsidP="002C2900">
                      <w:pPr>
                        <w:keepNext/>
                        <w:jc w:val="center"/>
                      </w:pPr>
                    </w:p>
                    <w:p w14:paraId="697891EF" w14:textId="43AEC0A4" w:rsidR="006E3426" w:rsidRDefault="006E3426" w:rsidP="002C2900">
                      <w:pPr>
                        <w:pStyle w:val="Caption"/>
                        <w:jc w:val="both"/>
                      </w:pPr>
                    </w:p>
                    <w:p w14:paraId="45278D5B" w14:textId="2EDEF3C3" w:rsidR="006E3426" w:rsidRDefault="006E3426"/>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6" w:name="_Toc334672316"/>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6E3426" w:rsidRDefault="006E3426"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40">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6E3426" w:rsidRDefault="006E3426"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6E3426" w:rsidRDefault="006E3426" w:rsidP="00652613">
                            <w:pPr>
                              <w:keepNext/>
                              <w:jc w:val="center"/>
                            </w:pPr>
                          </w:p>
                          <w:p w14:paraId="6888276A" w14:textId="2DBA5254" w:rsidR="006E3426" w:rsidRDefault="006E3426" w:rsidP="00652613">
                            <w:pPr>
                              <w:pStyle w:val="Caption"/>
                            </w:pPr>
                          </w:p>
                          <w:p w14:paraId="371F1E84" w14:textId="22968DB5" w:rsidR="006E3426" w:rsidRDefault="006E3426" w:rsidP="0044681A">
                            <w:pPr>
                              <w:keepNext/>
                              <w:jc w:val="center"/>
                            </w:pPr>
                          </w:p>
                          <w:p w14:paraId="3FE28758" w14:textId="683DB7FB" w:rsidR="006E3426" w:rsidRDefault="006E3426" w:rsidP="00652613">
                            <w:pPr>
                              <w:pStyle w:val="Caption"/>
                              <w:jc w:val="both"/>
                            </w:pPr>
                          </w:p>
                          <w:p w14:paraId="3B965938" w14:textId="3BB202B8" w:rsidR="006E3426" w:rsidRDefault="006E3426"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WMDtM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" filled="f" stroked="f">
                <v:textbox>
                  <w:txbxContent>
                    <w:p w14:paraId="09A035BE" w14:textId="77777777" w:rsidR="006E3426" w:rsidRDefault="006E3426"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41">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6E3426" w:rsidRDefault="006E3426"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6E3426" w:rsidRDefault="006E3426" w:rsidP="00652613">
                      <w:pPr>
                        <w:keepNext/>
                        <w:jc w:val="center"/>
                      </w:pPr>
                    </w:p>
                    <w:p w14:paraId="6888276A" w14:textId="2DBA5254" w:rsidR="006E3426" w:rsidRDefault="006E3426" w:rsidP="00652613">
                      <w:pPr>
                        <w:pStyle w:val="Caption"/>
                      </w:pPr>
                    </w:p>
                    <w:p w14:paraId="371F1E84" w14:textId="22968DB5" w:rsidR="006E3426" w:rsidRDefault="006E3426" w:rsidP="0044681A">
                      <w:pPr>
                        <w:keepNext/>
                        <w:jc w:val="center"/>
                      </w:pPr>
                    </w:p>
                    <w:p w14:paraId="3FE28758" w14:textId="683DB7FB" w:rsidR="006E3426" w:rsidRDefault="006E3426" w:rsidP="00652613">
                      <w:pPr>
                        <w:pStyle w:val="Caption"/>
                        <w:jc w:val="both"/>
                      </w:pPr>
                    </w:p>
                    <w:p w14:paraId="3B965938" w14:textId="3BB202B8" w:rsidR="006E3426" w:rsidRDefault="006E3426"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lastRenderedPageBreak/>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672317"/>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6E3426" w:rsidRDefault="006E3426"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42">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6E3426" w:rsidRDefault="006E3426"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6E3426" w:rsidRDefault="006E3426" w:rsidP="000E4392">
                            <w:pPr>
                              <w:keepNext/>
                              <w:jc w:val="center"/>
                            </w:pPr>
                          </w:p>
                          <w:p w14:paraId="4F602AF0" w14:textId="3822431B" w:rsidR="006E3426" w:rsidRDefault="006E3426" w:rsidP="000E4392">
                            <w:pPr>
                              <w:pStyle w:val="Caption"/>
                            </w:pPr>
                          </w:p>
                          <w:p w14:paraId="21FE95FA" w14:textId="58F0362D" w:rsidR="006E3426" w:rsidRDefault="006E3426" w:rsidP="000346FB">
                            <w:pPr>
                              <w:keepNext/>
                              <w:jc w:val="center"/>
                            </w:pPr>
                          </w:p>
                          <w:p w14:paraId="3ECC4E25" w14:textId="0B8E75E2" w:rsidR="006E3426" w:rsidRDefault="006E3426" w:rsidP="000E4392">
                            <w:pPr>
                              <w:pStyle w:val="Caption"/>
                              <w:jc w:val="both"/>
                            </w:pPr>
                          </w:p>
                          <w:p w14:paraId="1E671FE0" w14:textId="65B9BFC3" w:rsidR="006E3426" w:rsidRDefault="006E3426"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2izNM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" filled="f" stroked="f">
                <v:textbox>
                  <w:txbxContent>
                    <w:p w14:paraId="25AF63BB" w14:textId="7337781C" w:rsidR="006E3426" w:rsidRDefault="006E3426"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43">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6E3426" w:rsidRDefault="006E3426"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6E3426" w:rsidRDefault="006E3426" w:rsidP="000E4392">
                      <w:pPr>
                        <w:keepNext/>
                        <w:jc w:val="center"/>
                      </w:pPr>
                    </w:p>
                    <w:p w14:paraId="4F602AF0" w14:textId="3822431B" w:rsidR="006E3426" w:rsidRDefault="006E3426" w:rsidP="000E4392">
                      <w:pPr>
                        <w:pStyle w:val="Caption"/>
                      </w:pPr>
                    </w:p>
                    <w:p w14:paraId="21FE95FA" w14:textId="58F0362D" w:rsidR="006E3426" w:rsidRDefault="006E3426" w:rsidP="000346FB">
                      <w:pPr>
                        <w:keepNext/>
                        <w:jc w:val="center"/>
                      </w:pPr>
                    </w:p>
                    <w:p w14:paraId="3ECC4E25" w14:textId="0B8E75E2" w:rsidR="006E3426" w:rsidRDefault="006E3426" w:rsidP="000E4392">
                      <w:pPr>
                        <w:pStyle w:val="Caption"/>
                        <w:jc w:val="both"/>
                      </w:pPr>
                    </w:p>
                    <w:p w14:paraId="1E671FE0" w14:textId="65B9BFC3" w:rsidR="006E3426" w:rsidRDefault="006E3426"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w:lastRenderedPageBreak/>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6E3426" w:rsidRDefault="006E3426"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6E3426"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6E3426"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6E3426" w:rsidRPr="00D06F14" w:rsidRDefault="006E3426"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6E3426"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6E3426"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6E3426"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6E3426"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6E3426" w:rsidRDefault="006E3426"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" filled="f" stroked="f">
                <v:textbox>
                  <w:txbxContent>
                    <w:p w14:paraId="2FC998D2" w14:textId="695C0FF0" w:rsidR="006E3426" w:rsidRDefault="006E3426"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6E3426"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6E3426"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6E3426" w:rsidRPr="00D06F14" w:rsidRDefault="006E3426"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6E3426"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6E3426"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6E3426"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6E3426"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6E3426" w:rsidRPr="00D06F14" w:rsidRDefault="006E3426"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6E3426" w:rsidRPr="00D06F14" w:rsidRDefault="006E3426"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6E3426" w:rsidRDefault="006E3426"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672318"/>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49" w:name="_Toc334672319"/>
      <w:r>
        <w:t>AUES and k</w:t>
      </w:r>
      <w:r w:rsidR="007F6272">
        <w:t>ey e-service dimensional components</w:t>
      </w:r>
      <w:bookmarkEnd w:id="49"/>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End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w:lastRenderedPageBreak/>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6E3426" w:rsidRDefault="006E3426"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44">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6E3426" w:rsidRDefault="006E3426"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6E3426" w:rsidRDefault="006E3426" w:rsidP="00540F6B">
                            <w:pPr>
                              <w:keepNext/>
                              <w:jc w:val="center"/>
                            </w:pPr>
                          </w:p>
                          <w:p w14:paraId="3F25D7E4" w14:textId="7DA4EBDF" w:rsidR="006E3426" w:rsidRDefault="006E3426" w:rsidP="00540F6B">
                            <w:pPr>
                              <w:pStyle w:val="Caption"/>
                            </w:pPr>
                          </w:p>
                          <w:p w14:paraId="5D2BE1A7" w14:textId="2BA62232" w:rsidR="006E3426" w:rsidRDefault="006E3426" w:rsidP="006278BE">
                            <w:pPr>
                              <w:keepNext/>
                              <w:jc w:val="center"/>
                            </w:pPr>
                          </w:p>
                          <w:p w14:paraId="777CACA4" w14:textId="07A17886" w:rsidR="006E3426" w:rsidRDefault="006E3426" w:rsidP="006278BE">
                            <w:pPr>
                              <w:pStyle w:val="Caption"/>
                            </w:pPr>
                          </w:p>
                          <w:p w14:paraId="22196177" w14:textId="1734BC63" w:rsidR="006E3426" w:rsidRDefault="006E3426"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fTQQ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" filled="f" stroked="f">
                <v:textbox>
                  <w:txbxContent>
                    <w:p w14:paraId="0BD290D6" w14:textId="624B1890" w:rsidR="006E3426" w:rsidRDefault="006E3426"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45">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6E3426" w:rsidRDefault="006E3426"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6E3426" w:rsidRDefault="006E3426" w:rsidP="00540F6B">
                      <w:pPr>
                        <w:keepNext/>
                        <w:jc w:val="center"/>
                      </w:pPr>
                    </w:p>
                    <w:p w14:paraId="3F25D7E4" w14:textId="7DA4EBDF" w:rsidR="006E3426" w:rsidRDefault="006E3426" w:rsidP="00540F6B">
                      <w:pPr>
                        <w:pStyle w:val="Caption"/>
                      </w:pPr>
                    </w:p>
                    <w:p w14:paraId="5D2BE1A7" w14:textId="2BA62232" w:rsidR="006E3426" w:rsidRDefault="006E3426" w:rsidP="006278BE">
                      <w:pPr>
                        <w:keepNext/>
                        <w:jc w:val="center"/>
                      </w:pPr>
                    </w:p>
                    <w:p w14:paraId="777CACA4" w14:textId="07A17886" w:rsidR="006E3426" w:rsidRDefault="006E3426" w:rsidP="006278BE">
                      <w:pPr>
                        <w:pStyle w:val="Caption"/>
                      </w:pPr>
                    </w:p>
                    <w:p w14:paraId="22196177" w14:textId="1734BC63" w:rsidR="006E3426" w:rsidRDefault="006E3426"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6E3426" w:rsidRDefault="006E3426"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6E3426"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6E3426"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6E3426" w:rsidRPr="00127D08" w:rsidRDefault="006E3426"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6E3426" w:rsidRPr="00127D08" w:rsidRDefault="006E3426"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6E3426" w:rsidRPr="00127D08" w:rsidRDefault="006E3426"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6E3426"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6E3426"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6E3426"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6E3426"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6E3426"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6E3426"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6E3426" w:rsidRDefault="006E3426"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Autpru3AIAACgGAAAOAAAAAAAAAAAAAAAAACwCAABk&#10;cnMvZTJvRG9jLnhtbFBLAQItABQABgAIAAAAIQBPa/+D3QAAAAoBAAAPAAAAAAAAAAAAAAAAADQF&#10;AABkcnMvZG93bnJldi54bWxQSwUGAAAAAAQABADzAAAAPgYAAAAA&#10;" filled="f" stroked="f">
                <v:textbox>
                  <w:txbxContent>
                    <w:p w14:paraId="5B74A3E6" w14:textId="77777777" w:rsidR="006E3426" w:rsidRDefault="006E3426"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6E3426"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6E3426"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6E3426" w:rsidRPr="00127D08" w:rsidRDefault="006E3426"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6E3426" w:rsidRPr="00127D08" w:rsidRDefault="006E3426"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6E3426" w:rsidRPr="00127D08" w:rsidRDefault="006E3426"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6E3426"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6E3426"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6E3426"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6E3426"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6E3426"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6E3426"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6E3426"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6E3426" w:rsidRPr="00127D08" w:rsidRDefault="006E3426"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6E3426" w:rsidRPr="00127D08" w:rsidRDefault="006E3426"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6E3426" w:rsidRPr="00127D08" w:rsidRDefault="006E3426"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6E3426" w:rsidRDefault="006E3426"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672320"/>
      <w:r>
        <w:lastRenderedPageBreak/>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672321"/>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End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End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672322"/>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End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End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672323"/>
      <w:r>
        <w:lastRenderedPageBreak/>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End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8" w:name="_Toc334672324"/>
      <w:r>
        <w:t>Hypothese</w:t>
      </w:r>
      <w:r w:rsidR="00DE4501">
        <w:t>s</w:t>
      </w:r>
      <w:r w:rsidR="00EE3EC4">
        <w:t xml:space="preserve"> on AUES Key dimensional components</w:t>
      </w:r>
      <w:bookmarkEnd w:id="58"/>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59" w:name="_Toc334672325"/>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6E3426" w:rsidRDefault="006E3426"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46">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6E3426" w:rsidRDefault="006E3426"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6E3426" w:rsidRDefault="006E3426" w:rsidP="00540F6B">
                            <w:pPr>
                              <w:pStyle w:val="Caption"/>
                            </w:pPr>
                          </w:p>
                          <w:p w14:paraId="75343AEB" w14:textId="40064AB0" w:rsidR="006E3426" w:rsidRDefault="006E3426" w:rsidP="005711FA">
                            <w:pPr>
                              <w:keepNext/>
                              <w:jc w:val="center"/>
                            </w:pPr>
                          </w:p>
                          <w:p w14:paraId="7BF62C1F" w14:textId="756D17BA" w:rsidR="006E3426" w:rsidRDefault="006E3426"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o+bdU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" filled="f" stroked="f">
                <v:textbox>
                  <w:txbxContent>
                    <w:p w14:paraId="4C6C0CB7" w14:textId="183FD610" w:rsidR="006E3426" w:rsidRDefault="006E3426"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47">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6E3426" w:rsidRDefault="006E3426"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6E3426" w:rsidRDefault="006E3426" w:rsidP="00540F6B">
                      <w:pPr>
                        <w:pStyle w:val="Caption"/>
                      </w:pPr>
                    </w:p>
                    <w:p w14:paraId="75343AEB" w14:textId="40064AB0" w:rsidR="006E3426" w:rsidRDefault="006E3426" w:rsidP="005711FA">
                      <w:pPr>
                        <w:keepNext/>
                        <w:jc w:val="center"/>
                      </w:pPr>
                    </w:p>
                    <w:p w14:paraId="7BF62C1F" w14:textId="756D17BA" w:rsidR="006E3426" w:rsidRDefault="006E3426"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4672326"/>
      <w:r>
        <w:lastRenderedPageBreak/>
        <w:t>Conceptual Model</w:t>
      </w:r>
      <w:bookmarkEnd w:id="60"/>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6E3426" w:rsidRDefault="006E3426"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48">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6E3426" w:rsidRDefault="006E3426"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6E3426" w:rsidRDefault="006E3426" w:rsidP="00B3057C">
                            <w:pPr>
                              <w:keepNext/>
                              <w:jc w:val="center"/>
                            </w:pPr>
                          </w:p>
                          <w:p w14:paraId="07DACD11" w14:textId="51144798" w:rsidR="006E3426" w:rsidRDefault="006E3426" w:rsidP="006022C0">
                            <w:pPr>
                              <w:pStyle w:val="Caption"/>
                              <w:jc w:val="both"/>
                            </w:pPr>
                            <w:r>
                              <w:t>Conceptual model for understanding qualitative characteristics of e-services</w:t>
                            </w:r>
                          </w:p>
                          <w:p w14:paraId="5911E390" w14:textId="1A7FD03C" w:rsidR="006E3426" w:rsidRDefault="006E3426"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bm/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b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Txub+0wIAABcGAAAOAAAAAAAAAAAAAAAAACwCAABkcnMvZTJvRG9j&#10;LnhtbFBLAQItABQABgAIAAAAIQB2xkWn3QAAAAUBAAAPAAAAAAAAAAAAAAAAACsFAABkcnMvZG93&#10;bnJldi54bWxQSwUGAAAAAAQABADzAAAANQYAAAAA&#10;" filled="f" stroked="f">
                <v:textbox>
                  <w:txbxContent>
                    <w:p w14:paraId="43F53D50" w14:textId="3B6C0E6A" w:rsidR="006E3426" w:rsidRDefault="006E3426"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4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6E3426" w:rsidRDefault="006E3426"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6E3426" w:rsidRDefault="006E3426" w:rsidP="00B3057C">
                      <w:pPr>
                        <w:keepNext/>
                        <w:jc w:val="center"/>
                      </w:pPr>
                    </w:p>
                    <w:p w14:paraId="07DACD11" w14:textId="51144798" w:rsidR="006E3426" w:rsidRDefault="006E3426" w:rsidP="006022C0">
                      <w:pPr>
                        <w:pStyle w:val="Caption"/>
                        <w:jc w:val="both"/>
                      </w:pPr>
                      <w:r>
                        <w:t>Conceptual model for understanding qualitative characteristics of e-services</w:t>
                      </w:r>
                    </w:p>
                    <w:p w14:paraId="5911E390" w14:textId="1A7FD03C" w:rsidR="006E3426" w:rsidRDefault="006E3426"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1" w:name="_Toc334672327"/>
      <w:r>
        <w:t>Conceptual model dependability</w:t>
      </w:r>
      <w:bookmarkEnd w:id="61"/>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6E3426" w:rsidRDefault="006E3426"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5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6E3426" w:rsidRDefault="006E3426"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6E3426" w:rsidRDefault="006E3426" w:rsidP="00BD1C1F">
                            <w:pPr>
                              <w:keepNext/>
                            </w:pPr>
                          </w:p>
                          <w:p w14:paraId="1956A47C" w14:textId="181C6CE6" w:rsidR="006E3426" w:rsidRDefault="006E3426"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w9ICAAAV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AAT/7D0gIAABUGAAAOAAAAAAAAAAAAAAAAACwCAABkcnMvZTJvRG9j&#10;LnhtbFBLAQItABQABgAIAAAAIQDOYWdi3gAAAAUBAAAPAAAAAAAAAAAAAAAAACoFAABkcnMvZG93&#10;bnJldi54bWxQSwUGAAAAAAQABADzAAAANQYAAAAA&#10;" filled="f" stroked="f">
                <v:textbox>
                  <w:txbxContent>
                    <w:p w14:paraId="2A0AF6B9" w14:textId="6E1A5B00" w:rsidR="006E3426" w:rsidRDefault="006E3426"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51">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6E3426" w:rsidRDefault="006E3426"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6E3426" w:rsidRDefault="006E3426" w:rsidP="00BD1C1F">
                      <w:pPr>
                        <w:keepNext/>
                      </w:pPr>
                    </w:p>
                    <w:p w14:paraId="1956A47C" w14:textId="181C6CE6" w:rsidR="006E3426" w:rsidRDefault="006E3426"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6E3426" w:rsidRDefault="006E3426"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52">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6E3426" w:rsidRDefault="006E3426"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6E3426" w:rsidRDefault="006E3426" w:rsidP="00DB6926">
                            <w:pPr>
                              <w:keepNext/>
                            </w:pPr>
                          </w:p>
                          <w:p w14:paraId="5F73C040" w14:textId="0D97AA5C" w:rsidR="006E3426" w:rsidRDefault="006E3426"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K2sNM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u269jZ0IYrXe+hO63u&#10;5tsZumygg66J83fEwkBDQ8KS8rfw4ULvSqx7CaONtj/+pA94KChYMQplL7GCDYaR+KJg/mZZnod9&#10;Eg85tBAc7LFldWxRT3KhoSgZLENDoxjwXgwit1o+wiarwptgIorCyyX2g7jw3dKCTUhZVUUQbBBD&#10;/LW6NzS4DjUK0/HQPhJr+hHy0Ec3elgkpHgzSR023FS6evKaN3HMAs0dpz39sH1iV/abMqy343NE&#10;vezz+S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tMK2sNMCAAAXBgAADgAAAAAAAAAAAAAAAAAsAgAAZHJzL2Uyb0Rv&#10;Yy54bWxQSwECLQAUAAYACAAAACEAzmFnYt4AAAAFAQAADwAAAAAAAAAAAAAAAAArBQAAZHJzL2Rv&#10;d25yZXYueG1sUEsFBgAAAAAEAAQA8wAAADYGAAAAAA==&#10;" filled="f" stroked="f">
                <v:textbox>
                  <w:txbxContent>
                    <w:p w14:paraId="4F6BB6A1" w14:textId="644B10EC" w:rsidR="006E3426" w:rsidRDefault="006E3426"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53">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6E3426" w:rsidRDefault="006E3426"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6E3426" w:rsidRDefault="006E3426" w:rsidP="00DB6926">
                      <w:pPr>
                        <w:keepNext/>
                      </w:pPr>
                    </w:p>
                    <w:p w14:paraId="5F73C040" w14:textId="0D97AA5C" w:rsidR="006E3426" w:rsidRDefault="006E3426"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2" w:name="_Toc334672328"/>
      <w:r>
        <w:lastRenderedPageBreak/>
        <w:t xml:space="preserve">Applying </w:t>
      </w:r>
      <w:r w:rsidR="00BF2CF7">
        <w:t>c</w:t>
      </w:r>
      <w:r w:rsidR="00E54189">
        <w:t>onceptual model on Estonian e-services</w:t>
      </w:r>
      <w:bookmarkEnd w:id="62"/>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3" w:name="_Toc334672329"/>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4672330"/>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4672331"/>
      <w:r>
        <w:t>Methodology</w:t>
      </w:r>
      <w:bookmarkEnd w:id="65"/>
    </w:p>
    <w:p w14:paraId="226709E0" w14:textId="3DAC8A3E"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w:t>
      </w:r>
      <w:r w:rsidR="00DE5F5A">
        <w:t xml:space="preserve"> following</w:t>
      </w:r>
      <w:r w:rsidR="004F2F2F">
        <w:t xml:space="preserv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6" w:name="_Toc334672332"/>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6E3426" w:rsidRDefault="006E3426"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6E3426"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6E3426"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6E3426"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6E3426"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6E3426"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6E3426"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6E3426"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6E3426"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6E3426"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6E3426"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6E3426"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6E3426"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6E3426"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6E3426"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6E3426"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6E3426"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6E3426"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6E3426"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6E3426"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6E3426"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6E3426"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6E3426"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6E3426" w:rsidRDefault="006E3426"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" filled="f" stroked="f">
                <v:textbox>
                  <w:txbxContent>
                    <w:p w14:paraId="15D2C0F6" w14:textId="2D3989C6" w:rsidR="006E3426" w:rsidRDefault="006E3426"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6E3426"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6E3426"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6E3426"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6E3426"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6E3426"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6E3426"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6E3426"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6E3426"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6E3426"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6E3426"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6E3426"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6E3426"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6E3426"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6E3426"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6E3426"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6E3426"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6E3426"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6E3426"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6E3426"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6E3426"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6E3426"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6E3426"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6E3426" w:rsidRPr="005031D7" w:rsidRDefault="006E3426"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6E3426" w:rsidRPr="005031D7" w:rsidRDefault="006E3426"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6E3426" w:rsidRPr="005031D7" w:rsidRDefault="006E3426"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6E3426" w:rsidRDefault="006E3426" w:rsidP="00A01616">
                      <w:pPr>
                        <w:jc w:val="center"/>
                      </w:pPr>
                    </w:p>
                  </w:txbxContent>
                </v:textbox>
                <w10:wrap type="topAndBottom"/>
              </v:shape>
            </w:pict>
          </mc:Fallback>
        </mc:AlternateContent>
      </w:r>
    </w:p>
    <w:p w14:paraId="1A24D06D" w14:textId="534C593D" w:rsidR="00E60025" w:rsidRDefault="00755087" w:rsidP="0032265A">
      <w:pPr>
        <w:spacing w:line="240" w:lineRule="auto"/>
      </w:pPr>
      <w:r>
        <w:lastRenderedPageBreak/>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6E3426"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6E3426" w:rsidRPr="0089232B" w:rsidRDefault="006E3426"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6E3426" w:rsidRPr="0089232B" w:rsidRDefault="006E3426"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6E3426"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6E3426" w:rsidRPr="0089232B" w:rsidRDefault="006E3426"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6E3426" w:rsidRPr="0089232B" w:rsidRDefault="006E3426"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6E3426" w:rsidRPr="0089232B" w:rsidRDefault="006E3426"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6E3426" w:rsidRPr="0089232B" w:rsidRDefault="006E3426"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6E3426" w:rsidRPr="0089232B" w:rsidRDefault="006E3426"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6E3426"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6E3426" w:rsidRPr="0089232B" w:rsidRDefault="006E3426"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6E3426"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6E3426" w:rsidRPr="0089232B" w:rsidRDefault="006E3426"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6E3426" w:rsidRPr="0089232B" w:rsidRDefault="006E3426"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6E3426" w:rsidRDefault="006E3426" w:rsidP="00BF56DA">
                            <w:pPr>
                              <w:keepNext/>
                              <w:jc w:val="center"/>
                            </w:pPr>
                          </w:p>
                          <w:p w14:paraId="3AC19AEF" w14:textId="63CD4881" w:rsidR="006E3426" w:rsidRDefault="006E3426"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6E3426" w:rsidRDefault="006E3426" w:rsidP="00C73253">
                            <w:pPr>
                              <w:keepNext/>
                              <w:jc w:val="center"/>
                            </w:pPr>
                          </w:p>
                          <w:p w14:paraId="415E3CC2" w14:textId="59CAC3E4" w:rsidR="006E3426" w:rsidRDefault="006E3426"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GsftU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6E3426"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6E3426" w:rsidRPr="0089232B" w:rsidRDefault="006E3426"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6E3426" w:rsidRPr="0089232B" w:rsidRDefault="006E3426"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6E3426"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6E3426" w:rsidRPr="0089232B" w:rsidRDefault="006E3426"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6E3426" w:rsidRPr="0089232B" w:rsidRDefault="006E3426"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6E3426" w:rsidRPr="0089232B" w:rsidRDefault="006E3426"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6E3426" w:rsidRPr="0089232B" w:rsidRDefault="006E3426"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6E3426" w:rsidRPr="0089232B" w:rsidRDefault="006E3426"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6E3426"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6E3426" w:rsidRPr="0089232B" w:rsidRDefault="006E3426"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6E3426" w:rsidRPr="0089232B" w:rsidRDefault="006E3426"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6E3426" w:rsidRPr="0089232B" w:rsidRDefault="006E3426"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6E3426"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6E3426" w:rsidRPr="0089232B" w:rsidRDefault="006E3426"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6E3426" w:rsidRPr="0089232B" w:rsidRDefault="006E3426"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6E3426" w:rsidRPr="0089232B" w:rsidRDefault="006E3426"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6E3426" w:rsidRPr="0089232B" w:rsidRDefault="006E3426"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6E3426" w:rsidRPr="0089232B" w:rsidRDefault="006E3426"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6E3426" w:rsidRPr="0089232B" w:rsidRDefault="006E3426"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6E3426" w:rsidRPr="0089232B" w:rsidRDefault="006E3426"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6E3426" w:rsidRPr="0089232B" w:rsidRDefault="006E3426"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6E3426" w:rsidRPr="0089232B" w:rsidRDefault="006E3426"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6E3426" w:rsidRDefault="006E3426" w:rsidP="00BF56DA">
                      <w:pPr>
                        <w:keepNext/>
                        <w:jc w:val="center"/>
                      </w:pPr>
                    </w:p>
                    <w:p w14:paraId="3AC19AEF" w14:textId="63CD4881" w:rsidR="006E3426" w:rsidRDefault="006E3426"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6E3426" w:rsidRDefault="006E3426" w:rsidP="00C73253">
                      <w:pPr>
                        <w:keepNext/>
                        <w:jc w:val="center"/>
                      </w:pPr>
                    </w:p>
                    <w:p w14:paraId="415E3CC2" w14:textId="59CAC3E4" w:rsidR="006E3426" w:rsidRDefault="006E3426"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lastRenderedPageBreak/>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4672333"/>
      <w:r>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4672334"/>
      <w:r>
        <w:t>D</w:t>
      </w:r>
      <w:r w:rsidR="00E51336">
        <w:t>ependability degree</w:t>
      </w:r>
      <w:r w:rsidR="00B076BC">
        <w:t xml:space="preserve"> for quality in use model</w:t>
      </w:r>
      <w:bookmarkEnd w:id="68"/>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4672335"/>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6E3426" w:rsidRDefault="006E3426"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6E3426"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6E3426"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6E3426"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6E3426"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6E3426"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6E3426"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6E3426"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6E3426"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023E3A6" w:rsidR="006E3426" w:rsidRPr="0020380D" w:rsidRDefault="006E3426"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6E3426"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6E3426"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6E3426"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6E3426"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6E3426"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6E3426"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6E3426"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6E3426"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6E3426"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6E3426"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6E3426" w:rsidRDefault="006E3426"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L5Zd0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" filled="f" stroked="f">
                <v:textbox>
                  <w:txbxContent>
                    <w:p w14:paraId="6E5D4662" w14:textId="5262EE18" w:rsidR="006E3426" w:rsidRDefault="006E3426"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6E3426"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6E3426"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6E3426"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6E3426"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6E3426"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6E3426"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6E3426"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6E3426"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6E3426"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6E3426"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023E3A6" w:rsidR="006E3426" w:rsidRPr="0020380D" w:rsidRDefault="006E3426"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6E3426"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6E3426"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6E3426"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6E3426"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6E3426"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6E3426"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6E3426"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6E3426"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6E3426"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6E3426"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6E3426" w:rsidRPr="0020380D" w:rsidRDefault="006E3426"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6E3426" w:rsidRPr="0020380D" w:rsidRDefault="006E3426"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6E3426" w:rsidRPr="0020380D" w:rsidRDefault="006E3426"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6E3426" w:rsidRDefault="006E3426" w:rsidP="00117945">
                      <w:pPr>
                        <w:jc w:val="center"/>
                      </w:pPr>
                    </w:p>
                  </w:txbxContent>
                </v:textbox>
                <w10:wrap type="topAndBottom"/>
              </v:shape>
            </w:pict>
          </mc:Fallback>
        </mc:AlternateContent>
      </w:r>
    </w:p>
    <w:p w14:paraId="67842D78" w14:textId="7C801176" w:rsidR="00FE4056" w:rsidRDefault="0086112C" w:rsidP="0032265A">
      <w:pPr>
        <w:spacing w:line="240" w:lineRule="auto"/>
      </w:pPr>
      <w:r>
        <w:lastRenderedPageBreak/>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6E3426"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6E3426"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6E3426" w:rsidRPr="0089232B" w:rsidRDefault="006E3426"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6E3426" w:rsidRPr="0089232B" w:rsidRDefault="006E3426"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6E3426"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6E3426"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6E3426" w:rsidRPr="0089232B" w:rsidRDefault="006E3426"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6E3426" w:rsidRPr="0089232B" w:rsidRDefault="006E3426"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6E3426" w:rsidRDefault="006E3426" w:rsidP="00374A81">
                            <w:pPr>
                              <w:keepNext/>
                              <w:jc w:val="center"/>
                            </w:pPr>
                          </w:p>
                          <w:p w14:paraId="0A9FE8F8" w14:textId="2FECD414" w:rsidR="006E3426" w:rsidRDefault="006E3426"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6E3426" w:rsidRDefault="006E3426" w:rsidP="008C4A39">
                            <w:pPr>
                              <w:keepNext/>
                              <w:jc w:val="center"/>
                            </w:pPr>
                          </w:p>
                          <w:p w14:paraId="12ED2A0D" w14:textId="0C0DDF21" w:rsidR="006E3426" w:rsidRDefault="006E3426"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BPc9HD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6E3426"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6E3426"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6E3426" w:rsidRPr="0089232B" w:rsidRDefault="006E3426"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6E3426" w:rsidRPr="0089232B" w:rsidRDefault="006E3426"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6E3426"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6E3426"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6E3426" w:rsidRPr="0089232B" w:rsidRDefault="006E3426"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6E3426" w:rsidRPr="0089232B" w:rsidRDefault="006E3426"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6E3426" w:rsidRDefault="006E3426" w:rsidP="00374A81">
                      <w:pPr>
                        <w:keepNext/>
                        <w:jc w:val="center"/>
                      </w:pPr>
                    </w:p>
                    <w:p w14:paraId="0A9FE8F8" w14:textId="2FECD414" w:rsidR="006E3426" w:rsidRDefault="006E3426"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6E3426" w:rsidRDefault="006E3426" w:rsidP="008C4A39">
                      <w:pPr>
                        <w:keepNext/>
                        <w:jc w:val="center"/>
                      </w:pPr>
                    </w:p>
                    <w:p w14:paraId="12ED2A0D" w14:textId="0C0DDF21" w:rsidR="006E3426" w:rsidRDefault="006E3426"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0" w:name="_Toc334672336"/>
      <w:r>
        <w:t>Conceptual model data results for Product quality model</w:t>
      </w:r>
      <w:bookmarkEnd w:id="70"/>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xml:space="preserve">; contribution </w:t>
      </w:r>
      <w:r w:rsidR="0060081B">
        <w:lastRenderedPageBreak/>
        <w:t>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4672337"/>
      <w:r>
        <w:t xml:space="preserve">Dependability degree for </w:t>
      </w:r>
      <w:r w:rsidR="00675246">
        <w:t>Product quality</w:t>
      </w:r>
      <w:r>
        <w:t xml:space="preserve"> model</w:t>
      </w:r>
      <w:bookmarkEnd w:id="71"/>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4672338"/>
      <w:r>
        <w:t>Scope</w:t>
      </w:r>
      <w:bookmarkEnd w:id="72"/>
    </w:p>
    <w:p w14:paraId="5D4C966E" w14:textId="2FDAF5CD" w:rsidR="00A0236A" w:rsidRPr="00A0236A" w:rsidRDefault="008177FC" w:rsidP="0032265A">
      <w:pPr>
        <w:spacing w:line="240" w:lineRule="auto"/>
      </w:pPr>
      <w:r>
        <w:t xml:space="preserve">Set of questions meant for e-service user and provider surveys </w:t>
      </w:r>
      <w:r w:rsidR="00003907">
        <w:t>are the first approa</w:t>
      </w:r>
      <w:r w:rsidR="00D3305A">
        <w:t>ch for applying proposed model (</w:t>
      </w:r>
      <w:r w:rsidR="00082049">
        <w:t>Chapter 4</w:t>
      </w:r>
      <w:r w:rsidR="007015B1">
        <w:t>, Figure 17</w:t>
      </w:r>
      <w:r w:rsidR="00D3305A">
        <w:t>)</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 xml:space="preserve">Estonian e-services were considered for </w:t>
      </w:r>
      <w:r w:rsidR="008D7AFC">
        <w:t xml:space="preserve">applying proposed coneptual model in </w:t>
      </w:r>
      <w:r w:rsidR="00FD4428">
        <w:t>this thesis work</w:t>
      </w:r>
      <w:r w:rsidR="006C60E7">
        <w:t xml:space="preserve">, nevertheless, model should </w:t>
      </w:r>
      <w:r w:rsidR="008D7AFC">
        <w:t xml:space="preserve">be enough for understanding </w:t>
      </w:r>
      <w:r w:rsidR="006C60E7">
        <w:t xml:space="preserve">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4672339"/>
      <w:r>
        <w:t>Limitations</w:t>
      </w:r>
      <w:bookmarkEnd w:id="73"/>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4672340"/>
      <w:r>
        <w:lastRenderedPageBreak/>
        <w:t>Results</w:t>
      </w:r>
      <w:r w:rsidR="00661C70">
        <w:t xml:space="preserve"> and discussion</w:t>
      </w:r>
      <w:bookmarkEnd w:id="74"/>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5" w:name="_Toc334672341"/>
      <w:r>
        <w:t>Results for Estonian e-service 1: Digital Prescription</w:t>
      </w:r>
      <w:bookmarkEnd w:id="75"/>
    </w:p>
    <w:p w14:paraId="08154943" w14:textId="66F061BA" w:rsidR="00EC4C84" w:rsidRDefault="00EC4C84" w:rsidP="00C55BB9">
      <w:pPr>
        <w:spacing w:line="240" w:lineRule="auto"/>
      </w:pPr>
      <w:r>
        <w:t xml:space="preserve">Survey for </w:t>
      </w:r>
      <w:r w:rsidR="00287954">
        <w:t>user was answered by</w:t>
      </w:r>
      <w:r w:rsidR="00DC4DFB">
        <w:t xml:space="preserve"> 5</w:t>
      </w:r>
      <w:r w:rsidR="00287954">
        <w:t>0 people</w:t>
      </w:r>
      <w:r w:rsidR="003B4D56">
        <w:t xml:space="preserve">, those digital prescription users were </w:t>
      </w:r>
      <w:r w:rsidR="00C55BB9">
        <w:t>44 pharmacists and 6 doctors, reduced number of doctors was due lack of time because</w:t>
      </w:r>
      <w:r w:rsidR="003B4D56">
        <w:t xml:space="preserve"> their duties</w:t>
      </w:r>
      <w:r w:rsidR="00A83CDC">
        <w:t>, not available due vacation time</w:t>
      </w:r>
      <w:r w:rsidR="003B4D56">
        <w:t xml:space="preserve"> or not </w:t>
      </w:r>
      <w:r w:rsidR="00CC620E">
        <w:t xml:space="preserve">showing interest </w:t>
      </w:r>
      <w:r w:rsidR="003B4D56">
        <w:t>to participate</w:t>
      </w:r>
      <w:r w:rsidR="00CC620E">
        <w:t xml:space="preserve"> on the survey</w:t>
      </w:r>
      <w:r w:rsidR="003B4D56">
        <w:t xml:space="preserve"> during the time on peforming this thesis work.</w:t>
      </w:r>
    </w:p>
    <w:p w14:paraId="6E548CB2" w14:textId="23832BED" w:rsidR="006024A1" w:rsidRDefault="00AB0AFD" w:rsidP="00AB0AFD">
      <w:pPr>
        <w:spacing w:line="240" w:lineRule="auto"/>
        <w:jc w:val="center"/>
      </w:pPr>
      <w:r>
        <w:rPr>
          <w:noProof/>
          <w:lang w:val="en-US" w:eastAsia="en-US"/>
        </w:rPr>
        <mc:AlternateContent>
          <mc:Choice Requires="wps">
            <w:drawing>
              <wp:inline distT="0" distB="0" distL="0" distR="0" wp14:anchorId="0E09374A" wp14:editId="212C1570">
                <wp:extent cx="5255260" cy="3406140"/>
                <wp:effectExtent l="0" t="0" r="0" b="0"/>
                <wp:docPr id="227" name="Text Box 227"/>
                <wp:cNvGraphicFramePr/>
                <a:graphic xmlns:a="http://schemas.openxmlformats.org/drawingml/2006/main">
                  <a:graphicData uri="http://schemas.microsoft.com/office/word/2010/wordprocessingShape">
                    <wps:wsp>
                      <wps:cNvSpPr txBox="1"/>
                      <wps:spPr>
                        <a:xfrm>
                          <a:off x="0" y="0"/>
                          <a:ext cx="5255260" cy="3406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B6906" w14:textId="77777777" w:rsidR="006E3426" w:rsidRDefault="006E3426" w:rsidP="00AB0AFD">
                            <w:pPr>
                              <w:keepNext/>
                              <w:jc w:val="center"/>
                            </w:pPr>
                            <w:r>
                              <w:rPr>
                                <w:noProof/>
                                <w:lang w:val="en-US" w:eastAsia="en-US"/>
                              </w:rPr>
                              <w:drawing>
                                <wp:inline distT="0" distB="0" distL="0" distR="0" wp14:anchorId="609295B2" wp14:editId="41C662F0">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ED8B943" w14:textId="74D80BAF" w:rsidR="006E3426" w:rsidRDefault="006E3426"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6E3426" w:rsidRDefault="006E3426" w:rsidP="00AB0AF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7" o:spid="_x0000_s1060" type="#_x0000_t202" style="width:413.8pt;height:26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" filled="f" stroked="f">
                <v:textbox>
                  <w:txbxContent>
                    <w:p w14:paraId="055B6906" w14:textId="77777777" w:rsidR="006E3426" w:rsidRDefault="006E3426" w:rsidP="00AB0AFD">
                      <w:pPr>
                        <w:keepNext/>
                        <w:jc w:val="center"/>
                      </w:pPr>
                      <w:r>
                        <w:rPr>
                          <w:noProof/>
                        </w:rPr>
                        <w:drawing>
                          <wp:inline distT="0" distB="0" distL="0" distR="0" wp14:anchorId="609295B2" wp14:editId="41C662F0">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ED8B943" w14:textId="74D80BAF" w:rsidR="006E3426" w:rsidRDefault="006E3426"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6E3426" w:rsidRDefault="006E3426" w:rsidP="00AB0AFD">
                      <w:pPr>
                        <w:jc w:val="center"/>
                      </w:pPr>
                    </w:p>
                  </w:txbxContent>
                </v:textbox>
                <w10:anchorlock/>
              </v:shape>
            </w:pict>
          </mc:Fallback>
        </mc:AlternateContent>
      </w:r>
    </w:p>
    <w:p w14:paraId="5EF8596D" w14:textId="77777777" w:rsidR="00A87DB0" w:rsidRDefault="00A87DB0" w:rsidP="0032265A">
      <w:pPr>
        <w:spacing w:line="240" w:lineRule="auto"/>
      </w:pPr>
    </w:p>
    <w:p w14:paraId="1B49F408" w14:textId="75C8A7BE" w:rsidR="008B126D" w:rsidRDefault="003D692C" w:rsidP="00CC620E">
      <w:pPr>
        <w:spacing w:line="240" w:lineRule="auto"/>
      </w:pPr>
      <w:r>
        <w:t>Average of quality level perceived by users i</w:t>
      </w:r>
      <w:r w:rsidR="00465052">
        <w:t>s 88.4%</w:t>
      </w:r>
      <w:r w:rsidR="00D1368E">
        <w:t xml:space="preserve"> out of 100%</w:t>
      </w:r>
      <w:r w:rsidR="00465052">
        <w:t xml:space="preserve">, according with survey results, </w:t>
      </w:r>
      <w:r w:rsidR="00494D75">
        <w:t xml:space="preserve">most of users had good experience and results on using the e-service, on the other hand </w:t>
      </w:r>
      <w:r w:rsidR="00465052">
        <w:t>some users eventually had issues during the use of this e-service</w:t>
      </w:r>
      <w:r w:rsidR="00A61789">
        <w:t xml:space="preserve"> (which could be caused by concurrent use of several users, this according with provider answers</w:t>
      </w:r>
      <w:r w:rsidR="003E5860">
        <w:t>, which means performance has to be improved</w:t>
      </w:r>
      <w:r w:rsidR="00A61789">
        <w:t>)</w:t>
      </w:r>
      <w:r w:rsidR="00465052">
        <w:t>, based on answers it was related to question</w:t>
      </w:r>
      <w:r w:rsidR="00F94FA6">
        <w:t xml:space="preserve"> 5) on user survey “Was the service interrupted when you were using it (not because internet connection)?</w:t>
      </w:r>
      <w:r w:rsidR="00797C17">
        <w:t xml:space="preserve"> (Operability)</w:t>
      </w:r>
      <w:r w:rsidR="00F94FA6">
        <w:t xml:space="preserve">” and question </w:t>
      </w:r>
      <w:r w:rsidR="00465052">
        <w:t>9) “Did you face any response problems when you were using the service</w:t>
      </w:r>
      <w:r w:rsidR="00F94FA6">
        <w:t>?</w:t>
      </w:r>
      <w:r w:rsidR="00797C17">
        <w:t xml:space="preserve"> (Fault Tolerance)</w:t>
      </w:r>
      <w:r w:rsidR="00F94FA6">
        <w:t>”</w:t>
      </w:r>
      <w:r w:rsidR="00494D75">
        <w:t>.</w:t>
      </w:r>
      <w:r w:rsidR="00CC620E">
        <w:t xml:space="preserve"> Dependability average degree is 7.6 out of 8.</w:t>
      </w:r>
    </w:p>
    <w:p w14:paraId="6B159FDB" w14:textId="77777777" w:rsidR="00DA3B9B" w:rsidRDefault="00DA3B9B" w:rsidP="00CC620E">
      <w:pPr>
        <w:spacing w:line="240" w:lineRule="auto"/>
      </w:pPr>
    </w:p>
    <w:p w14:paraId="5C4A5761" w14:textId="77777777" w:rsidR="00F330C5" w:rsidRDefault="00F330C5" w:rsidP="00CC620E">
      <w:pPr>
        <w:spacing w:line="240" w:lineRule="auto"/>
      </w:pPr>
    </w:p>
    <w:p w14:paraId="2B070D11" w14:textId="77777777" w:rsidR="00F330C5" w:rsidRDefault="00F330C5" w:rsidP="00CC620E">
      <w:pPr>
        <w:spacing w:line="240" w:lineRule="auto"/>
      </w:pPr>
    </w:p>
    <w:p w14:paraId="488CFD12" w14:textId="77777777" w:rsidR="00F330C5" w:rsidRDefault="00F330C5" w:rsidP="00CC620E">
      <w:pPr>
        <w:spacing w:line="240" w:lineRule="auto"/>
      </w:pPr>
    </w:p>
    <w:p w14:paraId="63D588B5" w14:textId="77777777" w:rsidR="00F330C5" w:rsidRDefault="00F330C5" w:rsidP="00CC620E">
      <w:pPr>
        <w:spacing w:line="240" w:lineRule="auto"/>
      </w:pPr>
    </w:p>
    <w:p w14:paraId="268C373E" w14:textId="3956799F" w:rsidR="00F330C5" w:rsidRDefault="00F330C5" w:rsidP="00CC620E">
      <w:pPr>
        <w:spacing w:line="240" w:lineRule="auto"/>
      </w:pPr>
    </w:p>
    <w:p w14:paraId="11EA7A8C" w14:textId="6D07D4C7" w:rsidR="00F330C5" w:rsidRDefault="00F330C5" w:rsidP="00CC620E">
      <w:pPr>
        <w:spacing w:line="240" w:lineRule="auto"/>
      </w:pPr>
      <w:r>
        <w:rPr>
          <w:noProof/>
          <w:lang w:val="en-US" w:eastAsia="en-US"/>
        </w:rPr>
        <mc:AlternateContent>
          <mc:Choice Requires="wps">
            <w:drawing>
              <wp:inline distT="0" distB="0" distL="0" distR="0" wp14:anchorId="607AD9CA" wp14:editId="10A82643">
                <wp:extent cx="5788660" cy="6150543"/>
                <wp:effectExtent l="0" t="0" r="0" b="0"/>
                <wp:docPr id="230" name="Text Box 230"/>
                <wp:cNvGraphicFramePr/>
                <a:graphic xmlns:a="http://schemas.openxmlformats.org/drawingml/2006/main">
                  <a:graphicData uri="http://schemas.microsoft.com/office/word/2010/wordprocessingShape">
                    <wps:wsp>
                      <wps:cNvSpPr txBox="1"/>
                      <wps:spPr>
                        <a:xfrm>
                          <a:off x="0" y="0"/>
                          <a:ext cx="5788660" cy="615054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6E3426"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6E3426"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6E3426" w:rsidRPr="0089232B" w:rsidRDefault="006E3426"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6E3426" w:rsidRPr="0089232B" w:rsidRDefault="006E3426"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6E3426"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6E3426" w:rsidRPr="00175517" w:rsidRDefault="006E3426"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6E3426"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6E3426" w:rsidRPr="0089232B" w:rsidRDefault="00414A1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6E3426" w:rsidRPr="0089232B" w:rsidRDefault="006E3426"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6E3426" w:rsidRPr="0089232B" w:rsidRDefault="006E3426"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6E3426" w:rsidRPr="0089232B" w:rsidRDefault="006E3426"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2F5778" w:rsidRDefault="002F5778">
                            <w:pPr>
                              <w:pStyle w:val="Caption"/>
                            </w:pPr>
                          </w:p>
                          <w:p w14:paraId="340B5B54" w14:textId="2D6B1866" w:rsidR="00414A10" w:rsidRDefault="00414A10">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Product quality </w:t>
                            </w:r>
                            <w:r w:rsidR="002F5778">
                              <w:t xml:space="preserve">model </w:t>
                            </w:r>
                            <w:r>
                              <w:t xml:space="preserve">result </w:t>
                            </w:r>
                            <w:r w:rsidR="007E5E8F">
                              <w:t>for e-prescription service provider</w:t>
                            </w:r>
                            <w:bookmarkStart w:id="76" w:name="_GoBack"/>
                            <w:bookmarkEnd w:id="76"/>
                          </w:p>
                          <w:p w14:paraId="31FC4AD6" w14:textId="77777777" w:rsidR="006E3426" w:rsidRDefault="006E3426" w:rsidP="00F330C5">
                            <w:pPr>
                              <w:keepNext/>
                              <w:jc w:val="center"/>
                            </w:pPr>
                          </w:p>
                          <w:p w14:paraId="36CFAF03" w14:textId="77777777" w:rsidR="006E3426" w:rsidRDefault="006E3426"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6E3426" w:rsidRDefault="006E3426" w:rsidP="00F330C5">
                            <w:pPr>
                              <w:keepNext/>
                              <w:jc w:val="center"/>
                            </w:pPr>
                          </w:p>
                          <w:p w14:paraId="54B63478" w14:textId="77777777" w:rsidR="006E3426" w:rsidRDefault="006E3426" w:rsidP="00F330C5">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0" o:spid="_x0000_s1061" type="#_x0000_t202" style="width:455.8pt;height:48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" filled="f" stroked="f">
                <v:textbo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6E3426"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6E3426"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6E3426" w:rsidRPr="0089232B" w:rsidRDefault="006E3426"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6E3426" w:rsidRPr="0089232B" w:rsidRDefault="006E3426"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6E3426" w:rsidRPr="0089232B" w:rsidRDefault="006E3426"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6E3426" w:rsidRPr="0089232B" w:rsidRDefault="006E3426"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6E3426" w:rsidRPr="0089232B" w:rsidRDefault="006E3426"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6E3426"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6E3426" w:rsidRPr="0089232B" w:rsidRDefault="006E3426"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6E3426" w:rsidRPr="0089232B" w:rsidRDefault="006E3426"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6E3426" w:rsidRPr="0089232B" w:rsidRDefault="006E3426"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6E3426"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6E3426" w:rsidRPr="00175517" w:rsidRDefault="006E3426"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6E3426"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6E3426" w:rsidRPr="0089232B" w:rsidRDefault="00414A1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6E3426" w:rsidRPr="0089232B" w:rsidRDefault="006E3426"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6E3426" w:rsidRPr="0089232B" w:rsidRDefault="006E3426"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6E3426" w:rsidRPr="0089232B" w:rsidRDefault="006E3426"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6E3426" w:rsidRPr="0089232B" w:rsidRDefault="006E3426"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6E3426" w:rsidRPr="0089232B" w:rsidRDefault="006E3426"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6E3426"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6E3426" w:rsidRPr="0089232B" w:rsidRDefault="006E3426"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6E3426" w:rsidRPr="0089232B" w:rsidRDefault="006E3426"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6E3426" w:rsidRPr="0089232B" w:rsidRDefault="006E3426"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6E3426" w:rsidRPr="0089232B" w:rsidRDefault="006E3426"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6E3426" w:rsidRPr="0089232B" w:rsidRDefault="006E3426"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2F5778" w:rsidRDefault="002F5778">
                      <w:pPr>
                        <w:pStyle w:val="Caption"/>
                      </w:pPr>
                    </w:p>
                    <w:p w14:paraId="340B5B54" w14:textId="2D6B1866" w:rsidR="00414A10" w:rsidRDefault="00414A10">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Product quality </w:t>
                      </w:r>
                      <w:r w:rsidR="002F5778">
                        <w:t xml:space="preserve">model </w:t>
                      </w:r>
                      <w:r>
                        <w:t xml:space="preserve">result </w:t>
                      </w:r>
                      <w:r w:rsidR="007E5E8F">
                        <w:t>for e-prescription service provider</w:t>
                      </w:r>
                      <w:bookmarkStart w:id="77" w:name="_GoBack"/>
                      <w:bookmarkEnd w:id="77"/>
                    </w:p>
                    <w:p w14:paraId="31FC4AD6" w14:textId="77777777" w:rsidR="006E3426" w:rsidRDefault="006E3426" w:rsidP="00F330C5">
                      <w:pPr>
                        <w:keepNext/>
                        <w:jc w:val="center"/>
                      </w:pPr>
                    </w:p>
                    <w:p w14:paraId="36CFAF03" w14:textId="77777777" w:rsidR="006E3426" w:rsidRDefault="006E3426"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6E3426" w:rsidRDefault="006E3426" w:rsidP="00F330C5">
                      <w:pPr>
                        <w:keepNext/>
                        <w:jc w:val="center"/>
                      </w:pPr>
                    </w:p>
                    <w:p w14:paraId="54B63478" w14:textId="77777777" w:rsidR="006E3426" w:rsidRDefault="006E3426" w:rsidP="00F330C5">
                      <w:pPr>
                        <w:pStyle w:val="Caption"/>
                      </w:pPr>
                    </w:p>
                  </w:txbxContent>
                </v:textbox>
                <w10:anchorlock/>
              </v:shape>
            </w:pict>
          </mc:Fallback>
        </mc:AlternateContent>
      </w:r>
    </w:p>
    <w:p w14:paraId="141FCAB6" w14:textId="7CC89778" w:rsidR="00F92290" w:rsidRDefault="00453CBE" w:rsidP="00CC620E">
      <w:pPr>
        <w:spacing w:line="240" w:lineRule="auto"/>
      </w:pPr>
      <w:r>
        <w:t>In figure 23 we can appreciate</w:t>
      </w:r>
      <w:r w:rsidR="00F92290">
        <w:t xml:space="preserve"> </w:t>
      </w:r>
      <w:r w:rsidR="00EE589B">
        <w:t>quality e-service provider perspective eval</w:t>
      </w:r>
    </w:p>
    <w:p w14:paraId="629CC90E" w14:textId="34989354" w:rsidR="00F92290" w:rsidRDefault="00F92290" w:rsidP="00CC620E">
      <w:pPr>
        <w:spacing w:line="240" w:lineRule="auto"/>
      </w:pPr>
      <w:r>
        <w:t>15) “</w:t>
      </w:r>
      <w:r w:rsidRPr="00F92290">
        <w:t>Does provider collect metrics related to the quality of its services or the problems related to it?</w:t>
      </w:r>
      <w:r>
        <w:t>”</w:t>
      </w:r>
    </w:p>
    <w:p w14:paraId="25B07FBE" w14:textId="2623470A" w:rsidR="00F92290" w:rsidRDefault="00F92290" w:rsidP="00CC620E">
      <w:pPr>
        <w:spacing w:line="240" w:lineRule="auto"/>
      </w:pPr>
      <w:r>
        <w:t>21) “</w:t>
      </w:r>
      <w:r w:rsidRPr="00F92290">
        <w:t>Does service guarantee during performing its functionality there are no errors related to safety user's information?</w:t>
      </w:r>
      <w:r>
        <w:t>”</w:t>
      </w:r>
    </w:p>
    <w:p w14:paraId="060B2CF7" w14:textId="77777777" w:rsidR="00F92290" w:rsidRDefault="00F92290" w:rsidP="00CC620E">
      <w:pPr>
        <w:spacing w:line="240" w:lineRule="auto"/>
      </w:pPr>
    </w:p>
    <w:p w14:paraId="20D4CD34" w14:textId="77777777" w:rsidR="00A61789" w:rsidRPr="00EC4C84" w:rsidRDefault="00A61789" w:rsidP="0032265A">
      <w:pPr>
        <w:spacing w:line="240" w:lineRule="auto"/>
      </w:pPr>
    </w:p>
    <w:p w14:paraId="51FE833F" w14:textId="12C2DC64" w:rsidR="00295F07" w:rsidRDefault="00093F6D" w:rsidP="0032265A">
      <w:pPr>
        <w:pStyle w:val="Heading3"/>
        <w:spacing w:line="240" w:lineRule="auto"/>
      </w:pPr>
      <w:bookmarkStart w:id="78" w:name="_Toc334672342"/>
      <w:r>
        <w:t>Results for Estonian e-service 2: X-Road services for citizens via eesti.ee</w:t>
      </w:r>
      <w:bookmarkEnd w:id="78"/>
    </w:p>
    <w:p w14:paraId="742F2CE8" w14:textId="209880B4" w:rsidR="003B4D56" w:rsidRPr="003B4D56" w:rsidRDefault="00E654AE" w:rsidP="003B4D56">
      <w:r>
        <w:t xml:space="preserve">Survey for user was answered by 50 people </w:t>
      </w:r>
    </w:p>
    <w:p w14:paraId="1D0EA666" w14:textId="26B91DA6" w:rsidR="00225E72" w:rsidRDefault="00661C70" w:rsidP="000736C4">
      <w:pPr>
        <w:pStyle w:val="Heading2"/>
      </w:pPr>
      <w:bookmarkStart w:id="79" w:name="_Toc334672343"/>
      <w:r>
        <w:lastRenderedPageBreak/>
        <w:t>Discussion</w:t>
      </w:r>
      <w:bookmarkEnd w:id="79"/>
    </w:p>
    <w:p w14:paraId="03B3DDEB" w14:textId="047F9839" w:rsidR="00B720B5" w:rsidRPr="00B720B5" w:rsidRDefault="00B720B5" w:rsidP="00B720B5">
      <w:r>
        <w:t>Hypotheses results and interpretations should be here.</w:t>
      </w:r>
    </w:p>
    <w:p w14:paraId="1704E4A7" w14:textId="4EC75BCB" w:rsidR="00E54189" w:rsidRDefault="00E54189" w:rsidP="00E54189">
      <w:pPr>
        <w:pStyle w:val="Heading1"/>
      </w:pPr>
      <w:bookmarkStart w:id="80" w:name="_Toc334672344"/>
      <w:r>
        <w:lastRenderedPageBreak/>
        <w:t>Conclusion and future work</w:t>
      </w:r>
      <w:bookmarkEnd w:id="80"/>
    </w:p>
    <w:p w14:paraId="40478388" w14:textId="51196525" w:rsidR="00225E72" w:rsidRDefault="00225E72" w:rsidP="00225E72">
      <w:pPr>
        <w:pStyle w:val="Heading2"/>
      </w:pPr>
      <w:bookmarkStart w:id="81" w:name="_Toc334672345"/>
      <w:r>
        <w:t>Conclusion</w:t>
      </w:r>
      <w:bookmarkEnd w:id="81"/>
    </w:p>
    <w:p w14:paraId="375457D1" w14:textId="77777777" w:rsidR="002026EB" w:rsidRDefault="002026EB" w:rsidP="002026EB">
      <w:pPr>
        <w:tabs>
          <w:tab w:val="left" w:pos="2622"/>
        </w:tabs>
      </w:pPr>
      <w:r>
        <w:t xml:space="preserve">On this thesis work a conceptual model for understanding the quality of e-services in four dimensions Accessibility, Usability, Efficiency and Security (AUES) was proposed. </w:t>
      </w:r>
    </w:p>
    <w:p w14:paraId="39B9C498" w14:textId="77777777" w:rsidR="002026EB" w:rsidRDefault="002026EB" w:rsidP="002026EB">
      <w:pPr>
        <w:tabs>
          <w:tab w:val="left" w:pos="2622"/>
        </w:tabs>
      </w:pPr>
      <w:r>
        <w:t>In order to answer our research question “</w:t>
      </w:r>
      <w:r w:rsidRPr="007126C0">
        <w:t>What are the key e-service components regarding its Accessibility, Usability, Efficiency, and Security?</w:t>
      </w:r>
      <w:r>
        <w:t>” we proposed a standard definition for e-service concept; a quality in use model (user perspective) and product quality model (provider perspective), in order to determine the characteristics for each model two questions were considered:</w:t>
      </w:r>
    </w:p>
    <w:p w14:paraId="26B7C2A1" w14:textId="77777777" w:rsidR="002026EB" w:rsidRDefault="002026EB" w:rsidP="002026EB">
      <w:pPr>
        <w:pStyle w:val="ListParagraph"/>
        <w:numPr>
          <w:ilvl w:val="0"/>
          <w:numId w:val="43"/>
        </w:numPr>
        <w:tabs>
          <w:tab w:val="left" w:pos="2622"/>
        </w:tabs>
      </w:pPr>
      <w:r>
        <w:t>What are the qualitative characteristics of an e-service from the user perspective?</w:t>
      </w:r>
    </w:p>
    <w:p w14:paraId="72B251EF" w14:textId="77777777" w:rsidR="002026EB" w:rsidRDefault="002026EB" w:rsidP="002026EB">
      <w:pPr>
        <w:pStyle w:val="ListParagraph"/>
        <w:numPr>
          <w:ilvl w:val="0"/>
          <w:numId w:val="43"/>
        </w:numPr>
        <w:tabs>
          <w:tab w:val="left" w:pos="2622"/>
        </w:tabs>
      </w:pPr>
      <w:r>
        <w:t>What are the qualitative characteristics of an e-service from the provider perspective?</w:t>
      </w:r>
    </w:p>
    <w:p w14:paraId="3DFE278C" w14:textId="77777777" w:rsidR="002026EB" w:rsidRDefault="002026EB" w:rsidP="002026EB">
      <w:pPr>
        <w:tabs>
          <w:tab w:val="left" w:pos="2622"/>
        </w:tabs>
      </w:pPr>
      <w:r>
        <w:t>We determined that qualitative characteristics for quality in use model are: Convenience, Performance, and Trustworthiness, and qualitative characteristics for product model are: Compatibility, Functionality, and Reliability.</w:t>
      </w:r>
    </w:p>
    <w:p w14:paraId="5A400B16" w14:textId="77777777" w:rsidR="002026EB" w:rsidRDefault="002026EB" w:rsidP="002026EB">
      <w:pPr>
        <w:tabs>
          <w:tab w:val="left" w:pos="2622"/>
        </w:tabs>
      </w:pPr>
      <w:r>
        <w:t>Proposed AUES dimensions help to understand how the e-service characteristics from the Product quality model contribute to degree of each of the quality in use model qualitatitve components through each dimensional key components.</w:t>
      </w:r>
    </w:p>
    <w:p w14:paraId="65F6340A" w14:textId="77777777" w:rsidR="002026EB" w:rsidRDefault="002026EB" w:rsidP="002026EB">
      <w:pPr>
        <w:tabs>
          <w:tab w:val="left" w:pos="2622"/>
        </w:tabs>
      </w:pPr>
      <w:r>
        <w:t xml:space="preserve">Through literature review we determined the relevance of each dimensional key component supporting them with a series of hypotheses which were proved after applying the model on selected Estonian e-services. </w:t>
      </w:r>
    </w:p>
    <w:p w14:paraId="0C01ACF1" w14:textId="602331AA" w:rsidR="002026EB" w:rsidRPr="002026EB" w:rsidRDefault="002026EB" w:rsidP="00A441B2">
      <w:pPr>
        <w:tabs>
          <w:tab w:val="left" w:pos="2622"/>
        </w:tabs>
      </w:pPr>
      <w:r>
        <w:t>Proposed model for understanding the quality of e-services in four dimensions (AUES) can be taken as reference to understand quality on public e-services and can be extended or modified according to needs.</w:t>
      </w:r>
    </w:p>
    <w:p w14:paraId="128DCB35" w14:textId="358D419E" w:rsidR="00225E72" w:rsidRDefault="00225E72" w:rsidP="00225E72">
      <w:pPr>
        <w:pStyle w:val="Heading2"/>
      </w:pPr>
      <w:bookmarkStart w:id="82" w:name="_Toc334672346"/>
      <w:r>
        <w:t>Future work</w:t>
      </w:r>
      <w:bookmarkEnd w:id="82"/>
    </w:p>
    <w:p w14:paraId="33A5DCF9" w14:textId="21197771" w:rsidR="00C11FFC" w:rsidRDefault="00C11FFC" w:rsidP="004B37D6">
      <w:r>
        <w:t>As matters of future work we consider the following points:</w:t>
      </w:r>
    </w:p>
    <w:p w14:paraId="1F65D7EE" w14:textId="09FCC4E0" w:rsidR="00C11FFC" w:rsidRDefault="008D6221" w:rsidP="00BC4AB0">
      <w:pPr>
        <w:pStyle w:val="ListParagraph"/>
        <w:numPr>
          <w:ilvl w:val="0"/>
          <w:numId w:val="44"/>
        </w:numPr>
      </w:pPr>
      <w:r>
        <w:t xml:space="preserve">To understand what regulations, rules ans constraints </w:t>
      </w:r>
      <w:r w:rsidR="00F820A5">
        <w:t>influence the use of e-services</w:t>
      </w:r>
      <w:r w:rsidR="00F90AAC">
        <w:t>.</w:t>
      </w:r>
    </w:p>
    <w:p w14:paraId="4F04E61D" w14:textId="52D83C44" w:rsidR="00F90AAC" w:rsidRDefault="00F90AAC" w:rsidP="00BC4AB0">
      <w:pPr>
        <w:pStyle w:val="ListParagraph"/>
        <w:numPr>
          <w:ilvl w:val="0"/>
          <w:numId w:val="44"/>
        </w:numPr>
      </w:pPr>
      <w:r>
        <w:lastRenderedPageBreak/>
        <w:t>To apply the proposed model on further Estonian e-services in order to stablish an assessment model to be used with a quality predition model.</w:t>
      </w:r>
    </w:p>
    <w:p w14:paraId="3E5F2DF3" w14:textId="253F11C6" w:rsidR="00BE012A" w:rsidRDefault="00BE012A" w:rsidP="00BC4AB0">
      <w:pPr>
        <w:pStyle w:val="ListParagraph"/>
        <w:numPr>
          <w:ilvl w:val="0"/>
          <w:numId w:val="44"/>
        </w:numPr>
      </w:pPr>
      <w:r>
        <w:t>To consider using the ISO/IEC 25012 standard (model for data quality) in order to complement proposed model.</w:t>
      </w:r>
    </w:p>
    <w:p w14:paraId="5E4CAB94" w14:textId="77777777" w:rsidR="00BE012A" w:rsidRPr="004B37D6" w:rsidRDefault="00BE012A" w:rsidP="004B37D6"/>
    <w:p w14:paraId="0403E601" w14:textId="77777777" w:rsidR="005268D3" w:rsidRPr="00B27115" w:rsidRDefault="002065CD" w:rsidP="00B65B50">
      <w:pPr>
        <w:pStyle w:val="Heading1"/>
        <w:numPr>
          <w:ilvl w:val="0"/>
          <w:numId w:val="0"/>
        </w:numPr>
      </w:pPr>
      <w:bookmarkStart w:id="83" w:name="_Toc165742637"/>
      <w:bookmarkStart w:id="84" w:name="_Toc165745807"/>
      <w:bookmarkStart w:id="85" w:name="_Toc165746100"/>
      <w:bookmarkStart w:id="86" w:name="_Toc334672347"/>
      <w:bookmarkEnd w:id="83"/>
      <w:bookmarkEnd w:id="84"/>
      <w:bookmarkEnd w:id="85"/>
      <w:r w:rsidRPr="002065CD">
        <w:lastRenderedPageBreak/>
        <w:t>References</w:t>
      </w:r>
      <w:bookmarkEnd w:id="86"/>
    </w:p>
    <w:sdt>
      <w:sdtPr>
        <w:rPr>
          <w:rFonts w:asciiTheme="majorHAnsi" w:eastAsiaTheme="majorEastAsia" w:hAnsiTheme="majorHAnsi" w:cstheme="majorBidi"/>
          <w:b/>
          <w:bCs/>
          <w:sz w:val="28"/>
          <w:szCs w:val="28"/>
          <w:lang w:val="en-GB"/>
          <w14:ligatures w14:val="standardContextual"/>
        </w:rPr>
        <w:id w:val="25567878"/>
        <w:bibliography/>
      </w:sdtPr>
      <w:sdtEnd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7" w:name="kri13"/>
                <w:r>
                  <w:rPr>
                    <w:rFonts w:cs="Times New Roman"/>
                    <w:noProof/>
                  </w:rPr>
                  <w:t>[2]</w:t>
                </w:r>
                <w:bookmarkEnd w:id="87"/>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8" w:name="Fil14"/>
                <w:r>
                  <w:rPr>
                    <w:rFonts w:cs="Times New Roman"/>
                    <w:noProof/>
                  </w:rPr>
                  <w:t>[4]</w:t>
                </w:r>
                <w:bookmarkEnd w:id="88"/>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9" w:name="JSa03"/>
                <w:r>
                  <w:rPr>
                    <w:rFonts w:cs="Times New Roman"/>
                    <w:noProof/>
                  </w:rPr>
                  <w:t>[5]</w:t>
                </w:r>
                <w:bookmarkEnd w:id="89"/>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90" w:name="May"/>
                <w:r>
                  <w:rPr>
                    <w:rFonts w:cs="Times New Roman"/>
                    <w:noProof/>
                  </w:rPr>
                  <w:t>[6]</w:t>
                </w:r>
                <w:bookmarkEnd w:id="90"/>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1" w:name="Egi10"/>
                <w:r>
                  <w:rPr>
                    <w:rFonts w:cs="Times New Roman"/>
                    <w:noProof/>
                  </w:rPr>
                  <w:t>[8]</w:t>
                </w:r>
                <w:bookmarkEnd w:id="91"/>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2" w:name="ELo12"/>
                <w:r>
                  <w:rPr>
                    <w:rFonts w:cs="Times New Roman"/>
                    <w:noProof/>
                  </w:rPr>
                  <w:t>[9]</w:t>
                </w:r>
                <w:bookmarkEnd w:id="92"/>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3" w:name="Moh"/>
                <w:r>
                  <w:rPr>
                    <w:rFonts w:cs="Times New Roman"/>
                    <w:noProof/>
                  </w:rPr>
                  <w:t>[11]</w:t>
                </w:r>
                <w:bookmarkEnd w:id="93"/>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4" w:name="Had14"/>
                <w:r>
                  <w:rPr>
                    <w:rFonts w:cs="Times New Roman"/>
                    <w:noProof/>
                  </w:rPr>
                  <w:t>[12]</w:t>
                </w:r>
                <w:bookmarkEnd w:id="94"/>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5" w:name="JEC06"/>
                <w:r>
                  <w:rPr>
                    <w:rFonts w:cs="Times New Roman"/>
                    <w:noProof/>
                  </w:rPr>
                  <w:t>[13]</w:t>
                </w:r>
                <w:bookmarkEnd w:id="95"/>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6" w:name="VAZ02"/>
                <w:r>
                  <w:rPr>
                    <w:rFonts w:cs="Times New Roman"/>
                    <w:noProof/>
                  </w:rPr>
                  <w:lastRenderedPageBreak/>
                  <w:t>[14]</w:t>
                </w:r>
                <w:bookmarkEnd w:id="96"/>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7" w:name="ZYa03"/>
                <w:r>
                  <w:rPr>
                    <w:rFonts w:cs="Times New Roman"/>
                    <w:noProof/>
                  </w:rPr>
                  <w:t>[17]</w:t>
                </w:r>
                <w:bookmarkEnd w:id="97"/>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8" w:name="MRa08"/>
                <w:r>
                  <w:rPr>
                    <w:rFonts w:cs="Times New Roman"/>
                    <w:noProof/>
                  </w:rPr>
                  <w:t>[18]</w:t>
                </w:r>
                <w:bookmarkEnd w:id="98"/>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9" w:name="VAZ021"/>
                <w:r>
                  <w:rPr>
                    <w:rFonts w:cs="Times New Roman"/>
                    <w:noProof/>
                  </w:rPr>
                  <w:t>[20]</w:t>
                </w:r>
                <w:bookmarkEnd w:id="99"/>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100" w:name="BVa"/>
                <w:r>
                  <w:rPr>
                    <w:rFonts w:cs="Times New Roman"/>
                    <w:noProof/>
                  </w:rPr>
                  <w:t>[21]</w:t>
                </w:r>
                <w:bookmarkEnd w:id="100"/>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1" w:name="GBr08"/>
                <w:r>
                  <w:rPr>
                    <w:rFonts w:cs="Times New Roman"/>
                    <w:noProof/>
                  </w:rPr>
                  <w:t>[22]</w:t>
                </w:r>
                <w:bookmarkEnd w:id="101"/>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2" w:name="Bre11"/>
                <w:r>
                  <w:rPr>
                    <w:rFonts w:cs="Times New Roman"/>
                    <w:noProof/>
                  </w:rPr>
                  <w:t>[23]</w:t>
                </w:r>
                <w:bookmarkEnd w:id="102"/>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3" w:name="HLi091"/>
                <w:r>
                  <w:rPr>
                    <w:rFonts w:cs="Times New Roman"/>
                    <w:noProof/>
                  </w:rPr>
                  <w:t>[24]</w:t>
                </w:r>
                <w:bookmarkEnd w:id="103"/>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4" w:name="LiH08"/>
                <w:r>
                  <w:rPr>
                    <w:rFonts w:cs="Times New Roman"/>
                    <w:noProof/>
                  </w:rPr>
                  <w:t>[25]</w:t>
                </w:r>
                <w:bookmarkEnd w:id="104"/>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5" w:name="GGL05"/>
                <w:r>
                  <w:rPr>
                    <w:rFonts w:cs="Times New Roman"/>
                    <w:noProof/>
                  </w:rPr>
                  <w:lastRenderedPageBreak/>
                  <w:t>[26]</w:t>
                </w:r>
                <w:bookmarkEnd w:id="105"/>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6" w:name="Mar14"/>
                <w:r>
                  <w:rPr>
                    <w:rFonts w:cs="Times New Roman"/>
                    <w:noProof/>
                  </w:rPr>
                  <w:t>[29]</w:t>
                </w:r>
                <w:bookmarkEnd w:id="106"/>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7" w:name="Hua13"/>
                <w:r>
                  <w:rPr>
                    <w:rFonts w:cs="Times New Roman"/>
                    <w:noProof/>
                  </w:rPr>
                  <w:t>[30]</w:t>
                </w:r>
                <w:bookmarkEnd w:id="107"/>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8" w:name="RLa10"/>
                <w:r>
                  <w:rPr>
                    <w:rFonts w:cs="Times New Roman"/>
                    <w:noProof/>
                  </w:rPr>
                  <w:t>[31]</w:t>
                </w:r>
                <w:bookmarkEnd w:id="108"/>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9" w:name="Owe13"/>
                <w:r>
                  <w:rPr>
                    <w:rFonts w:cs="Times New Roman"/>
                    <w:noProof/>
                  </w:rPr>
                  <w:t>[33]</w:t>
                </w:r>
                <w:bookmarkEnd w:id="109"/>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10" w:name="HLi09"/>
                <w:r>
                  <w:rPr>
                    <w:rFonts w:cs="Times New Roman"/>
                    <w:noProof/>
                  </w:rPr>
                  <w:t>[34]</w:t>
                </w:r>
                <w:bookmarkEnd w:id="110"/>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1" w:name="Dem09"/>
                <w:r>
                  <w:rPr>
                    <w:rFonts w:cs="Times New Roman"/>
                    <w:noProof/>
                  </w:rPr>
                  <w:t>[35]</w:t>
                </w:r>
                <w:bookmarkEnd w:id="111"/>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lastRenderedPageBreak/>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2" w:name="Nae11"/>
                <w:r>
                  <w:rPr>
                    <w:rFonts w:cs="Times New Roman"/>
                    <w:noProof/>
                  </w:rPr>
                  <w:t>[38]</w:t>
                </w:r>
                <w:bookmarkEnd w:id="112"/>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3" w:name="MFa07"/>
                <w:r>
                  <w:rPr>
                    <w:rFonts w:cs="Times New Roman"/>
                    <w:noProof/>
                  </w:rPr>
                  <w:t>[39]</w:t>
                </w:r>
                <w:bookmarkEnd w:id="113"/>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4" w:name="Iha14"/>
                <w:r>
                  <w:rPr>
                    <w:rFonts w:cs="Times New Roman"/>
                    <w:noProof/>
                  </w:rPr>
                  <w:t>[40]</w:t>
                </w:r>
                <w:bookmarkEnd w:id="114"/>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5" w:name="BYo01"/>
                <w:r>
                  <w:rPr>
                    <w:rFonts w:cs="Times New Roman"/>
                    <w:noProof/>
                  </w:rPr>
                  <w:t>[41]</w:t>
                </w:r>
                <w:bookmarkEnd w:id="115"/>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6" w:name="MKi061"/>
                <w:r>
                  <w:rPr>
                    <w:rFonts w:cs="Times New Roman"/>
                    <w:noProof/>
                  </w:rPr>
                  <w:t>[42]</w:t>
                </w:r>
                <w:bookmarkEnd w:id="116"/>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7" w:name="APa05"/>
                <w:r>
                  <w:rPr>
                    <w:rFonts w:cs="Times New Roman"/>
                    <w:noProof/>
                  </w:rPr>
                  <w:t>[43]</w:t>
                </w:r>
                <w:bookmarkEnd w:id="117"/>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8" w:name="Yan02"/>
                <w:r>
                  <w:rPr>
                    <w:rFonts w:cs="Times New Roman"/>
                    <w:noProof/>
                  </w:rPr>
                  <w:t>[46]</w:t>
                </w:r>
                <w:bookmarkEnd w:id="118"/>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9" w:name="MCO09"/>
                <w:r>
                  <w:rPr>
                    <w:rFonts w:cs="Times New Roman"/>
                    <w:noProof/>
                  </w:rPr>
                  <w:t>[47]</w:t>
                </w:r>
                <w:bookmarkEnd w:id="119"/>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20" w:name="Int98"/>
                <w:r>
                  <w:rPr>
                    <w:rFonts w:cs="Times New Roman"/>
                    <w:noProof/>
                  </w:rPr>
                  <w:lastRenderedPageBreak/>
                  <w:t>[48]</w:t>
                </w:r>
                <w:bookmarkEnd w:id="120"/>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1" w:name="Tsu12"/>
                <w:r>
                  <w:rPr>
                    <w:rFonts w:cs="Times New Roman"/>
                    <w:noProof/>
                  </w:rPr>
                  <w:t>[49]</w:t>
                </w:r>
                <w:bookmarkEnd w:id="121"/>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2" w:name="Moh12"/>
                <w:r>
                  <w:rPr>
                    <w:rFonts w:cs="Times New Roman"/>
                    <w:noProof/>
                  </w:rPr>
                  <w:t>[50]</w:t>
                </w:r>
                <w:bookmarkEnd w:id="122"/>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3" w:name="Ali11"/>
                <w:r>
                  <w:rPr>
                    <w:rFonts w:cs="Times New Roman"/>
                    <w:noProof/>
                  </w:rPr>
                  <w:t>[51]</w:t>
                </w:r>
                <w:bookmarkEnd w:id="123"/>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4" w:name="Hun11"/>
                <w:r>
                  <w:rPr>
                    <w:rFonts w:cs="Times New Roman"/>
                    <w:noProof/>
                  </w:rPr>
                  <w:t>[52]</w:t>
                </w:r>
                <w:bookmarkEnd w:id="124"/>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5" w:name="Dan13"/>
                <w:r>
                  <w:rPr>
                    <w:rFonts w:cs="Times New Roman"/>
                    <w:noProof/>
                  </w:rPr>
                  <w:t>[53]</w:t>
                </w:r>
                <w:bookmarkEnd w:id="125"/>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6" w:name="JHK09"/>
                <w:r>
                  <w:rPr>
                    <w:rFonts w:cs="Times New Roman"/>
                    <w:noProof/>
                  </w:rPr>
                  <w:t>[54]</w:t>
                </w:r>
                <w:bookmarkEnd w:id="126"/>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7" w:name="RVi02"/>
                <w:r>
                  <w:rPr>
                    <w:rFonts w:cs="Times New Roman"/>
                    <w:noProof/>
                  </w:rPr>
                  <w:t>[55]</w:t>
                </w:r>
                <w:bookmarkEnd w:id="127"/>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8" w:name="APa88"/>
                <w:r>
                  <w:rPr>
                    <w:rFonts w:cs="Times New Roman"/>
                    <w:noProof/>
                  </w:rPr>
                  <w:t>[56]</w:t>
                </w:r>
                <w:bookmarkEnd w:id="128"/>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9" w:name="ECr07"/>
                <w:r>
                  <w:rPr>
                    <w:rFonts w:cs="Times New Roman"/>
                    <w:noProof/>
                  </w:rPr>
                  <w:t>[57]</w:t>
                </w:r>
                <w:bookmarkEnd w:id="129"/>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30" w:name="JKi02"/>
                <w:r>
                  <w:rPr>
                    <w:rFonts w:cs="Times New Roman"/>
                    <w:noProof/>
                  </w:rPr>
                  <w:t>[58]</w:t>
                </w:r>
                <w:bookmarkEnd w:id="130"/>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1" w:name="CRa"/>
                <w:r>
                  <w:rPr>
                    <w:rFonts w:cs="Times New Roman"/>
                    <w:noProof/>
                  </w:rPr>
                  <w:t>[59]</w:t>
                </w:r>
                <w:bookmarkEnd w:id="131"/>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2" w:name="_Toc334672348"/>
          <w:r>
            <w:lastRenderedPageBreak/>
            <w:t>Appendix A</w:t>
          </w:r>
        </w:p>
      </w:sdtContent>
    </w:sdt>
    <w:bookmarkEnd w:id="132" w:displacedByCustomXml="prev"/>
    <w:p w14:paraId="44A11CCA" w14:textId="77777777" w:rsidR="00F56399" w:rsidRDefault="002B235B" w:rsidP="008506D8">
      <w:pPr>
        <w:pStyle w:val="Appendixheading"/>
        <w:pageBreakBefore w:val="0"/>
      </w:pPr>
      <w:bookmarkStart w:id="133" w:name="_Ref166675784"/>
      <w:bookmarkStart w:id="134" w:name="_Toc334672349"/>
      <w:r>
        <w:t>Glossary</w:t>
      </w:r>
      <w:bookmarkEnd w:id="133"/>
      <w:bookmarkEnd w:id="134"/>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5" w:name="_Toc334672350"/>
      <w:r>
        <w:lastRenderedPageBreak/>
        <w:t>License</w:t>
      </w:r>
      <w:bookmarkEnd w:id="135"/>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7E5E8F"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7E5E8F">
        <w:rPr>
          <w:b/>
          <w:noProof/>
          <w:spacing w:val="-1"/>
          <w:lang w:val="en-GB"/>
        </w:rPr>
        <w:t>05.09.2016</w:t>
      </w:r>
      <w:r>
        <w:rPr>
          <w:b/>
          <w:spacing w:val="-1"/>
          <w:lang w:val="en-GB"/>
        </w:rPr>
        <w:fldChar w:fldCharType="end"/>
      </w:r>
    </w:p>
    <w:sectPr w:rsidR="00CE5733" w:rsidRPr="00CE5733" w:rsidSect="00214B6D">
      <w:footerReference w:type="default" r:id="rId5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6E3426" w:rsidRDefault="006E3426" w:rsidP="00FB55BE">
      <w:pPr>
        <w:spacing w:before="0" w:after="0" w:line="240" w:lineRule="auto"/>
      </w:pPr>
      <w:r>
        <w:separator/>
      </w:r>
    </w:p>
  </w:endnote>
  <w:endnote w:type="continuationSeparator" w:id="0">
    <w:p w14:paraId="3A716E12" w14:textId="77777777" w:rsidR="006E3426" w:rsidRDefault="006E3426"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EndPr/>
    <w:sdtContent>
      <w:p w14:paraId="71FF72B5" w14:textId="77777777" w:rsidR="006E3426" w:rsidRDefault="006E3426">
        <w:pPr>
          <w:pStyle w:val="Footer"/>
          <w:jc w:val="center"/>
        </w:pPr>
        <w:r>
          <w:fldChar w:fldCharType="begin"/>
        </w:r>
        <w:r>
          <w:instrText xml:space="preserve"> PAGE   \* MERGEFORMAT </w:instrText>
        </w:r>
        <w:r>
          <w:fldChar w:fldCharType="separate"/>
        </w:r>
        <w:r w:rsidR="007E5E8F">
          <w:rPr>
            <w:noProof/>
          </w:rPr>
          <w:t>57</w:t>
        </w:r>
        <w:r>
          <w:rPr>
            <w:noProof/>
          </w:rPr>
          <w:fldChar w:fldCharType="end"/>
        </w:r>
      </w:p>
    </w:sdtContent>
  </w:sdt>
  <w:p w14:paraId="6FE0902C" w14:textId="77777777" w:rsidR="006E3426" w:rsidRDefault="006E34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6E3426" w:rsidRDefault="006E3426" w:rsidP="00FB55BE">
      <w:pPr>
        <w:spacing w:before="0" w:after="0" w:line="240" w:lineRule="auto"/>
      </w:pPr>
      <w:r>
        <w:separator/>
      </w:r>
    </w:p>
  </w:footnote>
  <w:footnote w:type="continuationSeparator" w:id="0">
    <w:p w14:paraId="11035F38" w14:textId="77777777" w:rsidR="006E3426" w:rsidRDefault="006E3426" w:rsidP="00FB55BE">
      <w:pPr>
        <w:spacing w:before="0" w:after="0" w:line="240" w:lineRule="auto"/>
      </w:pPr>
      <w:r>
        <w:continuationSeparator/>
      </w:r>
    </w:p>
  </w:footnote>
  <w:footnote w:id="1">
    <w:p w14:paraId="0C7FBA67" w14:textId="77777777" w:rsidR="006E3426" w:rsidRPr="009938CB" w:rsidRDefault="006E3426"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6E3426" w:rsidRPr="005C1436" w:rsidRDefault="006E3426">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6E3426" w:rsidRPr="006A65BB" w:rsidRDefault="006E3426">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6E3426" w:rsidRPr="00FA5CDE" w:rsidRDefault="006E3426">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6E3426" w:rsidRPr="00BC3413" w:rsidRDefault="006E3426">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6E3426" w:rsidRPr="00FE3520" w:rsidRDefault="006E3426">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6E3426" w:rsidRPr="00824170" w:rsidRDefault="006E3426">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6E3426" w:rsidRPr="000C0716" w:rsidRDefault="006E3426">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6E3426" w:rsidRPr="0067118C" w:rsidRDefault="006E3426">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6E3426" w:rsidRPr="000F652A" w:rsidRDefault="006E3426">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D62"/>
    <w:multiLevelType w:val="hybridMultilevel"/>
    <w:tmpl w:val="282E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1A0273"/>
    <w:multiLevelType w:val="hybridMultilevel"/>
    <w:tmpl w:val="5E0C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9">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8"/>
  </w:num>
  <w:num w:numId="3">
    <w:abstractNumId w:val="12"/>
  </w:num>
  <w:num w:numId="4">
    <w:abstractNumId w:val="40"/>
  </w:num>
  <w:num w:numId="5">
    <w:abstractNumId w:val="41"/>
  </w:num>
  <w:num w:numId="6">
    <w:abstractNumId w:val="4"/>
  </w:num>
  <w:num w:numId="7">
    <w:abstractNumId w:val="33"/>
  </w:num>
  <w:num w:numId="8">
    <w:abstractNumId w:val="6"/>
  </w:num>
  <w:num w:numId="9">
    <w:abstractNumId w:val="7"/>
  </w:num>
  <w:num w:numId="10">
    <w:abstractNumId w:val="28"/>
  </w:num>
  <w:num w:numId="11">
    <w:abstractNumId w:val="36"/>
  </w:num>
  <w:num w:numId="12">
    <w:abstractNumId w:val="13"/>
  </w:num>
  <w:num w:numId="13">
    <w:abstractNumId w:val="15"/>
  </w:num>
  <w:num w:numId="14">
    <w:abstractNumId w:val="23"/>
  </w:num>
  <w:num w:numId="15">
    <w:abstractNumId w:val="42"/>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7"/>
  </w:num>
  <w:num w:numId="19">
    <w:abstractNumId w:val="26"/>
  </w:num>
  <w:num w:numId="20">
    <w:abstractNumId w:val="31"/>
  </w:num>
  <w:num w:numId="21">
    <w:abstractNumId w:val="16"/>
  </w:num>
  <w:num w:numId="22">
    <w:abstractNumId w:val="3"/>
  </w:num>
  <w:num w:numId="23">
    <w:abstractNumId w:val="8"/>
  </w:num>
  <w:num w:numId="24">
    <w:abstractNumId w:val="32"/>
  </w:num>
  <w:num w:numId="25">
    <w:abstractNumId w:val="19"/>
  </w:num>
  <w:num w:numId="26">
    <w:abstractNumId w:val="2"/>
  </w:num>
  <w:num w:numId="27">
    <w:abstractNumId w:val="35"/>
  </w:num>
  <w:num w:numId="28">
    <w:abstractNumId w:val="5"/>
  </w:num>
  <w:num w:numId="29">
    <w:abstractNumId w:val="39"/>
  </w:num>
  <w:num w:numId="30">
    <w:abstractNumId w:val="22"/>
  </w:num>
  <w:num w:numId="31">
    <w:abstractNumId w:val="30"/>
  </w:num>
  <w:num w:numId="32">
    <w:abstractNumId w:val="34"/>
  </w:num>
  <w:num w:numId="33">
    <w:abstractNumId w:val="25"/>
  </w:num>
  <w:num w:numId="34">
    <w:abstractNumId w:val="37"/>
  </w:num>
  <w:num w:numId="35">
    <w:abstractNumId w:val="20"/>
  </w:num>
  <w:num w:numId="36">
    <w:abstractNumId w:val="10"/>
  </w:num>
  <w:num w:numId="37">
    <w:abstractNumId w:val="27"/>
  </w:num>
  <w:num w:numId="38">
    <w:abstractNumId w:val="14"/>
  </w:num>
  <w:num w:numId="39">
    <w:abstractNumId w:val="29"/>
  </w:num>
  <w:num w:numId="40">
    <w:abstractNumId w:val="11"/>
  </w:num>
  <w:num w:numId="41">
    <w:abstractNumId w:val="0"/>
  </w:num>
  <w:num w:numId="42">
    <w:abstractNumId w:val="9"/>
  </w:num>
  <w:num w:numId="43">
    <w:abstractNumId w:val="1"/>
  </w:num>
  <w:num w:numId="44">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175"/>
    <w:rsid w:val="000467FE"/>
    <w:rsid w:val="00046D9A"/>
    <w:rsid w:val="00046E83"/>
    <w:rsid w:val="0004739B"/>
    <w:rsid w:val="000475E2"/>
    <w:rsid w:val="00047B48"/>
    <w:rsid w:val="00053213"/>
    <w:rsid w:val="00053566"/>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4D"/>
    <w:rsid w:val="00061F68"/>
    <w:rsid w:val="000626F0"/>
    <w:rsid w:val="000639AC"/>
    <w:rsid w:val="0006413B"/>
    <w:rsid w:val="00064FA7"/>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4DB3"/>
    <w:rsid w:val="000954E0"/>
    <w:rsid w:val="00095B9A"/>
    <w:rsid w:val="00096B8F"/>
    <w:rsid w:val="00097CDB"/>
    <w:rsid w:val="000A111D"/>
    <w:rsid w:val="000A1399"/>
    <w:rsid w:val="000A17CC"/>
    <w:rsid w:val="000A18EF"/>
    <w:rsid w:val="000A203B"/>
    <w:rsid w:val="000A221E"/>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8D9"/>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23FF"/>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1EBD"/>
    <w:rsid w:val="00122B3A"/>
    <w:rsid w:val="00122F7C"/>
    <w:rsid w:val="00122FE7"/>
    <w:rsid w:val="0012408E"/>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6F08"/>
    <w:rsid w:val="0013731F"/>
    <w:rsid w:val="001400B3"/>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09"/>
    <w:rsid w:val="00150286"/>
    <w:rsid w:val="00152409"/>
    <w:rsid w:val="00152518"/>
    <w:rsid w:val="00152C14"/>
    <w:rsid w:val="001535E7"/>
    <w:rsid w:val="00154528"/>
    <w:rsid w:val="001546B8"/>
    <w:rsid w:val="00154742"/>
    <w:rsid w:val="001547D5"/>
    <w:rsid w:val="001559CF"/>
    <w:rsid w:val="00156060"/>
    <w:rsid w:val="00156940"/>
    <w:rsid w:val="00160083"/>
    <w:rsid w:val="0016028A"/>
    <w:rsid w:val="00160376"/>
    <w:rsid w:val="001608C9"/>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5517"/>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6EB"/>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1748E"/>
    <w:rsid w:val="00220052"/>
    <w:rsid w:val="002202D2"/>
    <w:rsid w:val="0022296F"/>
    <w:rsid w:val="00223F67"/>
    <w:rsid w:val="00224EEB"/>
    <w:rsid w:val="00225113"/>
    <w:rsid w:val="00225329"/>
    <w:rsid w:val="0022597E"/>
    <w:rsid w:val="00225E72"/>
    <w:rsid w:val="00226188"/>
    <w:rsid w:val="0022701D"/>
    <w:rsid w:val="00227160"/>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36E"/>
    <w:rsid w:val="00244993"/>
    <w:rsid w:val="0024508B"/>
    <w:rsid w:val="002450A9"/>
    <w:rsid w:val="00245707"/>
    <w:rsid w:val="00245C8F"/>
    <w:rsid w:val="00246480"/>
    <w:rsid w:val="00246A71"/>
    <w:rsid w:val="00246BE4"/>
    <w:rsid w:val="00247997"/>
    <w:rsid w:val="00247F25"/>
    <w:rsid w:val="002503D5"/>
    <w:rsid w:val="0025041B"/>
    <w:rsid w:val="002506A6"/>
    <w:rsid w:val="0025102C"/>
    <w:rsid w:val="00251B35"/>
    <w:rsid w:val="00251C93"/>
    <w:rsid w:val="00252533"/>
    <w:rsid w:val="00253153"/>
    <w:rsid w:val="0025347C"/>
    <w:rsid w:val="00253DBD"/>
    <w:rsid w:val="002542C2"/>
    <w:rsid w:val="00254A7A"/>
    <w:rsid w:val="002559BA"/>
    <w:rsid w:val="00255EF3"/>
    <w:rsid w:val="00256B89"/>
    <w:rsid w:val="0026127C"/>
    <w:rsid w:val="002615B3"/>
    <w:rsid w:val="00261BC9"/>
    <w:rsid w:val="00261C74"/>
    <w:rsid w:val="002621A1"/>
    <w:rsid w:val="00262A8D"/>
    <w:rsid w:val="00262BA9"/>
    <w:rsid w:val="00264F41"/>
    <w:rsid w:val="00267AD0"/>
    <w:rsid w:val="00270B19"/>
    <w:rsid w:val="00271319"/>
    <w:rsid w:val="00271575"/>
    <w:rsid w:val="00271977"/>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B55"/>
    <w:rsid w:val="00282D63"/>
    <w:rsid w:val="00282F4D"/>
    <w:rsid w:val="002834F0"/>
    <w:rsid w:val="00283E1F"/>
    <w:rsid w:val="002847D2"/>
    <w:rsid w:val="002876B6"/>
    <w:rsid w:val="00287954"/>
    <w:rsid w:val="00287D99"/>
    <w:rsid w:val="0029067D"/>
    <w:rsid w:val="00291387"/>
    <w:rsid w:val="00291A5B"/>
    <w:rsid w:val="00292C7B"/>
    <w:rsid w:val="00293065"/>
    <w:rsid w:val="002936D2"/>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19"/>
    <w:rsid w:val="002E7E48"/>
    <w:rsid w:val="002E7E8A"/>
    <w:rsid w:val="002F0FD3"/>
    <w:rsid w:val="002F109C"/>
    <w:rsid w:val="002F1A33"/>
    <w:rsid w:val="002F1C04"/>
    <w:rsid w:val="002F2327"/>
    <w:rsid w:val="002F240E"/>
    <w:rsid w:val="002F3333"/>
    <w:rsid w:val="002F3CDE"/>
    <w:rsid w:val="002F433B"/>
    <w:rsid w:val="002F5712"/>
    <w:rsid w:val="002F5778"/>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2FF"/>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3D4"/>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692C"/>
    <w:rsid w:val="003D73DF"/>
    <w:rsid w:val="003E0267"/>
    <w:rsid w:val="003E0C29"/>
    <w:rsid w:val="003E16CF"/>
    <w:rsid w:val="003E3A7C"/>
    <w:rsid w:val="003E5844"/>
    <w:rsid w:val="003E5860"/>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4A10"/>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772"/>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C74"/>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3CBE"/>
    <w:rsid w:val="00453DF6"/>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052"/>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0DA"/>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D75"/>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682"/>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18F"/>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8A5"/>
    <w:rsid w:val="004D5FB3"/>
    <w:rsid w:val="004D65AB"/>
    <w:rsid w:val="004D6E4F"/>
    <w:rsid w:val="004D6FDF"/>
    <w:rsid w:val="004E031C"/>
    <w:rsid w:val="004E07FC"/>
    <w:rsid w:val="004E26E8"/>
    <w:rsid w:val="004E2965"/>
    <w:rsid w:val="004E2B00"/>
    <w:rsid w:val="004E2E27"/>
    <w:rsid w:val="004E428B"/>
    <w:rsid w:val="004E47AB"/>
    <w:rsid w:val="004E5337"/>
    <w:rsid w:val="004E57A5"/>
    <w:rsid w:val="004E68D9"/>
    <w:rsid w:val="004E7173"/>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AA"/>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126"/>
    <w:rsid w:val="0054120A"/>
    <w:rsid w:val="00541BE6"/>
    <w:rsid w:val="005420EF"/>
    <w:rsid w:val="005424D7"/>
    <w:rsid w:val="0054356C"/>
    <w:rsid w:val="00543BE6"/>
    <w:rsid w:val="00544091"/>
    <w:rsid w:val="0054419D"/>
    <w:rsid w:val="00544CE1"/>
    <w:rsid w:val="005461B2"/>
    <w:rsid w:val="005464FD"/>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0637"/>
    <w:rsid w:val="00570C5C"/>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3BF"/>
    <w:rsid w:val="005A2ECE"/>
    <w:rsid w:val="005A38C6"/>
    <w:rsid w:val="005A3BFC"/>
    <w:rsid w:val="005A4909"/>
    <w:rsid w:val="005A5216"/>
    <w:rsid w:val="005A6285"/>
    <w:rsid w:val="005A654F"/>
    <w:rsid w:val="005A6AA5"/>
    <w:rsid w:val="005A6C6C"/>
    <w:rsid w:val="005A7598"/>
    <w:rsid w:val="005B30D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1AA"/>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5C4"/>
    <w:rsid w:val="006A3BB0"/>
    <w:rsid w:val="006A4561"/>
    <w:rsid w:val="006A46EC"/>
    <w:rsid w:val="006A5864"/>
    <w:rsid w:val="006A65BB"/>
    <w:rsid w:val="006A7ABA"/>
    <w:rsid w:val="006B0520"/>
    <w:rsid w:val="006B10B5"/>
    <w:rsid w:val="006B1158"/>
    <w:rsid w:val="006B1941"/>
    <w:rsid w:val="006B19D1"/>
    <w:rsid w:val="006B2239"/>
    <w:rsid w:val="006B22CA"/>
    <w:rsid w:val="006B269F"/>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42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14D0"/>
    <w:rsid w:val="007015B1"/>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4E67"/>
    <w:rsid w:val="00745274"/>
    <w:rsid w:val="0074663C"/>
    <w:rsid w:val="007477D6"/>
    <w:rsid w:val="00747B11"/>
    <w:rsid w:val="00747F8E"/>
    <w:rsid w:val="0075117D"/>
    <w:rsid w:val="0075182A"/>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97C17"/>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C570E"/>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E8F"/>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3A87"/>
    <w:rsid w:val="00804FFA"/>
    <w:rsid w:val="008062BA"/>
    <w:rsid w:val="00807778"/>
    <w:rsid w:val="00807AF3"/>
    <w:rsid w:val="00810B69"/>
    <w:rsid w:val="0081101A"/>
    <w:rsid w:val="008111C1"/>
    <w:rsid w:val="0081132C"/>
    <w:rsid w:val="00811411"/>
    <w:rsid w:val="00811E78"/>
    <w:rsid w:val="0081219C"/>
    <w:rsid w:val="00812BBC"/>
    <w:rsid w:val="00812C47"/>
    <w:rsid w:val="008130DA"/>
    <w:rsid w:val="008141C5"/>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0C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04"/>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4B1"/>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40AB"/>
    <w:rsid w:val="008A52B6"/>
    <w:rsid w:val="008A5416"/>
    <w:rsid w:val="008A6C3E"/>
    <w:rsid w:val="008A6CF6"/>
    <w:rsid w:val="008B004B"/>
    <w:rsid w:val="008B078B"/>
    <w:rsid w:val="008B126D"/>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221"/>
    <w:rsid w:val="008D6661"/>
    <w:rsid w:val="008D6EA1"/>
    <w:rsid w:val="008D73F3"/>
    <w:rsid w:val="008D7AFC"/>
    <w:rsid w:val="008D7C21"/>
    <w:rsid w:val="008E1F62"/>
    <w:rsid w:val="008E2C45"/>
    <w:rsid w:val="008E382C"/>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3D25"/>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1BA"/>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21"/>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911"/>
    <w:rsid w:val="00945FD7"/>
    <w:rsid w:val="00946119"/>
    <w:rsid w:val="009462DA"/>
    <w:rsid w:val="009466DC"/>
    <w:rsid w:val="009468B2"/>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5CC6"/>
    <w:rsid w:val="0096622D"/>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1"/>
    <w:rsid w:val="009A2574"/>
    <w:rsid w:val="009A2B32"/>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4C76"/>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08A3"/>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3E02"/>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1B2"/>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789"/>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DB0"/>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44F"/>
    <w:rsid w:val="00AA5D3C"/>
    <w:rsid w:val="00AA6D66"/>
    <w:rsid w:val="00AB0085"/>
    <w:rsid w:val="00AB0AFD"/>
    <w:rsid w:val="00AB11FD"/>
    <w:rsid w:val="00AB1B2F"/>
    <w:rsid w:val="00AB2B92"/>
    <w:rsid w:val="00AB2DCA"/>
    <w:rsid w:val="00AB3234"/>
    <w:rsid w:val="00AB39BC"/>
    <w:rsid w:val="00AB3B60"/>
    <w:rsid w:val="00AB3F29"/>
    <w:rsid w:val="00AB6157"/>
    <w:rsid w:val="00AB6B18"/>
    <w:rsid w:val="00AB6D27"/>
    <w:rsid w:val="00AB6D75"/>
    <w:rsid w:val="00AB6EA8"/>
    <w:rsid w:val="00AB6FAF"/>
    <w:rsid w:val="00AB716B"/>
    <w:rsid w:val="00AB75D5"/>
    <w:rsid w:val="00AB7759"/>
    <w:rsid w:val="00AC0668"/>
    <w:rsid w:val="00AC0C06"/>
    <w:rsid w:val="00AC3194"/>
    <w:rsid w:val="00AC3B73"/>
    <w:rsid w:val="00AC460C"/>
    <w:rsid w:val="00AC5325"/>
    <w:rsid w:val="00AC5D8D"/>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8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6A39"/>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6CE9"/>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57D25"/>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6DD"/>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4AB0"/>
    <w:rsid w:val="00BC5026"/>
    <w:rsid w:val="00BC6411"/>
    <w:rsid w:val="00BD0020"/>
    <w:rsid w:val="00BD0329"/>
    <w:rsid w:val="00BD14AC"/>
    <w:rsid w:val="00BD1C1F"/>
    <w:rsid w:val="00BD20B6"/>
    <w:rsid w:val="00BD249A"/>
    <w:rsid w:val="00BD54AC"/>
    <w:rsid w:val="00BD6049"/>
    <w:rsid w:val="00BD63D3"/>
    <w:rsid w:val="00BD73C6"/>
    <w:rsid w:val="00BD78F0"/>
    <w:rsid w:val="00BE012A"/>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1FFC"/>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17B"/>
    <w:rsid w:val="00C436EB"/>
    <w:rsid w:val="00C44C2C"/>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BB9"/>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6640"/>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6AC2"/>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13FC"/>
    <w:rsid w:val="00CC27CA"/>
    <w:rsid w:val="00CC29E6"/>
    <w:rsid w:val="00CC2D05"/>
    <w:rsid w:val="00CC351A"/>
    <w:rsid w:val="00CC36B0"/>
    <w:rsid w:val="00CC3A23"/>
    <w:rsid w:val="00CC4D18"/>
    <w:rsid w:val="00CC53E2"/>
    <w:rsid w:val="00CC620E"/>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1BB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68E"/>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5A"/>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0ED7"/>
    <w:rsid w:val="00D51013"/>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3ED5"/>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3B9B"/>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4929"/>
    <w:rsid w:val="00DE5275"/>
    <w:rsid w:val="00DE5C6A"/>
    <w:rsid w:val="00DE5F5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3E6"/>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17AC"/>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23C"/>
    <w:rsid w:val="00E40871"/>
    <w:rsid w:val="00E40FFA"/>
    <w:rsid w:val="00E42158"/>
    <w:rsid w:val="00E42424"/>
    <w:rsid w:val="00E42EE3"/>
    <w:rsid w:val="00E4404F"/>
    <w:rsid w:val="00E4427F"/>
    <w:rsid w:val="00E448EC"/>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22EF"/>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3633"/>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0DDE"/>
    <w:rsid w:val="00EC14B0"/>
    <w:rsid w:val="00EC278B"/>
    <w:rsid w:val="00EC2A68"/>
    <w:rsid w:val="00EC31C1"/>
    <w:rsid w:val="00EC3E0A"/>
    <w:rsid w:val="00EC44EC"/>
    <w:rsid w:val="00EC46EC"/>
    <w:rsid w:val="00EC4C84"/>
    <w:rsid w:val="00EC51C7"/>
    <w:rsid w:val="00EC5BE8"/>
    <w:rsid w:val="00EC5C89"/>
    <w:rsid w:val="00EC77AF"/>
    <w:rsid w:val="00EC7BB2"/>
    <w:rsid w:val="00EC7CC8"/>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89B"/>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2F3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76D"/>
    <w:rsid w:val="00F14B32"/>
    <w:rsid w:val="00F15005"/>
    <w:rsid w:val="00F156C0"/>
    <w:rsid w:val="00F1571E"/>
    <w:rsid w:val="00F15F5E"/>
    <w:rsid w:val="00F166CF"/>
    <w:rsid w:val="00F16B21"/>
    <w:rsid w:val="00F20094"/>
    <w:rsid w:val="00F204DC"/>
    <w:rsid w:val="00F20D5B"/>
    <w:rsid w:val="00F218A1"/>
    <w:rsid w:val="00F21C38"/>
    <w:rsid w:val="00F21E91"/>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0C5"/>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5B1"/>
    <w:rsid w:val="00F81E3B"/>
    <w:rsid w:val="00F820A5"/>
    <w:rsid w:val="00F825B3"/>
    <w:rsid w:val="00F825F5"/>
    <w:rsid w:val="00F827DA"/>
    <w:rsid w:val="00F82962"/>
    <w:rsid w:val="00F83155"/>
    <w:rsid w:val="00F83E07"/>
    <w:rsid w:val="00F84403"/>
    <w:rsid w:val="00F84ED2"/>
    <w:rsid w:val="00F84ED9"/>
    <w:rsid w:val="00F86349"/>
    <w:rsid w:val="00F8651B"/>
    <w:rsid w:val="00F86F9F"/>
    <w:rsid w:val="00F90607"/>
    <w:rsid w:val="00F90AAC"/>
    <w:rsid w:val="00F91471"/>
    <w:rsid w:val="00F91A6B"/>
    <w:rsid w:val="00F92290"/>
    <w:rsid w:val="00F93433"/>
    <w:rsid w:val="00F94FA6"/>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653"/>
    <w:rsid w:val="00FA17CD"/>
    <w:rsid w:val="00FA2309"/>
    <w:rsid w:val="00FA26F7"/>
    <w:rsid w:val="00FA27B9"/>
    <w:rsid w:val="00FA2E3A"/>
    <w:rsid w:val="00FA333C"/>
    <w:rsid w:val="00FA3407"/>
    <w:rsid w:val="00FA381B"/>
    <w:rsid w:val="00FA3AFE"/>
    <w:rsid w:val="00FA56EB"/>
    <w:rsid w:val="00FA5CDE"/>
    <w:rsid w:val="00FA7252"/>
    <w:rsid w:val="00FB00C8"/>
    <w:rsid w:val="00FB14E9"/>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2C17"/>
    <w:rsid w:val="00FC32E5"/>
    <w:rsid w:val="00FC492F"/>
    <w:rsid w:val="00FC56BC"/>
    <w:rsid w:val="00FC5854"/>
    <w:rsid w:val="00FC634A"/>
    <w:rsid w:val="00FC63B8"/>
    <w:rsid w:val="00FC67D2"/>
    <w:rsid w:val="00FC6EB1"/>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443"/>
    <w:rsid w:val="00FE6A20"/>
    <w:rsid w:val="00FE784F"/>
    <w:rsid w:val="00FE78B1"/>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89521305">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3.png"/><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40.png"/><Relationship Id="rId18" Type="http://schemas.openxmlformats.org/officeDocument/2006/relationships/image" Target="media/image5.png"/><Relationship Id="rId19" Type="http://schemas.openxmlformats.org/officeDocument/2006/relationships/image" Target="media/image50.png"/><Relationship Id="rId50" Type="http://schemas.openxmlformats.org/officeDocument/2006/relationships/image" Target="media/image21.png"/><Relationship Id="rId51" Type="http://schemas.openxmlformats.org/officeDocument/2006/relationships/image" Target="media/image210.png"/><Relationship Id="rId52" Type="http://schemas.openxmlformats.org/officeDocument/2006/relationships/image" Target="media/image22.png"/><Relationship Id="rId53" Type="http://schemas.openxmlformats.org/officeDocument/2006/relationships/image" Target="media/image220.png"/><Relationship Id="rId54" Type="http://schemas.openxmlformats.org/officeDocument/2006/relationships/chart" Target="charts/chart1.xml"/><Relationship Id="rId55" Type="http://schemas.openxmlformats.org/officeDocument/2006/relationships/chart" Target="charts/chart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image" Target="media/image16.png"/><Relationship Id="rId41" Type="http://schemas.openxmlformats.org/officeDocument/2006/relationships/image" Target="media/image160.png"/><Relationship Id="rId42" Type="http://schemas.openxmlformats.org/officeDocument/2006/relationships/image" Target="media/image17.png"/><Relationship Id="rId43" Type="http://schemas.openxmlformats.org/officeDocument/2006/relationships/image" Target="media/image170.png"/><Relationship Id="rId44" Type="http://schemas.openxmlformats.org/officeDocument/2006/relationships/image" Target="media/image18.png"/><Relationship Id="rId45" Type="http://schemas.openxmlformats.org/officeDocument/2006/relationships/image" Target="media/image180.png"/><Relationship Id="rId46" Type="http://schemas.openxmlformats.org/officeDocument/2006/relationships/image" Target="media/image19.png"/><Relationship Id="rId47" Type="http://schemas.openxmlformats.org/officeDocument/2006/relationships/image" Target="media/image190.png"/><Relationship Id="rId48" Type="http://schemas.openxmlformats.org/officeDocument/2006/relationships/image" Target="media/image20.png"/><Relationship Id="rId49" Type="http://schemas.openxmlformats.org/officeDocument/2006/relationships/image" Target="media/image20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png"/><Relationship Id="rId31" Type="http://schemas.openxmlformats.org/officeDocument/2006/relationships/image" Target="media/image111.png"/><Relationship Id="rId32" Type="http://schemas.openxmlformats.org/officeDocument/2006/relationships/image" Target="media/image12.png"/><Relationship Id="rId33" Type="http://schemas.openxmlformats.org/officeDocument/2006/relationships/image" Target="media/image120.png"/><Relationship Id="rId34" Type="http://schemas.openxmlformats.org/officeDocument/2006/relationships/image" Target="media/image13.png"/><Relationship Id="rId35" Type="http://schemas.openxmlformats.org/officeDocument/2006/relationships/image" Target="media/image130.png"/><Relationship Id="rId36" Type="http://schemas.openxmlformats.org/officeDocument/2006/relationships/image" Target="media/image14.png"/><Relationship Id="rId37" Type="http://schemas.openxmlformats.org/officeDocument/2006/relationships/image" Target="media/image140.png"/><Relationship Id="rId38" Type="http://schemas.openxmlformats.org/officeDocument/2006/relationships/image" Target="media/image15.png"/><Relationship Id="rId39" Type="http://schemas.openxmlformats.org/officeDocument/2006/relationships/image" Target="media/image150.png"/><Relationship Id="rId20" Type="http://schemas.openxmlformats.org/officeDocument/2006/relationships/image" Target="media/image6.png"/><Relationship Id="rId21" Type="http://schemas.openxmlformats.org/officeDocument/2006/relationships/image" Target="media/image60.png"/><Relationship Id="rId22" Type="http://schemas.openxmlformats.org/officeDocument/2006/relationships/image" Target="media/image7.png"/><Relationship Id="rId23" Type="http://schemas.openxmlformats.org/officeDocument/2006/relationships/image" Target="media/image70.png"/><Relationship Id="rId24" Type="http://schemas.openxmlformats.org/officeDocument/2006/relationships/image" Target="media/image8.png"/><Relationship Id="rId25" Type="http://schemas.openxmlformats.org/officeDocument/2006/relationships/image" Target="media/image80.png"/><Relationship Id="rId26" Type="http://schemas.openxmlformats.org/officeDocument/2006/relationships/image" Target="media/image9.png"/><Relationship Id="rId27" Type="http://schemas.openxmlformats.org/officeDocument/2006/relationships/image" Target="media/image90.png"/><Relationship Id="rId28" Type="http://schemas.openxmlformats.org/officeDocument/2006/relationships/image" Target="media/image10.png"/><Relationship Id="rId29" Type="http://schemas.openxmlformats.org/officeDocument/2006/relationships/image" Target="media/image100.png"/><Relationship Id="rId10" Type="http://schemas.openxmlformats.org/officeDocument/2006/relationships/image" Target="media/image1.png"/><Relationship Id="rId11" Type="http://schemas.openxmlformats.org/officeDocument/2006/relationships/image" Target="media/image110.png"/><Relationship Id="rId12"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on10.7.3:Users:israel:MASTER:Thesis:Suveys:e-s1_User_Surveys_n_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400"/>
              <a:t>e-prescription,</a:t>
            </a:r>
            <a:r>
              <a:rPr lang="en-US" sz="1400" baseline="0"/>
              <a:t> </a:t>
            </a:r>
            <a:r>
              <a:rPr lang="en-US" sz="1400"/>
              <a:t>Quality</a:t>
            </a:r>
            <a:r>
              <a:rPr lang="en-US" sz="1400" baseline="0"/>
              <a:t> in Use survey result</a:t>
            </a:r>
          </a:p>
        </c:rich>
      </c:tx>
      <c:layout/>
      <c:overlay val="0"/>
    </c:title>
    <c:autoTitleDeleted val="0"/>
    <c:plotArea>
      <c:layout/>
      <c:scatterChart>
        <c:scatterStyle val="smoothMarker"/>
        <c:varyColors val="0"/>
        <c:ser>
          <c:idx val="0"/>
          <c:order val="0"/>
          <c:xVal>
            <c:numRef>
              <c:f>Sheet1!$A$1:$A$50</c:f>
              <c:numCache>
                <c:formatCode>General</c:formatCode>
                <c:ptCount val="5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numCache>
            </c:numRef>
          </c:xVal>
          <c:yVal>
            <c:numRef>
              <c:f>Sheet1!$B$1:$B$50</c:f>
              <c:numCache>
                <c:formatCode>General</c:formatCode>
                <c:ptCount val="50"/>
                <c:pt idx="0">
                  <c:v>73.0</c:v>
                </c:pt>
                <c:pt idx="1">
                  <c:v>85.0</c:v>
                </c:pt>
                <c:pt idx="2">
                  <c:v>95.0</c:v>
                </c:pt>
                <c:pt idx="3">
                  <c:v>93.0</c:v>
                </c:pt>
                <c:pt idx="4">
                  <c:v>85.0</c:v>
                </c:pt>
                <c:pt idx="5">
                  <c:v>99.0</c:v>
                </c:pt>
                <c:pt idx="6">
                  <c:v>91.0</c:v>
                </c:pt>
                <c:pt idx="7">
                  <c:v>93.0</c:v>
                </c:pt>
                <c:pt idx="8">
                  <c:v>100.0</c:v>
                </c:pt>
                <c:pt idx="9">
                  <c:v>71.0</c:v>
                </c:pt>
                <c:pt idx="10">
                  <c:v>95.0</c:v>
                </c:pt>
                <c:pt idx="11">
                  <c:v>88.0</c:v>
                </c:pt>
                <c:pt idx="12">
                  <c:v>84.0</c:v>
                </c:pt>
                <c:pt idx="13">
                  <c:v>73.0</c:v>
                </c:pt>
                <c:pt idx="14">
                  <c:v>85.0</c:v>
                </c:pt>
                <c:pt idx="15">
                  <c:v>93.0</c:v>
                </c:pt>
                <c:pt idx="16">
                  <c:v>93.0</c:v>
                </c:pt>
                <c:pt idx="17">
                  <c:v>85.0</c:v>
                </c:pt>
                <c:pt idx="18">
                  <c:v>84.0</c:v>
                </c:pt>
                <c:pt idx="19">
                  <c:v>91.0</c:v>
                </c:pt>
                <c:pt idx="20">
                  <c:v>93.0</c:v>
                </c:pt>
                <c:pt idx="21">
                  <c:v>84.0</c:v>
                </c:pt>
                <c:pt idx="22">
                  <c:v>71.0</c:v>
                </c:pt>
                <c:pt idx="23">
                  <c:v>95.0</c:v>
                </c:pt>
                <c:pt idx="24">
                  <c:v>88.0</c:v>
                </c:pt>
                <c:pt idx="25">
                  <c:v>85.0</c:v>
                </c:pt>
                <c:pt idx="26">
                  <c:v>73.0</c:v>
                </c:pt>
                <c:pt idx="27">
                  <c:v>85.0</c:v>
                </c:pt>
                <c:pt idx="28">
                  <c:v>93.0</c:v>
                </c:pt>
                <c:pt idx="29">
                  <c:v>93.0</c:v>
                </c:pt>
                <c:pt idx="30">
                  <c:v>85.0</c:v>
                </c:pt>
                <c:pt idx="31">
                  <c:v>99.0</c:v>
                </c:pt>
                <c:pt idx="32">
                  <c:v>91.0</c:v>
                </c:pt>
                <c:pt idx="33">
                  <c:v>93.0</c:v>
                </c:pt>
                <c:pt idx="34">
                  <c:v>100.0</c:v>
                </c:pt>
                <c:pt idx="35">
                  <c:v>88.0</c:v>
                </c:pt>
                <c:pt idx="36">
                  <c:v>95.0</c:v>
                </c:pt>
                <c:pt idx="37">
                  <c:v>88.0</c:v>
                </c:pt>
                <c:pt idx="38">
                  <c:v>84.0</c:v>
                </c:pt>
                <c:pt idx="39">
                  <c:v>93.0</c:v>
                </c:pt>
                <c:pt idx="40">
                  <c:v>85.0</c:v>
                </c:pt>
                <c:pt idx="41">
                  <c:v>93.0</c:v>
                </c:pt>
                <c:pt idx="42">
                  <c:v>93.0</c:v>
                </c:pt>
                <c:pt idx="43">
                  <c:v>85.0</c:v>
                </c:pt>
                <c:pt idx="44">
                  <c:v>99.0</c:v>
                </c:pt>
                <c:pt idx="45">
                  <c:v>91.0</c:v>
                </c:pt>
                <c:pt idx="46">
                  <c:v>93.0</c:v>
                </c:pt>
                <c:pt idx="47">
                  <c:v>85.0</c:v>
                </c:pt>
                <c:pt idx="48">
                  <c:v>71.0</c:v>
                </c:pt>
                <c:pt idx="49">
                  <c:v>95.0</c:v>
                </c:pt>
              </c:numCache>
            </c:numRef>
          </c:yVal>
          <c:smooth val="1"/>
        </c:ser>
        <c:dLbls>
          <c:showLegendKey val="0"/>
          <c:showVal val="0"/>
          <c:showCatName val="0"/>
          <c:showSerName val="0"/>
          <c:showPercent val="0"/>
          <c:showBubbleSize val="0"/>
        </c:dLbls>
        <c:axId val="2122552024"/>
        <c:axId val="2122547816"/>
      </c:scatterChart>
      <c:valAx>
        <c:axId val="2122552024"/>
        <c:scaling>
          <c:orientation val="minMax"/>
        </c:scaling>
        <c:delete val="0"/>
        <c:axPos val="b"/>
        <c:title>
          <c:tx>
            <c:rich>
              <a:bodyPr/>
              <a:lstStyle/>
              <a:p>
                <a:pPr>
                  <a:defRPr/>
                </a:pPr>
                <a:r>
                  <a:rPr lang="en-US"/>
                  <a:t>Number of surveys</a:t>
                </a:r>
              </a:p>
            </c:rich>
          </c:tx>
          <c:layout/>
          <c:overlay val="0"/>
        </c:title>
        <c:numFmt formatCode="General" sourceLinked="1"/>
        <c:majorTickMark val="none"/>
        <c:minorTickMark val="none"/>
        <c:tickLblPos val="nextTo"/>
        <c:crossAx val="2122547816"/>
        <c:crosses val="autoZero"/>
        <c:crossBetween val="midCat"/>
      </c:valAx>
      <c:valAx>
        <c:axId val="2122547816"/>
        <c:scaling>
          <c:orientation val="minMax"/>
        </c:scaling>
        <c:delete val="0"/>
        <c:axPos val="l"/>
        <c:majorGridlines/>
        <c:title>
          <c:tx>
            <c:rich>
              <a:bodyPr/>
              <a:lstStyle/>
              <a:p>
                <a:pPr>
                  <a:defRPr/>
                </a:pPr>
                <a:r>
                  <a:rPr lang="en-US"/>
                  <a:t>Quality</a:t>
                </a:r>
                <a:r>
                  <a:rPr lang="en-US" baseline="0"/>
                  <a:t> level</a:t>
                </a:r>
                <a:endParaRPr lang="en-US"/>
              </a:p>
            </c:rich>
          </c:tx>
          <c:layout/>
          <c:overlay val="0"/>
        </c:title>
        <c:numFmt formatCode="General" sourceLinked="1"/>
        <c:majorTickMark val="none"/>
        <c:minorTickMark val="none"/>
        <c:tickLblPos val="nextTo"/>
        <c:crossAx val="2122552024"/>
        <c:crosses val="autoZero"/>
        <c:crossBetween val="midCat"/>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277200"/>
    <w:rsid w:val="003C38B6"/>
    <w:rsid w:val="003E17DC"/>
    <w:rsid w:val="003F7A18"/>
    <w:rsid w:val="007D6104"/>
    <w:rsid w:val="00886E0B"/>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280E52-CF4A-8048-B324-5BC8F18A4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2488</TotalTime>
  <Pages>68</Pages>
  <Words>17838</Words>
  <Characters>101681</Characters>
  <Application>Microsoft Macintosh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119281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273</cp:revision>
  <cp:lastPrinted>2016-09-01T12:34:00Z</cp:lastPrinted>
  <dcterms:created xsi:type="dcterms:W3CDTF">2016-09-01T12:34:00Z</dcterms:created>
  <dcterms:modified xsi:type="dcterms:W3CDTF">2016-09-05T10:06:00Z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