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38B78DEF" w:rsidR="005268D3" w:rsidRPr="00B27115" w:rsidRDefault="006D5127">
      <w:pPr>
        <w:pStyle w:val="Tiitellehtpis1"/>
        <w:rPr>
          <w:lang w:val="en-GB"/>
        </w:rPr>
      </w:pPr>
      <w:r w:rsidRPr="00B27115">
        <w:rPr>
          <w:lang w:val="en-GB"/>
        </w:rPr>
        <w:t xml:space="preserve">FACULTY OF </w:t>
      </w:r>
      <w:r w:rsidR="00A061A0">
        <w:rPr>
          <w:lang w:val="en-GB"/>
        </w:rPr>
        <w:t>science</w:t>
      </w:r>
      <w:r w:rsidRPr="00B27115">
        <w:rPr>
          <w:lang w:val="en-GB"/>
        </w:rPr>
        <w:t xml:space="preserve"> AND </w:t>
      </w:r>
      <w:r w:rsidR="00A061A0">
        <w:rPr>
          <w:lang w:val="en-GB"/>
        </w:rPr>
        <w:t>technology</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End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End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BC4AB0"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End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903D25" w:rsidRPr="00AE695C" w:rsidRDefault="00903D2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BC4AB0">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903D25" w:rsidRPr="00AE695C" w:rsidRDefault="00903D2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BC4AB0">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End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End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3519DBF5" w14:textId="77777777" w:rsidR="005268D3" w:rsidRPr="00B27115" w:rsidRDefault="002065CD">
          <w:pPr>
            <w:pStyle w:val="TOCHeading1"/>
          </w:pPr>
          <w:r w:rsidRPr="002065CD">
            <w:t>Table of Contents</w:t>
          </w:r>
        </w:p>
        <w:p w14:paraId="14810E0F" w14:textId="77777777" w:rsidR="005067A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067AA" w:rsidRPr="00AB43C4">
            <w:rPr>
              <w:noProof/>
              <w:snapToGrid w:val="0"/>
              <w:color w:val="000000"/>
              <w:w w:val="0"/>
            </w:rPr>
            <w:t>Chapter 1.</w:t>
          </w:r>
          <w:r w:rsidR="005067AA">
            <w:rPr>
              <w:rFonts w:asciiTheme="minorHAnsi" w:eastAsiaTheme="minorEastAsia" w:hAnsiTheme="minorHAnsi"/>
              <w:noProof/>
              <w:lang w:val="en-US" w:eastAsia="ja-JP"/>
            </w:rPr>
            <w:tab/>
          </w:r>
          <w:r w:rsidR="005067AA">
            <w:rPr>
              <w:noProof/>
            </w:rPr>
            <w:t>Introduction</w:t>
          </w:r>
          <w:r w:rsidR="005067AA">
            <w:rPr>
              <w:noProof/>
            </w:rPr>
            <w:tab/>
          </w:r>
          <w:r w:rsidR="005067AA">
            <w:rPr>
              <w:noProof/>
            </w:rPr>
            <w:fldChar w:fldCharType="begin"/>
          </w:r>
          <w:r w:rsidR="005067AA">
            <w:rPr>
              <w:noProof/>
            </w:rPr>
            <w:instrText xml:space="preserve"> PAGEREF _Toc334672288 \h </w:instrText>
          </w:r>
          <w:r w:rsidR="005067AA">
            <w:rPr>
              <w:noProof/>
            </w:rPr>
          </w:r>
          <w:r w:rsidR="005067AA">
            <w:rPr>
              <w:noProof/>
            </w:rPr>
            <w:fldChar w:fldCharType="separate"/>
          </w:r>
          <w:r w:rsidR="005067AA">
            <w:rPr>
              <w:noProof/>
            </w:rPr>
            <w:t>7</w:t>
          </w:r>
          <w:r w:rsidR="005067AA">
            <w:rPr>
              <w:noProof/>
            </w:rPr>
            <w:fldChar w:fldCharType="end"/>
          </w:r>
        </w:p>
        <w:p w14:paraId="36050BB3"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_Toc334672289 \h </w:instrText>
          </w:r>
          <w:r>
            <w:rPr>
              <w:noProof/>
            </w:rPr>
          </w:r>
          <w:r>
            <w:rPr>
              <w:noProof/>
            </w:rPr>
            <w:fldChar w:fldCharType="separate"/>
          </w:r>
          <w:r>
            <w:rPr>
              <w:noProof/>
            </w:rPr>
            <w:t>9</w:t>
          </w:r>
          <w:r>
            <w:rPr>
              <w:noProof/>
            </w:rPr>
            <w:fldChar w:fldCharType="end"/>
          </w:r>
        </w:p>
        <w:p w14:paraId="7A9E98F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_Toc334672290 \h </w:instrText>
          </w:r>
          <w:r>
            <w:rPr>
              <w:noProof/>
            </w:rPr>
          </w:r>
          <w:r>
            <w:rPr>
              <w:noProof/>
            </w:rPr>
            <w:fldChar w:fldCharType="separate"/>
          </w:r>
          <w:r>
            <w:rPr>
              <w:noProof/>
            </w:rPr>
            <w:t>9</w:t>
          </w:r>
          <w:r>
            <w:rPr>
              <w:noProof/>
            </w:rPr>
            <w:fldChar w:fldCharType="end"/>
          </w:r>
        </w:p>
        <w:p w14:paraId="315FD5E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_Toc334672291 \h </w:instrText>
          </w:r>
          <w:r>
            <w:rPr>
              <w:noProof/>
            </w:rPr>
          </w:r>
          <w:r>
            <w:rPr>
              <w:noProof/>
            </w:rPr>
            <w:fldChar w:fldCharType="separate"/>
          </w:r>
          <w:r>
            <w:rPr>
              <w:noProof/>
            </w:rPr>
            <w:t>9</w:t>
          </w:r>
          <w:r>
            <w:rPr>
              <w:noProof/>
            </w:rPr>
            <w:fldChar w:fldCharType="end"/>
          </w:r>
        </w:p>
        <w:p w14:paraId="449E27E2"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_Toc334672292 \h </w:instrText>
          </w:r>
          <w:r>
            <w:rPr>
              <w:noProof/>
            </w:rPr>
          </w:r>
          <w:r>
            <w:rPr>
              <w:noProof/>
            </w:rPr>
            <w:fldChar w:fldCharType="separate"/>
          </w:r>
          <w:r>
            <w:rPr>
              <w:noProof/>
            </w:rPr>
            <w:t>9</w:t>
          </w:r>
          <w:r>
            <w:rPr>
              <w:noProof/>
            </w:rPr>
            <w:fldChar w:fldCharType="end"/>
          </w:r>
        </w:p>
        <w:p w14:paraId="026CD39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_Toc334672293 \h </w:instrText>
          </w:r>
          <w:r>
            <w:rPr>
              <w:noProof/>
            </w:rPr>
          </w:r>
          <w:r>
            <w:rPr>
              <w:noProof/>
            </w:rPr>
            <w:fldChar w:fldCharType="separate"/>
          </w:r>
          <w:r>
            <w:rPr>
              <w:noProof/>
            </w:rPr>
            <w:t>12</w:t>
          </w:r>
          <w:r>
            <w:rPr>
              <w:noProof/>
            </w:rPr>
            <w:fldChar w:fldCharType="end"/>
          </w:r>
        </w:p>
        <w:p w14:paraId="23FDC3B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_Toc334672294 \h </w:instrText>
          </w:r>
          <w:r>
            <w:rPr>
              <w:noProof/>
            </w:rPr>
          </w:r>
          <w:r>
            <w:rPr>
              <w:noProof/>
            </w:rPr>
            <w:fldChar w:fldCharType="separate"/>
          </w:r>
          <w:r>
            <w:rPr>
              <w:noProof/>
            </w:rPr>
            <w:t>14</w:t>
          </w:r>
          <w:r>
            <w:rPr>
              <w:noProof/>
            </w:rPr>
            <w:fldChar w:fldCharType="end"/>
          </w:r>
        </w:p>
        <w:p w14:paraId="594ADD8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_Toc334672295 \h </w:instrText>
          </w:r>
          <w:r>
            <w:rPr>
              <w:noProof/>
            </w:rPr>
          </w:r>
          <w:r>
            <w:rPr>
              <w:noProof/>
            </w:rPr>
            <w:fldChar w:fldCharType="separate"/>
          </w:r>
          <w:r>
            <w:rPr>
              <w:noProof/>
            </w:rPr>
            <w:t>15</w:t>
          </w:r>
          <w:r>
            <w:rPr>
              <w:noProof/>
            </w:rPr>
            <w:fldChar w:fldCharType="end"/>
          </w:r>
        </w:p>
        <w:p w14:paraId="2820CFB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_Toc334672296 \h </w:instrText>
          </w:r>
          <w:r>
            <w:rPr>
              <w:noProof/>
            </w:rPr>
          </w:r>
          <w:r>
            <w:rPr>
              <w:noProof/>
            </w:rPr>
            <w:fldChar w:fldCharType="separate"/>
          </w:r>
          <w:r>
            <w:rPr>
              <w:noProof/>
            </w:rPr>
            <w:t>16</w:t>
          </w:r>
          <w:r>
            <w:rPr>
              <w:noProof/>
            </w:rPr>
            <w:fldChar w:fldCharType="end"/>
          </w:r>
        </w:p>
        <w:p w14:paraId="0DCE8E1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_Toc334672297 \h </w:instrText>
          </w:r>
          <w:r>
            <w:rPr>
              <w:noProof/>
            </w:rPr>
          </w:r>
          <w:r>
            <w:rPr>
              <w:noProof/>
            </w:rPr>
            <w:fldChar w:fldCharType="separate"/>
          </w:r>
          <w:r>
            <w:rPr>
              <w:noProof/>
            </w:rPr>
            <w:t>17</w:t>
          </w:r>
          <w:r>
            <w:rPr>
              <w:noProof/>
            </w:rPr>
            <w:fldChar w:fldCharType="end"/>
          </w:r>
        </w:p>
        <w:p w14:paraId="482E72BB"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_Toc334672298 \h </w:instrText>
          </w:r>
          <w:r>
            <w:rPr>
              <w:noProof/>
            </w:rPr>
          </w:r>
          <w:r>
            <w:rPr>
              <w:noProof/>
            </w:rPr>
            <w:fldChar w:fldCharType="separate"/>
          </w:r>
          <w:r>
            <w:rPr>
              <w:noProof/>
            </w:rPr>
            <w:t>19</w:t>
          </w:r>
          <w:r>
            <w:rPr>
              <w:noProof/>
            </w:rPr>
            <w:fldChar w:fldCharType="end"/>
          </w:r>
        </w:p>
        <w:p w14:paraId="38F45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_Toc334672299 \h </w:instrText>
          </w:r>
          <w:r>
            <w:rPr>
              <w:noProof/>
            </w:rPr>
          </w:r>
          <w:r>
            <w:rPr>
              <w:noProof/>
            </w:rPr>
            <w:fldChar w:fldCharType="separate"/>
          </w:r>
          <w:r>
            <w:rPr>
              <w:noProof/>
            </w:rPr>
            <w:t>19</w:t>
          </w:r>
          <w:r>
            <w:rPr>
              <w:noProof/>
            </w:rPr>
            <w:fldChar w:fldCharType="end"/>
          </w:r>
        </w:p>
        <w:p w14:paraId="0FBBF73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_Toc334672300 \h </w:instrText>
          </w:r>
          <w:r>
            <w:rPr>
              <w:noProof/>
            </w:rPr>
          </w:r>
          <w:r>
            <w:rPr>
              <w:noProof/>
            </w:rPr>
            <w:fldChar w:fldCharType="separate"/>
          </w:r>
          <w:r>
            <w:rPr>
              <w:noProof/>
            </w:rPr>
            <w:t>22</w:t>
          </w:r>
          <w:r>
            <w:rPr>
              <w:noProof/>
            </w:rPr>
            <w:fldChar w:fldCharType="end"/>
          </w:r>
        </w:p>
        <w:p w14:paraId="39080DB7"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_Toc334672301 \h </w:instrText>
          </w:r>
          <w:r>
            <w:rPr>
              <w:noProof/>
            </w:rPr>
          </w:r>
          <w:r>
            <w:rPr>
              <w:noProof/>
            </w:rPr>
            <w:fldChar w:fldCharType="separate"/>
          </w:r>
          <w:r>
            <w:rPr>
              <w:noProof/>
            </w:rPr>
            <w:t>23</w:t>
          </w:r>
          <w:r>
            <w:rPr>
              <w:noProof/>
            </w:rPr>
            <w:fldChar w:fldCharType="end"/>
          </w:r>
        </w:p>
        <w:p w14:paraId="0502EE5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_Toc334672302 \h </w:instrText>
          </w:r>
          <w:r>
            <w:rPr>
              <w:noProof/>
            </w:rPr>
          </w:r>
          <w:r>
            <w:rPr>
              <w:noProof/>
            </w:rPr>
            <w:fldChar w:fldCharType="separate"/>
          </w:r>
          <w:r>
            <w:rPr>
              <w:noProof/>
            </w:rPr>
            <w:t>24</w:t>
          </w:r>
          <w:r>
            <w:rPr>
              <w:noProof/>
            </w:rPr>
            <w:fldChar w:fldCharType="end"/>
          </w:r>
        </w:p>
        <w:p w14:paraId="5C7D3BD1"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_Toc334672303 \h </w:instrText>
          </w:r>
          <w:r>
            <w:rPr>
              <w:noProof/>
            </w:rPr>
          </w:r>
          <w:r>
            <w:rPr>
              <w:noProof/>
            </w:rPr>
            <w:fldChar w:fldCharType="separate"/>
          </w:r>
          <w:r>
            <w:rPr>
              <w:noProof/>
            </w:rPr>
            <w:t>25</w:t>
          </w:r>
          <w:r>
            <w:rPr>
              <w:noProof/>
            </w:rPr>
            <w:fldChar w:fldCharType="end"/>
          </w:r>
        </w:p>
        <w:p w14:paraId="4B6CA913"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_Toc334672304 \h </w:instrText>
          </w:r>
          <w:r>
            <w:rPr>
              <w:noProof/>
            </w:rPr>
          </w:r>
          <w:r>
            <w:rPr>
              <w:noProof/>
            </w:rPr>
            <w:fldChar w:fldCharType="separate"/>
          </w:r>
          <w:r>
            <w:rPr>
              <w:noProof/>
            </w:rPr>
            <w:t>25</w:t>
          </w:r>
          <w:r>
            <w:rPr>
              <w:noProof/>
            </w:rPr>
            <w:fldChar w:fldCharType="end"/>
          </w:r>
        </w:p>
        <w:p w14:paraId="229F2A2D"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3.</w:t>
          </w:r>
          <w:r>
            <w:rPr>
              <w:rFonts w:asciiTheme="minorHAnsi" w:eastAsiaTheme="minorEastAsia" w:hAnsiTheme="minorHAnsi"/>
              <w:noProof/>
              <w:lang w:val="en-US" w:eastAsia="ja-JP"/>
            </w:rPr>
            <w:tab/>
          </w:r>
          <w:r>
            <w:rPr>
              <w:noProof/>
            </w:rPr>
            <w:t>Four dimensions and the e-service concept</w:t>
          </w:r>
          <w:r>
            <w:rPr>
              <w:noProof/>
            </w:rPr>
            <w:tab/>
          </w:r>
          <w:r>
            <w:rPr>
              <w:noProof/>
            </w:rPr>
            <w:fldChar w:fldCharType="begin"/>
          </w:r>
          <w:r>
            <w:rPr>
              <w:noProof/>
            </w:rPr>
            <w:instrText xml:space="preserve"> PAGEREF _Toc334672305 \h </w:instrText>
          </w:r>
          <w:r>
            <w:rPr>
              <w:noProof/>
            </w:rPr>
          </w:r>
          <w:r>
            <w:rPr>
              <w:noProof/>
            </w:rPr>
            <w:fldChar w:fldCharType="separate"/>
          </w:r>
          <w:r>
            <w:rPr>
              <w:noProof/>
            </w:rPr>
            <w:t>27</w:t>
          </w:r>
          <w:r>
            <w:rPr>
              <w:noProof/>
            </w:rPr>
            <w:fldChar w:fldCharType="end"/>
          </w:r>
        </w:p>
        <w:p w14:paraId="4F21C5E1"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_Toc334672306 \h </w:instrText>
          </w:r>
          <w:r>
            <w:rPr>
              <w:noProof/>
            </w:rPr>
          </w:r>
          <w:r>
            <w:rPr>
              <w:noProof/>
            </w:rPr>
            <w:fldChar w:fldCharType="separate"/>
          </w:r>
          <w:r>
            <w:rPr>
              <w:noProof/>
            </w:rPr>
            <w:t>27</w:t>
          </w:r>
          <w:r>
            <w:rPr>
              <w:noProof/>
            </w:rPr>
            <w:fldChar w:fldCharType="end"/>
          </w:r>
        </w:p>
        <w:p w14:paraId="5DB13828"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_Toc334672307 \h </w:instrText>
          </w:r>
          <w:r>
            <w:rPr>
              <w:noProof/>
            </w:rPr>
          </w:r>
          <w:r>
            <w:rPr>
              <w:noProof/>
            </w:rPr>
            <w:fldChar w:fldCharType="separate"/>
          </w:r>
          <w:r>
            <w:rPr>
              <w:noProof/>
            </w:rPr>
            <w:t>29</w:t>
          </w:r>
          <w:r>
            <w:rPr>
              <w:noProof/>
            </w:rPr>
            <w:fldChar w:fldCharType="end"/>
          </w:r>
        </w:p>
        <w:p w14:paraId="72C4343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_Toc334672308 \h </w:instrText>
          </w:r>
          <w:r>
            <w:rPr>
              <w:noProof/>
            </w:rPr>
          </w:r>
          <w:r>
            <w:rPr>
              <w:noProof/>
            </w:rPr>
            <w:fldChar w:fldCharType="separate"/>
          </w:r>
          <w:r>
            <w:rPr>
              <w:noProof/>
            </w:rPr>
            <w:t>29</w:t>
          </w:r>
          <w:r>
            <w:rPr>
              <w:noProof/>
            </w:rPr>
            <w:fldChar w:fldCharType="end"/>
          </w:r>
        </w:p>
        <w:p w14:paraId="6C1317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_Toc334672309 \h </w:instrText>
          </w:r>
          <w:r>
            <w:rPr>
              <w:noProof/>
            </w:rPr>
          </w:r>
          <w:r>
            <w:rPr>
              <w:noProof/>
            </w:rPr>
            <w:fldChar w:fldCharType="separate"/>
          </w:r>
          <w:r>
            <w:rPr>
              <w:noProof/>
            </w:rPr>
            <w:t>29</w:t>
          </w:r>
          <w:r>
            <w:rPr>
              <w:noProof/>
            </w:rPr>
            <w:fldChar w:fldCharType="end"/>
          </w:r>
        </w:p>
        <w:p w14:paraId="337CC2F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_Toc334672310 \h </w:instrText>
          </w:r>
          <w:r>
            <w:rPr>
              <w:noProof/>
            </w:rPr>
          </w:r>
          <w:r>
            <w:rPr>
              <w:noProof/>
            </w:rPr>
            <w:fldChar w:fldCharType="separate"/>
          </w:r>
          <w:r>
            <w:rPr>
              <w:noProof/>
            </w:rPr>
            <w:t>29</w:t>
          </w:r>
          <w:r>
            <w:rPr>
              <w:noProof/>
            </w:rPr>
            <w:fldChar w:fldCharType="end"/>
          </w:r>
        </w:p>
        <w:p w14:paraId="54503FB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_Toc334672311 \h </w:instrText>
          </w:r>
          <w:r>
            <w:rPr>
              <w:noProof/>
            </w:rPr>
          </w:r>
          <w:r>
            <w:rPr>
              <w:noProof/>
            </w:rPr>
            <w:fldChar w:fldCharType="separate"/>
          </w:r>
          <w:r>
            <w:rPr>
              <w:noProof/>
            </w:rPr>
            <w:t>29</w:t>
          </w:r>
          <w:r>
            <w:rPr>
              <w:noProof/>
            </w:rPr>
            <w:fldChar w:fldCharType="end"/>
          </w:r>
        </w:p>
        <w:p w14:paraId="25AA36D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_Toc334672312 \h </w:instrText>
          </w:r>
          <w:r>
            <w:rPr>
              <w:noProof/>
            </w:rPr>
          </w:r>
          <w:r>
            <w:rPr>
              <w:noProof/>
            </w:rPr>
            <w:fldChar w:fldCharType="separate"/>
          </w:r>
          <w:r>
            <w:rPr>
              <w:noProof/>
            </w:rPr>
            <w:t>31</w:t>
          </w:r>
          <w:r>
            <w:rPr>
              <w:noProof/>
            </w:rPr>
            <w:fldChar w:fldCharType="end"/>
          </w:r>
        </w:p>
        <w:p w14:paraId="0E068F4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_Toc334672313 \h </w:instrText>
          </w:r>
          <w:r>
            <w:rPr>
              <w:noProof/>
            </w:rPr>
          </w:r>
          <w:r>
            <w:rPr>
              <w:noProof/>
            </w:rPr>
            <w:fldChar w:fldCharType="separate"/>
          </w:r>
          <w:r>
            <w:rPr>
              <w:noProof/>
            </w:rPr>
            <w:t>31</w:t>
          </w:r>
          <w:r>
            <w:rPr>
              <w:noProof/>
            </w:rPr>
            <w:fldChar w:fldCharType="end"/>
          </w:r>
        </w:p>
        <w:p w14:paraId="2CB360F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_Toc334672314 \h </w:instrText>
          </w:r>
          <w:r>
            <w:rPr>
              <w:noProof/>
            </w:rPr>
          </w:r>
          <w:r>
            <w:rPr>
              <w:noProof/>
            </w:rPr>
            <w:fldChar w:fldCharType="separate"/>
          </w:r>
          <w:r>
            <w:rPr>
              <w:noProof/>
            </w:rPr>
            <w:t>32</w:t>
          </w:r>
          <w:r>
            <w:rPr>
              <w:noProof/>
            </w:rPr>
            <w:fldChar w:fldCharType="end"/>
          </w:r>
        </w:p>
        <w:p w14:paraId="789C038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_Toc334672315 \h </w:instrText>
          </w:r>
          <w:r>
            <w:rPr>
              <w:noProof/>
            </w:rPr>
          </w:r>
          <w:r>
            <w:rPr>
              <w:noProof/>
            </w:rPr>
            <w:fldChar w:fldCharType="separate"/>
          </w:r>
          <w:r>
            <w:rPr>
              <w:noProof/>
            </w:rPr>
            <w:t>32</w:t>
          </w:r>
          <w:r>
            <w:rPr>
              <w:noProof/>
            </w:rPr>
            <w:fldChar w:fldCharType="end"/>
          </w:r>
        </w:p>
        <w:p w14:paraId="144122EC"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_Toc334672316 \h </w:instrText>
          </w:r>
          <w:r>
            <w:rPr>
              <w:noProof/>
            </w:rPr>
          </w:r>
          <w:r>
            <w:rPr>
              <w:noProof/>
            </w:rPr>
            <w:fldChar w:fldCharType="separate"/>
          </w:r>
          <w:r>
            <w:rPr>
              <w:noProof/>
            </w:rPr>
            <w:t>33</w:t>
          </w:r>
          <w:r>
            <w:rPr>
              <w:noProof/>
            </w:rPr>
            <w:fldChar w:fldCharType="end"/>
          </w:r>
        </w:p>
        <w:p w14:paraId="21E5846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_Toc334672317 \h </w:instrText>
          </w:r>
          <w:r>
            <w:rPr>
              <w:noProof/>
            </w:rPr>
          </w:r>
          <w:r>
            <w:rPr>
              <w:noProof/>
            </w:rPr>
            <w:fldChar w:fldCharType="separate"/>
          </w:r>
          <w:r>
            <w:rPr>
              <w:noProof/>
            </w:rPr>
            <w:t>34</w:t>
          </w:r>
          <w:r>
            <w:rPr>
              <w:noProof/>
            </w:rPr>
            <w:fldChar w:fldCharType="end"/>
          </w:r>
        </w:p>
        <w:p w14:paraId="7D149CD5"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Hypotheses on e-services AUES dimensions and Qualitative characteristics</w:t>
          </w:r>
          <w:r>
            <w:rPr>
              <w:noProof/>
            </w:rPr>
            <w:tab/>
          </w:r>
          <w:r>
            <w:rPr>
              <w:noProof/>
            </w:rPr>
            <w:fldChar w:fldCharType="begin"/>
          </w:r>
          <w:r>
            <w:rPr>
              <w:noProof/>
            </w:rPr>
            <w:instrText xml:space="preserve"> PAGEREF _Toc334672318 \h </w:instrText>
          </w:r>
          <w:r>
            <w:rPr>
              <w:noProof/>
            </w:rPr>
          </w:r>
          <w:r>
            <w:rPr>
              <w:noProof/>
            </w:rPr>
            <w:fldChar w:fldCharType="separate"/>
          </w:r>
          <w:r>
            <w:rPr>
              <w:noProof/>
            </w:rPr>
            <w:t>35</w:t>
          </w:r>
          <w:r>
            <w:rPr>
              <w:noProof/>
            </w:rPr>
            <w:fldChar w:fldCharType="end"/>
          </w:r>
        </w:p>
        <w:p w14:paraId="1AD1938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_Toc334672319 \h </w:instrText>
          </w:r>
          <w:r>
            <w:rPr>
              <w:noProof/>
            </w:rPr>
          </w:r>
          <w:r>
            <w:rPr>
              <w:noProof/>
            </w:rPr>
            <w:fldChar w:fldCharType="separate"/>
          </w:r>
          <w:r>
            <w:rPr>
              <w:noProof/>
            </w:rPr>
            <w:t>35</w:t>
          </w:r>
          <w:r>
            <w:rPr>
              <w:noProof/>
            </w:rPr>
            <w:fldChar w:fldCharType="end"/>
          </w:r>
        </w:p>
        <w:p w14:paraId="7515C7D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_Toc334672320 \h </w:instrText>
          </w:r>
          <w:r>
            <w:rPr>
              <w:noProof/>
            </w:rPr>
          </w:r>
          <w:r>
            <w:rPr>
              <w:noProof/>
            </w:rPr>
            <w:fldChar w:fldCharType="separate"/>
          </w:r>
          <w:r>
            <w:rPr>
              <w:noProof/>
            </w:rPr>
            <w:t>38</w:t>
          </w:r>
          <w:r>
            <w:rPr>
              <w:noProof/>
            </w:rPr>
            <w:fldChar w:fldCharType="end"/>
          </w:r>
        </w:p>
        <w:p w14:paraId="5FA11BA3"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lastRenderedPageBreak/>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_Toc334672321 \h </w:instrText>
          </w:r>
          <w:r>
            <w:rPr>
              <w:noProof/>
            </w:rPr>
          </w:r>
          <w:r>
            <w:rPr>
              <w:noProof/>
            </w:rPr>
            <w:fldChar w:fldCharType="separate"/>
          </w:r>
          <w:r>
            <w:rPr>
              <w:noProof/>
            </w:rPr>
            <w:t>38</w:t>
          </w:r>
          <w:r>
            <w:rPr>
              <w:noProof/>
            </w:rPr>
            <w:fldChar w:fldCharType="end"/>
          </w:r>
        </w:p>
        <w:p w14:paraId="42AE1874"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_Toc334672322 \h </w:instrText>
          </w:r>
          <w:r>
            <w:rPr>
              <w:noProof/>
            </w:rPr>
          </w:r>
          <w:r>
            <w:rPr>
              <w:noProof/>
            </w:rPr>
            <w:fldChar w:fldCharType="separate"/>
          </w:r>
          <w:r>
            <w:rPr>
              <w:noProof/>
            </w:rPr>
            <w:t>38</w:t>
          </w:r>
          <w:r>
            <w:rPr>
              <w:noProof/>
            </w:rPr>
            <w:fldChar w:fldCharType="end"/>
          </w:r>
        </w:p>
        <w:p w14:paraId="2BECE49F"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_Toc334672323 \h </w:instrText>
          </w:r>
          <w:r>
            <w:rPr>
              <w:noProof/>
            </w:rPr>
          </w:r>
          <w:r>
            <w:rPr>
              <w:noProof/>
            </w:rPr>
            <w:fldChar w:fldCharType="separate"/>
          </w:r>
          <w:r>
            <w:rPr>
              <w:noProof/>
            </w:rPr>
            <w:t>39</w:t>
          </w:r>
          <w:r>
            <w:rPr>
              <w:noProof/>
            </w:rPr>
            <w:fldChar w:fldCharType="end"/>
          </w:r>
        </w:p>
        <w:p w14:paraId="3A0B70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Hypotheses on AUES Key dimensional components</w:t>
          </w:r>
          <w:r>
            <w:rPr>
              <w:noProof/>
            </w:rPr>
            <w:tab/>
          </w:r>
          <w:r>
            <w:rPr>
              <w:noProof/>
            </w:rPr>
            <w:fldChar w:fldCharType="begin"/>
          </w:r>
          <w:r>
            <w:rPr>
              <w:noProof/>
            </w:rPr>
            <w:instrText xml:space="preserve"> PAGEREF _Toc334672324 \h </w:instrText>
          </w:r>
          <w:r>
            <w:rPr>
              <w:noProof/>
            </w:rPr>
          </w:r>
          <w:r>
            <w:rPr>
              <w:noProof/>
            </w:rPr>
            <w:fldChar w:fldCharType="separate"/>
          </w:r>
          <w:r>
            <w:rPr>
              <w:noProof/>
            </w:rPr>
            <w:t>39</w:t>
          </w:r>
          <w:r>
            <w:rPr>
              <w:noProof/>
            </w:rPr>
            <w:fldChar w:fldCharType="end"/>
          </w:r>
        </w:p>
        <w:p w14:paraId="63E2A05C"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_Toc334672325 \h </w:instrText>
          </w:r>
          <w:r>
            <w:rPr>
              <w:noProof/>
            </w:rPr>
          </w:r>
          <w:r>
            <w:rPr>
              <w:noProof/>
            </w:rPr>
            <w:fldChar w:fldCharType="separate"/>
          </w:r>
          <w:r>
            <w:rPr>
              <w:noProof/>
            </w:rPr>
            <w:t>39</w:t>
          </w:r>
          <w:r>
            <w:rPr>
              <w:noProof/>
            </w:rPr>
            <w:fldChar w:fldCharType="end"/>
          </w:r>
        </w:p>
        <w:p w14:paraId="082EDDF0"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_Toc334672326 \h </w:instrText>
          </w:r>
          <w:r>
            <w:rPr>
              <w:noProof/>
            </w:rPr>
          </w:r>
          <w:r>
            <w:rPr>
              <w:noProof/>
            </w:rPr>
            <w:fldChar w:fldCharType="separate"/>
          </w:r>
          <w:r>
            <w:rPr>
              <w:noProof/>
            </w:rPr>
            <w:t>40</w:t>
          </w:r>
          <w:r>
            <w:rPr>
              <w:noProof/>
            </w:rPr>
            <w:fldChar w:fldCharType="end"/>
          </w:r>
        </w:p>
        <w:p w14:paraId="090504FA" w14:textId="77777777" w:rsidR="005067AA" w:rsidRDefault="005067A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_Toc334672327 \h </w:instrText>
          </w:r>
          <w:r>
            <w:rPr>
              <w:noProof/>
            </w:rPr>
          </w:r>
          <w:r>
            <w:rPr>
              <w:noProof/>
            </w:rPr>
            <w:fldChar w:fldCharType="separate"/>
          </w:r>
          <w:r>
            <w:rPr>
              <w:noProof/>
            </w:rPr>
            <w:t>40</w:t>
          </w:r>
          <w:r>
            <w:rPr>
              <w:noProof/>
            </w:rPr>
            <w:fldChar w:fldCharType="end"/>
          </w:r>
        </w:p>
        <w:p w14:paraId="209C948F"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_Toc334672328 \h </w:instrText>
          </w:r>
          <w:r>
            <w:rPr>
              <w:noProof/>
            </w:rPr>
          </w:r>
          <w:r>
            <w:rPr>
              <w:noProof/>
            </w:rPr>
            <w:fldChar w:fldCharType="separate"/>
          </w:r>
          <w:r>
            <w:rPr>
              <w:noProof/>
            </w:rPr>
            <w:t>42</w:t>
          </w:r>
          <w:r>
            <w:rPr>
              <w:noProof/>
            </w:rPr>
            <w:fldChar w:fldCharType="end"/>
          </w:r>
        </w:p>
        <w:p w14:paraId="31FBEC18"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_Toc334672329 \h </w:instrText>
          </w:r>
          <w:r>
            <w:rPr>
              <w:noProof/>
            </w:rPr>
          </w:r>
          <w:r>
            <w:rPr>
              <w:noProof/>
            </w:rPr>
            <w:fldChar w:fldCharType="separate"/>
          </w:r>
          <w:r>
            <w:rPr>
              <w:noProof/>
            </w:rPr>
            <w:t>42</w:t>
          </w:r>
          <w:r>
            <w:rPr>
              <w:noProof/>
            </w:rPr>
            <w:fldChar w:fldCharType="end"/>
          </w:r>
        </w:p>
        <w:p w14:paraId="289D2CC3"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_Toc334672330 \h </w:instrText>
          </w:r>
          <w:r>
            <w:rPr>
              <w:noProof/>
            </w:rPr>
          </w:r>
          <w:r>
            <w:rPr>
              <w:noProof/>
            </w:rPr>
            <w:fldChar w:fldCharType="separate"/>
          </w:r>
          <w:r>
            <w:rPr>
              <w:noProof/>
            </w:rPr>
            <w:t>46</w:t>
          </w:r>
          <w:r>
            <w:rPr>
              <w:noProof/>
            </w:rPr>
            <w:fldChar w:fldCharType="end"/>
          </w:r>
        </w:p>
        <w:p w14:paraId="30CAF8BA"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_Toc334672331 \h </w:instrText>
          </w:r>
          <w:r>
            <w:rPr>
              <w:noProof/>
            </w:rPr>
          </w:r>
          <w:r>
            <w:rPr>
              <w:noProof/>
            </w:rPr>
            <w:fldChar w:fldCharType="separate"/>
          </w:r>
          <w:r>
            <w:rPr>
              <w:noProof/>
            </w:rPr>
            <w:t>49</w:t>
          </w:r>
          <w:r>
            <w:rPr>
              <w:noProof/>
            </w:rPr>
            <w:fldChar w:fldCharType="end"/>
          </w:r>
        </w:p>
        <w:p w14:paraId="75B4C0C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_Toc334672332 \h </w:instrText>
          </w:r>
          <w:r>
            <w:rPr>
              <w:noProof/>
            </w:rPr>
          </w:r>
          <w:r>
            <w:rPr>
              <w:noProof/>
            </w:rPr>
            <w:fldChar w:fldCharType="separate"/>
          </w:r>
          <w:r>
            <w:rPr>
              <w:noProof/>
            </w:rPr>
            <w:t>49</w:t>
          </w:r>
          <w:r>
            <w:rPr>
              <w:noProof/>
            </w:rPr>
            <w:fldChar w:fldCharType="end"/>
          </w:r>
        </w:p>
        <w:p w14:paraId="3254578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_Toc334672333 \h </w:instrText>
          </w:r>
          <w:r>
            <w:rPr>
              <w:noProof/>
            </w:rPr>
          </w:r>
          <w:r>
            <w:rPr>
              <w:noProof/>
            </w:rPr>
            <w:fldChar w:fldCharType="separate"/>
          </w:r>
          <w:r>
            <w:rPr>
              <w:noProof/>
            </w:rPr>
            <w:t>52</w:t>
          </w:r>
          <w:r>
            <w:rPr>
              <w:noProof/>
            </w:rPr>
            <w:fldChar w:fldCharType="end"/>
          </w:r>
        </w:p>
        <w:p w14:paraId="68AEA996"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_Toc334672334 \h </w:instrText>
          </w:r>
          <w:r>
            <w:rPr>
              <w:noProof/>
            </w:rPr>
          </w:r>
          <w:r>
            <w:rPr>
              <w:noProof/>
            </w:rPr>
            <w:fldChar w:fldCharType="separate"/>
          </w:r>
          <w:r>
            <w:rPr>
              <w:noProof/>
            </w:rPr>
            <w:t>52</w:t>
          </w:r>
          <w:r>
            <w:rPr>
              <w:noProof/>
            </w:rPr>
            <w:fldChar w:fldCharType="end"/>
          </w:r>
        </w:p>
        <w:p w14:paraId="0FACCDA4"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_Toc334672335 \h </w:instrText>
          </w:r>
          <w:r>
            <w:rPr>
              <w:noProof/>
            </w:rPr>
          </w:r>
          <w:r>
            <w:rPr>
              <w:noProof/>
            </w:rPr>
            <w:fldChar w:fldCharType="separate"/>
          </w:r>
          <w:r>
            <w:rPr>
              <w:noProof/>
            </w:rPr>
            <w:t>52</w:t>
          </w:r>
          <w:r>
            <w:rPr>
              <w:noProof/>
            </w:rPr>
            <w:fldChar w:fldCharType="end"/>
          </w:r>
        </w:p>
        <w:p w14:paraId="7359C080"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_Toc334672336 \h </w:instrText>
          </w:r>
          <w:r>
            <w:rPr>
              <w:noProof/>
            </w:rPr>
          </w:r>
          <w:r>
            <w:rPr>
              <w:noProof/>
            </w:rPr>
            <w:fldChar w:fldCharType="separate"/>
          </w:r>
          <w:r>
            <w:rPr>
              <w:noProof/>
            </w:rPr>
            <w:t>54</w:t>
          </w:r>
          <w:r>
            <w:rPr>
              <w:noProof/>
            </w:rPr>
            <w:fldChar w:fldCharType="end"/>
          </w:r>
        </w:p>
        <w:p w14:paraId="553AE9FB"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_Toc334672337 \h </w:instrText>
          </w:r>
          <w:r>
            <w:rPr>
              <w:noProof/>
            </w:rPr>
          </w:r>
          <w:r>
            <w:rPr>
              <w:noProof/>
            </w:rPr>
            <w:fldChar w:fldCharType="separate"/>
          </w:r>
          <w:r>
            <w:rPr>
              <w:noProof/>
            </w:rPr>
            <w:t>55</w:t>
          </w:r>
          <w:r>
            <w:rPr>
              <w:noProof/>
            </w:rPr>
            <w:fldChar w:fldCharType="end"/>
          </w:r>
        </w:p>
        <w:p w14:paraId="502F2936"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_Toc334672338 \h </w:instrText>
          </w:r>
          <w:r>
            <w:rPr>
              <w:noProof/>
            </w:rPr>
          </w:r>
          <w:r>
            <w:rPr>
              <w:noProof/>
            </w:rPr>
            <w:fldChar w:fldCharType="separate"/>
          </w:r>
          <w:r>
            <w:rPr>
              <w:noProof/>
            </w:rPr>
            <w:t>55</w:t>
          </w:r>
          <w:r>
            <w:rPr>
              <w:noProof/>
            </w:rPr>
            <w:fldChar w:fldCharType="end"/>
          </w:r>
        </w:p>
        <w:p w14:paraId="3C4CCD17"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_Toc334672339 \h </w:instrText>
          </w:r>
          <w:r>
            <w:rPr>
              <w:noProof/>
            </w:rPr>
          </w:r>
          <w:r>
            <w:rPr>
              <w:noProof/>
            </w:rPr>
            <w:fldChar w:fldCharType="separate"/>
          </w:r>
          <w:r>
            <w:rPr>
              <w:noProof/>
            </w:rPr>
            <w:t>55</w:t>
          </w:r>
          <w:r>
            <w:rPr>
              <w:noProof/>
            </w:rPr>
            <w:fldChar w:fldCharType="end"/>
          </w:r>
        </w:p>
        <w:p w14:paraId="6964C857"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_Toc334672340 \h </w:instrText>
          </w:r>
          <w:r>
            <w:rPr>
              <w:noProof/>
            </w:rPr>
          </w:r>
          <w:r>
            <w:rPr>
              <w:noProof/>
            </w:rPr>
            <w:fldChar w:fldCharType="separate"/>
          </w:r>
          <w:r>
            <w:rPr>
              <w:noProof/>
            </w:rPr>
            <w:t>56</w:t>
          </w:r>
          <w:r>
            <w:rPr>
              <w:noProof/>
            </w:rPr>
            <w:fldChar w:fldCharType="end"/>
          </w:r>
        </w:p>
        <w:p w14:paraId="5A669B67"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_Toc334672341 \h </w:instrText>
          </w:r>
          <w:r>
            <w:rPr>
              <w:noProof/>
            </w:rPr>
          </w:r>
          <w:r>
            <w:rPr>
              <w:noProof/>
            </w:rPr>
            <w:fldChar w:fldCharType="separate"/>
          </w:r>
          <w:r>
            <w:rPr>
              <w:noProof/>
            </w:rPr>
            <w:t>56</w:t>
          </w:r>
          <w:r>
            <w:rPr>
              <w:noProof/>
            </w:rPr>
            <w:fldChar w:fldCharType="end"/>
          </w:r>
        </w:p>
        <w:p w14:paraId="2D64AA8A" w14:textId="77777777" w:rsidR="005067AA" w:rsidRDefault="005067AA">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_Toc334672342 \h </w:instrText>
          </w:r>
          <w:r>
            <w:rPr>
              <w:noProof/>
            </w:rPr>
          </w:r>
          <w:r>
            <w:rPr>
              <w:noProof/>
            </w:rPr>
            <w:fldChar w:fldCharType="separate"/>
          </w:r>
          <w:r>
            <w:rPr>
              <w:noProof/>
            </w:rPr>
            <w:t>56</w:t>
          </w:r>
          <w:r>
            <w:rPr>
              <w:noProof/>
            </w:rPr>
            <w:fldChar w:fldCharType="end"/>
          </w:r>
        </w:p>
        <w:p w14:paraId="09EF4E19"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_Toc334672343 \h </w:instrText>
          </w:r>
          <w:r>
            <w:rPr>
              <w:noProof/>
            </w:rPr>
          </w:r>
          <w:r>
            <w:rPr>
              <w:noProof/>
            </w:rPr>
            <w:fldChar w:fldCharType="separate"/>
          </w:r>
          <w:r>
            <w:rPr>
              <w:noProof/>
            </w:rPr>
            <w:t>56</w:t>
          </w:r>
          <w:r>
            <w:rPr>
              <w:noProof/>
            </w:rPr>
            <w:fldChar w:fldCharType="end"/>
          </w:r>
        </w:p>
        <w:p w14:paraId="3C93C004" w14:textId="77777777" w:rsidR="005067AA" w:rsidRDefault="005067AA">
          <w:pPr>
            <w:pStyle w:val="TOC1"/>
            <w:tabs>
              <w:tab w:val="left" w:pos="1240"/>
              <w:tab w:val="right" w:leader="dot" w:pos="8733"/>
            </w:tabs>
            <w:rPr>
              <w:rFonts w:asciiTheme="minorHAnsi" w:eastAsiaTheme="minorEastAsia" w:hAnsiTheme="minorHAnsi"/>
              <w:noProof/>
              <w:lang w:val="en-US" w:eastAsia="ja-JP"/>
            </w:rPr>
          </w:pPr>
          <w:r w:rsidRPr="00AB43C4">
            <w:rPr>
              <w:noProof/>
              <w:snapToGrid w:val="0"/>
              <w:color w:val="000000"/>
              <w:w w:val="0"/>
            </w:rPr>
            <w:t>Chapter 7.</w:t>
          </w:r>
          <w:r>
            <w:rPr>
              <w:rFonts w:asciiTheme="minorHAnsi" w:eastAsiaTheme="minorEastAsia" w:hAnsiTheme="minorHAnsi"/>
              <w:noProof/>
              <w:lang w:val="en-US" w:eastAsia="ja-JP"/>
            </w:rPr>
            <w:tab/>
          </w:r>
          <w:r>
            <w:rPr>
              <w:noProof/>
            </w:rPr>
            <w:t>Conclusion and future work</w:t>
          </w:r>
          <w:r>
            <w:rPr>
              <w:noProof/>
            </w:rPr>
            <w:tab/>
          </w:r>
          <w:r>
            <w:rPr>
              <w:noProof/>
            </w:rPr>
            <w:fldChar w:fldCharType="begin"/>
          </w:r>
          <w:r>
            <w:rPr>
              <w:noProof/>
            </w:rPr>
            <w:instrText xml:space="preserve"> PAGEREF _Toc334672344 \h </w:instrText>
          </w:r>
          <w:r>
            <w:rPr>
              <w:noProof/>
            </w:rPr>
          </w:r>
          <w:r>
            <w:rPr>
              <w:noProof/>
            </w:rPr>
            <w:fldChar w:fldCharType="separate"/>
          </w:r>
          <w:r>
            <w:rPr>
              <w:noProof/>
            </w:rPr>
            <w:t>57</w:t>
          </w:r>
          <w:r>
            <w:rPr>
              <w:noProof/>
            </w:rPr>
            <w:fldChar w:fldCharType="end"/>
          </w:r>
        </w:p>
        <w:p w14:paraId="0B3A365E"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w:t>
          </w:r>
          <w:r>
            <w:rPr>
              <w:noProof/>
            </w:rPr>
            <w:tab/>
          </w:r>
          <w:r>
            <w:rPr>
              <w:noProof/>
            </w:rPr>
            <w:fldChar w:fldCharType="begin"/>
          </w:r>
          <w:r>
            <w:rPr>
              <w:noProof/>
            </w:rPr>
            <w:instrText xml:space="preserve"> PAGEREF _Toc334672345 \h </w:instrText>
          </w:r>
          <w:r>
            <w:rPr>
              <w:noProof/>
            </w:rPr>
          </w:r>
          <w:r>
            <w:rPr>
              <w:noProof/>
            </w:rPr>
            <w:fldChar w:fldCharType="separate"/>
          </w:r>
          <w:r>
            <w:rPr>
              <w:noProof/>
            </w:rPr>
            <w:t>57</w:t>
          </w:r>
          <w:r>
            <w:rPr>
              <w:noProof/>
            </w:rPr>
            <w:fldChar w:fldCharType="end"/>
          </w:r>
        </w:p>
        <w:p w14:paraId="5344709D" w14:textId="77777777" w:rsidR="005067AA" w:rsidRDefault="005067A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_Toc334672346 \h </w:instrText>
          </w:r>
          <w:r>
            <w:rPr>
              <w:noProof/>
            </w:rPr>
          </w:r>
          <w:r>
            <w:rPr>
              <w:noProof/>
            </w:rPr>
            <w:fldChar w:fldCharType="separate"/>
          </w:r>
          <w:r>
            <w:rPr>
              <w:noProof/>
            </w:rPr>
            <w:t>57</w:t>
          </w:r>
          <w:r>
            <w:rPr>
              <w:noProof/>
            </w:rPr>
            <w:fldChar w:fldCharType="end"/>
          </w:r>
        </w:p>
        <w:p w14:paraId="03A12748"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_Toc334672347 \h </w:instrText>
          </w:r>
          <w:r>
            <w:rPr>
              <w:noProof/>
            </w:rPr>
          </w:r>
          <w:r>
            <w:rPr>
              <w:noProof/>
            </w:rPr>
            <w:fldChar w:fldCharType="separate"/>
          </w:r>
          <w:r>
            <w:rPr>
              <w:noProof/>
            </w:rPr>
            <w:t>59</w:t>
          </w:r>
          <w:r>
            <w:rPr>
              <w:noProof/>
            </w:rPr>
            <w:fldChar w:fldCharType="end"/>
          </w:r>
        </w:p>
        <w:p w14:paraId="586CAC61" w14:textId="77777777" w:rsidR="005067AA" w:rsidRDefault="005067A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_Toc334672348 \h </w:instrText>
          </w:r>
          <w:r>
            <w:rPr>
              <w:noProof/>
            </w:rPr>
          </w:r>
          <w:r>
            <w:rPr>
              <w:noProof/>
            </w:rPr>
            <w:fldChar w:fldCharType="separate"/>
          </w:r>
          <w:r>
            <w:rPr>
              <w:noProof/>
            </w:rPr>
            <w:t>65</w:t>
          </w:r>
          <w:r>
            <w:rPr>
              <w:noProof/>
            </w:rPr>
            <w:fldChar w:fldCharType="end"/>
          </w:r>
        </w:p>
        <w:p w14:paraId="5C1DDA0E" w14:textId="77777777" w:rsidR="005067AA" w:rsidRDefault="005067A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_Toc334672349 \h </w:instrText>
          </w:r>
          <w:r>
            <w:rPr>
              <w:noProof/>
            </w:rPr>
          </w:r>
          <w:r>
            <w:rPr>
              <w:noProof/>
            </w:rPr>
            <w:fldChar w:fldCharType="separate"/>
          </w:r>
          <w:r>
            <w:rPr>
              <w:noProof/>
            </w:rPr>
            <w:t>65</w:t>
          </w:r>
          <w:r>
            <w:rPr>
              <w:noProof/>
            </w:rPr>
            <w:fldChar w:fldCharType="end"/>
          </w:r>
        </w:p>
        <w:p w14:paraId="00433C9B" w14:textId="77777777" w:rsidR="005067AA" w:rsidRDefault="005067A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_Toc334672350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672288"/>
      <w:r w:rsidRPr="002066FA">
        <w:lastRenderedPageBreak/>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903D25"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903D25" w:rsidRPr="003F3DB8" w:rsidRDefault="00903D25"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903D25" w:rsidRPr="003F3DB8" w:rsidRDefault="00903D25" w:rsidP="00E920EE">
                                  <w:pPr>
                                    <w:rPr>
                                      <w:color w:val="000000" w:themeColor="text2"/>
                                      <w:lang w:val="en-US"/>
                                    </w:rPr>
                                  </w:pPr>
                                  <w:r w:rsidRPr="003F3DB8">
                                    <w:rPr>
                                      <w:color w:val="000000" w:themeColor="text2"/>
                                      <w:lang w:val="en-US"/>
                                    </w:rPr>
                                    <w:t>7, IT-Services</w:t>
                                  </w:r>
                                </w:p>
                              </w:tc>
                            </w:tr>
                            <w:tr w:rsidR="00903D25"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903D25" w:rsidRPr="003F3DB8" w:rsidRDefault="00903D25"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903D25" w:rsidRPr="003F3DB8" w:rsidRDefault="00903D25" w:rsidP="00E920EE">
                                  <w:pPr>
                                    <w:rPr>
                                      <w:color w:val="000000" w:themeColor="text2"/>
                                      <w:lang w:val="en-US"/>
                                    </w:rPr>
                                  </w:pPr>
                                  <w:r w:rsidRPr="003F3DB8">
                                    <w:rPr>
                                      <w:color w:val="000000" w:themeColor="text2"/>
                                      <w:lang w:val="en-US"/>
                                    </w:rPr>
                                    <w:t>8. E-Commerce</w:t>
                                  </w:r>
                                </w:p>
                              </w:tc>
                            </w:tr>
                            <w:tr w:rsidR="00903D25"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903D25" w:rsidRPr="003F3DB8" w:rsidRDefault="00903D25"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903D25" w:rsidRPr="003F3DB8" w:rsidRDefault="00903D25" w:rsidP="00E920EE">
                                  <w:pPr>
                                    <w:rPr>
                                      <w:color w:val="000000" w:themeColor="text2"/>
                                      <w:lang w:val="en-US"/>
                                    </w:rPr>
                                  </w:pPr>
                                  <w:r w:rsidRPr="003F3DB8">
                                    <w:rPr>
                                      <w:color w:val="000000" w:themeColor="text2"/>
                                      <w:lang w:val="en-US"/>
                                    </w:rPr>
                                    <w:t>9. E-Government</w:t>
                                  </w:r>
                                </w:p>
                              </w:tc>
                            </w:tr>
                            <w:tr w:rsidR="00903D25"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903D25" w:rsidRPr="003F3DB8" w:rsidRDefault="00903D25"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903D25" w:rsidRPr="003F3DB8" w:rsidRDefault="00903D25" w:rsidP="00E920EE">
                                  <w:pPr>
                                    <w:rPr>
                                      <w:color w:val="000000" w:themeColor="text2"/>
                                      <w:lang w:val="en-US"/>
                                    </w:rPr>
                                  </w:pPr>
                                  <w:r w:rsidRPr="003F3DB8">
                                    <w:rPr>
                                      <w:color w:val="000000" w:themeColor="text2"/>
                                      <w:lang w:val="en-US"/>
                                    </w:rPr>
                                    <w:t>10. E-Infrastructure</w:t>
                                  </w:r>
                                </w:p>
                              </w:tc>
                            </w:tr>
                            <w:tr w:rsidR="00903D25"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903D25" w:rsidRPr="003F3DB8" w:rsidRDefault="00903D25"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903D25" w:rsidRPr="003F3DB8" w:rsidRDefault="00903D25" w:rsidP="00E920EE">
                                  <w:pPr>
                                    <w:rPr>
                                      <w:color w:val="000000" w:themeColor="text2"/>
                                      <w:lang w:val="en-US"/>
                                    </w:rPr>
                                  </w:pPr>
                                  <w:r w:rsidRPr="003F3DB8">
                                    <w:rPr>
                                      <w:color w:val="000000" w:themeColor="text2"/>
                                      <w:lang w:val="en-US"/>
                                    </w:rPr>
                                    <w:t>11. E-Services Providers</w:t>
                                  </w:r>
                                </w:p>
                              </w:tc>
                            </w:tr>
                            <w:tr w:rsidR="00903D25"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903D25" w:rsidRPr="003F3DB8" w:rsidRDefault="00903D25"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903D25" w:rsidRPr="003F3DB8" w:rsidRDefault="00903D25"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903D25"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903D25" w:rsidRPr="003F3DB8" w:rsidRDefault="00903D25"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903D25" w:rsidRPr="003F3DB8" w:rsidRDefault="00903D25" w:rsidP="00E920EE">
                            <w:pPr>
                              <w:rPr>
                                <w:color w:val="000000" w:themeColor="text2"/>
                                <w:lang w:val="en-US"/>
                              </w:rPr>
                            </w:pPr>
                            <w:r w:rsidRPr="003F3DB8">
                              <w:rPr>
                                <w:color w:val="000000" w:themeColor="text2"/>
                                <w:lang w:val="en-US"/>
                              </w:rPr>
                              <w:t>7, IT-Services</w:t>
                            </w:r>
                          </w:p>
                        </w:tc>
                      </w:tr>
                      <w:tr w:rsidR="00903D25"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903D25" w:rsidRPr="003F3DB8" w:rsidRDefault="00903D25"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903D25" w:rsidRPr="003F3DB8" w:rsidRDefault="00903D25" w:rsidP="00E920EE">
                            <w:pPr>
                              <w:rPr>
                                <w:color w:val="000000" w:themeColor="text2"/>
                                <w:lang w:val="en-US"/>
                              </w:rPr>
                            </w:pPr>
                            <w:r w:rsidRPr="003F3DB8">
                              <w:rPr>
                                <w:color w:val="000000" w:themeColor="text2"/>
                                <w:lang w:val="en-US"/>
                              </w:rPr>
                              <w:t>8. E-Commerce</w:t>
                            </w:r>
                          </w:p>
                        </w:tc>
                      </w:tr>
                      <w:tr w:rsidR="00903D25"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903D25" w:rsidRPr="003F3DB8" w:rsidRDefault="00903D25"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903D25" w:rsidRPr="003F3DB8" w:rsidRDefault="00903D25" w:rsidP="00E920EE">
                            <w:pPr>
                              <w:rPr>
                                <w:color w:val="000000" w:themeColor="text2"/>
                                <w:lang w:val="en-US"/>
                              </w:rPr>
                            </w:pPr>
                            <w:r w:rsidRPr="003F3DB8">
                              <w:rPr>
                                <w:color w:val="000000" w:themeColor="text2"/>
                                <w:lang w:val="en-US"/>
                              </w:rPr>
                              <w:t>9. E-Government</w:t>
                            </w:r>
                          </w:p>
                        </w:tc>
                      </w:tr>
                      <w:tr w:rsidR="00903D25"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903D25" w:rsidRPr="003F3DB8" w:rsidRDefault="00903D25"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903D25" w:rsidRPr="003F3DB8" w:rsidRDefault="00903D25" w:rsidP="00E920EE">
                            <w:pPr>
                              <w:rPr>
                                <w:color w:val="000000" w:themeColor="text2"/>
                                <w:lang w:val="en-US"/>
                              </w:rPr>
                            </w:pPr>
                            <w:r w:rsidRPr="003F3DB8">
                              <w:rPr>
                                <w:color w:val="000000" w:themeColor="text2"/>
                                <w:lang w:val="en-US"/>
                              </w:rPr>
                              <w:t>10. E-Infrastructure</w:t>
                            </w:r>
                          </w:p>
                        </w:tc>
                      </w:tr>
                      <w:tr w:rsidR="00903D25"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903D25" w:rsidRPr="003F3DB8" w:rsidRDefault="00903D25"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903D25" w:rsidRPr="003F3DB8" w:rsidRDefault="00903D25" w:rsidP="00E920EE">
                            <w:pPr>
                              <w:rPr>
                                <w:color w:val="000000" w:themeColor="text2"/>
                                <w:lang w:val="en-US"/>
                              </w:rPr>
                            </w:pPr>
                            <w:r w:rsidRPr="003F3DB8">
                              <w:rPr>
                                <w:color w:val="000000" w:themeColor="text2"/>
                                <w:lang w:val="en-US"/>
                              </w:rPr>
                              <w:t>11. E-Services Providers</w:t>
                            </w:r>
                          </w:p>
                        </w:tc>
                      </w:tr>
                      <w:tr w:rsidR="00903D25"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903D25" w:rsidRPr="003F3DB8" w:rsidRDefault="00903D25"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903D25" w:rsidRPr="003F3DB8" w:rsidRDefault="00903D25"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903D25" w:rsidRDefault="00903D25"/>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7" w:name="_Toc164946306"/>
      <w:bookmarkStart w:id="8" w:name="_Toc164946393"/>
      <w:bookmarkStart w:id="9" w:name="_Toc164947852"/>
      <w:bookmarkStart w:id="10" w:name="_Toc164949068"/>
      <w:bookmarkStart w:id="11" w:name="_Toc162980680"/>
      <w:bookmarkStart w:id="12" w:name="_Toc164446291"/>
      <w:bookmarkStart w:id="13" w:name="_Toc164946307"/>
      <w:bookmarkStart w:id="14" w:name="_Toc164946394"/>
      <w:bookmarkStart w:id="15" w:name="_Toc164947853"/>
      <w:bookmarkStart w:id="16" w:name="_Toc164949069"/>
      <w:bookmarkStart w:id="17" w:name="_Toc334672289"/>
      <w:bookmarkEnd w:id="7"/>
      <w:bookmarkEnd w:id="8"/>
      <w:bookmarkEnd w:id="9"/>
      <w:bookmarkEnd w:id="10"/>
      <w:bookmarkEnd w:id="11"/>
      <w:bookmarkEnd w:id="12"/>
      <w:bookmarkEnd w:id="13"/>
      <w:bookmarkEnd w:id="14"/>
      <w:bookmarkEnd w:id="15"/>
      <w:bookmarkEnd w:id="16"/>
      <w:r>
        <w:lastRenderedPageBreak/>
        <w:t>The state-of-the-Art</w:t>
      </w:r>
      <w:bookmarkEnd w:id="17"/>
    </w:p>
    <w:p w14:paraId="799F2C6A" w14:textId="1BCD471E" w:rsidR="00DD0226" w:rsidRDefault="00DD0226" w:rsidP="006774BB">
      <w:pPr>
        <w:spacing w:line="240" w:lineRule="auto"/>
        <w:rPr>
          <w:lang w:val="en-GB"/>
        </w:rPr>
      </w:pPr>
      <w:r>
        <w:rPr>
          <w:lang w:val="en-GB"/>
        </w:rPr>
        <w:t>The State-of-the-Art used in the thesis does mention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8" w:name="_Toc334672290"/>
      <w:r>
        <w:t>Service</w:t>
      </w:r>
      <w:r w:rsidR="007E0A4E">
        <w:t>s</w:t>
      </w:r>
      <w:bookmarkEnd w:id="18"/>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r w:rsidR="00FD721B">
        <w:rPr>
          <w:lang w:val="en-GB"/>
        </w:rPr>
        <w:t>”</w:t>
      </w:r>
      <w:sdt>
        <w:sdtPr>
          <w:rPr>
            <w:lang w:val="en-GB"/>
          </w:rPr>
          <w:id w:val="2076395953"/>
          <w:citation/>
        </w:sdtPr>
        <w:sdtEnd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End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9" w:name="_Toc334672291"/>
      <w:r>
        <w:t>Quality</w:t>
      </w:r>
      <w:bookmarkEnd w:id="19"/>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End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0" w:name="_Toc334672292"/>
      <w:r>
        <w:t>Service</w:t>
      </w:r>
      <w:r w:rsidR="00DD1189">
        <w:t xml:space="preserve"> Quality</w:t>
      </w:r>
      <w:bookmarkEnd w:id="20"/>
    </w:p>
    <w:p w14:paraId="1FDFCAE4" w14:textId="3E5148A9" w:rsidR="00DE623B" w:rsidRDefault="006C7EF7" w:rsidP="006774BB">
      <w:pPr>
        <w:spacing w:line="240" w:lineRule="auto"/>
      </w:pPr>
      <w:r>
        <w:t xml:space="preserve">Accoordign to Kritikos et al. in </w:t>
      </w:r>
      <w:sdt>
        <w:sdtPr>
          <w:id w:val="-1309479715"/>
          <w:citation/>
        </w:sdtPr>
        <w:sdtEnd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End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End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903D25" w:rsidRDefault="00903D25"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903D25" w:rsidRDefault="00903D25" w:rsidP="00FA2E3A">
                            <w:pPr>
                              <w:pStyle w:val="Caption"/>
                            </w:pPr>
                            <w:r>
                              <w:t xml:space="preserve">Figure A. Disconformation &amp; Service quality </w:t>
                            </w:r>
                            <w:sdt>
                              <w:sdtPr>
                                <w:id w:val="935640374"/>
                                <w:citation/>
                              </w:sdtPr>
                              <w:sdtEnd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noProof/>
                                      <w:lang w:val="en-US"/>
                                    </w:rPr>
                                    <w:t>3</w:t>
                                  </w:r>
                                </w:hyperlink>
                                <w:r w:rsidRPr="008F40DD">
                                  <w:rPr>
                                    <w:noProof/>
                                    <w:lang w:val="en-US"/>
                                  </w:rPr>
                                  <w:t>]</w:t>
                                </w:r>
                                <w:r>
                                  <w:fldChar w:fldCharType="end"/>
                                </w:r>
                              </w:sdtContent>
                            </w:sdt>
                          </w:p>
                          <w:p w14:paraId="07F167C1" w14:textId="77777777" w:rsidR="00903D25" w:rsidRDefault="00903D25"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903D25" w:rsidRDefault="00903D25"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903D25" w:rsidRDefault="00903D25" w:rsidP="00FA2E3A">
                      <w:pPr>
                        <w:pStyle w:val="Caption"/>
                      </w:pPr>
                      <w:r>
                        <w:t xml:space="preserve">Figure A. Disconformation &amp; Service quality </w:t>
                      </w:r>
                      <w:sdt>
                        <w:sdtPr>
                          <w:id w:val="935640374"/>
                          <w:citation/>
                        </w:sdtPr>
                        <w:sdtEnd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noProof/>
                                <w:lang w:val="en-US"/>
                              </w:rPr>
                              <w:t>3</w:t>
                            </w:r>
                          </w:hyperlink>
                          <w:r w:rsidRPr="008F40DD">
                            <w:rPr>
                              <w:noProof/>
                              <w:lang w:val="en-US"/>
                            </w:rPr>
                            <w:t>]</w:t>
                          </w:r>
                          <w:r>
                            <w:fldChar w:fldCharType="end"/>
                          </w:r>
                        </w:sdtContent>
                      </w:sdt>
                    </w:p>
                    <w:p w14:paraId="07F167C1" w14:textId="77777777" w:rsidR="00903D25" w:rsidRDefault="00903D25"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3210548B"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End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End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903D25" w:rsidRDefault="00903D25"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903D25" w:rsidRDefault="00903D25"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End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903D25" w:rsidRDefault="00903D25" w:rsidP="006406C8">
                            <w:pPr>
                              <w:keepNext/>
                              <w:jc w:val="center"/>
                            </w:pPr>
                          </w:p>
                          <w:p w14:paraId="3D243695" w14:textId="77777777" w:rsidR="00903D25" w:rsidRDefault="00903D25"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903D25" w:rsidRDefault="00903D25"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903D25" w:rsidRDefault="00903D25"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End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p>
                    <w:p w14:paraId="4CDFA003" w14:textId="3439F2BA" w:rsidR="00903D25" w:rsidRDefault="00903D25" w:rsidP="006406C8">
                      <w:pPr>
                        <w:keepNext/>
                        <w:jc w:val="center"/>
                      </w:pPr>
                    </w:p>
                    <w:p w14:paraId="3D243695" w14:textId="77777777" w:rsidR="00903D25" w:rsidRDefault="00903D25"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903D25" w:rsidRDefault="00903D25"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903D25" w:rsidRDefault="00903D25"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End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903D25" w:rsidRDefault="00903D25" w:rsidP="00D559A5">
                            <w:pPr>
                              <w:keepNext/>
                            </w:pPr>
                          </w:p>
                          <w:p w14:paraId="3EF4AFED" w14:textId="77777777" w:rsidR="00903D25" w:rsidRDefault="00903D25"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903D25" w:rsidRDefault="00903D25"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903D25" w:rsidRDefault="00903D25"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End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noProof/>
                                <w:lang w:val="en-US"/>
                              </w:rPr>
                              <w:t>4</w:t>
                            </w:r>
                          </w:hyperlink>
                          <w:r w:rsidRPr="008F40DD">
                            <w:rPr>
                              <w:noProof/>
                              <w:lang w:val="en-US"/>
                            </w:rPr>
                            <w:t>]</w:t>
                          </w:r>
                          <w:r>
                            <w:fldChar w:fldCharType="end"/>
                          </w:r>
                        </w:sdtContent>
                      </w:sdt>
                      <w:r>
                        <w:t xml:space="preserve"> </w:t>
                      </w:r>
                    </w:p>
                    <w:p w14:paraId="5B8BBD7F" w14:textId="10DDC03C" w:rsidR="00903D25" w:rsidRDefault="00903D25" w:rsidP="00D559A5">
                      <w:pPr>
                        <w:keepNext/>
                      </w:pPr>
                    </w:p>
                    <w:p w14:paraId="3EF4AFED" w14:textId="77777777" w:rsidR="00903D25" w:rsidRDefault="00903D25"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End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End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(4) Monitoring and Utilization, qualities in SLA are monitored in order to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w:lastRenderedPageBreak/>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903D25" w:rsidRDefault="00903D25"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903D25" w:rsidRDefault="00903D25" w:rsidP="004063D3">
                            <w:pPr>
                              <w:pStyle w:val="Caption"/>
                            </w:pPr>
                            <w:r>
                              <w:t xml:space="preserve">Figure B. Service life-cycle </w:t>
                            </w:r>
                            <w:sdt>
                              <w:sdtPr>
                                <w:id w:val="810285134"/>
                                <w:citation/>
                              </w:sdtPr>
                              <w:sdtEnd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1"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xE9MCAAAY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" filled="f" stroked="f">
                <v:textbox>
                  <w:txbxContent>
                    <w:p w14:paraId="2FA6DA18" w14:textId="5D8BA8A6" w:rsidR="00903D25" w:rsidRDefault="00903D25"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903D25" w:rsidRDefault="00903D25" w:rsidP="004063D3">
                      <w:pPr>
                        <w:pStyle w:val="Caption"/>
                      </w:pPr>
                      <w:r>
                        <w:t xml:space="preserve">Figure B. Service life-cycle </w:t>
                      </w:r>
                      <w:sdt>
                        <w:sdtPr>
                          <w:id w:val="810285134"/>
                          <w:citation/>
                        </w:sdtPr>
                        <w:sdtEnd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noProof/>
                                <w:lang w:val="en-US"/>
                              </w:rPr>
                              <w:t>2</w:t>
                            </w:r>
                          </w:hyperlink>
                          <w:r w:rsidRPr="004063D3">
                            <w:rPr>
                              <w:noProof/>
                              <w:lang w:val="en-US"/>
                            </w:rPr>
                            <w:t>]</w:t>
                          </w:r>
                          <w:r>
                            <w:fldChar w:fldCharType="end"/>
                          </w:r>
                        </w:sdtContent>
                      </w:sdt>
                    </w:p>
                    <w:p w14:paraId="37BBF499" w14:textId="30F12F0D" w:rsidR="00903D25" w:rsidRDefault="00903D25"/>
                  </w:txbxContent>
                </v:textbox>
                <w10:anchorlock/>
              </v:shape>
            </w:pict>
          </mc:Fallback>
        </mc:AlternateConten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End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End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End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1" w:name="_Toc334672293"/>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End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lastRenderedPageBreak/>
        <w:t xml:space="preserve">As stated in </w:t>
      </w:r>
      <w:sdt>
        <w:sdtPr>
          <w:id w:val="425086543"/>
          <w:citation/>
        </w:sdtPr>
        <w:sdtEnd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End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End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End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903D25" w:rsidRDefault="00903D25"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903D25" w:rsidRDefault="00903D25"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End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903D25" w:rsidRDefault="00903D25" w:rsidP="008C5043">
                            <w:pPr>
                              <w:keepNext/>
                              <w:jc w:val="center"/>
                            </w:pPr>
                          </w:p>
                          <w:p w14:paraId="6674948F" w14:textId="0FB20308" w:rsidR="00903D25" w:rsidRDefault="00903D25"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H7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c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CWscfs0QIAABgGAAAOAAAAAAAAAAAAAAAAACwCAABkcnMvZTJvRG9jLnhtbFBL&#10;AQItABQABgAIAAAAIQB0oVdV2QAAAAYBAAAPAAAAAAAAAAAAAAAAACkFAABkcnMvZG93bnJldi54&#10;bWxQSwUGAAAAAAQABADzAAAALwYAAAAA&#10;" filled="f" stroked="f">
                <v:textbox>
                  <w:txbxContent>
                    <w:p w14:paraId="7AE9C74D" w14:textId="77777777" w:rsidR="00903D25" w:rsidRDefault="00903D25"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903D25" w:rsidRDefault="00903D25"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End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noProof/>
                                <w:lang w:val="en-US"/>
                              </w:rPr>
                              <w:t>8</w:t>
                            </w:r>
                          </w:hyperlink>
                          <w:r w:rsidRPr="0048051C">
                            <w:rPr>
                              <w:noProof/>
                              <w:lang w:val="en-US"/>
                            </w:rPr>
                            <w:t>]</w:t>
                          </w:r>
                          <w:r>
                            <w:fldChar w:fldCharType="end"/>
                          </w:r>
                        </w:sdtContent>
                      </w:sdt>
                      <w:r>
                        <w:t xml:space="preserve"> </w:t>
                      </w:r>
                    </w:p>
                    <w:p w14:paraId="3B2AF25E" w14:textId="462E57C4" w:rsidR="00903D25" w:rsidRDefault="00903D25" w:rsidP="008C5043">
                      <w:pPr>
                        <w:keepNext/>
                        <w:jc w:val="center"/>
                      </w:pPr>
                    </w:p>
                    <w:p w14:paraId="6674948F" w14:textId="0FB20308" w:rsidR="00903D25" w:rsidRDefault="00903D25"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End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End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4672294"/>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End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903D25" w:rsidRDefault="00903D25"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903D25" w:rsidRDefault="00903D25"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End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903D25" w:rsidRDefault="00903D25" w:rsidP="00EF7418">
                            <w:pPr>
                              <w:keepNext/>
                            </w:pPr>
                          </w:p>
                          <w:p w14:paraId="6397552B" w14:textId="142816BE" w:rsidR="00903D25" w:rsidRDefault="00903D25"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3"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fm9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dO+i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Oxr35vVAgAAGAYAAA4AAAAAAAAAAAAAAAAALAIAAGRycy9lMm9Eb2Mu&#10;eG1sUEsBAi0AFAAGAAgAAAAhAJZlIrDaAAAABQEAAA8AAAAAAAAAAAAAAAAALQUAAGRycy9kb3du&#10;cmV2LnhtbFBLBQYAAAAABAAEAPMAAAA0BgAAAAA=&#10;" filled="f" stroked="f">
                <v:textbox>
                  <w:txbxContent>
                    <w:p w14:paraId="67276DC9" w14:textId="3D204ADC" w:rsidR="00903D25" w:rsidRDefault="00903D25"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903D25" w:rsidRDefault="00903D25"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End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903D25" w:rsidRDefault="00903D25" w:rsidP="00EF7418">
                      <w:pPr>
                        <w:keepNext/>
                      </w:pPr>
                    </w:p>
                    <w:p w14:paraId="6397552B" w14:textId="142816BE" w:rsidR="00903D25" w:rsidRDefault="00903D25"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End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4672295"/>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903D25" w:rsidRDefault="00903D25"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903D25" w:rsidRDefault="00903D25"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End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903D25" w:rsidRDefault="00903D25" w:rsidP="00FB3E19">
                            <w:pPr>
                              <w:keepNext/>
                            </w:pPr>
                          </w:p>
                          <w:p w14:paraId="6458D563" w14:textId="492C3674" w:rsidR="00903D25" w:rsidRDefault="00903D25" w:rsidP="00FB3E19">
                            <w:pPr>
                              <w:pStyle w:val="Caption"/>
                              <w:jc w:val="both"/>
                            </w:pPr>
                          </w:p>
                          <w:p w14:paraId="0D9B49F6" w14:textId="0600C019"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4"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" filled="f" stroked="f">
                <v:textbox>
                  <w:txbxContent>
                    <w:p w14:paraId="4122E9C8" w14:textId="6D7050EB" w:rsidR="00903D25" w:rsidRDefault="00903D25"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903D25" w:rsidRDefault="00903D25"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End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903D25" w:rsidRDefault="00903D25" w:rsidP="00FB3E19">
                      <w:pPr>
                        <w:keepNext/>
                      </w:pPr>
                    </w:p>
                    <w:p w14:paraId="6458D563" w14:textId="492C3674" w:rsidR="00903D25" w:rsidRDefault="00903D25" w:rsidP="00FB3E19">
                      <w:pPr>
                        <w:pStyle w:val="Caption"/>
                        <w:jc w:val="both"/>
                      </w:pPr>
                    </w:p>
                    <w:p w14:paraId="0D9B49F6" w14:textId="0600C019" w:rsidR="00903D25" w:rsidRDefault="00903D25"/>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End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4672296"/>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903D25" w:rsidRDefault="00903D25"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903D25" w:rsidRDefault="00903D25"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End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903D25" w:rsidRDefault="00903D25" w:rsidP="00FB3E19">
                            <w:pPr>
                              <w:keepNext/>
                            </w:pPr>
                          </w:p>
                          <w:p w14:paraId="3BC1467B" w14:textId="1525D3B5" w:rsidR="00903D25" w:rsidRDefault="00903D25" w:rsidP="00EE4111">
                            <w:pPr>
                              <w:pStyle w:val="Caption"/>
                            </w:pPr>
                          </w:p>
                          <w:p w14:paraId="7D75CAE3" w14:textId="5D59031C"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5"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eYy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s4GFK13vgZxWd+Pt&#10;DF02QKAb4vw9sTDPQDrYUf4OPlzoXYl1L2G00fb7n/TBH/oJVoxC10usYIFhJD4rGL9ZludhncRD&#10;DgyCgz22rI4t6lkuNPQkg11oaBSDvxeDyK2WT7DIqvAmmIii8HKJ/SAufLezYBFSVlXRCRaIIf5G&#10;PRgaQocWheF4bJ+INf0EeaDRrR72CCneDFLnG24qXT17zZs4ZQHlDtMefVg+kZT9ogzb7fgcvV7W&#10;+fwX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dweYy9ECAAAWBgAADgAAAAAAAAAAAAAAAAAsAgAAZHJzL2Uyb0RvYy54&#10;bWxQSwECLQAUAAYACAAAACEAvxO1zd0AAAAFAQAADwAAAAAAAAAAAAAAAAApBQAAZHJzL2Rvd25y&#10;ZXYueG1sUEsFBgAAAAAEAAQA8wAAADMGAAAAAA==&#10;" filled="f" stroked="f">
                <v:textbox>
                  <w:txbxContent>
                    <w:p w14:paraId="2097D58A" w14:textId="00A4BE05" w:rsidR="00903D25" w:rsidRDefault="00903D25"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903D25" w:rsidRDefault="00903D25"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End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903D25" w:rsidRDefault="00903D25" w:rsidP="00FB3E19">
                      <w:pPr>
                        <w:keepNext/>
                      </w:pPr>
                    </w:p>
                    <w:p w14:paraId="3BC1467B" w14:textId="1525D3B5" w:rsidR="00903D25" w:rsidRDefault="00903D25" w:rsidP="00EE4111">
                      <w:pPr>
                        <w:pStyle w:val="Caption"/>
                      </w:pPr>
                    </w:p>
                    <w:p w14:paraId="7D75CAE3" w14:textId="5D59031C" w:rsidR="00903D25" w:rsidRDefault="00903D25"/>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End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4672297"/>
      <w:r>
        <w:lastRenderedPageBreak/>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End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End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End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End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End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End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End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End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End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End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End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End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End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End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End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End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903D25" w:rsidRPr="006C2158" w:rsidRDefault="00903D25"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End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03D25"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03D25"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03D25"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03D25"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03D25"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03D25"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03D25"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03D25"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03D25"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03D25"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03D25"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03D25"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03D25"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3D25"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03D25"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03D25"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3D25"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03D25"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MFws4CAAAX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" filled="f" stroked="f">
                <v:textbox>
                  <w:txbxContent>
                    <w:p w14:paraId="6E68F855" w14:textId="5846AAA1" w:rsidR="00903D25" w:rsidRPr="006C2158" w:rsidRDefault="00903D25"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End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03D25"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03D25"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03D25"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03D25"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03D25"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03D25"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03D25"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03D25"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03D25"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03D25"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03D25"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03D25"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03D25"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3D25"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03D25"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03D25"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3D25"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03D25"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903D25" w:rsidRDefault="00903D25"/>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End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End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End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End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End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End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End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End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lastRenderedPageBreak/>
        <w:t>Many online organization businesses became unsuccessful due to poor e-service quality</w:t>
      </w:r>
      <w:sdt>
        <w:sdtPr>
          <w:id w:val="901648743"/>
          <w:citation/>
        </w:sdtPr>
        <w:sdtEnd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End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End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End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4672298"/>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End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4672299"/>
      <w:r>
        <w:t>E</w:t>
      </w:r>
      <w:r w:rsidR="00312131">
        <w:t>-commerce</w:t>
      </w:r>
      <w:bookmarkEnd w:id="29"/>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End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lastRenderedPageBreak/>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End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End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End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w:lastRenderedPageBreak/>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903D25" w:rsidRDefault="00903D25"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903D25"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903D25" w:rsidRPr="00D86D20" w:rsidRDefault="00903D25"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903D25" w:rsidRPr="00D86D20" w:rsidRDefault="00903D25" w:rsidP="00D86D20">
                                  <w:pPr>
                                    <w:jc w:val="center"/>
                                    <w:rPr>
                                      <w:lang w:val="en-US"/>
                                    </w:rPr>
                                  </w:pPr>
                                  <w:r w:rsidRPr="00D86D20">
                                    <w:rPr>
                                      <w:lang w:val="en-US"/>
                                    </w:rPr>
                                    <w:t>Common consistent dimensions to evaluate s-SQ in e-commerce</w:t>
                                  </w:r>
                                </w:p>
                              </w:tc>
                            </w:tr>
                            <w:tr w:rsidR="00903D25"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903D25" w:rsidRPr="00D86D20" w:rsidRDefault="00903D25"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903D25" w:rsidRPr="00D86D20" w:rsidRDefault="00903D25" w:rsidP="00D86D20">
                                  <w:pPr>
                                    <w:jc w:val="center"/>
                                    <w:rPr>
                                      <w:lang w:val="en-US"/>
                                    </w:rPr>
                                  </w:pPr>
                                  <w:r w:rsidRPr="00D86D20">
                                    <w:rPr>
                                      <w:lang w:val="en-US"/>
                                    </w:rPr>
                                    <w:t>1.     Reliability/fulfil</w:t>
                                  </w:r>
                                  <w:r>
                                    <w:rPr>
                                      <w:lang w:val="en-US"/>
                                    </w:rPr>
                                    <w:t>l</w:t>
                                  </w:r>
                                  <w:r w:rsidRPr="00D86D20">
                                    <w:rPr>
                                      <w:lang w:val="en-US"/>
                                    </w:rPr>
                                    <w:t>ment</w:t>
                                  </w:r>
                                </w:p>
                              </w:tc>
                            </w:tr>
                            <w:tr w:rsidR="00903D25"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903D25" w:rsidRPr="00D86D20" w:rsidRDefault="00903D25"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903D25" w:rsidRPr="00D86D20" w:rsidRDefault="00903D25" w:rsidP="00D86D20">
                                  <w:pPr>
                                    <w:jc w:val="center"/>
                                    <w:rPr>
                                      <w:lang w:val="en-US"/>
                                    </w:rPr>
                                  </w:pPr>
                                  <w:r w:rsidRPr="00D86D20">
                                    <w:rPr>
                                      <w:lang w:val="en-US"/>
                                    </w:rPr>
                                    <w:t>2.     Web design</w:t>
                                  </w:r>
                                </w:p>
                              </w:tc>
                            </w:tr>
                            <w:tr w:rsidR="00903D25"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903D25" w:rsidRPr="00D86D20" w:rsidRDefault="00903D25"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903D25" w:rsidRPr="00D86D20" w:rsidRDefault="00903D25" w:rsidP="00D86D20">
                                  <w:pPr>
                                    <w:jc w:val="center"/>
                                    <w:rPr>
                                      <w:lang w:val="en-US"/>
                                    </w:rPr>
                                  </w:pPr>
                                  <w:r w:rsidRPr="00D86D20">
                                    <w:rPr>
                                      <w:lang w:val="en-US"/>
                                    </w:rPr>
                                    <w:t>3.     Responsiveness</w:t>
                                  </w:r>
                                </w:p>
                              </w:tc>
                            </w:tr>
                            <w:tr w:rsidR="00903D25"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903D25" w:rsidRPr="00D86D20" w:rsidRDefault="00903D25"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903D25" w:rsidRPr="00D86D20" w:rsidRDefault="00903D25" w:rsidP="00D86D20">
                                  <w:pPr>
                                    <w:jc w:val="center"/>
                                    <w:rPr>
                                      <w:lang w:val="en-US"/>
                                    </w:rPr>
                                  </w:pPr>
                                  <w:r w:rsidRPr="00D86D20">
                                    <w:rPr>
                                      <w:lang w:val="en-US"/>
                                    </w:rPr>
                                    <w:t>4.     Privacy/security</w:t>
                                  </w:r>
                                </w:p>
                              </w:tc>
                            </w:tr>
                            <w:tr w:rsidR="00903D25"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903D25" w:rsidRPr="00D86D20" w:rsidRDefault="00903D25"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903D25" w:rsidRPr="00D86D20" w:rsidRDefault="00903D25" w:rsidP="00D86D20">
                                  <w:pPr>
                                    <w:jc w:val="center"/>
                                    <w:rPr>
                                      <w:lang w:val="en-US"/>
                                    </w:rPr>
                                  </w:pPr>
                                  <w:r w:rsidRPr="00D86D20">
                                    <w:rPr>
                                      <w:lang w:val="en-US"/>
                                    </w:rPr>
                                    <w:t>5.     Ease of use/usability</w:t>
                                  </w:r>
                                </w:p>
                              </w:tc>
                            </w:tr>
                            <w:tr w:rsidR="00903D25"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903D25" w:rsidRPr="00D86D20" w:rsidRDefault="00903D25"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903D25" w:rsidRPr="00D86D20" w:rsidRDefault="00903D25" w:rsidP="00D86D20">
                                  <w:pPr>
                                    <w:jc w:val="center"/>
                                    <w:rPr>
                                      <w:lang w:val="en-US"/>
                                    </w:rPr>
                                  </w:pPr>
                                  <w:r w:rsidRPr="00D86D20">
                                    <w:rPr>
                                      <w:lang w:val="en-US"/>
                                    </w:rPr>
                                    <w:t>6.     Information quality/benefit</w:t>
                                  </w:r>
                                </w:p>
                              </w:tc>
                            </w:tr>
                          </w:tbl>
                          <w:p w14:paraId="2C45E7AD" w14:textId="2B91308E" w:rsidR="00903D25" w:rsidRDefault="00903D25"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7"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A5dE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" filled="f" stroked="f">
                <v:textbox>
                  <w:txbxContent>
                    <w:p w14:paraId="2D3E5D45" w14:textId="34607883" w:rsidR="00903D25" w:rsidRDefault="00903D25"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903D25"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903D25" w:rsidRPr="00D86D20" w:rsidRDefault="00903D25"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903D25" w:rsidRPr="00D86D20" w:rsidRDefault="00903D25" w:rsidP="00D86D20">
                            <w:pPr>
                              <w:jc w:val="center"/>
                              <w:rPr>
                                <w:lang w:val="en-US"/>
                              </w:rPr>
                            </w:pPr>
                            <w:r w:rsidRPr="00D86D20">
                              <w:rPr>
                                <w:lang w:val="en-US"/>
                              </w:rPr>
                              <w:t>Common consistent dimensions to evaluate s-SQ in e-commerce</w:t>
                            </w:r>
                          </w:p>
                        </w:tc>
                      </w:tr>
                      <w:tr w:rsidR="00903D25"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903D25" w:rsidRPr="00D86D20" w:rsidRDefault="00903D25"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903D25" w:rsidRPr="00D86D20" w:rsidRDefault="00903D25" w:rsidP="00D86D20">
                            <w:pPr>
                              <w:jc w:val="center"/>
                              <w:rPr>
                                <w:lang w:val="en-US"/>
                              </w:rPr>
                            </w:pPr>
                            <w:r w:rsidRPr="00D86D20">
                              <w:rPr>
                                <w:lang w:val="en-US"/>
                              </w:rPr>
                              <w:t>1.     Reliability/fulfil</w:t>
                            </w:r>
                            <w:r>
                              <w:rPr>
                                <w:lang w:val="en-US"/>
                              </w:rPr>
                              <w:t>l</w:t>
                            </w:r>
                            <w:r w:rsidRPr="00D86D20">
                              <w:rPr>
                                <w:lang w:val="en-US"/>
                              </w:rPr>
                              <w:t>ment</w:t>
                            </w:r>
                          </w:p>
                        </w:tc>
                      </w:tr>
                      <w:tr w:rsidR="00903D25"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903D25" w:rsidRPr="00D86D20" w:rsidRDefault="00903D25"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903D25" w:rsidRPr="00D86D20" w:rsidRDefault="00903D25" w:rsidP="00D86D20">
                            <w:pPr>
                              <w:jc w:val="center"/>
                              <w:rPr>
                                <w:lang w:val="en-US"/>
                              </w:rPr>
                            </w:pPr>
                            <w:r w:rsidRPr="00D86D20">
                              <w:rPr>
                                <w:lang w:val="en-US"/>
                              </w:rPr>
                              <w:t>2.     Web design</w:t>
                            </w:r>
                          </w:p>
                        </w:tc>
                      </w:tr>
                      <w:tr w:rsidR="00903D25"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903D25" w:rsidRPr="00D86D20" w:rsidRDefault="00903D25"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903D25" w:rsidRPr="00D86D20" w:rsidRDefault="00903D25" w:rsidP="00D86D20">
                            <w:pPr>
                              <w:jc w:val="center"/>
                              <w:rPr>
                                <w:lang w:val="en-US"/>
                              </w:rPr>
                            </w:pPr>
                            <w:r w:rsidRPr="00D86D20">
                              <w:rPr>
                                <w:lang w:val="en-US"/>
                              </w:rPr>
                              <w:t>3.     Responsiveness</w:t>
                            </w:r>
                          </w:p>
                        </w:tc>
                      </w:tr>
                      <w:tr w:rsidR="00903D25"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903D25" w:rsidRPr="00D86D20" w:rsidRDefault="00903D25"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903D25" w:rsidRPr="00D86D20" w:rsidRDefault="00903D25" w:rsidP="00D86D20">
                            <w:pPr>
                              <w:jc w:val="center"/>
                              <w:rPr>
                                <w:lang w:val="en-US"/>
                              </w:rPr>
                            </w:pPr>
                            <w:r w:rsidRPr="00D86D20">
                              <w:rPr>
                                <w:lang w:val="en-US"/>
                              </w:rPr>
                              <w:t>4.     Privacy/security</w:t>
                            </w:r>
                          </w:p>
                        </w:tc>
                      </w:tr>
                      <w:tr w:rsidR="00903D25"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903D25" w:rsidRPr="00D86D20" w:rsidRDefault="00903D25"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903D25" w:rsidRPr="00D86D20" w:rsidRDefault="00903D25" w:rsidP="00D86D20">
                            <w:pPr>
                              <w:jc w:val="center"/>
                              <w:rPr>
                                <w:lang w:val="en-US"/>
                              </w:rPr>
                            </w:pPr>
                            <w:r w:rsidRPr="00D86D20">
                              <w:rPr>
                                <w:lang w:val="en-US"/>
                              </w:rPr>
                              <w:t>5.     Ease of use/usability</w:t>
                            </w:r>
                          </w:p>
                        </w:tc>
                      </w:tr>
                      <w:tr w:rsidR="00903D25"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903D25" w:rsidRPr="00D86D20" w:rsidRDefault="00903D25"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903D25" w:rsidRPr="00D86D20" w:rsidRDefault="00903D25" w:rsidP="00D86D20">
                            <w:pPr>
                              <w:jc w:val="center"/>
                              <w:rPr>
                                <w:lang w:val="en-US"/>
                              </w:rPr>
                            </w:pPr>
                            <w:r w:rsidRPr="00D86D20">
                              <w:rPr>
                                <w:lang w:val="en-US"/>
                              </w:rPr>
                              <w:t>6.     Information quality/benefit</w:t>
                            </w:r>
                          </w:p>
                        </w:tc>
                      </w:tr>
                    </w:tbl>
                    <w:p w14:paraId="2C45E7AD" w14:textId="2B91308E" w:rsidR="00903D25" w:rsidRDefault="00903D25"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End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End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4672300"/>
      <w:r>
        <w:lastRenderedPageBreak/>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End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End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End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End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End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End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End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End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End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903D25" w:rsidRDefault="00903D25"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903D25" w:rsidRDefault="00903D25"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9">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4672301"/>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End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lastRenderedPageBreak/>
        <w:t xml:space="preserve">Based on </w:t>
      </w:r>
      <w:sdt>
        <w:sdtPr>
          <w:rPr>
            <w:lang w:val="en-GB"/>
          </w:rPr>
          <w:id w:val="2059437487"/>
          <w:citation/>
        </w:sdtPr>
        <w:sdtEnd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End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4672302"/>
      <w:r>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End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End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lastRenderedPageBreak/>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End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4672303"/>
      <w:r>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End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End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End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4672304"/>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End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End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End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End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xml:space="preserve">: The discrepancy between service </w:t>
      </w:r>
      <w:r w:rsidR="00494E6C">
        <w:lastRenderedPageBreak/>
        <w:t>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903D25" w:rsidRDefault="00903D25"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903D25" w:rsidRDefault="00903D25"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903D25" w:rsidRDefault="00903D25" w:rsidP="00622DA9">
                            <w:pPr>
                              <w:keepNext/>
                              <w:jc w:val="center"/>
                            </w:pPr>
                          </w:p>
                          <w:p w14:paraId="18F29339" w14:textId="5BCED17E" w:rsidR="00903D25" w:rsidRDefault="00903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9"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kzDNQCAAAZ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H4kzDNQCAAAZBgAADgAAAAAAAAAAAAAAAAAsAgAAZHJzL2Uyb0RvYy54&#10;bWxQSwECLQAUAAYACAAAACEAmoYy8doAAAAFAQAADwAAAAAAAAAAAAAAAAAsBQAAZHJzL2Rvd25y&#10;ZXYueG1sUEsFBgAAAAAEAAQA8wAAADMGAAAAAA==&#10;" filled="f" stroked="f">
                <v:textbox>
                  <w:txbxContent>
                    <w:p w14:paraId="38325E7D" w14:textId="77777777" w:rsidR="00903D25" w:rsidRDefault="00903D25"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903D25" w:rsidRDefault="00903D25"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903D25" w:rsidRDefault="00903D25" w:rsidP="00622DA9">
                      <w:pPr>
                        <w:keepNext/>
                        <w:jc w:val="center"/>
                      </w:pPr>
                    </w:p>
                    <w:p w14:paraId="18F29339" w14:textId="5BCED17E" w:rsidR="00903D25" w:rsidRDefault="00903D25"/>
                  </w:txbxContent>
                </v:textbox>
                <w10:anchorlock/>
              </v:shape>
            </w:pict>
          </mc:Fallback>
        </mc:AlternateContent>
      </w:r>
    </w:p>
    <w:p w14:paraId="120D3777" w14:textId="461BD9FD" w:rsidR="00613D9E"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End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32727B8F" w:rsidR="00283E1F" w:rsidRDefault="004D48A5" w:rsidP="006F3C04">
      <w:pPr>
        <w:pStyle w:val="Heading1"/>
        <w:spacing w:line="240" w:lineRule="auto"/>
      </w:pPr>
      <w:bookmarkStart w:id="35" w:name="_Toc334672305"/>
      <w:r>
        <w:lastRenderedPageBreak/>
        <w:t>F</w:t>
      </w:r>
      <w:r w:rsidR="00C81C5E">
        <w:t>our dimensions</w:t>
      </w:r>
      <w:r>
        <w:t xml:space="preserve"> and the e-service</w:t>
      </w:r>
      <w:r w:rsidR="00C03C6B">
        <w:t xml:space="preserve"> concept</w:t>
      </w:r>
      <w:bookmarkEnd w:id="35"/>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6" w:name="_Toc334672306"/>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End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78F2686"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903D25" w:rsidRDefault="00903D25"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903D25" w:rsidRDefault="00903D25"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903D25" w:rsidRDefault="00903D25" w:rsidP="006D648B">
                            <w:pPr>
                              <w:keepNext/>
                              <w:jc w:val="center"/>
                            </w:pPr>
                          </w:p>
                          <w:p w14:paraId="18773BDA" w14:textId="12226B8A" w:rsidR="00903D25" w:rsidRDefault="00903D25" w:rsidP="006D648B">
                            <w:pPr>
                              <w:pStyle w:val="Caption"/>
                            </w:pPr>
                          </w:p>
                          <w:p w14:paraId="5D45FDFF" w14:textId="3AD159B7" w:rsidR="00903D25" w:rsidRDefault="00903D25"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40"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" filled="f" stroked="f">
                <v:textbox>
                  <w:txbxContent>
                    <w:p w14:paraId="76ED927A" w14:textId="77777777" w:rsidR="00903D25" w:rsidRDefault="00903D25"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903D25" w:rsidRDefault="00903D25"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903D25" w:rsidRDefault="00903D25" w:rsidP="006D648B">
                      <w:pPr>
                        <w:keepNext/>
                        <w:jc w:val="center"/>
                      </w:pPr>
                    </w:p>
                    <w:p w14:paraId="18773BDA" w14:textId="12226B8A" w:rsidR="00903D25" w:rsidRDefault="00903D25" w:rsidP="006D648B">
                      <w:pPr>
                        <w:pStyle w:val="Caption"/>
                      </w:pPr>
                    </w:p>
                    <w:p w14:paraId="5D45FDFF" w14:textId="3AD159B7" w:rsidR="00903D25" w:rsidRDefault="00903D25"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903D25" w:rsidRDefault="00903D25"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903D25"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903D25"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903D25" w:rsidRPr="007F0C1C" w:rsidRDefault="00903D25"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903D25"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903D25"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903D25"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903D25"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903D25"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903D25"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903D25" w:rsidRDefault="00903D25"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SK5/4C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" filled="f" stroked="f">
                <v:textbox>
                  <w:txbxContent>
                    <w:p w14:paraId="02652340" w14:textId="2B4DF451" w:rsidR="00903D25" w:rsidRDefault="00903D25"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903D25"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903D25"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903D25" w:rsidRPr="007F0C1C" w:rsidRDefault="00903D25"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903D25"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903D25"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903D25"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903D25"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903D25"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903D25"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903D25" w:rsidRDefault="00903D25"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903D25" w:rsidRDefault="00903D25"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903D25"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903D25"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903D25" w:rsidRPr="00BD63D3" w:rsidRDefault="00903D25"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903D25"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903D25"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903D25"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903D25"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903D25"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903D25" w:rsidRDefault="00903D25"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2"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lEwSXTAgAAFwYAAA4AAAAAAAAAAAAAAAAALAIAAGRycy9lMm9E&#10;b2MueG1sUEsBAi0AFAAGAAgAAAAhANYA4HrfAAAABQEAAA8AAAAAAAAAAAAAAAAAKwUAAGRycy9k&#10;b3ducmV2LnhtbFBLBQYAAAAABAAEAPMAAAA3BgAAAAA=&#10;" filled="f" stroked="f">
                <v:textbox>
                  <w:txbxContent>
                    <w:p w14:paraId="44DC34CD" w14:textId="73E62B31" w:rsidR="00903D25" w:rsidRDefault="00903D25"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903D25"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903D25"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903D25" w:rsidRPr="00BD63D3" w:rsidRDefault="00903D25"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903D25"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903D25"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903D25"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903D25"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903D25"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903D25" w:rsidRDefault="00903D25"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4672307"/>
      <w:r>
        <w:lastRenderedPageBreak/>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End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4672308"/>
      <w:r>
        <w:t>Usability</w:t>
      </w:r>
      <w:r w:rsidR="00440A13">
        <w:t xml:space="preserve"> dimension</w:t>
      </w:r>
      <w:bookmarkEnd w:id="38"/>
    </w:p>
    <w:p w14:paraId="37132890" w14:textId="1304E6E6" w:rsidR="000B35D4" w:rsidRDefault="000B35D4" w:rsidP="006F3C04">
      <w:pPr>
        <w:spacing w:line="240" w:lineRule="auto"/>
      </w:pPr>
      <w:r>
        <w:t>According to Yoo and Douth</w:t>
      </w:r>
      <w:r w:rsidR="004D04F7">
        <w:t xml:space="preserve"> in </w:t>
      </w:r>
      <w:sdt>
        <w:sdtPr>
          <w:id w:val="-1554765727"/>
          <w:citation/>
        </w:sdtPr>
        <w:sdtEnd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4672309"/>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End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End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4672310"/>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End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End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903D25" w:rsidRDefault="00903D25"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2">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903D25" w:rsidRDefault="00903D25"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903D25" w:rsidRDefault="00903D25" w:rsidP="00946119">
                            <w:pPr>
                              <w:keepNext/>
                              <w:jc w:val="center"/>
                            </w:pPr>
                          </w:p>
                          <w:p w14:paraId="6A54F5E1" w14:textId="733D0CD1" w:rsidR="00903D25" w:rsidRDefault="00903D25" w:rsidP="00946119">
                            <w:pPr>
                              <w:pStyle w:val="Caption"/>
                            </w:pPr>
                          </w:p>
                          <w:p w14:paraId="1699BAC3" w14:textId="786B5710" w:rsidR="00903D25" w:rsidRDefault="00903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3"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uasNUCAAAZBgAADgAAAGRycy9lMm9Eb2MueG1srFRNb9swDL0P2H8QdE9tJ07TGnUKN0WGAUVb&#10;rB16VmQpMaavSUrirNh/HyXHadrtsA672BRJUeR7JC8uWynQhlnXaFXi7CTFiCmq60YtS/z1cT44&#10;w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CMy5qw1QIAABkGAAAOAAAAAAAAAAAAAAAAACwCAABkcnMvZTJvRG9j&#10;LnhtbFBLAQItABQABgAIAAAAIQAPlsZy2wAAAAUBAAAPAAAAAAAAAAAAAAAAAC0FAABkcnMvZG93&#10;bnJldi54bWxQSwUGAAAAAAQABADzAAAANQYAAAAA&#10;" filled="f" stroked="f">
                <v:textbox>
                  <w:txbxContent>
                    <w:p w14:paraId="3561FAFE" w14:textId="7CCEBD33" w:rsidR="00903D25" w:rsidRDefault="00903D25"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2">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903D25" w:rsidRDefault="00903D25"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903D25" w:rsidRDefault="00903D25" w:rsidP="00946119">
                      <w:pPr>
                        <w:keepNext/>
                        <w:jc w:val="center"/>
                      </w:pPr>
                    </w:p>
                    <w:p w14:paraId="6A54F5E1" w14:textId="733D0CD1" w:rsidR="00903D25" w:rsidRDefault="00903D25" w:rsidP="00946119">
                      <w:pPr>
                        <w:pStyle w:val="Caption"/>
                      </w:pPr>
                    </w:p>
                    <w:p w14:paraId="1699BAC3" w14:textId="786B5710" w:rsidR="00903D25" w:rsidRDefault="00903D25"/>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End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4672311"/>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lastRenderedPageBreak/>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4672312"/>
      <w:r>
        <w:lastRenderedPageBreak/>
        <w:t xml:space="preserve">Conceptual model </w:t>
      </w:r>
      <w:r w:rsidR="00164342">
        <w:t>to understand</w:t>
      </w:r>
      <w:r>
        <w:t xml:space="preserve"> </w:t>
      </w:r>
      <w:r w:rsidR="00511C36">
        <w:t xml:space="preserve">quality </w:t>
      </w:r>
      <w:r w:rsidR="0096019B">
        <w:t>of e-services</w:t>
      </w:r>
      <w:bookmarkEnd w:id="42"/>
    </w:p>
    <w:p w14:paraId="6E074472" w14:textId="64E5FD52"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r w:rsidR="00A42DB3">
        <w:t xml:space="preserve"> Part 4.9 shows proposed model for understanding quality of e-services in AUES and Part 4.10 </w:t>
      </w:r>
      <w:r w:rsidR="00E92BA1">
        <w:t>show dependability models based on porposed model and dependability definition by ISO 25010:2011 stardard.</w:t>
      </w:r>
    </w:p>
    <w:p w14:paraId="66498371" w14:textId="60AE1DCF" w:rsidR="000727D9" w:rsidRDefault="00845B4A" w:rsidP="000B7F4B">
      <w:pPr>
        <w:pStyle w:val="Heading2"/>
        <w:spacing w:line="240" w:lineRule="auto"/>
      </w:pPr>
      <w:bookmarkStart w:id="43" w:name="_Toc334672313"/>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End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End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End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903D25" w:rsidRDefault="00903D25"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3">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903D25" w:rsidRDefault="00903D25"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903D25" w:rsidRDefault="00903D25" w:rsidP="00EB3C94">
                            <w:pPr>
                              <w:keepNext/>
                              <w:jc w:val="center"/>
                            </w:pPr>
                          </w:p>
                          <w:p w14:paraId="5A42CFB9" w14:textId="34D94B35" w:rsidR="00903D25" w:rsidRDefault="00903D25" w:rsidP="003A3F14">
                            <w:pPr>
                              <w:pStyle w:val="Caption"/>
                              <w:jc w:val="both"/>
                            </w:pPr>
                          </w:p>
                          <w:p w14:paraId="5027D016" w14:textId="77777777" w:rsidR="00903D25" w:rsidRDefault="00903D25"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4"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ESkqN3UAgAAGQYAAA4AAAAAAAAAAAAAAAAALAIAAGRycy9lMm9Eb2Mu&#10;eG1sUEsBAi0AFAAGAAgAAAAhAIWMcfrbAAAABQEAAA8AAAAAAAAAAAAAAAAALAUAAGRycy9kb3du&#10;cmV2LnhtbFBLBQYAAAAABAAEAPMAAAA0BgAAAAA=&#10;" filled="f" stroked="f">
                <v:textbox>
                  <w:txbxContent>
                    <w:p w14:paraId="40A05C81" w14:textId="185AA486" w:rsidR="00903D25" w:rsidRDefault="00903D25"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3">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903D25" w:rsidRDefault="00903D25"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903D25" w:rsidRDefault="00903D25" w:rsidP="00EB3C94">
                      <w:pPr>
                        <w:keepNext/>
                        <w:jc w:val="center"/>
                      </w:pPr>
                    </w:p>
                    <w:p w14:paraId="5A42CFB9" w14:textId="34D94B35" w:rsidR="00903D25" w:rsidRDefault="00903D25" w:rsidP="003A3F14">
                      <w:pPr>
                        <w:pStyle w:val="Caption"/>
                        <w:jc w:val="both"/>
                      </w:pPr>
                    </w:p>
                    <w:p w14:paraId="5027D016" w14:textId="77777777" w:rsidR="00903D25" w:rsidRDefault="00903D25"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4672314"/>
      <w:r>
        <w:lastRenderedPageBreak/>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End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250352B" w:rsidR="006C5A7C" w:rsidRDefault="003F6ED2" w:rsidP="000B7F4B">
      <w:pPr>
        <w:spacing w:line="240" w:lineRule="auto"/>
        <w:jc w:val="right"/>
      </w:pPr>
      <w:r w:rsidRPr="00D9472A">
        <w:rPr>
          <w:b/>
        </w:rPr>
        <w:t>Q.B</w:t>
      </w:r>
      <w:r>
        <w:t xml:space="preserve">: </w:t>
      </w:r>
      <w:r w:rsidR="006C5A7C">
        <w:t>What are the qualit</w:t>
      </w:r>
      <w:r w:rsidR="00366A50">
        <w:t>ative</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903D25" w:rsidRDefault="00903D25"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4">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903D25" w:rsidRDefault="00903D25"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903D25" w:rsidRDefault="00903D25" w:rsidP="00975F82">
                            <w:pPr>
                              <w:keepNext/>
                              <w:jc w:val="center"/>
                            </w:pPr>
                          </w:p>
                          <w:p w14:paraId="3215C6EB" w14:textId="1E08812D" w:rsidR="00903D25" w:rsidRDefault="00903D25"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5"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B+V4xz1QIAABkGAAAOAAAAAAAAAAAAAAAAACwCAABkcnMvZTJvRG9j&#10;LnhtbFBLAQItABQABgAIAAAAIQB1TMBD2wAAAAUBAAAPAAAAAAAAAAAAAAAAAC0FAABkcnMvZG93&#10;bnJldi54bWxQSwUGAAAAAAQABADzAAAANQYAAAAA&#10;" filled="f" stroked="f">
                <v:textbox>
                  <w:txbxContent>
                    <w:p w14:paraId="69304EAD" w14:textId="53D55E2A" w:rsidR="00903D25" w:rsidRDefault="00903D25"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4">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903D25" w:rsidRDefault="00903D25"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903D25" w:rsidRDefault="00903D25" w:rsidP="00975F82">
                      <w:pPr>
                        <w:keepNext/>
                        <w:jc w:val="center"/>
                      </w:pPr>
                    </w:p>
                    <w:p w14:paraId="3215C6EB" w14:textId="1E08812D" w:rsidR="00903D25" w:rsidRDefault="00903D25"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End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End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End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0EA6E14B" w14:textId="2674ADAB" w:rsidR="00457DEC" w:rsidRDefault="00CD515B" w:rsidP="000B7F4B">
      <w:pPr>
        <w:pStyle w:val="Heading2"/>
        <w:spacing w:line="240" w:lineRule="auto"/>
      </w:pPr>
      <w:bookmarkStart w:id="45" w:name="_Toc334672315"/>
      <w:r>
        <w:t>Quality in use model</w:t>
      </w:r>
      <w:r w:rsidR="00457DEC">
        <w:t xml:space="preserve"> </w:t>
      </w:r>
      <w:r w:rsidR="003A703A">
        <w:t>and AUES</w:t>
      </w:r>
      <w:r w:rsidR="00F95EF5">
        <w:t xml:space="preserve"> dimensions</w:t>
      </w:r>
      <w:bookmarkEnd w:id="45"/>
    </w:p>
    <w:p w14:paraId="7C1DDAE1" w14:textId="6F6DD729"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rsidR="0016146B">
        <w:t>4.</w:t>
      </w:r>
      <w:r>
        <w:t xml:space="preserve">1) and </w:t>
      </w:r>
      <w:r w:rsidR="00C375AE">
        <w:t xml:space="preserve">the four proposed </w:t>
      </w:r>
      <w:r w:rsidR="005624D0">
        <w:t xml:space="preserve">AUES </w:t>
      </w:r>
      <w:r w:rsidR="00C375AE">
        <w:t xml:space="preserve">dimensions  (Chapter 3, Part </w:t>
      </w:r>
      <w:r w:rsidR="0016146B">
        <w:t>3.</w:t>
      </w:r>
      <w:r w:rsidR="00C375AE">
        <w:t>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w:lastRenderedPageBreak/>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903D25" w:rsidRDefault="00903D25"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5">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903D25" w:rsidRDefault="00903D25"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903D25" w:rsidRDefault="00903D25" w:rsidP="002C2900">
                            <w:pPr>
                              <w:keepNext/>
                              <w:jc w:val="center"/>
                            </w:pPr>
                          </w:p>
                          <w:p w14:paraId="697891EF" w14:textId="43AEC0A4" w:rsidR="00903D25" w:rsidRDefault="00903D25" w:rsidP="002C2900">
                            <w:pPr>
                              <w:pStyle w:val="Caption"/>
                              <w:jc w:val="both"/>
                            </w:pPr>
                          </w:p>
                          <w:p w14:paraId="45278D5B" w14:textId="2EDEF3C3" w:rsidR="00903D25" w:rsidRDefault="00903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6"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hHJdE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" filled="f" stroked="f">
                <v:textbox>
                  <w:txbxContent>
                    <w:p w14:paraId="102CF93D" w14:textId="1B4AAD7A" w:rsidR="00903D25" w:rsidRDefault="00903D25"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5">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903D25" w:rsidRDefault="00903D25"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903D25" w:rsidRDefault="00903D25" w:rsidP="002C2900">
                      <w:pPr>
                        <w:keepNext/>
                        <w:jc w:val="center"/>
                      </w:pPr>
                    </w:p>
                    <w:p w14:paraId="697891EF" w14:textId="43AEC0A4" w:rsidR="00903D25" w:rsidRDefault="00903D25" w:rsidP="002C2900">
                      <w:pPr>
                        <w:pStyle w:val="Caption"/>
                        <w:jc w:val="both"/>
                      </w:pPr>
                    </w:p>
                    <w:p w14:paraId="45278D5B" w14:textId="2EDEF3C3" w:rsidR="00903D25" w:rsidRDefault="00903D25"/>
                  </w:txbxContent>
                </v:textbox>
                <w10:anchorlock/>
              </v:shape>
            </w:pict>
          </mc:Fallback>
        </mc:AlternateContent>
      </w:r>
    </w:p>
    <w:p w14:paraId="0C46F2A3" w14:textId="0A89F0A3" w:rsidR="00A308E9" w:rsidRDefault="00A308E9" w:rsidP="000B7F4B">
      <w:pPr>
        <w:spacing w:line="240" w:lineRule="auto"/>
        <w:jc w:val="left"/>
      </w:pPr>
      <w:r>
        <w:t>We support relationships shown in Fi</w:t>
      </w:r>
      <w:r w:rsidR="0093550C">
        <w:t>gure 12 with following hypothese</w:t>
      </w:r>
      <w:r>
        <w:t xml:space="preserve">s </w:t>
      </w:r>
      <w:r w:rsidR="009A3342">
        <w:t>which complement</w:t>
      </w:r>
      <w:r>
        <w:t xml:space="preserve"> </w:t>
      </w:r>
      <w:r w:rsidR="0093550C">
        <w:t xml:space="preserve">each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1F6D94C7" w:rsidR="00457DEC" w:rsidRDefault="008F5B97" w:rsidP="000B7F4B">
      <w:pPr>
        <w:pStyle w:val="Heading2"/>
        <w:spacing w:line="240" w:lineRule="auto"/>
      </w:pPr>
      <w:bookmarkStart w:id="46" w:name="_Toc334672316"/>
      <w:r>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903D25" w:rsidRDefault="00903D25"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6">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903D25" w:rsidRDefault="00903D25"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903D25" w:rsidRDefault="00903D25" w:rsidP="00652613">
                            <w:pPr>
                              <w:keepNext/>
                              <w:jc w:val="center"/>
                            </w:pPr>
                          </w:p>
                          <w:p w14:paraId="6888276A" w14:textId="2DBA5254" w:rsidR="00903D25" w:rsidRDefault="00903D25" w:rsidP="00652613">
                            <w:pPr>
                              <w:pStyle w:val="Caption"/>
                            </w:pPr>
                          </w:p>
                          <w:p w14:paraId="371F1E84" w14:textId="22968DB5" w:rsidR="00903D25" w:rsidRDefault="00903D25" w:rsidP="0044681A">
                            <w:pPr>
                              <w:keepNext/>
                              <w:jc w:val="center"/>
                            </w:pPr>
                          </w:p>
                          <w:p w14:paraId="3FE28758" w14:textId="683DB7FB" w:rsidR="00903D25" w:rsidRDefault="00903D25" w:rsidP="00652613">
                            <w:pPr>
                              <w:pStyle w:val="Caption"/>
                              <w:jc w:val="both"/>
                            </w:pPr>
                          </w:p>
                          <w:p w14:paraId="3B965938" w14:textId="3BB202B8" w:rsidR="00903D25" w:rsidRDefault="00903D25"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7"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WMDtM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" filled="f" stroked="f">
                <v:textbox>
                  <w:txbxContent>
                    <w:p w14:paraId="09A035BE" w14:textId="77777777" w:rsidR="00903D25" w:rsidRDefault="00903D25"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6">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903D25" w:rsidRDefault="00903D25"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903D25" w:rsidRDefault="00903D25" w:rsidP="00652613">
                      <w:pPr>
                        <w:keepNext/>
                        <w:jc w:val="center"/>
                      </w:pPr>
                    </w:p>
                    <w:p w14:paraId="6888276A" w14:textId="2DBA5254" w:rsidR="00903D25" w:rsidRDefault="00903D25" w:rsidP="00652613">
                      <w:pPr>
                        <w:pStyle w:val="Caption"/>
                      </w:pPr>
                    </w:p>
                    <w:p w14:paraId="371F1E84" w14:textId="22968DB5" w:rsidR="00903D25" w:rsidRDefault="00903D25" w:rsidP="0044681A">
                      <w:pPr>
                        <w:keepNext/>
                        <w:jc w:val="center"/>
                      </w:pPr>
                    </w:p>
                    <w:p w14:paraId="3FE28758" w14:textId="683DB7FB" w:rsidR="00903D25" w:rsidRDefault="00903D25" w:rsidP="00652613">
                      <w:pPr>
                        <w:pStyle w:val="Caption"/>
                        <w:jc w:val="both"/>
                      </w:pPr>
                    </w:p>
                    <w:p w14:paraId="3B965938" w14:textId="3BB202B8" w:rsidR="00903D25" w:rsidRDefault="00903D25" w:rsidP="00235A05"/>
                  </w:txbxContent>
                </v:textbox>
                <w10:anchorlock/>
              </v:shape>
            </w:pict>
          </mc:Fallback>
        </mc:AlternateContent>
      </w:r>
    </w:p>
    <w:p w14:paraId="28967516" w14:textId="63B3F371" w:rsidR="003D404F" w:rsidRPr="00CC2D05" w:rsidRDefault="003D404F" w:rsidP="000B7F4B">
      <w:pPr>
        <w:spacing w:line="240" w:lineRule="auto"/>
        <w:jc w:val="left"/>
      </w:pPr>
      <w:r w:rsidRPr="00CC2D05">
        <w:t>We support relationships shown in Figure 13 with followi</w:t>
      </w:r>
      <w:r w:rsidR="003A053E">
        <w:t>ng hypothese</w:t>
      </w:r>
      <w:r w:rsidRPr="00CC2D05">
        <w:t xml:space="preserve">s which complement </w:t>
      </w:r>
      <w:r w:rsidR="003A053E">
        <w:t xml:space="preserve">each </w:t>
      </w:r>
      <w:r w:rsidRPr="00CC2D05">
        <w:t xml:space="preserve">hypothesis shown in Figure 9: </w:t>
      </w:r>
    </w:p>
    <w:p w14:paraId="76B463B8" w14:textId="2BE28B72" w:rsidR="00282D63" w:rsidRPr="00CC2D05" w:rsidRDefault="003D404F" w:rsidP="000B7F4B">
      <w:pPr>
        <w:spacing w:line="240" w:lineRule="auto"/>
      </w:pPr>
      <w:r w:rsidRPr="004711AB">
        <w:rPr>
          <w:b/>
        </w:rPr>
        <w:lastRenderedPageBreak/>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4672317"/>
      <w:r>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903D25" w:rsidRDefault="00903D25"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7">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903D25" w:rsidRDefault="00903D25"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903D25" w:rsidRDefault="00903D25" w:rsidP="000E4392">
                            <w:pPr>
                              <w:keepNext/>
                              <w:jc w:val="center"/>
                            </w:pPr>
                          </w:p>
                          <w:p w14:paraId="4F602AF0" w14:textId="3822431B" w:rsidR="00903D25" w:rsidRDefault="00903D25" w:rsidP="000E4392">
                            <w:pPr>
                              <w:pStyle w:val="Caption"/>
                            </w:pPr>
                          </w:p>
                          <w:p w14:paraId="21FE95FA" w14:textId="58F0362D" w:rsidR="00903D25" w:rsidRDefault="00903D25" w:rsidP="000346FB">
                            <w:pPr>
                              <w:keepNext/>
                              <w:jc w:val="center"/>
                            </w:pPr>
                          </w:p>
                          <w:p w14:paraId="3ECC4E25" w14:textId="0B8E75E2" w:rsidR="00903D25" w:rsidRDefault="00903D25" w:rsidP="000E4392">
                            <w:pPr>
                              <w:pStyle w:val="Caption"/>
                              <w:jc w:val="both"/>
                            </w:pPr>
                          </w:p>
                          <w:p w14:paraId="1E671FE0" w14:textId="65B9BFC3" w:rsidR="00903D25" w:rsidRDefault="00903D25"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2izNM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" filled="f" stroked="f">
                <v:textbox>
                  <w:txbxContent>
                    <w:p w14:paraId="25AF63BB" w14:textId="7337781C" w:rsidR="00903D25" w:rsidRDefault="00903D25"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7">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903D25" w:rsidRDefault="00903D25"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903D25" w:rsidRDefault="00903D25" w:rsidP="000E4392">
                      <w:pPr>
                        <w:keepNext/>
                        <w:jc w:val="center"/>
                      </w:pPr>
                    </w:p>
                    <w:p w14:paraId="4F602AF0" w14:textId="3822431B" w:rsidR="00903D25" w:rsidRDefault="00903D25" w:rsidP="000E4392">
                      <w:pPr>
                        <w:pStyle w:val="Caption"/>
                      </w:pPr>
                    </w:p>
                    <w:p w14:paraId="21FE95FA" w14:textId="58F0362D" w:rsidR="00903D25" w:rsidRDefault="00903D25" w:rsidP="000346FB">
                      <w:pPr>
                        <w:keepNext/>
                        <w:jc w:val="center"/>
                      </w:pPr>
                    </w:p>
                    <w:p w14:paraId="3ECC4E25" w14:textId="0B8E75E2" w:rsidR="00903D25" w:rsidRDefault="00903D25" w:rsidP="000E4392">
                      <w:pPr>
                        <w:pStyle w:val="Caption"/>
                        <w:jc w:val="both"/>
                      </w:pPr>
                    </w:p>
                    <w:p w14:paraId="1E671FE0" w14:textId="65B9BFC3" w:rsidR="00903D25" w:rsidRDefault="00903D25"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w:lastRenderedPageBreak/>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903D25" w:rsidRDefault="00903D25"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903D25"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903D25"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903D25" w:rsidRPr="00D06F14" w:rsidRDefault="00903D25"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903D25"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903D25"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903D25"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903D25"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903D25" w:rsidRDefault="00903D25"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9"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" filled="f" stroked="f">
                <v:textbox>
                  <w:txbxContent>
                    <w:p w14:paraId="2FC998D2" w14:textId="695C0FF0" w:rsidR="00903D25" w:rsidRDefault="00903D25"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903D25"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903D25"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903D25" w:rsidRPr="00D06F14" w:rsidRDefault="00903D25"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903D25"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903D25"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903D25"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903D25"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903D25" w:rsidRDefault="00903D25"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8" w:name="_Toc334672318"/>
      <w:r w:rsidRPr="00B35649">
        <w:t>Hypothes</w:t>
      </w:r>
      <w:r w:rsidR="0042336F">
        <w:t>e</w:t>
      </w:r>
      <w:r w:rsidRPr="00B35649">
        <w:t>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7527FB85" w:rsidR="002A7C9A" w:rsidRPr="00B35649" w:rsidRDefault="00847E53" w:rsidP="000B7F4B">
      <w:pPr>
        <w:spacing w:line="240" w:lineRule="auto"/>
      </w:pPr>
      <w:r>
        <w:t>Aforementioned</w:t>
      </w:r>
      <w:r w:rsidR="002A7C9A">
        <w:t xml:space="preserve"> hyp</w:t>
      </w:r>
      <w:r w:rsidR="0042423D">
        <w:t>othese</w:t>
      </w:r>
      <w:r w:rsidR="003650D4">
        <w:t>s are depicted on Figure 14</w:t>
      </w:r>
      <w:r w:rsidR="002A7C9A">
        <w:t>.</w:t>
      </w:r>
    </w:p>
    <w:p w14:paraId="3E3226BB" w14:textId="41DD5FF4" w:rsidR="007F6272" w:rsidRDefault="003D5370" w:rsidP="000B7F4B">
      <w:pPr>
        <w:pStyle w:val="Heading2"/>
        <w:spacing w:line="240" w:lineRule="auto"/>
      </w:pPr>
      <w:bookmarkStart w:id="49" w:name="_Toc334672319"/>
      <w:r>
        <w:t>AUES and k</w:t>
      </w:r>
      <w:r w:rsidR="007F6272">
        <w:t>ey e-service dimensional components</w:t>
      </w:r>
      <w:bookmarkEnd w:id="49"/>
      <w:r w:rsidR="007F6272">
        <w:t xml:space="preserve"> </w:t>
      </w:r>
    </w:p>
    <w:p w14:paraId="368ED074" w14:textId="4E3A8633" w:rsidR="005D5AB9" w:rsidRDefault="00E85D30" w:rsidP="000B7F4B">
      <w:pPr>
        <w:spacing w:line="240" w:lineRule="auto"/>
      </w:pPr>
      <w:r>
        <w:t xml:space="preserve">As mentioned in </w:t>
      </w:r>
      <w:r w:rsidR="00A75C8E">
        <w:t xml:space="preserve">Chapter 2, Part </w:t>
      </w:r>
      <w:r w:rsidR="0042423D">
        <w:t>2.</w:t>
      </w:r>
      <w:r w:rsidR="00A75C8E">
        <w:t>6, different authors have suggested different dimensions and components</w:t>
      </w:r>
      <w:r w:rsidR="00D67CDC">
        <w:t>,</w:t>
      </w:r>
      <w:r w:rsidR="00A75C8E">
        <w:t xml:space="preserve"> meant to eva</w:t>
      </w:r>
      <w:r w:rsidR="0042423D">
        <w:t>luate the quality on e-services,</w:t>
      </w:r>
      <w:r w:rsidR="00A75C8E">
        <w:t xml:space="preserve"> Table </w:t>
      </w:r>
      <w:r w:rsidR="00B96051">
        <w:t>6</w:t>
      </w:r>
      <w:r w:rsidR="00A75C8E">
        <w:t xml:space="preserve"> shows the suggested quality dimensional</w:t>
      </w:r>
      <w:r w:rsidR="006007C4">
        <w:t xml:space="preserve"> </w:t>
      </w:r>
      <w:r w:rsidR="00A75C8E">
        <w:t>key components</w:t>
      </w:r>
      <w:r w:rsidR="006007C4">
        <w:t xml:space="preserve"> </w:t>
      </w:r>
      <w:r w:rsidR="00A75C8E">
        <w:t xml:space="preserve">considered on those studies including the product quality model from ISO/IEC 25010:2011 </w:t>
      </w:r>
      <w:sdt>
        <w:sdtPr>
          <w:id w:val="-1820265563"/>
          <w:citation/>
        </w:sdtPr>
        <w:sdtEnd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w:lastRenderedPageBreak/>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903D25" w:rsidRDefault="00903D25"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8">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903D25" w:rsidRDefault="00903D25"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903D25" w:rsidRDefault="00903D25" w:rsidP="00540F6B">
                            <w:pPr>
                              <w:keepNext/>
                              <w:jc w:val="center"/>
                            </w:pPr>
                          </w:p>
                          <w:p w14:paraId="3F25D7E4" w14:textId="7DA4EBDF" w:rsidR="00903D25" w:rsidRDefault="00903D25" w:rsidP="00540F6B">
                            <w:pPr>
                              <w:pStyle w:val="Caption"/>
                            </w:pPr>
                          </w:p>
                          <w:p w14:paraId="5D2BE1A7" w14:textId="2BA62232" w:rsidR="00903D25" w:rsidRDefault="00903D25" w:rsidP="006278BE">
                            <w:pPr>
                              <w:keepNext/>
                              <w:jc w:val="center"/>
                            </w:pPr>
                          </w:p>
                          <w:p w14:paraId="777CACA4" w14:textId="07A17886" w:rsidR="00903D25" w:rsidRDefault="00903D25" w:rsidP="006278BE">
                            <w:pPr>
                              <w:pStyle w:val="Caption"/>
                            </w:pPr>
                          </w:p>
                          <w:p w14:paraId="22196177" w14:textId="1734BC63" w:rsidR="00903D25" w:rsidRDefault="00903D25"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0"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fTQQ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" filled="f" stroked="f">
                <v:textbox>
                  <w:txbxContent>
                    <w:p w14:paraId="0BD290D6" w14:textId="624B1890" w:rsidR="00903D25" w:rsidRDefault="00903D25"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8">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903D25" w:rsidRDefault="00903D25"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903D25" w:rsidRDefault="00903D25" w:rsidP="00540F6B">
                      <w:pPr>
                        <w:keepNext/>
                        <w:jc w:val="center"/>
                      </w:pPr>
                    </w:p>
                    <w:p w14:paraId="3F25D7E4" w14:textId="7DA4EBDF" w:rsidR="00903D25" w:rsidRDefault="00903D25" w:rsidP="00540F6B">
                      <w:pPr>
                        <w:pStyle w:val="Caption"/>
                      </w:pPr>
                    </w:p>
                    <w:p w14:paraId="5D2BE1A7" w14:textId="2BA62232" w:rsidR="00903D25" w:rsidRDefault="00903D25" w:rsidP="006278BE">
                      <w:pPr>
                        <w:keepNext/>
                        <w:jc w:val="center"/>
                      </w:pPr>
                    </w:p>
                    <w:p w14:paraId="777CACA4" w14:textId="07A17886" w:rsidR="00903D25" w:rsidRDefault="00903D25" w:rsidP="006278BE">
                      <w:pPr>
                        <w:pStyle w:val="Caption"/>
                      </w:pPr>
                    </w:p>
                    <w:p w14:paraId="22196177" w14:textId="1734BC63" w:rsidR="00903D25" w:rsidRDefault="00903D25"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w:lastRenderedPageBreak/>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903D25" w:rsidRDefault="00903D25"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903D25"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903D25"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903D25"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903D25"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903D25"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903D25"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903D25"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903D25"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903D25" w:rsidRDefault="00903D25"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1"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Autpru3AIAACgGAAAOAAAAAAAAAAAAAAAAACwCAABk&#10;cnMvZTJvRG9jLnhtbFBLAQItABQABgAIAAAAIQBPa/+D3QAAAAoBAAAPAAAAAAAAAAAAAAAAADQF&#10;AABkcnMvZG93bnJldi54bWxQSwUGAAAAAAQABADzAAAAPgYAAAAA&#10;" filled="f" stroked="f">
                <v:textbox>
                  <w:txbxContent>
                    <w:p w14:paraId="5B74A3E6" w14:textId="77777777" w:rsidR="00903D25" w:rsidRDefault="00903D25"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903D25"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903D25"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903D25"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903D25"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903D25"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903D25"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903D25"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903D25"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903D25" w:rsidRDefault="00903D25"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0" w:name="_Toc334672320"/>
      <w:r>
        <w:lastRenderedPageBreak/>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End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End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End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4672321"/>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End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End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End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4672322"/>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End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End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End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End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End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4672323"/>
      <w:r>
        <w:lastRenderedPageBreak/>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End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End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End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End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17C89C52" w:rsidR="00DE4501" w:rsidRDefault="004D29B9" w:rsidP="000B7F4B">
      <w:pPr>
        <w:pStyle w:val="Heading2"/>
        <w:spacing w:line="240" w:lineRule="auto"/>
      </w:pPr>
      <w:bookmarkStart w:id="58" w:name="_Toc334672324"/>
      <w:r>
        <w:t>Hypothese</w:t>
      </w:r>
      <w:r w:rsidR="00DE4501">
        <w:t>s</w:t>
      </w:r>
      <w:r w:rsidR="00EE3EC4">
        <w:t xml:space="preserve"> on AUES Key dimensional components</w:t>
      </w:r>
      <w:bookmarkEnd w:id="58"/>
    </w:p>
    <w:p w14:paraId="7D880F02" w14:textId="73C83899" w:rsidR="007A0899" w:rsidRDefault="004227B6" w:rsidP="000B7F4B">
      <w:pPr>
        <w:spacing w:line="240" w:lineRule="auto"/>
      </w:pPr>
      <w:r>
        <w:t>Seven</w:t>
      </w:r>
      <w:r w:rsidR="001B5144">
        <w:t xml:space="preserve"> </w:t>
      </w:r>
      <w:r w:rsidR="0042336F">
        <w:t>hypothese</w:t>
      </w:r>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4D29B9">
        <w:t>Chapter 4, P</w:t>
      </w:r>
      <w:r w:rsidR="00195173">
        <w:t xml:space="preserve">art </w:t>
      </w:r>
      <w:r w:rsidR="004D29B9">
        <w:t>4.</w:t>
      </w:r>
      <w:r w:rsidR="00195173">
        <w:t>1</w:t>
      </w:r>
      <w:r w:rsidR="000475E2">
        <w:t>)</w:t>
      </w:r>
      <w:r w:rsidR="00540360">
        <w:t xml:space="preserve"> throughout AUES quality dimensions</w:t>
      </w:r>
      <w:r w:rsidR="00B27B83">
        <w:t xml:space="preserve"> (Chapter 3, Part </w:t>
      </w:r>
      <w:r w:rsidR="004D29B9">
        <w:t>3.</w:t>
      </w:r>
      <w:r w:rsidR="00B27B83">
        <w:t>1)</w:t>
      </w:r>
      <w:r w:rsidR="00195173">
        <w:t>.</w:t>
      </w:r>
      <w:r w:rsidR="00A26AAD">
        <w:t xml:space="preserve"> </w:t>
      </w:r>
    </w:p>
    <w:p w14:paraId="2126AE6A" w14:textId="2F5A3E05" w:rsidR="00340709" w:rsidRDefault="00C15A91" w:rsidP="000B7F4B">
      <w:pPr>
        <w:pStyle w:val="Heading3"/>
        <w:spacing w:line="240" w:lineRule="auto"/>
      </w:pPr>
      <w:bookmarkStart w:id="59" w:name="_Toc334672325"/>
      <w:r>
        <w:t>AUES key components h</w:t>
      </w:r>
      <w:r w:rsidR="00340709">
        <w:t>ypothesis series</w:t>
      </w:r>
      <w:bookmarkEnd w:id="59"/>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903D25" w:rsidRDefault="00903D25"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9">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903D25" w:rsidRDefault="00903D25"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903D25" w:rsidRDefault="00903D25" w:rsidP="00540F6B">
                            <w:pPr>
                              <w:pStyle w:val="Caption"/>
                            </w:pPr>
                          </w:p>
                          <w:p w14:paraId="75343AEB" w14:textId="40064AB0" w:rsidR="00903D25" w:rsidRDefault="00903D25" w:rsidP="005711FA">
                            <w:pPr>
                              <w:keepNext/>
                              <w:jc w:val="center"/>
                            </w:pPr>
                          </w:p>
                          <w:p w14:paraId="7BF62C1F" w14:textId="756D17BA" w:rsidR="00903D25" w:rsidRDefault="00903D25"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2"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o+bdU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" filled="f" stroked="f">
                <v:textbox>
                  <w:txbxContent>
                    <w:p w14:paraId="4C6C0CB7" w14:textId="183FD610" w:rsidR="00903D25" w:rsidRDefault="00903D25"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9">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903D25" w:rsidRDefault="00903D25"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903D25" w:rsidRDefault="00903D25" w:rsidP="00540F6B">
                      <w:pPr>
                        <w:pStyle w:val="Caption"/>
                      </w:pPr>
                    </w:p>
                    <w:p w14:paraId="75343AEB" w14:textId="40064AB0" w:rsidR="00903D25" w:rsidRDefault="00903D25" w:rsidP="005711FA">
                      <w:pPr>
                        <w:keepNext/>
                        <w:jc w:val="center"/>
                      </w:pPr>
                    </w:p>
                    <w:p w14:paraId="7BF62C1F" w14:textId="756D17BA" w:rsidR="00903D25" w:rsidRDefault="00903D25"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0" w:name="_Toc334672326"/>
      <w:r>
        <w:lastRenderedPageBreak/>
        <w:t>Conceptual Model</w:t>
      </w:r>
      <w:bookmarkEnd w:id="60"/>
    </w:p>
    <w:p w14:paraId="30801619" w14:textId="58C7FA6B" w:rsidR="0004265B" w:rsidRDefault="002E0962" w:rsidP="000B7F4B">
      <w:pPr>
        <w:spacing w:line="240" w:lineRule="auto"/>
      </w:pPr>
      <w:r>
        <w:t>By means</w:t>
      </w:r>
      <w:r w:rsidR="009246DF">
        <w:t xml:space="preserve"> of</w:t>
      </w:r>
      <w:r w:rsidR="00593BCE">
        <w:t xml:space="preserve"> Quality in Use model</w:t>
      </w:r>
      <w:r w:rsidR="008517B6">
        <w:t xml:space="preserve"> (Chapter 4, Part </w:t>
      </w:r>
      <w:r w:rsidR="00EB7717">
        <w:t>4.</w:t>
      </w:r>
      <w:r w:rsidR="008517B6">
        <w:t>1)</w:t>
      </w:r>
      <w:r w:rsidR="00593BCE">
        <w:t xml:space="preserve">, </w:t>
      </w:r>
      <w:r w:rsidR="00630DF0">
        <w:t>Quality Product model</w:t>
      </w:r>
      <w:r w:rsidR="008517B6">
        <w:t xml:space="preserve"> (Chapter 4, Part </w:t>
      </w:r>
      <w:r w:rsidR="00EB7717">
        <w:t>4.</w:t>
      </w:r>
      <w:r w:rsidR="008517B6">
        <w:t>2)</w:t>
      </w:r>
      <w:r w:rsidR="00630DF0">
        <w:t xml:space="preserve">, </w:t>
      </w:r>
      <w:r w:rsidR="006A2E06">
        <w:t>proposed AUES Quality dimensions</w:t>
      </w:r>
      <w:r w:rsidR="00390C4B">
        <w:t xml:space="preserve"> (Chapter 3, Part </w:t>
      </w:r>
      <w:r w:rsidR="00EB7717">
        <w:t>3.</w:t>
      </w:r>
      <w:r w:rsidR="00390C4B">
        <w:t>1)</w:t>
      </w:r>
      <w:r w:rsidR="006A2E06">
        <w:t xml:space="preserve"> </w:t>
      </w:r>
      <w:r w:rsidR="009504EC">
        <w:t>with</w:t>
      </w:r>
      <w:r w:rsidR="006A2E06">
        <w:t xml:space="preserve"> their key components</w:t>
      </w:r>
      <w:r w:rsidR="004B7DD1">
        <w:t xml:space="preserve"> (Chapter 4, Part </w:t>
      </w:r>
      <w:r w:rsidR="00EB7717">
        <w:t>4.</w:t>
      </w:r>
      <w:r w:rsidR="004B7DD1">
        <w:t>6)</w:t>
      </w:r>
      <w:r w:rsidR="008517B6">
        <w:t xml:space="preserve">, and </w:t>
      </w:r>
      <w:r w:rsidR="009504EC">
        <w:t>based on</w:t>
      </w:r>
      <w:r w:rsidR="008517B6">
        <w:t xml:space="preserve"> ISO/IEC 25010</w:t>
      </w:r>
      <w:r w:rsidR="0083666E">
        <w:t>:2011</w:t>
      </w:r>
      <w:r w:rsidR="008517B6">
        <w:t xml:space="preserve"> standard</w:t>
      </w:r>
      <w:r w:rsidR="00E05E52">
        <w:t xml:space="preserve"> (Chapter 2, Part </w:t>
      </w:r>
      <w:r w:rsidR="00EB7717">
        <w:t>2.</w:t>
      </w:r>
      <w:r w:rsidR="00E05E52">
        <w:t>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83666E">
        <w:t xml:space="preserve">, </w:t>
      </w:r>
      <w:r w:rsidR="00EB7717">
        <w:t>and the key components for each dimension</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903D25" w:rsidRDefault="00903D25"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0">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903D25" w:rsidRDefault="00903D25"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903D25" w:rsidRDefault="00903D25" w:rsidP="00B3057C">
                            <w:pPr>
                              <w:keepNext/>
                              <w:jc w:val="center"/>
                            </w:pPr>
                          </w:p>
                          <w:p w14:paraId="07DACD11" w14:textId="51144798" w:rsidR="00903D25" w:rsidRDefault="00903D25" w:rsidP="006022C0">
                            <w:pPr>
                              <w:pStyle w:val="Caption"/>
                              <w:jc w:val="both"/>
                            </w:pPr>
                            <w:r>
                              <w:t>Conceptual model for understanding qualitative characteristics of e-services</w:t>
                            </w:r>
                          </w:p>
                          <w:p w14:paraId="5911E390" w14:textId="1A7FD03C" w:rsidR="00903D25" w:rsidRDefault="00903D25"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3"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bm/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b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Txub+0wIAABcGAAAOAAAAAAAAAAAAAAAAACwCAABkcnMvZTJvRG9j&#10;LnhtbFBLAQItABQABgAIAAAAIQB2xkWn3QAAAAUBAAAPAAAAAAAAAAAAAAAAACsFAABkcnMvZG93&#10;bnJldi54bWxQSwUGAAAAAAQABADzAAAANQYAAAAA&#10;" filled="f" stroked="f">
                <v:textbox>
                  <w:txbxContent>
                    <w:p w14:paraId="43F53D50" w14:textId="3B6C0E6A" w:rsidR="00903D25" w:rsidRDefault="00903D25"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0">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903D25" w:rsidRDefault="00903D25"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903D25" w:rsidRDefault="00903D25" w:rsidP="00B3057C">
                      <w:pPr>
                        <w:keepNext/>
                        <w:jc w:val="center"/>
                      </w:pPr>
                    </w:p>
                    <w:p w14:paraId="07DACD11" w14:textId="51144798" w:rsidR="00903D25" w:rsidRDefault="00903D25" w:rsidP="006022C0">
                      <w:pPr>
                        <w:pStyle w:val="Caption"/>
                        <w:jc w:val="both"/>
                      </w:pPr>
                      <w:r>
                        <w:t>Conceptual model for understanding qualitative characteristics of e-services</w:t>
                      </w:r>
                    </w:p>
                    <w:p w14:paraId="5911E390" w14:textId="1A7FD03C" w:rsidR="00903D25" w:rsidRDefault="00903D25" w:rsidP="006A2E06"/>
                  </w:txbxContent>
                </v:textbox>
                <w10:anchorlock/>
              </v:shape>
            </w:pict>
          </mc:Fallback>
        </mc:AlternateContent>
      </w:r>
    </w:p>
    <w:p w14:paraId="0559087D" w14:textId="0D1644EB" w:rsidR="007106C6" w:rsidRDefault="007106C6" w:rsidP="000B7F4B">
      <w:pPr>
        <w:spacing w:line="240" w:lineRule="auto"/>
      </w:pPr>
      <w:r>
        <w:t>Tab</w:t>
      </w:r>
      <w:r w:rsidR="00C8732C">
        <w:t>le 4</w:t>
      </w:r>
      <w:r>
        <w:t xml:space="preserve"> in section 4.5 can be used in order to have a clear understanding relationships between qualitative characteristics a</w:t>
      </w:r>
      <w:r w:rsidR="00503669">
        <w:t>nd AUES quality dimensions</w:t>
      </w:r>
      <w:r>
        <w:t>.</w:t>
      </w:r>
    </w:p>
    <w:p w14:paraId="54740520" w14:textId="77777777" w:rsidR="00225329" w:rsidRDefault="00225329" w:rsidP="000B7F4B">
      <w:pPr>
        <w:pStyle w:val="Heading2"/>
        <w:spacing w:line="240" w:lineRule="auto"/>
      </w:pPr>
      <w:bookmarkStart w:id="61" w:name="_Toc334672327"/>
      <w:r>
        <w:t>Conceptual model dependability</w:t>
      </w:r>
      <w:bookmarkEnd w:id="61"/>
    </w:p>
    <w:p w14:paraId="5FC5A03E" w14:textId="01B9230D"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End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w:t>
      </w:r>
      <w:r w:rsidR="007A076A">
        <w:t>(F</w:t>
      </w:r>
      <w:r w:rsidR="00BD1C1F">
        <w:t>igure 17</w:t>
      </w:r>
      <w:r w:rsidR="007A076A">
        <w:t>) in order to fulfill with dependability definition</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903D25" w:rsidRDefault="00903D25"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1">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903D25" w:rsidRDefault="00903D25"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903D25" w:rsidRDefault="00903D25" w:rsidP="00BD1C1F">
                            <w:pPr>
                              <w:keepNext/>
                            </w:pPr>
                          </w:p>
                          <w:p w14:paraId="1956A47C" w14:textId="181C6CE6" w:rsidR="00903D25" w:rsidRDefault="00903D25"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AAT/7D0gIAABUGAAAOAAAAAAAAAAAAAAAAACwCAABkcnMvZTJvRG9j&#10;LnhtbFBLAQItABQABgAIAAAAIQDOYWdi3gAAAAUBAAAPAAAAAAAAAAAAAAAAACoFAABkcnMvZG93&#10;bnJldi54bWxQSwUGAAAAAAQABADzAAAANQYAAAAA&#10;" filled="f" stroked="f">
                <v:textbox>
                  <w:txbxContent>
                    <w:p w14:paraId="2A0AF6B9" w14:textId="6E1A5B00" w:rsidR="00903D25" w:rsidRDefault="00903D25"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1">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903D25" w:rsidRDefault="00903D25"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903D25" w:rsidRDefault="00903D25" w:rsidP="00BD1C1F">
                      <w:pPr>
                        <w:keepNext/>
                      </w:pPr>
                    </w:p>
                    <w:p w14:paraId="1956A47C" w14:textId="181C6CE6" w:rsidR="00903D25" w:rsidRDefault="00903D25"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903D25" w:rsidRDefault="00903D25"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2">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903D25" w:rsidRDefault="00903D25"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903D25" w:rsidRDefault="00903D25" w:rsidP="00DB6926">
                            <w:pPr>
                              <w:keepNext/>
                            </w:pPr>
                          </w:p>
                          <w:p w14:paraId="5F73C040" w14:textId="0D97AA5C" w:rsidR="00903D25" w:rsidRDefault="00903D25"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5"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K2sNM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u269jZ0IYrXe+hO63u&#10;5tsZumygg66J83fEwkBDQ8KS8rfw4ULvSqx7CaONtj/+pA94KChYMQplL7GCDYaR+KJg/mZZnod9&#10;Eg85tBAc7LFldWxRT3KhoSgZLENDoxjwXgwit1o+wiarwptgIorCyyX2g7jw3dKCTUhZVUUQbBBD&#10;/LW6NzS4DjUK0/HQPhJr+hHy0Ec3elgkpHgzSR023FS6evKaN3HMAs0dpz39sH1iV/abMqy343NE&#10;vezz+S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tMK2sNMCAAAXBgAADgAAAAAAAAAAAAAAAAAsAgAAZHJzL2Uyb0Rv&#10;Yy54bWxQSwECLQAUAAYACAAAACEAzmFnYt4AAAAFAQAADwAAAAAAAAAAAAAAAAArBQAAZHJzL2Rv&#10;d25yZXYueG1sUEsFBgAAAAAEAAQA8wAAADYGAAAAAA==&#10;" filled="f" stroked="f">
                <v:textbox>
                  <w:txbxContent>
                    <w:p w14:paraId="4F6BB6A1" w14:textId="644B10EC" w:rsidR="00903D25" w:rsidRDefault="00903D25"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2">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903D25" w:rsidRDefault="00903D25"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903D25" w:rsidRDefault="00903D25" w:rsidP="00DB6926">
                      <w:pPr>
                        <w:keepNext/>
                      </w:pPr>
                    </w:p>
                    <w:p w14:paraId="5F73C040" w14:textId="0D97AA5C" w:rsidR="00903D25" w:rsidRDefault="00903D25" w:rsidP="00DB6926">
                      <w:pPr>
                        <w:pStyle w:val="Caption"/>
                      </w:pPr>
                    </w:p>
                  </w:txbxContent>
                </v:textbox>
                <w10:anchorlock/>
              </v:shape>
            </w:pict>
          </mc:Fallback>
        </mc:AlternateContent>
      </w:r>
    </w:p>
    <w:p w14:paraId="490720D7" w14:textId="251AAB75"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4D5FB3">
        <w:t xml:space="preserve">n Chapter 5, </w:t>
      </w:r>
      <w:r w:rsidR="00565410">
        <w:t>Part</w:t>
      </w:r>
      <w:r w:rsidR="00F80624">
        <w:t xml:space="preserve"> </w:t>
      </w:r>
      <w:r w:rsidR="004D5FB3">
        <w:t>5.</w:t>
      </w:r>
      <w:r w:rsidR="00565410">
        <w:t>3</w:t>
      </w:r>
      <w:r w:rsidR="00C733B0">
        <w:t>.1 and Chapter 5, Part 5.4, respectively</w:t>
      </w:r>
      <w:r w:rsidR="00001796">
        <w:t>.</w:t>
      </w:r>
    </w:p>
    <w:p w14:paraId="5B6B811E" w14:textId="1C4904C9" w:rsidR="0033212F" w:rsidRDefault="0033212F" w:rsidP="0033212F">
      <w:pPr>
        <w:spacing w:line="240" w:lineRule="auto"/>
      </w:pPr>
      <w:r>
        <w:t>On next chapter proposed conceptual model for understanding quality of e-services will be applied in order to test how effective it could be on selected Estonian e-services with described methodology to be used for that purpose.</w:t>
      </w:r>
    </w:p>
    <w:p w14:paraId="21447C91" w14:textId="77777777" w:rsidR="0033212F" w:rsidRPr="002503D5" w:rsidRDefault="0033212F" w:rsidP="000B7F4B">
      <w:pPr>
        <w:spacing w:line="240" w:lineRule="auto"/>
        <w:jc w:val="left"/>
      </w:pPr>
    </w:p>
    <w:p w14:paraId="702401E6" w14:textId="0136BAFA" w:rsidR="00E54189" w:rsidRDefault="006D2AFB" w:rsidP="00D00687">
      <w:pPr>
        <w:pStyle w:val="Heading1"/>
        <w:spacing w:line="240" w:lineRule="auto"/>
      </w:pPr>
      <w:bookmarkStart w:id="62" w:name="_Toc334672328"/>
      <w:r>
        <w:lastRenderedPageBreak/>
        <w:t xml:space="preserve">Applying </w:t>
      </w:r>
      <w:r w:rsidR="00BF2CF7">
        <w:t>c</w:t>
      </w:r>
      <w:r w:rsidR="00E54189">
        <w:t>onceptual model on Estonian e-services</w:t>
      </w:r>
      <w:bookmarkEnd w:id="62"/>
    </w:p>
    <w:p w14:paraId="612D356D" w14:textId="04CDBD1D" w:rsidR="00611A0F" w:rsidRPr="00611A0F" w:rsidRDefault="00611A0F" w:rsidP="00D00687">
      <w:pPr>
        <w:spacing w:line="240" w:lineRule="auto"/>
      </w:pPr>
      <w:r>
        <w:t>On this chapter</w:t>
      </w:r>
      <w:r w:rsidR="003951AB">
        <w:t>,</w:t>
      </w:r>
      <w:r>
        <w:t xml:space="preserve"> two selected Estonian e-services are presented in order to test proposed conceptual model (Chapter 4) in order to undertand their quality, for this purpose a methodology</w:t>
      </w:r>
      <w:r w:rsidR="00E7615C">
        <w:t xml:space="preserve"> on how the model is applied</w:t>
      </w:r>
      <w:r>
        <w:t xml:space="preserve"> and its scope</w:t>
      </w:r>
      <w:r w:rsidR="003951AB">
        <w:t xml:space="preserve"> with limitations</w:t>
      </w:r>
      <w:r>
        <w:t xml:space="preserve"> are part of this chapter.</w:t>
      </w:r>
    </w:p>
    <w:p w14:paraId="22F679E2" w14:textId="011A913F" w:rsidR="003C6464" w:rsidRDefault="003C6464" w:rsidP="00D00687">
      <w:pPr>
        <w:pStyle w:val="Heading2"/>
        <w:spacing w:line="240" w:lineRule="auto"/>
      </w:pPr>
      <w:bookmarkStart w:id="63" w:name="_Toc334672329"/>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4672330"/>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4672331"/>
      <w:r>
        <w:t>Methodology</w:t>
      </w:r>
      <w:bookmarkEnd w:id="65"/>
    </w:p>
    <w:p w14:paraId="226709E0" w14:textId="3DAC8A3E" w:rsidR="00A01A6E" w:rsidRDefault="00FB00C8" w:rsidP="002274A1">
      <w:pPr>
        <w:spacing w:line="240" w:lineRule="auto"/>
      </w:pPr>
      <w:r>
        <w:t>In order to test the proposed conceptual model in Chapter 4</w:t>
      </w:r>
      <w:r w:rsidR="006304B9">
        <w:t xml:space="preserve">, </w:t>
      </w:r>
      <w:r>
        <w:t xml:space="preserve">Part </w:t>
      </w:r>
      <w:r w:rsidR="006304B9">
        <w:t>4.</w:t>
      </w:r>
      <w:r>
        <w:t>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w:t>
      </w:r>
      <w:r w:rsidR="00DE5F5A">
        <w:t xml:space="preserve"> following</w:t>
      </w:r>
      <w:r w:rsidR="004F2F2F">
        <w:t xml:space="preserve"> set of values {0 | 0,</w:t>
      </w:r>
      <w:r w:rsidR="002D4795">
        <w:t>2 | 0</w:t>
      </w:r>
      <w:r w:rsidR="004F2F2F">
        <w:t>,</w:t>
      </w:r>
      <w:r w:rsidR="002D4795">
        <w:t>25 | 0</w:t>
      </w:r>
      <w:r w:rsidR="004F2F2F">
        <w:t>,</w:t>
      </w:r>
      <w:r w:rsidR="002D4795">
        <w:t>5 | 1}</w:t>
      </w:r>
      <w:r w:rsidR="004F2F2F">
        <w:t xml:space="preserve"> where</w:t>
      </w:r>
      <w:r w:rsidR="00A01A6E">
        <w:t>:</w:t>
      </w:r>
    </w:p>
    <w:p w14:paraId="15D5DF88" w14:textId="5C08991B" w:rsidR="00A01A6E" w:rsidRDefault="00A01A6E" w:rsidP="002274A1">
      <w:pPr>
        <w:pStyle w:val="ListParagraph"/>
        <w:numPr>
          <w:ilvl w:val="0"/>
          <w:numId w:val="41"/>
        </w:numPr>
        <w:spacing w:line="240" w:lineRule="auto"/>
      </w:pPr>
      <w:r>
        <w:t>0</w:t>
      </w:r>
      <w:r w:rsidR="004F2F2F">
        <w:t xml:space="preserve"> means no contribution for estimating quality</w:t>
      </w:r>
      <w:r w:rsidR="00241D9E">
        <w:t>.</w:t>
      </w:r>
    </w:p>
    <w:p w14:paraId="4C7947F8" w14:textId="3757A8D2" w:rsidR="00A01A6E" w:rsidRDefault="00A01A6E" w:rsidP="002274A1">
      <w:pPr>
        <w:pStyle w:val="ListParagraph"/>
        <w:numPr>
          <w:ilvl w:val="0"/>
          <w:numId w:val="41"/>
        </w:numPr>
        <w:spacing w:line="240" w:lineRule="auto"/>
      </w:pPr>
      <w:r>
        <w:t>0,2 means there are 5 questions which contribute to estimate quality</w:t>
      </w:r>
      <w:r w:rsidR="00241D9E">
        <w:t>.</w:t>
      </w:r>
    </w:p>
    <w:p w14:paraId="56963033" w14:textId="38F44440"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r w:rsidR="00241D9E">
        <w:t>.</w:t>
      </w:r>
    </w:p>
    <w:p w14:paraId="030929DD" w14:textId="0DEB1B6D"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r w:rsidR="00241D9E">
        <w:t>.</w:t>
      </w:r>
    </w:p>
    <w:p w14:paraId="00E708C7" w14:textId="0F87E5B7"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r w:rsidR="00241D9E">
        <w:t>.</w:t>
      </w:r>
    </w:p>
    <w:p w14:paraId="66D111B5" w14:textId="0C66F07E" w:rsidR="00AB11FD" w:rsidRDefault="00094441" w:rsidP="0032265A">
      <w:pPr>
        <w:pStyle w:val="Heading3"/>
        <w:spacing w:line="240" w:lineRule="auto"/>
      </w:pPr>
      <w:bookmarkStart w:id="66" w:name="_Toc334672332"/>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903D25" w:rsidRDefault="00903D25"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903D25"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903D25"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903D25"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903D25"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903D25"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903D25"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903D25"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903D25"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903D25"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903D25"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903D25"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903D25"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903D25"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903D25"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903D25"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903D25"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903D25"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903D25"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903D25"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903D25"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903D25"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903D25"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903D25" w:rsidRDefault="00903D25"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6"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" filled="f" stroked="f">
                <v:textbox>
                  <w:txbxContent>
                    <w:p w14:paraId="15D2C0F6" w14:textId="2D3989C6" w:rsidR="00903D25" w:rsidRDefault="00903D25"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903D25"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903D25"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903D25"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903D25"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903D25"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903D25"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903D25"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903D25"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903D25"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903D25"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903D25"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903D25"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903D25"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903D25"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903D25"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903D25"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903D25"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903D25"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903D25"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903D25"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903D25"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903D25"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903D25" w:rsidRDefault="00903D25" w:rsidP="00A01616">
                      <w:pPr>
                        <w:jc w:val="center"/>
                      </w:pPr>
                    </w:p>
                  </w:txbxContent>
                </v:textbox>
                <w10:wrap type="topAndBottom"/>
              </v:shape>
            </w:pict>
          </mc:Fallback>
        </mc:AlternateContent>
      </w:r>
    </w:p>
    <w:p w14:paraId="1A24D06D" w14:textId="534C593D" w:rsidR="00E60025" w:rsidRDefault="00755087" w:rsidP="0032265A">
      <w:pPr>
        <w:spacing w:line="240" w:lineRule="auto"/>
      </w:pPr>
      <w:r>
        <w:lastRenderedPageBreak/>
        <w:t>Figure 20 shows i</w:t>
      </w:r>
      <w:r w:rsidR="00F55160">
        <w:t>n colored squ</w:t>
      </w:r>
      <w:r w:rsidR="005E1CD4">
        <w:t>a</w:t>
      </w:r>
      <w:r w:rsidR="00F55160">
        <w:t>res in Part B the mapped values depicted on Table 6 con</w:t>
      </w:r>
      <w:r w:rsidR="00A12FB4">
        <w:t>sidering the series of hypothese</w:t>
      </w:r>
      <w:r w:rsidR="00F55160">
        <w:t>s on Figure 16 (Chapter 4</w:t>
      </w:r>
      <w:r w:rsidR="00A12FB4">
        <w:t xml:space="preserve">, </w:t>
      </w:r>
      <w:r w:rsidR="00F55160">
        <w:t xml:space="preserve">Part </w:t>
      </w:r>
      <w:r w:rsidR="00A12FB4">
        <w:t>4.</w:t>
      </w:r>
      <w:r w:rsidR="00F55160">
        <w:t>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903D25"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903D25" w:rsidRPr="0089232B" w:rsidRDefault="00903D25"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903D25"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903D25" w:rsidRPr="0089232B" w:rsidRDefault="00903D25"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903D25" w:rsidRPr="0089232B" w:rsidRDefault="00903D25"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903D25" w:rsidRPr="0089232B" w:rsidRDefault="00903D25"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903D25"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903D25" w:rsidRPr="0089232B" w:rsidRDefault="00903D25"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903D25"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903D25" w:rsidRPr="0089232B" w:rsidRDefault="00903D25"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903D25" w:rsidRPr="0089232B" w:rsidRDefault="00903D25"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903D25" w:rsidRDefault="00903D25" w:rsidP="00BF56DA">
                            <w:pPr>
                              <w:keepNext/>
                              <w:jc w:val="center"/>
                            </w:pPr>
                          </w:p>
                          <w:p w14:paraId="3AC19AEF" w14:textId="63CD4881" w:rsidR="00903D25" w:rsidRDefault="00903D25"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903D25" w:rsidRDefault="00903D25" w:rsidP="00C73253">
                            <w:pPr>
                              <w:keepNext/>
                              <w:jc w:val="center"/>
                            </w:pPr>
                          </w:p>
                          <w:p w14:paraId="415E3CC2" w14:textId="59CAC3E4" w:rsidR="00903D25" w:rsidRDefault="00903D25"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7"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GsftU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903D25"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903D25" w:rsidRPr="0089232B" w:rsidRDefault="00903D25"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903D25"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903D25" w:rsidRPr="0089232B" w:rsidRDefault="00903D25"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903D25" w:rsidRPr="0089232B" w:rsidRDefault="00903D25"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903D25" w:rsidRPr="0089232B" w:rsidRDefault="00903D25"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903D25"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903D25" w:rsidRPr="0089232B" w:rsidRDefault="00903D25"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903D25"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903D25" w:rsidRPr="0089232B" w:rsidRDefault="00903D25"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903D25" w:rsidRPr="0089232B" w:rsidRDefault="00903D25"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903D25" w:rsidRDefault="00903D25" w:rsidP="00BF56DA">
                      <w:pPr>
                        <w:keepNext/>
                        <w:jc w:val="center"/>
                      </w:pPr>
                    </w:p>
                    <w:p w14:paraId="3AC19AEF" w14:textId="63CD4881" w:rsidR="00903D25" w:rsidRDefault="00903D25"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903D25" w:rsidRDefault="00903D25" w:rsidP="00C73253">
                      <w:pPr>
                        <w:keepNext/>
                        <w:jc w:val="center"/>
                      </w:pPr>
                    </w:p>
                    <w:p w14:paraId="415E3CC2" w14:textId="59CAC3E4" w:rsidR="00903D25" w:rsidRDefault="00903D25"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lastRenderedPageBreak/>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4672333"/>
      <w:r>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4672334"/>
      <w:r>
        <w:t>D</w:t>
      </w:r>
      <w:r w:rsidR="00E51336">
        <w:t>ependability degree</w:t>
      </w:r>
      <w:r w:rsidR="00B076BC">
        <w:t xml:space="preserve"> for quality in use model</w:t>
      </w:r>
      <w:bookmarkEnd w:id="68"/>
    </w:p>
    <w:p w14:paraId="004D901A" w14:textId="022D9B61"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3E0267">
        <w:t xml:space="preserve">, </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4672335"/>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anchor distT="0" distB="0" distL="114300" distR="114300" simplePos="0" relativeHeight="251669504" behindDoc="0" locked="0" layoutInCell="1" allowOverlap="1" wp14:anchorId="2FAD4B98" wp14:editId="76906092">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903D25" w:rsidRDefault="00903D25"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903D25"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903D25"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903D25"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903D25"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903D25"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903D25"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903D25"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903D25"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903D25"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903D25"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903D25"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903D25"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903D25"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903D25"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903D25"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903D25"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903D25"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903D25"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903D25" w:rsidRDefault="00903D25"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8"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L5Zd0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" filled="f" stroked="f">
                <v:textbox>
                  <w:txbxContent>
                    <w:p w14:paraId="6E5D4662" w14:textId="5262EE18" w:rsidR="00903D25" w:rsidRDefault="00903D25"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903D25"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903D25"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903D25"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903D25"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903D25"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903D25"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903D25"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903D25"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903D25"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903D25"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903D25"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903D25"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903D25"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903D25"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903D25"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903D25"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903D25"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903D25"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903D25" w:rsidRDefault="00903D25" w:rsidP="00117945">
                      <w:pPr>
                        <w:jc w:val="center"/>
                      </w:pPr>
                    </w:p>
                  </w:txbxContent>
                </v:textbox>
                <w10:wrap type="topAndBottom"/>
              </v:shape>
            </w:pict>
          </mc:Fallback>
        </mc:AlternateContent>
      </w:r>
    </w:p>
    <w:p w14:paraId="67842D78" w14:textId="7C801176" w:rsidR="00FE4056" w:rsidRDefault="0086112C" w:rsidP="0032265A">
      <w:pPr>
        <w:spacing w:line="240" w:lineRule="auto"/>
      </w:pPr>
      <w:r>
        <w:lastRenderedPageBreak/>
        <w:t>Figure 2</w:t>
      </w:r>
      <w:r w:rsidR="00CC6A13">
        <w:t>1</w:t>
      </w:r>
      <w:r>
        <w:t xml:space="preserve"> shows on colored sqaures in Part B the mappeed values depicted on Table </w:t>
      </w:r>
      <w:r w:rsidR="00FB273A">
        <w:t>7</w:t>
      </w:r>
      <w:r>
        <w:t xml:space="preserve"> con</w:t>
      </w:r>
      <w:r w:rsidR="003E0267">
        <w:t xml:space="preserve">sidering the series of hypotheses on Figure 16 (Chapter 4, </w:t>
      </w:r>
      <w:r>
        <w:t xml:space="preserve">Part </w:t>
      </w:r>
      <w:r w:rsidR="003E0267">
        <w:t>4.</w:t>
      </w:r>
      <w:r>
        <w:t>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903D25"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903D25" w:rsidRPr="0089232B" w:rsidRDefault="00903D25"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903D25" w:rsidRPr="0089232B" w:rsidRDefault="00903D25"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903D25" w:rsidRPr="0089232B" w:rsidRDefault="00903D25"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903D25"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903D25" w:rsidRPr="0089232B" w:rsidRDefault="00903D25"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903D25" w:rsidRPr="0089232B" w:rsidRDefault="00903D25"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903D25" w:rsidRPr="0089232B" w:rsidRDefault="00903D25"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903D25" w:rsidRPr="0089232B" w:rsidRDefault="00903D25"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903D25" w:rsidRPr="0089232B" w:rsidRDefault="00903D25"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903D25" w:rsidRPr="0089232B" w:rsidRDefault="00903D25"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903D25"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903D25" w:rsidRPr="0089232B" w:rsidRDefault="00903D25"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903D25"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903D25" w:rsidRPr="0089232B" w:rsidRDefault="00903D25"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903D25" w:rsidRPr="0089232B" w:rsidRDefault="00903D25"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903D25" w:rsidRDefault="00903D25" w:rsidP="00374A81">
                            <w:pPr>
                              <w:keepNext/>
                              <w:jc w:val="center"/>
                            </w:pPr>
                          </w:p>
                          <w:p w14:paraId="0A9FE8F8" w14:textId="2FECD414" w:rsidR="00903D25" w:rsidRDefault="00903D25"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903D25" w:rsidRDefault="00903D25" w:rsidP="008C4A39">
                            <w:pPr>
                              <w:keepNext/>
                              <w:jc w:val="center"/>
                            </w:pPr>
                          </w:p>
                          <w:p w14:paraId="12ED2A0D" w14:textId="0C0DDF21" w:rsidR="00903D25" w:rsidRDefault="00903D25"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9"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BPc9HD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903D25"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903D25" w:rsidRPr="0089232B" w:rsidRDefault="00903D25"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903D25" w:rsidRPr="0089232B" w:rsidRDefault="00903D25"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903D25" w:rsidRPr="0089232B" w:rsidRDefault="00903D25"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903D25"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903D25" w:rsidRPr="0089232B" w:rsidRDefault="00903D25"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903D25" w:rsidRPr="0089232B" w:rsidRDefault="00903D25"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903D25" w:rsidRPr="0089232B" w:rsidRDefault="00903D25"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903D25" w:rsidRPr="0089232B" w:rsidRDefault="00903D25"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903D25" w:rsidRPr="0089232B" w:rsidRDefault="00903D25"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903D25" w:rsidRPr="0089232B" w:rsidRDefault="00903D25"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903D25"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903D25" w:rsidRPr="0089232B" w:rsidRDefault="00903D25"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903D25"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903D25" w:rsidRPr="0089232B" w:rsidRDefault="00903D25"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903D25" w:rsidRPr="0089232B" w:rsidRDefault="00903D25"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903D25" w:rsidRDefault="00903D25" w:rsidP="00374A81">
                      <w:pPr>
                        <w:keepNext/>
                        <w:jc w:val="center"/>
                      </w:pPr>
                    </w:p>
                    <w:p w14:paraId="0A9FE8F8" w14:textId="2FECD414" w:rsidR="00903D25" w:rsidRDefault="00903D25"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903D25" w:rsidRDefault="00903D25" w:rsidP="008C4A39">
                      <w:pPr>
                        <w:keepNext/>
                        <w:jc w:val="center"/>
                      </w:pPr>
                    </w:p>
                    <w:p w14:paraId="12ED2A0D" w14:textId="0C0DDF21" w:rsidR="00903D25" w:rsidRDefault="00903D25" w:rsidP="008C4A39">
                      <w:pPr>
                        <w:pStyle w:val="Caption"/>
                      </w:pPr>
                    </w:p>
                  </w:txbxContent>
                </v:textbox>
                <w10:anchorlock/>
              </v:shape>
            </w:pict>
          </mc:Fallback>
        </mc:AlternateContent>
      </w:r>
    </w:p>
    <w:p w14:paraId="0AF10B28" w14:textId="7E742D0F" w:rsidR="00F11738" w:rsidRDefault="00187BBB" w:rsidP="0032265A">
      <w:pPr>
        <w:spacing w:line="240" w:lineRule="auto"/>
      </w:pPr>
      <w:r>
        <w:t>Proce</w:t>
      </w:r>
      <w:r w:rsidR="00DC3243">
        <w:t xml:space="preserve">dure to get values in Figure 21, </w:t>
      </w:r>
      <w:r>
        <w:t xml:space="preserve">Part B is identical as in section </w:t>
      </w:r>
      <w:r w:rsidRPr="00363247">
        <w:rPr>
          <w:b/>
        </w:rPr>
        <w:t>5.3.1</w:t>
      </w:r>
      <w:r w:rsidR="00DC3243">
        <w:t xml:space="preserve"> of this chapter</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DC3243">
        <w:t>hypothese</w:t>
      </w:r>
      <w:r w:rsidR="004079A7" w:rsidRPr="00A0236A">
        <w:t>s</w:t>
      </w:r>
      <w:r w:rsidR="00AF614C">
        <w:t xml:space="preserve"> </w:t>
      </w:r>
      <w:r w:rsidR="00DC3243">
        <w:t xml:space="preserve">from Chapter 4, </w:t>
      </w:r>
      <w:r w:rsidR="00DB74CF">
        <w:t xml:space="preserve">Part </w:t>
      </w:r>
      <w:r w:rsidR="00DC3243">
        <w:t>4.</w:t>
      </w:r>
      <w:r w:rsidR="00DB74CF">
        <w:t>8</w:t>
      </w:r>
      <w:r w:rsidR="00A0236A" w:rsidRPr="00A0236A">
        <w:t>.</w:t>
      </w:r>
    </w:p>
    <w:p w14:paraId="4EC5E85C" w14:textId="77777777" w:rsidR="00964E64" w:rsidRDefault="00964E64" w:rsidP="0032265A">
      <w:pPr>
        <w:pStyle w:val="Heading3"/>
        <w:spacing w:line="240" w:lineRule="auto"/>
      </w:pPr>
      <w:bookmarkStart w:id="70" w:name="_Toc334672336"/>
      <w:r>
        <w:t>Conceptual model data results for Product quality model</w:t>
      </w:r>
      <w:bookmarkEnd w:id="70"/>
    </w:p>
    <w:p w14:paraId="5C45B0EE" w14:textId="2633FE86" w:rsidR="00F11738" w:rsidRDefault="00336608" w:rsidP="0032265A">
      <w:pPr>
        <w:spacing w:line="240" w:lineRule="auto"/>
      </w:pPr>
      <w:r>
        <w:t xml:space="preserve">Contributions from Accessibility dimension </w:t>
      </w:r>
      <w:r w:rsidR="00FB5A5F">
        <w:t>(</w:t>
      </w:r>
      <w:r w:rsidR="00E51A84">
        <w:t>degree</w:t>
      </w:r>
      <w:r w:rsidR="002A542C">
        <w:t xml:space="preserv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xml:space="preserve">; contribution </w:t>
      </w:r>
      <w:r w:rsidR="0060081B">
        <w:lastRenderedPageBreak/>
        <w:t>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1" w:name="_Toc334672337"/>
      <w:r>
        <w:t xml:space="preserve">Dependability degree for </w:t>
      </w:r>
      <w:r w:rsidR="00675246">
        <w:t>Product quality</w:t>
      </w:r>
      <w:r>
        <w:t xml:space="preserve"> model</w:t>
      </w:r>
      <w:bookmarkEnd w:id="71"/>
    </w:p>
    <w:p w14:paraId="471D80B0" w14:textId="2C0CFDA3"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rsidR="008C5F7E">
        <w:t xml:space="preserve">, </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4672338"/>
      <w:r>
        <w:t>Scope</w:t>
      </w:r>
      <w:bookmarkEnd w:id="72"/>
    </w:p>
    <w:p w14:paraId="5D4C966E" w14:textId="2FDAF5CD" w:rsidR="00A0236A" w:rsidRPr="00A0236A" w:rsidRDefault="008177FC" w:rsidP="0032265A">
      <w:pPr>
        <w:spacing w:line="240" w:lineRule="auto"/>
      </w:pPr>
      <w:r>
        <w:t xml:space="preserve">Set of questions meant for e-service user and provider surveys </w:t>
      </w:r>
      <w:r w:rsidR="00003907">
        <w:t>are the first approa</w:t>
      </w:r>
      <w:r w:rsidR="00D3305A">
        <w:t>ch for applying proposed model (</w:t>
      </w:r>
      <w:r w:rsidR="00082049">
        <w:t>Chapter 4</w:t>
      </w:r>
      <w:r w:rsidR="007015B1">
        <w:t>, Figure 17</w:t>
      </w:r>
      <w:r w:rsidR="00D3305A">
        <w:t>)</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w:t>
      </w:r>
      <w:r w:rsidR="00686325">
        <w:t xml:space="preserve">Two </w:t>
      </w:r>
      <w:r w:rsidR="00FD4428">
        <w:t xml:space="preserve">Estonian e-services were considered for </w:t>
      </w:r>
      <w:r w:rsidR="008D7AFC">
        <w:t xml:space="preserve">applying proposed coneptual model in </w:t>
      </w:r>
      <w:r w:rsidR="00FD4428">
        <w:t>this thesis work</w:t>
      </w:r>
      <w:r w:rsidR="006C60E7">
        <w:t xml:space="preserve">, nevertheless, model should </w:t>
      </w:r>
      <w:r w:rsidR="008D7AFC">
        <w:t xml:space="preserve">be enough for understanding </w:t>
      </w:r>
      <w:r w:rsidR="006C60E7">
        <w:t xml:space="preserve">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4672339"/>
      <w:r>
        <w:t>Limitations</w:t>
      </w:r>
      <w:bookmarkEnd w:id="73"/>
    </w:p>
    <w:p w14:paraId="4D77244D" w14:textId="3978FA48"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xml:space="preserve">, meaning </w:t>
      </w:r>
      <w:r w:rsidR="003B09A2">
        <w:t xml:space="preserve">that </w:t>
      </w:r>
      <w:r w:rsidR="00FD4428">
        <w:t>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4672340"/>
      <w:r>
        <w:lastRenderedPageBreak/>
        <w:t>Results</w:t>
      </w:r>
      <w:r w:rsidR="00661C70">
        <w:t xml:space="preserve"> and discussion</w:t>
      </w:r>
      <w:bookmarkEnd w:id="74"/>
      <w:r w:rsidR="00661C70">
        <w:t xml:space="preserve"> </w:t>
      </w:r>
    </w:p>
    <w:p w14:paraId="3BD7B759" w14:textId="5FB9DAAD"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w:t>
      </w:r>
      <w:r w:rsidR="00645540">
        <w:t xml:space="preserve">, </w:t>
      </w:r>
      <w:r w:rsidR="002F1A33">
        <w:t>Part 3 are shown.</w:t>
      </w:r>
    </w:p>
    <w:p w14:paraId="04C466B5" w14:textId="412A671F" w:rsidR="00093F6D" w:rsidRDefault="00093F6D" w:rsidP="0032265A">
      <w:pPr>
        <w:pStyle w:val="Heading3"/>
        <w:spacing w:line="240" w:lineRule="auto"/>
      </w:pPr>
      <w:bookmarkStart w:id="75" w:name="_Toc334672341"/>
      <w:r>
        <w:t>Results for Estonian e-service 1: Digital Prescription</w:t>
      </w:r>
      <w:bookmarkEnd w:id="75"/>
    </w:p>
    <w:p w14:paraId="08154943" w14:textId="5EE9B326" w:rsidR="00EC4C84" w:rsidRDefault="00EC4C84" w:rsidP="00C55BB9">
      <w:pPr>
        <w:spacing w:line="240" w:lineRule="auto"/>
      </w:pPr>
      <w:r>
        <w:t xml:space="preserve">Survey for </w:t>
      </w:r>
      <w:r w:rsidR="00287954">
        <w:t>user was answered by</w:t>
      </w:r>
      <w:r w:rsidR="00DC4DFB">
        <w:t xml:space="preserve"> 5</w:t>
      </w:r>
      <w:r w:rsidR="00287954">
        <w:t>0 people</w:t>
      </w:r>
      <w:r w:rsidR="003B4D56">
        <w:t xml:space="preserve">, those digital prescription users were </w:t>
      </w:r>
      <w:r w:rsidR="00C55BB9">
        <w:t>44 pharmacists and 6 doctors, reduced number of doctors was due lack of time because</w:t>
      </w:r>
      <w:r w:rsidR="003B4D56">
        <w:t xml:space="preserve"> their duties</w:t>
      </w:r>
      <w:r w:rsidR="00A83CDC">
        <w:t>, not available due vacation time</w:t>
      </w:r>
      <w:r w:rsidR="003B4D56">
        <w:t xml:space="preserve"> or not willing to participate during the time on peforming this thesis work.</w:t>
      </w:r>
    </w:p>
    <w:p w14:paraId="6E548CB2" w14:textId="0DBFB7FD" w:rsidR="006024A1" w:rsidRDefault="006024A1" w:rsidP="0032265A">
      <w:pPr>
        <w:spacing w:line="240" w:lineRule="auto"/>
      </w:pPr>
    </w:p>
    <w:p w14:paraId="5EF8596D" w14:textId="77777777" w:rsidR="00A87DB0" w:rsidRDefault="00A87DB0" w:rsidP="0032265A">
      <w:pPr>
        <w:spacing w:line="240" w:lineRule="auto"/>
      </w:pPr>
    </w:p>
    <w:p w14:paraId="0F021BFC" w14:textId="77777777" w:rsidR="00A87DB0" w:rsidRPr="00EC4C84" w:rsidRDefault="00A87DB0" w:rsidP="0032265A">
      <w:pPr>
        <w:spacing w:line="240" w:lineRule="auto"/>
      </w:pPr>
    </w:p>
    <w:p w14:paraId="51FE833F" w14:textId="12C2DC64" w:rsidR="00295F07" w:rsidRDefault="00093F6D" w:rsidP="0032265A">
      <w:pPr>
        <w:pStyle w:val="Heading3"/>
        <w:spacing w:line="240" w:lineRule="auto"/>
      </w:pPr>
      <w:bookmarkStart w:id="76" w:name="_Toc334672342"/>
      <w:r>
        <w:t>Results for Estonian e-service 2: X-Road services for citizens via eesti.ee</w:t>
      </w:r>
      <w:bookmarkEnd w:id="76"/>
    </w:p>
    <w:p w14:paraId="742F2CE8" w14:textId="209880B4" w:rsidR="003B4D56" w:rsidRPr="003B4D56" w:rsidRDefault="00E654AE" w:rsidP="003B4D56">
      <w:r>
        <w:t xml:space="preserve">Survey for user was answered by 50 people </w:t>
      </w:r>
    </w:p>
    <w:p w14:paraId="1D0EA666" w14:textId="26B91DA6" w:rsidR="00225E72" w:rsidRDefault="00661C70" w:rsidP="000736C4">
      <w:pPr>
        <w:pStyle w:val="Heading2"/>
      </w:pPr>
      <w:bookmarkStart w:id="77" w:name="_Toc334672343"/>
      <w:r>
        <w:t>Discussion</w:t>
      </w:r>
      <w:bookmarkEnd w:id="77"/>
    </w:p>
    <w:p w14:paraId="03B3DDEB" w14:textId="047F9839" w:rsidR="00B720B5" w:rsidRPr="00B720B5" w:rsidRDefault="00B720B5" w:rsidP="00B720B5">
      <w:r>
        <w:t>Hypotheses results and interpretations should be here.</w:t>
      </w:r>
    </w:p>
    <w:p w14:paraId="1704E4A7" w14:textId="4EC75BCB" w:rsidR="00E54189" w:rsidRDefault="00E54189" w:rsidP="00E54189">
      <w:pPr>
        <w:pStyle w:val="Heading1"/>
      </w:pPr>
      <w:bookmarkStart w:id="78" w:name="_Toc334672344"/>
      <w:r>
        <w:lastRenderedPageBreak/>
        <w:t>Conclusion and future work</w:t>
      </w:r>
      <w:bookmarkEnd w:id="78"/>
    </w:p>
    <w:p w14:paraId="40478388" w14:textId="51196525" w:rsidR="00225E72" w:rsidRDefault="00225E72" w:rsidP="00225E72">
      <w:pPr>
        <w:pStyle w:val="Heading2"/>
      </w:pPr>
      <w:bookmarkStart w:id="79" w:name="_Toc334672345"/>
      <w:r>
        <w:t>Conclusion</w:t>
      </w:r>
      <w:bookmarkEnd w:id="79"/>
    </w:p>
    <w:p w14:paraId="375457D1" w14:textId="77777777" w:rsidR="002026EB" w:rsidRDefault="002026EB" w:rsidP="002026EB">
      <w:pPr>
        <w:tabs>
          <w:tab w:val="left" w:pos="2622"/>
        </w:tabs>
      </w:pPr>
      <w:r>
        <w:t xml:space="preserve">On this thesis work a conceptual model for understanding the quality of e-services in four dimensions Accessibility, Usability, Efficiency and Security (AUES) was proposed. </w:t>
      </w:r>
    </w:p>
    <w:p w14:paraId="39B9C498" w14:textId="77777777" w:rsidR="002026EB" w:rsidRDefault="002026EB" w:rsidP="002026EB">
      <w:pPr>
        <w:tabs>
          <w:tab w:val="left" w:pos="2622"/>
        </w:tabs>
      </w:pPr>
      <w:r>
        <w:t>In order to answer our research question “</w:t>
      </w:r>
      <w:r w:rsidRPr="007126C0">
        <w:t>What are the key e-service components regarding its Accessibility, Usability, Efficiency, and Security?</w:t>
      </w:r>
      <w:r>
        <w:t>” we proposed a standard definition for e-service concept; a quality in use model (user perspective) and product quality model (provider perspective), in order to determine the characteristics for each model two questions were considered:</w:t>
      </w:r>
    </w:p>
    <w:p w14:paraId="26B7C2A1" w14:textId="77777777" w:rsidR="002026EB" w:rsidRDefault="002026EB" w:rsidP="002026EB">
      <w:pPr>
        <w:pStyle w:val="ListParagraph"/>
        <w:numPr>
          <w:ilvl w:val="0"/>
          <w:numId w:val="43"/>
        </w:numPr>
        <w:tabs>
          <w:tab w:val="left" w:pos="2622"/>
        </w:tabs>
      </w:pPr>
      <w:r>
        <w:t>What are the qualitative characteristics of an e-service from the user perspective?</w:t>
      </w:r>
    </w:p>
    <w:p w14:paraId="72B251EF" w14:textId="77777777" w:rsidR="002026EB" w:rsidRDefault="002026EB" w:rsidP="002026EB">
      <w:pPr>
        <w:pStyle w:val="ListParagraph"/>
        <w:numPr>
          <w:ilvl w:val="0"/>
          <w:numId w:val="43"/>
        </w:numPr>
        <w:tabs>
          <w:tab w:val="left" w:pos="2622"/>
        </w:tabs>
      </w:pPr>
      <w:r>
        <w:t>What are the qualitative characteristics of an e-service from the provider perspective?</w:t>
      </w:r>
    </w:p>
    <w:p w14:paraId="3DFE278C" w14:textId="77777777" w:rsidR="002026EB" w:rsidRDefault="002026EB" w:rsidP="002026EB">
      <w:pPr>
        <w:tabs>
          <w:tab w:val="left" w:pos="2622"/>
        </w:tabs>
      </w:pPr>
      <w:r>
        <w:t>We determined that qualitative characteristics for quality in use model are: Convenience, Performance, and Trustworthiness, and qualitative characteristics for product model are: Compatibility, Functionality, and Reliability.</w:t>
      </w:r>
    </w:p>
    <w:p w14:paraId="5A400B16" w14:textId="77777777" w:rsidR="002026EB" w:rsidRDefault="002026EB" w:rsidP="002026EB">
      <w:pPr>
        <w:tabs>
          <w:tab w:val="left" w:pos="2622"/>
        </w:tabs>
      </w:pPr>
      <w:r>
        <w:t>Proposed AUES dimensions help to understand how the e-service characteristics from the Pr</w:t>
      </w:r>
      <w:bookmarkStart w:id="80" w:name="_GoBack"/>
      <w:bookmarkEnd w:id="80"/>
      <w:r>
        <w:t>oduct quality model contribute to degree of each of the quality in use model qualitatitve components through each dimensional key components.</w:t>
      </w:r>
    </w:p>
    <w:p w14:paraId="65F6340A" w14:textId="77777777" w:rsidR="002026EB" w:rsidRDefault="002026EB" w:rsidP="002026EB">
      <w:pPr>
        <w:tabs>
          <w:tab w:val="left" w:pos="2622"/>
        </w:tabs>
      </w:pPr>
      <w:r>
        <w:t xml:space="preserve">Through literature review we determined the relevance of each dimensional key component supporting them with a series of hypotheses which were proved after applying the model on selected Estonian e-services. </w:t>
      </w:r>
    </w:p>
    <w:p w14:paraId="0C01ACF1" w14:textId="602331AA" w:rsidR="002026EB" w:rsidRPr="002026EB" w:rsidRDefault="002026EB" w:rsidP="00A441B2">
      <w:pPr>
        <w:tabs>
          <w:tab w:val="left" w:pos="2622"/>
        </w:tabs>
      </w:pPr>
      <w:r>
        <w:t>Proposed model for understanding the quality of e-services in four dimensions (AUES) can be taken as reference to understand quality on public e-services and can be extended or modified according to needs.</w:t>
      </w:r>
    </w:p>
    <w:p w14:paraId="128DCB35" w14:textId="358D419E" w:rsidR="00225E72" w:rsidRDefault="00225E72" w:rsidP="00225E72">
      <w:pPr>
        <w:pStyle w:val="Heading2"/>
      </w:pPr>
      <w:bookmarkStart w:id="81" w:name="_Toc334672346"/>
      <w:r>
        <w:t>Future work</w:t>
      </w:r>
      <w:bookmarkEnd w:id="81"/>
    </w:p>
    <w:p w14:paraId="33A5DCF9" w14:textId="21197771" w:rsidR="00C11FFC" w:rsidRDefault="00C11FFC" w:rsidP="004B37D6">
      <w:r>
        <w:t>As matters of future work we consider the following points:</w:t>
      </w:r>
    </w:p>
    <w:p w14:paraId="1F65D7EE" w14:textId="09FCC4E0" w:rsidR="00C11FFC" w:rsidRDefault="008D6221" w:rsidP="00BC4AB0">
      <w:pPr>
        <w:pStyle w:val="ListParagraph"/>
        <w:numPr>
          <w:ilvl w:val="0"/>
          <w:numId w:val="44"/>
        </w:numPr>
      </w:pPr>
      <w:r>
        <w:t xml:space="preserve">To understand what regulations, rules ans constraints </w:t>
      </w:r>
      <w:r w:rsidR="00F820A5">
        <w:t>influence the use of e-services</w:t>
      </w:r>
      <w:r w:rsidR="00F90AAC">
        <w:t>.</w:t>
      </w:r>
    </w:p>
    <w:p w14:paraId="4F04E61D" w14:textId="52D83C44" w:rsidR="00F90AAC" w:rsidRDefault="00F90AAC" w:rsidP="00BC4AB0">
      <w:pPr>
        <w:pStyle w:val="ListParagraph"/>
        <w:numPr>
          <w:ilvl w:val="0"/>
          <w:numId w:val="44"/>
        </w:numPr>
      </w:pPr>
      <w:r>
        <w:lastRenderedPageBreak/>
        <w:t>To apply the proposed model on further Estonian e-services in order to stablish an assessment model to be used with a quality predition model.</w:t>
      </w:r>
    </w:p>
    <w:p w14:paraId="3E5F2DF3" w14:textId="253F11C6" w:rsidR="00BE012A" w:rsidRDefault="00BE012A" w:rsidP="00BC4AB0">
      <w:pPr>
        <w:pStyle w:val="ListParagraph"/>
        <w:numPr>
          <w:ilvl w:val="0"/>
          <w:numId w:val="44"/>
        </w:numPr>
      </w:pPr>
      <w:r>
        <w:t>To consider using the ISO/IEC 25012 standard (model for data quality) in order to complement proposed model.</w:t>
      </w:r>
    </w:p>
    <w:p w14:paraId="5E4CAB94" w14:textId="77777777" w:rsidR="00BE012A" w:rsidRPr="004B37D6" w:rsidRDefault="00BE012A" w:rsidP="004B37D6"/>
    <w:p w14:paraId="0403E601" w14:textId="77777777" w:rsidR="005268D3" w:rsidRPr="00B27115" w:rsidRDefault="002065CD" w:rsidP="00B65B50">
      <w:pPr>
        <w:pStyle w:val="Heading1"/>
        <w:numPr>
          <w:ilvl w:val="0"/>
          <w:numId w:val="0"/>
        </w:numPr>
      </w:pPr>
      <w:bookmarkStart w:id="82" w:name="_Toc165742637"/>
      <w:bookmarkStart w:id="83" w:name="_Toc165745807"/>
      <w:bookmarkStart w:id="84" w:name="_Toc165746100"/>
      <w:bookmarkStart w:id="85" w:name="_Toc334672347"/>
      <w:bookmarkEnd w:id="82"/>
      <w:bookmarkEnd w:id="83"/>
      <w:bookmarkEnd w:id="84"/>
      <w:r w:rsidRPr="002065CD">
        <w:lastRenderedPageBreak/>
        <w:t>References</w:t>
      </w:r>
      <w:bookmarkEnd w:id="85"/>
    </w:p>
    <w:sdt>
      <w:sdtPr>
        <w:rPr>
          <w:rFonts w:asciiTheme="majorHAnsi" w:eastAsiaTheme="majorEastAsia" w:hAnsiTheme="majorHAnsi" w:cstheme="majorBidi"/>
          <w:b/>
          <w:bCs/>
          <w:sz w:val="28"/>
          <w:szCs w:val="28"/>
          <w:lang w:val="en-GB"/>
          <w14:ligatures w14:val="standardContextual"/>
        </w:rPr>
        <w:id w:val="25567878"/>
        <w:bibliography/>
      </w:sdtPr>
      <w:sdtEnd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6" w:name="kri13"/>
                <w:r>
                  <w:rPr>
                    <w:rFonts w:cs="Times New Roman"/>
                    <w:noProof/>
                  </w:rPr>
                  <w:t>[2]</w:t>
                </w:r>
                <w:bookmarkEnd w:id="86"/>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7" w:name="Fil14"/>
                <w:r>
                  <w:rPr>
                    <w:rFonts w:cs="Times New Roman"/>
                    <w:noProof/>
                  </w:rPr>
                  <w:t>[4]</w:t>
                </w:r>
                <w:bookmarkEnd w:id="87"/>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8" w:name="JSa03"/>
                <w:r>
                  <w:rPr>
                    <w:rFonts w:cs="Times New Roman"/>
                    <w:noProof/>
                  </w:rPr>
                  <w:t>[5]</w:t>
                </w:r>
                <w:bookmarkEnd w:id="88"/>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89" w:name="May"/>
                <w:r>
                  <w:rPr>
                    <w:rFonts w:cs="Times New Roman"/>
                    <w:noProof/>
                  </w:rPr>
                  <w:t>[6]</w:t>
                </w:r>
                <w:bookmarkEnd w:id="89"/>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0" w:name="Egi10"/>
                <w:r>
                  <w:rPr>
                    <w:rFonts w:cs="Times New Roman"/>
                    <w:noProof/>
                  </w:rPr>
                  <w:t>[8]</w:t>
                </w:r>
                <w:bookmarkEnd w:id="90"/>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1" w:name="ELo12"/>
                <w:r>
                  <w:rPr>
                    <w:rFonts w:cs="Times New Roman"/>
                    <w:noProof/>
                  </w:rPr>
                  <w:t>[9]</w:t>
                </w:r>
                <w:bookmarkEnd w:id="91"/>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2" w:name="Moh"/>
                <w:r>
                  <w:rPr>
                    <w:rFonts w:cs="Times New Roman"/>
                    <w:noProof/>
                  </w:rPr>
                  <w:t>[11]</w:t>
                </w:r>
                <w:bookmarkEnd w:id="92"/>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3" w:name="Had14"/>
                <w:r>
                  <w:rPr>
                    <w:rFonts w:cs="Times New Roman"/>
                    <w:noProof/>
                  </w:rPr>
                  <w:t>[12]</w:t>
                </w:r>
                <w:bookmarkEnd w:id="93"/>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4" w:name="JEC06"/>
                <w:r>
                  <w:rPr>
                    <w:rFonts w:cs="Times New Roman"/>
                    <w:noProof/>
                  </w:rPr>
                  <w:lastRenderedPageBreak/>
                  <w:t>[13]</w:t>
                </w:r>
                <w:bookmarkEnd w:id="94"/>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5" w:name="VAZ02"/>
                <w:r>
                  <w:rPr>
                    <w:rFonts w:cs="Times New Roman"/>
                    <w:noProof/>
                  </w:rPr>
                  <w:t>[14]</w:t>
                </w:r>
                <w:bookmarkEnd w:id="95"/>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6" w:name="ZYa03"/>
                <w:r>
                  <w:rPr>
                    <w:rFonts w:cs="Times New Roman"/>
                    <w:noProof/>
                  </w:rPr>
                  <w:t>[17]</w:t>
                </w:r>
                <w:bookmarkEnd w:id="96"/>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7" w:name="MRa08"/>
                <w:r>
                  <w:rPr>
                    <w:rFonts w:cs="Times New Roman"/>
                    <w:noProof/>
                  </w:rPr>
                  <w:t>[18]</w:t>
                </w:r>
                <w:bookmarkEnd w:id="97"/>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8" w:name="VAZ021"/>
                <w:r>
                  <w:rPr>
                    <w:rFonts w:cs="Times New Roman"/>
                    <w:noProof/>
                  </w:rPr>
                  <w:t>[20]</w:t>
                </w:r>
                <w:bookmarkEnd w:id="98"/>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99" w:name="BVa"/>
                <w:r>
                  <w:rPr>
                    <w:rFonts w:cs="Times New Roman"/>
                    <w:noProof/>
                  </w:rPr>
                  <w:t>[21]</w:t>
                </w:r>
                <w:bookmarkEnd w:id="99"/>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0" w:name="GBr08"/>
                <w:r>
                  <w:rPr>
                    <w:rFonts w:cs="Times New Roman"/>
                    <w:noProof/>
                  </w:rPr>
                  <w:t>[22]</w:t>
                </w:r>
                <w:bookmarkEnd w:id="100"/>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1" w:name="Bre11"/>
                <w:r>
                  <w:rPr>
                    <w:rFonts w:cs="Times New Roman"/>
                    <w:noProof/>
                  </w:rPr>
                  <w:t>[23]</w:t>
                </w:r>
                <w:bookmarkEnd w:id="101"/>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2" w:name="HLi091"/>
                <w:r>
                  <w:rPr>
                    <w:rFonts w:cs="Times New Roman"/>
                    <w:noProof/>
                  </w:rPr>
                  <w:t>[24]</w:t>
                </w:r>
                <w:bookmarkEnd w:id="102"/>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3" w:name="LiH08"/>
                <w:r>
                  <w:rPr>
                    <w:rFonts w:cs="Times New Roman"/>
                    <w:noProof/>
                  </w:rPr>
                  <w:t>[25]</w:t>
                </w:r>
                <w:bookmarkEnd w:id="103"/>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lastRenderedPageBreak/>
                  <w:t>Future Generation Communication and Networking Symposia, Second International 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4" w:name="GGL05"/>
                <w:r>
                  <w:rPr>
                    <w:rFonts w:cs="Times New Roman"/>
                    <w:noProof/>
                  </w:rPr>
                  <w:lastRenderedPageBreak/>
                  <w:t>[26]</w:t>
                </w:r>
                <w:bookmarkEnd w:id="104"/>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5" w:name="Mar14"/>
                <w:r>
                  <w:rPr>
                    <w:rFonts w:cs="Times New Roman"/>
                    <w:noProof/>
                  </w:rPr>
                  <w:t>[29]</w:t>
                </w:r>
                <w:bookmarkEnd w:id="105"/>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6" w:name="Hua13"/>
                <w:r>
                  <w:rPr>
                    <w:rFonts w:cs="Times New Roman"/>
                    <w:noProof/>
                  </w:rPr>
                  <w:t>[30]</w:t>
                </w:r>
                <w:bookmarkEnd w:id="106"/>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7" w:name="RLa10"/>
                <w:r>
                  <w:rPr>
                    <w:rFonts w:cs="Times New Roman"/>
                    <w:noProof/>
                  </w:rPr>
                  <w:t>[31]</w:t>
                </w:r>
                <w:bookmarkEnd w:id="107"/>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8" w:name="Owe13"/>
                <w:r>
                  <w:rPr>
                    <w:rFonts w:cs="Times New Roman"/>
                    <w:noProof/>
                  </w:rPr>
                  <w:t>[33]</w:t>
                </w:r>
                <w:bookmarkEnd w:id="108"/>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09" w:name="HLi09"/>
                <w:r>
                  <w:rPr>
                    <w:rFonts w:cs="Times New Roman"/>
                    <w:noProof/>
                  </w:rPr>
                  <w:t>[34]</w:t>
                </w:r>
                <w:bookmarkEnd w:id="109"/>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0" w:name="Dem09"/>
                <w:r>
                  <w:rPr>
                    <w:rFonts w:cs="Times New Roman"/>
                    <w:noProof/>
                  </w:rPr>
                  <w:t>[35]</w:t>
                </w:r>
                <w:bookmarkEnd w:id="110"/>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w:t>
                </w:r>
                <w:r>
                  <w:rPr>
                    <w:rFonts w:cs="Times New Roman"/>
                    <w:noProof/>
                  </w:rPr>
                  <w:lastRenderedPageBreak/>
                  <w:t xml:space="preserve">synthesis of quality approaches in e-government services," </w:t>
                </w:r>
                <w:r>
                  <w:rPr>
                    <w:rFonts w:cs="Times New Roman"/>
                    <w:i/>
                    <w:iCs/>
                    <w:noProof/>
                  </w:rPr>
                  <w:t>Internet Reseach</w:t>
                </w:r>
                <w:r>
                  <w:rPr>
                    <w:rFonts w:cs="Times New Roman"/>
                    <w:noProof/>
                  </w:rPr>
                  <w:t>, vol. 17, 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lastRenderedPageBreak/>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1" w:name="Nae11"/>
                <w:r>
                  <w:rPr>
                    <w:rFonts w:cs="Times New Roman"/>
                    <w:noProof/>
                  </w:rPr>
                  <w:t>[38]</w:t>
                </w:r>
                <w:bookmarkEnd w:id="111"/>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2" w:name="MFa07"/>
                <w:r>
                  <w:rPr>
                    <w:rFonts w:cs="Times New Roman"/>
                    <w:noProof/>
                  </w:rPr>
                  <w:t>[39]</w:t>
                </w:r>
                <w:bookmarkEnd w:id="112"/>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3" w:name="Iha14"/>
                <w:r>
                  <w:rPr>
                    <w:rFonts w:cs="Times New Roman"/>
                    <w:noProof/>
                  </w:rPr>
                  <w:t>[40]</w:t>
                </w:r>
                <w:bookmarkEnd w:id="113"/>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4" w:name="BYo01"/>
                <w:r>
                  <w:rPr>
                    <w:rFonts w:cs="Times New Roman"/>
                    <w:noProof/>
                  </w:rPr>
                  <w:t>[41]</w:t>
                </w:r>
                <w:bookmarkEnd w:id="114"/>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5" w:name="MKi061"/>
                <w:r>
                  <w:rPr>
                    <w:rFonts w:cs="Times New Roman"/>
                    <w:noProof/>
                  </w:rPr>
                  <w:t>[42]</w:t>
                </w:r>
                <w:bookmarkEnd w:id="115"/>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6" w:name="APa05"/>
                <w:r>
                  <w:rPr>
                    <w:rFonts w:cs="Times New Roman"/>
                    <w:noProof/>
                  </w:rPr>
                  <w:t>[43]</w:t>
                </w:r>
                <w:bookmarkEnd w:id="116"/>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7" w:name="Yan02"/>
                <w:r>
                  <w:rPr>
                    <w:rFonts w:cs="Times New Roman"/>
                    <w:noProof/>
                  </w:rPr>
                  <w:t>[46]</w:t>
                </w:r>
                <w:bookmarkEnd w:id="117"/>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8" w:name="MCO09"/>
                <w:r>
                  <w:rPr>
                    <w:rFonts w:cs="Times New Roman"/>
                    <w:noProof/>
                  </w:rPr>
                  <w:t>[47]</w:t>
                </w:r>
                <w:bookmarkEnd w:id="118"/>
              </w:p>
            </w:tc>
            <w:tc>
              <w:tcPr>
                <w:tcW w:w="0" w:type="auto"/>
                <w:hideMark/>
              </w:tcPr>
              <w:p w14:paraId="5E1EA4DC" w14:textId="77777777" w:rsidR="00B6136D" w:rsidRDefault="00B6136D">
                <w:pPr>
                  <w:pStyle w:val="Bibliography"/>
                  <w:rPr>
                    <w:rFonts w:cs="Times New Roman"/>
                    <w:noProof/>
                  </w:rPr>
                </w:pPr>
                <w:r>
                  <w:rPr>
                    <w:rFonts w:cs="Times New Roman"/>
                    <w:noProof/>
                  </w:rPr>
                  <w:t xml:space="preserve">M.C. Obi, "Cevelopment and validation of a scale for measuring e-government user </w:t>
                </w:r>
                <w:r>
                  <w:rPr>
                    <w:rFonts w:cs="Times New Roman"/>
                    <w:noProof/>
                  </w:rPr>
                  <w:lastRenderedPageBreak/>
                  <w:t>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19" w:name="Int98"/>
                <w:r>
                  <w:rPr>
                    <w:rFonts w:cs="Times New Roman"/>
                    <w:noProof/>
                  </w:rPr>
                  <w:lastRenderedPageBreak/>
                  <w:t>[48]</w:t>
                </w:r>
                <w:bookmarkEnd w:id="119"/>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0" w:name="Tsu12"/>
                <w:r>
                  <w:rPr>
                    <w:rFonts w:cs="Times New Roman"/>
                    <w:noProof/>
                  </w:rPr>
                  <w:t>[49]</w:t>
                </w:r>
                <w:bookmarkEnd w:id="120"/>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1" w:name="Moh12"/>
                <w:r>
                  <w:rPr>
                    <w:rFonts w:cs="Times New Roman"/>
                    <w:noProof/>
                  </w:rPr>
                  <w:t>[50]</w:t>
                </w:r>
                <w:bookmarkEnd w:id="121"/>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2" w:name="Ali11"/>
                <w:r>
                  <w:rPr>
                    <w:rFonts w:cs="Times New Roman"/>
                    <w:noProof/>
                  </w:rPr>
                  <w:t>[51]</w:t>
                </w:r>
                <w:bookmarkEnd w:id="122"/>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3" w:name="Hun11"/>
                <w:r>
                  <w:rPr>
                    <w:rFonts w:cs="Times New Roman"/>
                    <w:noProof/>
                  </w:rPr>
                  <w:t>[52]</w:t>
                </w:r>
                <w:bookmarkEnd w:id="123"/>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4" w:name="Dan13"/>
                <w:r>
                  <w:rPr>
                    <w:rFonts w:cs="Times New Roman"/>
                    <w:noProof/>
                  </w:rPr>
                  <w:t>[53]</w:t>
                </w:r>
                <w:bookmarkEnd w:id="124"/>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5" w:name="JHK09"/>
                <w:r>
                  <w:rPr>
                    <w:rFonts w:cs="Times New Roman"/>
                    <w:noProof/>
                  </w:rPr>
                  <w:t>[54]</w:t>
                </w:r>
                <w:bookmarkEnd w:id="125"/>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6" w:name="RVi02"/>
                <w:r>
                  <w:rPr>
                    <w:rFonts w:cs="Times New Roman"/>
                    <w:noProof/>
                  </w:rPr>
                  <w:t>[55]</w:t>
                </w:r>
                <w:bookmarkEnd w:id="126"/>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7" w:name="APa88"/>
                <w:r>
                  <w:rPr>
                    <w:rFonts w:cs="Times New Roman"/>
                    <w:noProof/>
                  </w:rPr>
                  <w:t>[56]</w:t>
                </w:r>
                <w:bookmarkEnd w:id="127"/>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8" w:name="ECr07"/>
                <w:r>
                  <w:rPr>
                    <w:rFonts w:cs="Times New Roman"/>
                    <w:noProof/>
                  </w:rPr>
                  <w:t>[57]</w:t>
                </w:r>
                <w:bookmarkEnd w:id="128"/>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29" w:name="JKi02"/>
                <w:r>
                  <w:rPr>
                    <w:rFonts w:cs="Times New Roman"/>
                    <w:noProof/>
                  </w:rPr>
                  <w:t>[58]</w:t>
                </w:r>
                <w:bookmarkEnd w:id="129"/>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0" w:name="CRa"/>
                <w:r>
                  <w:rPr>
                    <w:rFonts w:cs="Times New Roman"/>
                    <w:noProof/>
                  </w:rPr>
                  <w:t>[59]</w:t>
                </w:r>
                <w:bookmarkEnd w:id="130"/>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lastRenderedPageBreak/>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1" w:name="_Toc334672348"/>
          <w:r>
            <w:lastRenderedPageBreak/>
            <w:t>Appendix A</w:t>
          </w:r>
        </w:p>
      </w:sdtContent>
    </w:sdt>
    <w:bookmarkEnd w:id="131" w:displacedByCustomXml="prev"/>
    <w:p w14:paraId="44A11CCA" w14:textId="77777777" w:rsidR="00F56399" w:rsidRDefault="002B235B" w:rsidP="008506D8">
      <w:pPr>
        <w:pStyle w:val="Appendixheading"/>
        <w:pageBreakBefore w:val="0"/>
      </w:pPr>
      <w:bookmarkStart w:id="132" w:name="_Ref166675784"/>
      <w:bookmarkStart w:id="133" w:name="_Toc334672349"/>
      <w:r>
        <w:t>Glossary</w:t>
      </w:r>
      <w:bookmarkEnd w:id="132"/>
      <w:bookmarkEnd w:id="13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4" w:name="_Toc334672350"/>
      <w:r>
        <w:lastRenderedPageBreak/>
        <w:t>License</w:t>
      </w:r>
      <w:bookmarkEnd w:id="13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BC4AB0"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BC4AB0">
        <w:rPr>
          <w:b/>
          <w:noProof/>
          <w:spacing w:val="-1"/>
          <w:lang w:val="en-GB"/>
        </w:rPr>
        <w:t>05.09.2016</w:t>
      </w:r>
      <w:r>
        <w:rPr>
          <w:b/>
          <w:spacing w:val="-1"/>
          <w:lang w:val="en-GB"/>
        </w:rPr>
        <w:fldChar w:fldCharType="end"/>
      </w:r>
    </w:p>
    <w:sectPr w:rsidR="00CE5733" w:rsidRPr="00CE5733" w:rsidSect="00214B6D">
      <w:footerReference w:type="default" r:id="rId33"/>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903D25" w:rsidRDefault="00903D25" w:rsidP="00FB55BE">
      <w:pPr>
        <w:spacing w:before="0" w:after="0" w:line="240" w:lineRule="auto"/>
      </w:pPr>
      <w:r>
        <w:separator/>
      </w:r>
    </w:p>
  </w:endnote>
  <w:endnote w:type="continuationSeparator" w:id="0">
    <w:p w14:paraId="3A716E12" w14:textId="77777777" w:rsidR="00903D25" w:rsidRDefault="00903D25"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EndPr/>
    <w:sdtContent>
      <w:p w14:paraId="71FF72B5" w14:textId="77777777" w:rsidR="00903D25" w:rsidRDefault="00903D25">
        <w:pPr>
          <w:pStyle w:val="Footer"/>
          <w:jc w:val="center"/>
        </w:pPr>
        <w:r>
          <w:fldChar w:fldCharType="begin"/>
        </w:r>
        <w:r>
          <w:instrText xml:space="preserve"> PAGE   \* MERGEFORMAT </w:instrText>
        </w:r>
        <w:r>
          <w:fldChar w:fldCharType="separate"/>
        </w:r>
        <w:r w:rsidR="00BC4AB0">
          <w:rPr>
            <w:noProof/>
          </w:rPr>
          <w:t>66</w:t>
        </w:r>
        <w:r>
          <w:rPr>
            <w:noProof/>
          </w:rPr>
          <w:fldChar w:fldCharType="end"/>
        </w:r>
      </w:p>
    </w:sdtContent>
  </w:sdt>
  <w:p w14:paraId="6FE0902C" w14:textId="77777777" w:rsidR="00903D25" w:rsidRDefault="00903D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903D25" w:rsidRDefault="00903D25" w:rsidP="00FB55BE">
      <w:pPr>
        <w:spacing w:before="0" w:after="0" w:line="240" w:lineRule="auto"/>
      </w:pPr>
      <w:r>
        <w:separator/>
      </w:r>
    </w:p>
  </w:footnote>
  <w:footnote w:type="continuationSeparator" w:id="0">
    <w:p w14:paraId="11035F38" w14:textId="77777777" w:rsidR="00903D25" w:rsidRDefault="00903D25" w:rsidP="00FB55BE">
      <w:pPr>
        <w:spacing w:before="0" w:after="0" w:line="240" w:lineRule="auto"/>
      </w:pPr>
      <w:r>
        <w:continuationSeparator/>
      </w:r>
    </w:p>
  </w:footnote>
  <w:footnote w:id="1">
    <w:p w14:paraId="0C7FBA67" w14:textId="77777777" w:rsidR="00903D25" w:rsidRPr="009938CB" w:rsidRDefault="00903D25"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903D25" w:rsidRPr="005C1436" w:rsidRDefault="00903D25">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903D25" w:rsidRPr="006A65BB" w:rsidRDefault="00903D25">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903D25" w:rsidRPr="00FA5CDE" w:rsidRDefault="00903D25">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903D25" w:rsidRPr="00BC3413" w:rsidRDefault="00903D25">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903D25" w:rsidRPr="00FE3520" w:rsidRDefault="00903D25">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903D25" w:rsidRPr="00824170" w:rsidRDefault="00903D25">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903D25" w:rsidRPr="000C0716" w:rsidRDefault="00903D25">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903D25" w:rsidRPr="0067118C" w:rsidRDefault="00903D25">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903D25" w:rsidRPr="000F652A" w:rsidRDefault="00903D25">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A3D62"/>
    <w:multiLevelType w:val="hybridMultilevel"/>
    <w:tmpl w:val="282EB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1A0273"/>
    <w:multiLevelType w:val="hybridMultilevel"/>
    <w:tmpl w:val="5E0C7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9">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8"/>
  </w:num>
  <w:num w:numId="3">
    <w:abstractNumId w:val="12"/>
  </w:num>
  <w:num w:numId="4">
    <w:abstractNumId w:val="40"/>
  </w:num>
  <w:num w:numId="5">
    <w:abstractNumId w:val="41"/>
  </w:num>
  <w:num w:numId="6">
    <w:abstractNumId w:val="4"/>
  </w:num>
  <w:num w:numId="7">
    <w:abstractNumId w:val="33"/>
  </w:num>
  <w:num w:numId="8">
    <w:abstractNumId w:val="6"/>
  </w:num>
  <w:num w:numId="9">
    <w:abstractNumId w:val="7"/>
  </w:num>
  <w:num w:numId="10">
    <w:abstractNumId w:val="28"/>
  </w:num>
  <w:num w:numId="11">
    <w:abstractNumId w:val="36"/>
  </w:num>
  <w:num w:numId="12">
    <w:abstractNumId w:val="13"/>
  </w:num>
  <w:num w:numId="13">
    <w:abstractNumId w:val="15"/>
  </w:num>
  <w:num w:numId="14">
    <w:abstractNumId w:val="23"/>
  </w:num>
  <w:num w:numId="15">
    <w:abstractNumId w:val="42"/>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7"/>
  </w:num>
  <w:num w:numId="19">
    <w:abstractNumId w:val="26"/>
  </w:num>
  <w:num w:numId="20">
    <w:abstractNumId w:val="31"/>
  </w:num>
  <w:num w:numId="21">
    <w:abstractNumId w:val="16"/>
  </w:num>
  <w:num w:numId="22">
    <w:abstractNumId w:val="3"/>
  </w:num>
  <w:num w:numId="23">
    <w:abstractNumId w:val="8"/>
  </w:num>
  <w:num w:numId="24">
    <w:abstractNumId w:val="32"/>
  </w:num>
  <w:num w:numId="25">
    <w:abstractNumId w:val="19"/>
  </w:num>
  <w:num w:numId="26">
    <w:abstractNumId w:val="2"/>
  </w:num>
  <w:num w:numId="27">
    <w:abstractNumId w:val="35"/>
  </w:num>
  <w:num w:numId="28">
    <w:abstractNumId w:val="5"/>
  </w:num>
  <w:num w:numId="29">
    <w:abstractNumId w:val="39"/>
  </w:num>
  <w:num w:numId="30">
    <w:abstractNumId w:val="22"/>
  </w:num>
  <w:num w:numId="31">
    <w:abstractNumId w:val="30"/>
  </w:num>
  <w:num w:numId="32">
    <w:abstractNumId w:val="34"/>
  </w:num>
  <w:num w:numId="33">
    <w:abstractNumId w:val="25"/>
  </w:num>
  <w:num w:numId="34">
    <w:abstractNumId w:val="37"/>
  </w:num>
  <w:num w:numId="35">
    <w:abstractNumId w:val="20"/>
  </w:num>
  <w:num w:numId="36">
    <w:abstractNumId w:val="10"/>
  </w:num>
  <w:num w:numId="37">
    <w:abstractNumId w:val="27"/>
  </w:num>
  <w:num w:numId="38">
    <w:abstractNumId w:val="14"/>
  </w:num>
  <w:num w:numId="39">
    <w:abstractNumId w:val="29"/>
  </w:num>
  <w:num w:numId="40">
    <w:abstractNumId w:val="11"/>
  </w:num>
  <w:num w:numId="41">
    <w:abstractNumId w:val="0"/>
  </w:num>
  <w:num w:numId="42">
    <w:abstractNumId w:val="9"/>
  </w:num>
  <w:num w:numId="43">
    <w:abstractNumId w:val="1"/>
  </w:num>
  <w:num w:numId="44">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566"/>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4D"/>
    <w:rsid w:val="00061F68"/>
    <w:rsid w:val="000626F0"/>
    <w:rsid w:val="000639AC"/>
    <w:rsid w:val="0006413B"/>
    <w:rsid w:val="00064FA7"/>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539"/>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54E0"/>
    <w:rsid w:val="00095B9A"/>
    <w:rsid w:val="00096B8F"/>
    <w:rsid w:val="00097CDB"/>
    <w:rsid w:val="000A111D"/>
    <w:rsid w:val="000A1399"/>
    <w:rsid w:val="000A17CC"/>
    <w:rsid w:val="000A18EF"/>
    <w:rsid w:val="000A203B"/>
    <w:rsid w:val="000A3715"/>
    <w:rsid w:val="000A3929"/>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8D9"/>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23FF"/>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1EBD"/>
    <w:rsid w:val="00122B3A"/>
    <w:rsid w:val="00122F7C"/>
    <w:rsid w:val="00122FE7"/>
    <w:rsid w:val="0012408E"/>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5D8C"/>
    <w:rsid w:val="0013611B"/>
    <w:rsid w:val="00136F08"/>
    <w:rsid w:val="0013731F"/>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09"/>
    <w:rsid w:val="00150286"/>
    <w:rsid w:val="00152409"/>
    <w:rsid w:val="00152518"/>
    <w:rsid w:val="00152C14"/>
    <w:rsid w:val="001535E7"/>
    <w:rsid w:val="00154528"/>
    <w:rsid w:val="001546B8"/>
    <w:rsid w:val="00154742"/>
    <w:rsid w:val="001547D5"/>
    <w:rsid w:val="001559CF"/>
    <w:rsid w:val="00156060"/>
    <w:rsid w:val="00156940"/>
    <w:rsid w:val="00160083"/>
    <w:rsid w:val="0016028A"/>
    <w:rsid w:val="00160376"/>
    <w:rsid w:val="001608C9"/>
    <w:rsid w:val="001610A0"/>
    <w:rsid w:val="0016146B"/>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97D10"/>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6EB"/>
    <w:rsid w:val="00202CC5"/>
    <w:rsid w:val="0020380D"/>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1748E"/>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1D9E"/>
    <w:rsid w:val="002425DE"/>
    <w:rsid w:val="00243E64"/>
    <w:rsid w:val="002442BB"/>
    <w:rsid w:val="0024436E"/>
    <w:rsid w:val="00244993"/>
    <w:rsid w:val="0024508B"/>
    <w:rsid w:val="002450A9"/>
    <w:rsid w:val="00245707"/>
    <w:rsid w:val="00245C8F"/>
    <w:rsid w:val="00246480"/>
    <w:rsid w:val="00246A71"/>
    <w:rsid w:val="00246BE4"/>
    <w:rsid w:val="00247997"/>
    <w:rsid w:val="00247F25"/>
    <w:rsid w:val="002503D5"/>
    <w:rsid w:val="0025041B"/>
    <w:rsid w:val="002506A6"/>
    <w:rsid w:val="0025102C"/>
    <w:rsid w:val="00251B35"/>
    <w:rsid w:val="00251C93"/>
    <w:rsid w:val="00252533"/>
    <w:rsid w:val="00253153"/>
    <w:rsid w:val="0025347C"/>
    <w:rsid w:val="00253DBD"/>
    <w:rsid w:val="002542C2"/>
    <w:rsid w:val="00254A7A"/>
    <w:rsid w:val="002559BA"/>
    <w:rsid w:val="00255EF3"/>
    <w:rsid w:val="00256B89"/>
    <w:rsid w:val="0026127C"/>
    <w:rsid w:val="002615B3"/>
    <w:rsid w:val="00261BC9"/>
    <w:rsid w:val="00261C74"/>
    <w:rsid w:val="002621A1"/>
    <w:rsid w:val="00262A8D"/>
    <w:rsid w:val="00262BA9"/>
    <w:rsid w:val="00264F41"/>
    <w:rsid w:val="00267AD0"/>
    <w:rsid w:val="00270B19"/>
    <w:rsid w:val="00271319"/>
    <w:rsid w:val="00271575"/>
    <w:rsid w:val="00271977"/>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B55"/>
    <w:rsid w:val="00282D63"/>
    <w:rsid w:val="00282F4D"/>
    <w:rsid w:val="002834F0"/>
    <w:rsid w:val="00283E1F"/>
    <w:rsid w:val="002847D2"/>
    <w:rsid w:val="002876B6"/>
    <w:rsid w:val="00287954"/>
    <w:rsid w:val="00287D99"/>
    <w:rsid w:val="0029067D"/>
    <w:rsid w:val="00291387"/>
    <w:rsid w:val="00291A5B"/>
    <w:rsid w:val="00292C7B"/>
    <w:rsid w:val="00293065"/>
    <w:rsid w:val="002936D2"/>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19"/>
    <w:rsid w:val="002E7E48"/>
    <w:rsid w:val="002E7E8A"/>
    <w:rsid w:val="002F0FD3"/>
    <w:rsid w:val="002F109C"/>
    <w:rsid w:val="002F1A33"/>
    <w:rsid w:val="002F1C04"/>
    <w:rsid w:val="002F2327"/>
    <w:rsid w:val="002F240E"/>
    <w:rsid w:val="002F3333"/>
    <w:rsid w:val="002F3CDE"/>
    <w:rsid w:val="002F433B"/>
    <w:rsid w:val="002F5712"/>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2FF"/>
    <w:rsid w:val="00315860"/>
    <w:rsid w:val="00315C22"/>
    <w:rsid w:val="003202B3"/>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12F"/>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6A50"/>
    <w:rsid w:val="00367096"/>
    <w:rsid w:val="003704A1"/>
    <w:rsid w:val="00370915"/>
    <w:rsid w:val="00371124"/>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51AB"/>
    <w:rsid w:val="00396E84"/>
    <w:rsid w:val="003A053E"/>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09A2"/>
    <w:rsid w:val="003B2B5E"/>
    <w:rsid w:val="003B395F"/>
    <w:rsid w:val="003B44C2"/>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226"/>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267"/>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23D"/>
    <w:rsid w:val="00424772"/>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C74"/>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3DF6"/>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0DA"/>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682"/>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18F"/>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9B9"/>
    <w:rsid w:val="004D2E0B"/>
    <w:rsid w:val="004D400D"/>
    <w:rsid w:val="004D48A5"/>
    <w:rsid w:val="004D5FB3"/>
    <w:rsid w:val="004D65AB"/>
    <w:rsid w:val="004D6E4F"/>
    <w:rsid w:val="004D6FDF"/>
    <w:rsid w:val="004E031C"/>
    <w:rsid w:val="004E07FC"/>
    <w:rsid w:val="004E26E8"/>
    <w:rsid w:val="004E2965"/>
    <w:rsid w:val="004E2B00"/>
    <w:rsid w:val="004E2E27"/>
    <w:rsid w:val="004E428B"/>
    <w:rsid w:val="004E47AB"/>
    <w:rsid w:val="004E5337"/>
    <w:rsid w:val="004E57A5"/>
    <w:rsid w:val="004E68D9"/>
    <w:rsid w:val="004E7173"/>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3669"/>
    <w:rsid w:val="0050423D"/>
    <w:rsid w:val="00505759"/>
    <w:rsid w:val="00506113"/>
    <w:rsid w:val="00506179"/>
    <w:rsid w:val="005067AA"/>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126"/>
    <w:rsid w:val="0054120A"/>
    <w:rsid w:val="00541BE6"/>
    <w:rsid w:val="005420EF"/>
    <w:rsid w:val="005424D7"/>
    <w:rsid w:val="0054356C"/>
    <w:rsid w:val="00543BE6"/>
    <w:rsid w:val="00544091"/>
    <w:rsid w:val="0054419D"/>
    <w:rsid w:val="00544CE1"/>
    <w:rsid w:val="005461B2"/>
    <w:rsid w:val="005464FD"/>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3A8"/>
    <w:rsid w:val="005624D0"/>
    <w:rsid w:val="00562F0E"/>
    <w:rsid w:val="00562F6E"/>
    <w:rsid w:val="00562F9E"/>
    <w:rsid w:val="005637F4"/>
    <w:rsid w:val="00563CC6"/>
    <w:rsid w:val="0056505D"/>
    <w:rsid w:val="00565410"/>
    <w:rsid w:val="00565D95"/>
    <w:rsid w:val="005668AE"/>
    <w:rsid w:val="00566D7C"/>
    <w:rsid w:val="00567EB3"/>
    <w:rsid w:val="005703ED"/>
    <w:rsid w:val="00570637"/>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3BF"/>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4B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40"/>
    <w:rsid w:val="0064559F"/>
    <w:rsid w:val="00645982"/>
    <w:rsid w:val="006461AD"/>
    <w:rsid w:val="006465A3"/>
    <w:rsid w:val="00647084"/>
    <w:rsid w:val="006472EF"/>
    <w:rsid w:val="006474DC"/>
    <w:rsid w:val="0064755C"/>
    <w:rsid w:val="00651E9E"/>
    <w:rsid w:val="006521AA"/>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325"/>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5C4"/>
    <w:rsid w:val="006A3BB0"/>
    <w:rsid w:val="006A4561"/>
    <w:rsid w:val="006A46EC"/>
    <w:rsid w:val="006A5864"/>
    <w:rsid w:val="006A65BB"/>
    <w:rsid w:val="006A7ABA"/>
    <w:rsid w:val="006B0520"/>
    <w:rsid w:val="006B10B5"/>
    <w:rsid w:val="006B1158"/>
    <w:rsid w:val="006B1941"/>
    <w:rsid w:val="006B19D1"/>
    <w:rsid w:val="006B2239"/>
    <w:rsid w:val="006B22CA"/>
    <w:rsid w:val="006B269F"/>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15B1"/>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C0"/>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4E67"/>
    <w:rsid w:val="00745274"/>
    <w:rsid w:val="0074663C"/>
    <w:rsid w:val="007477D6"/>
    <w:rsid w:val="00747B11"/>
    <w:rsid w:val="00747F8E"/>
    <w:rsid w:val="0075117D"/>
    <w:rsid w:val="0075182A"/>
    <w:rsid w:val="00752BC7"/>
    <w:rsid w:val="00752C09"/>
    <w:rsid w:val="007532D6"/>
    <w:rsid w:val="00753AC3"/>
    <w:rsid w:val="00753EAA"/>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76A"/>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4FB"/>
    <w:rsid w:val="00801957"/>
    <w:rsid w:val="0080307A"/>
    <w:rsid w:val="008034DD"/>
    <w:rsid w:val="0080350A"/>
    <w:rsid w:val="00803A87"/>
    <w:rsid w:val="00804FFA"/>
    <w:rsid w:val="00807778"/>
    <w:rsid w:val="00807AF3"/>
    <w:rsid w:val="00810B69"/>
    <w:rsid w:val="0081101A"/>
    <w:rsid w:val="008111C1"/>
    <w:rsid w:val="0081132C"/>
    <w:rsid w:val="00811411"/>
    <w:rsid w:val="00811E78"/>
    <w:rsid w:val="0081219C"/>
    <w:rsid w:val="00812BBC"/>
    <w:rsid w:val="00812C47"/>
    <w:rsid w:val="008130DA"/>
    <w:rsid w:val="008141C5"/>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66E"/>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04"/>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4B1"/>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40AB"/>
    <w:rsid w:val="008A52B6"/>
    <w:rsid w:val="008A5416"/>
    <w:rsid w:val="008A6C3E"/>
    <w:rsid w:val="008A6CF6"/>
    <w:rsid w:val="008B004B"/>
    <w:rsid w:val="008B078B"/>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403A"/>
    <w:rsid w:val="008C478D"/>
    <w:rsid w:val="008C4A39"/>
    <w:rsid w:val="008C5043"/>
    <w:rsid w:val="008C5E46"/>
    <w:rsid w:val="008C5F7E"/>
    <w:rsid w:val="008C5F95"/>
    <w:rsid w:val="008C67D3"/>
    <w:rsid w:val="008C6C45"/>
    <w:rsid w:val="008C717F"/>
    <w:rsid w:val="008D173D"/>
    <w:rsid w:val="008D2150"/>
    <w:rsid w:val="008D3F3D"/>
    <w:rsid w:val="008D4003"/>
    <w:rsid w:val="008D4C01"/>
    <w:rsid w:val="008D4D15"/>
    <w:rsid w:val="008D5E70"/>
    <w:rsid w:val="008D6221"/>
    <w:rsid w:val="008D6661"/>
    <w:rsid w:val="008D6EA1"/>
    <w:rsid w:val="008D73F3"/>
    <w:rsid w:val="008D7AFC"/>
    <w:rsid w:val="008D7C21"/>
    <w:rsid w:val="008E1F62"/>
    <w:rsid w:val="008E2C45"/>
    <w:rsid w:val="008E382C"/>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3D25"/>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1BA"/>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2E1B"/>
    <w:rsid w:val="0093313E"/>
    <w:rsid w:val="0093321D"/>
    <w:rsid w:val="00933321"/>
    <w:rsid w:val="00933354"/>
    <w:rsid w:val="00933E95"/>
    <w:rsid w:val="0093448B"/>
    <w:rsid w:val="00934A42"/>
    <w:rsid w:val="00934C63"/>
    <w:rsid w:val="0093548C"/>
    <w:rsid w:val="0093550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911"/>
    <w:rsid w:val="00945FD7"/>
    <w:rsid w:val="00946119"/>
    <w:rsid w:val="009462DA"/>
    <w:rsid w:val="009466DC"/>
    <w:rsid w:val="009468B2"/>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5CC6"/>
    <w:rsid w:val="0096622D"/>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1"/>
    <w:rsid w:val="009A2574"/>
    <w:rsid w:val="009A2B32"/>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9E8"/>
    <w:rsid w:val="009B7F11"/>
    <w:rsid w:val="009C0105"/>
    <w:rsid w:val="009C0381"/>
    <w:rsid w:val="009C0A38"/>
    <w:rsid w:val="009C1887"/>
    <w:rsid w:val="009C1AFD"/>
    <w:rsid w:val="009C2EFB"/>
    <w:rsid w:val="009C30A7"/>
    <w:rsid w:val="009C343B"/>
    <w:rsid w:val="009C3E46"/>
    <w:rsid w:val="009C3F3F"/>
    <w:rsid w:val="009C44E5"/>
    <w:rsid w:val="009C4C76"/>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08A3"/>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3E02"/>
    <w:rsid w:val="00A046CC"/>
    <w:rsid w:val="00A05010"/>
    <w:rsid w:val="00A05625"/>
    <w:rsid w:val="00A05828"/>
    <w:rsid w:val="00A05D39"/>
    <w:rsid w:val="00A061A0"/>
    <w:rsid w:val="00A064C5"/>
    <w:rsid w:val="00A06ECB"/>
    <w:rsid w:val="00A075F3"/>
    <w:rsid w:val="00A10D52"/>
    <w:rsid w:val="00A11062"/>
    <w:rsid w:val="00A1269A"/>
    <w:rsid w:val="00A12A80"/>
    <w:rsid w:val="00A12FB4"/>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DB3"/>
    <w:rsid w:val="00A42E40"/>
    <w:rsid w:val="00A433AE"/>
    <w:rsid w:val="00A43435"/>
    <w:rsid w:val="00A438B7"/>
    <w:rsid w:val="00A441B2"/>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5E6"/>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DB0"/>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44F"/>
    <w:rsid w:val="00AA5D3C"/>
    <w:rsid w:val="00AA6D66"/>
    <w:rsid w:val="00AB0085"/>
    <w:rsid w:val="00AB11FD"/>
    <w:rsid w:val="00AB1B2F"/>
    <w:rsid w:val="00AB2B92"/>
    <w:rsid w:val="00AB2DCA"/>
    <w:rsid w:val="00AB3234"/>
    <w:rsid w:val="00AB39BC"/>
    <w:rsid w:val="00AB3B60"/>
    <w:rsid w:val="00AB3F29"/>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5D8D"/>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0CC"/>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6A39"/>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6CE9"/>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57D25"/>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20B5"/>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6DD"/>
    <w:rsid w:val="00B92B2B"/>
    <w:rsid w:val="00B92D7E"/>
    <w:rsid w:val="00B92DD2"/>
    <w:rsid w:val="00B933A2"/>
    <w:rsid w:val="00B9374E"/>
    <w:rsid w:val="00B93B28"/>
    <w:rsid w:val="00B93FA9"/>
    <w:rsid w:val="00B94114"/>
    <w:rsid w:val="00B94660"/>
    <w:rsid w:val="00B95C21"/>
    <w:rsid w:val="00B9605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0317"/>
    <w:rsid w:val="00BC2093"/>
    <w:rsid w:val="00BC230E"/>
    <w:rsid w:val="00BC27C0"/>
    <w:rsid w:val="00BC3066"/>
    <w:rsid w:val="00BC3413"/>
    <w:rsid w:val="00BC4887"/>
    <w:rsid w:val="00BC4963"/>
    <w:rsid w:val="00BC4AB0"/>
    <w:rsid w:val="00BC5026"/>
    <w:rsid w:val="00BC6411"/>
    <w:rsid w:val="00BD0020"/>
    <w:rsid w:val="00BD0329"/>
    <w:rsid w:val="00BD14AC"/>
    <w:rsid w:val="00BD1C1F"/>
    <w:rsid w:val="00BD20B6"/>
    <w:rsid w:val="00BD249A"/>
    <w:rsid w:val="00BD54AC"/>
    <w:rsid w:val="00BD6049"/>
    <w:rsid w:val="00BD63D3"/>
    <w:rsid w:val="00BD73C6"/>
    <w:rsid w:val="00BD78F0"/>
    <w:rsid w:val="00BE012A"/>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3C6B"/>
    <w:rsid w:val="00C04540"/>
    <w:rsid w:val="00C04891"/>
    <w:rsid w:val="00C070BF"/>
    <w:rsid w:val="00C07A95"/>
    <w:rsid w:val="00C11367"/>
    <w:rsid w:val="00C11641"/>
    <w:rsid w:val="00C11FFC"/>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17B"/>
    <w:rsid w:val="00C436EB"/>
    <w:rsid w:val="00C44C2C"/>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BB9"/>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3B0"/>
    <w:rsid w:val="00C73575"/>
    <w:rsid w:val="00C74254"/>
    <w:rsid w:val="00C74644"/>
    <w:rsid w:val="00C75EAE"/>
    <w:rsid w:val="00C76640"/>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6AC2"/>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13FC"/>
    <w:rsid w:val="00CC27CA"/>
    <w:rsid w:val="00CC29E6"/>
    <w:rsid w:val="00CC2D05"/>
    <w:rsid w:val="00CC351A"/>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5A"/>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0ED7"/>
    <w:rsid w:val="00D51013"/>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243"/>
    <w:rsid w:val="00DC379A"/>
    <w:rsid w:val="00DC3B44"/>
    <w:rsid w:val="00DC44FC"/>
    <w:rsid w:val="00DC47ED"/>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501"/>
    <w:rsid w:val="00DE4929"/>
    <w:rsid w:val="00DE5275"/>
    <w:rsid w:val="00DE5C6A"/>
    <w:rsid w:val="00DE5F5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3E6"/>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17C70"/>
    <w:rsid w:val="00E201A0"/>
    <w:rsid w:val="00E203D7"/>
    <w:rsid w:val="00E20A26"/>
    <w:rsid w:val="00E21738"/>
    <w:rsid w:val="00E217AC"/>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23C"/>
    <w:rsid w:val="00E40871"/>
    <w:rsid w:val="00E40FFA"/>
    <w:rsid w:val="00E42158"/>
    <w:rsid w:val="00E42424"/>
    <w:rsid w:val="00E42EE3"/>
    <w:rsid w:val="00E4404F"/>
    <w:rsid w:val="00E4427F"/>
    <w:rsid w:val="00E448EC"/>
    <w:rsid w:val="00E44D64"/>
    <w:rsid w:val="00E45FA3"/>
    <w:rsid w:val="00E470CD"/>
    <w:rsid w:val="00E47802"/>
    <w:rsid w:val="00E5037B"/>
    <w:rsid w:val="00E505FE"/>
    <w:rsid w:val="00E507E2"/>
    <w:rsid w:val="00E50B88"/>
    <w:rsid w:val="00E50C8E"/>
    <w:rsid w:val="00E51336"/>
    <w:rsid w:val="00E51395"/>
    <w:rsid w:val="00E51A84"/>
    <w:rsid w:val="00E51B43"/>
    <w:rsid w:val="00E52220"/>
    <w:rsid w:val="00E522EF"/>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3633"/>
    <w:rsid w:val="00E849DF"/>
    <w:rsid w:val="00E84C2C"/>
    <w:rsid w:val="00E851AB"/>
    <w:rsid w:val="00E85D30"/>
    <w:rsid w:val="00E85E31"/>
    <w:rsid w:val="00E85F2F"/>
    <w:rsid w:val="00E87000"/>
    <w:rsid w:val="00E90011"/>
    <w:rsid w:val="00E9046D"/>
    <w:rsid w:val="00E91D4E"/>
    <w:rsid w:val="00E920EE"/>
    <w:rsid w:val="00E929E9"/>
    <w:rsid w:val="00E92BA1"/>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717"/>
    <w:rsid w:val="00EB7EB8"/>
    <w:rsid w:val="00EC035E"/>
    <w:rsid w:val="00EC0DDE"/>
    <w:rsid w:val="00EC14B0"/>
    <w:rsid w:val="00EC278B"/>
    <w:rsid w:val="00EC2A68"/>
    <w:rsid w:val="00EC31C1"/>
    <w:rsid w:val="00EC3E0A"/>
    <w:rsid w:val="00EC44EC"/>
    <w:rsid w:val="00EC46EC"/>
    <w:rsid w:val="00EC4C84"/>
    <w:rsid w:val="00EC51C7"/>
    <w:rsid w:val="00EC5BE8"/>
    <w:rsid w:val="00EC5C89"/>
    <w:rsid w:val="00EC77AF"/>
    <w:rsid w:val="00EC7BB2"/>
    <w:rsid w:val="00EC7CC8"/>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2F3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76D"/>
    <w:rsid w:val="00F14B32"/>
    <w:rsid w:val="00F15005"/>
    <w:rsid w:val="00F156C0"/>
    <w:rsid w:val="00F1571E"/>
    <w:rsid w:val="00F15F5E"/>
    <w:rsid w:val="00F166CF"/>
    <w:rsid w:val="00F16B21"/>
    <w:rsid w:val="00F20094"/>
    <w:rsid w:val="00F204DC"/>
    <w:rsid w:val="00F20D5B"/>
    <w:rsid w:val="00F218A1"/>
    <w:rsid w:val="00F21C38"/>
    <w:rsid w:val="00F21E91"/>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5B1"/>
    <w:rsid w:val="00F81E3B"/>
    <w:rsid w:val="00F820A5"/>
    <w:rsid w:val="00F825B3"/>
    <w:rsid w:val="00F825F5"/>
    <w:rsid w:val="00F827DA"/>
    <w:rsid w:val="00F82962"/>
    <w:rsid w:val="00F83155"/>
    <w:rsid w:val="00F83E07"/>
    <w:rsid w:val="00F84403"/>
    <w:rsid w:val="00F84ED2"/>
    <w:rsid w:val="00F84ED9"/>
    <w:rsid w:val="00F86349"/>
    <w:rsid w:val="00F8651B"/>
    <w:rsid w:val="00F86F9F"/>
    <w:rsid w:val="00F90607"/>
    <w:rsid w:val="00F90AAC"/>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653"/>
    <w:rsid w:val="00FA17CD"/>
    <w:rsid w:val="00FA2309"/>
    <w:rsid w:val="00FA26F7"/>
    <w:rsid w:val="00FA27B9"/>
    <w:rsid w:val="00FA2E3A"/>
    <w:rsid w:val="00FA333C"/>
    <w:rsid w:val="00FA3407"/>
    <w:rsid w:val="00FA381B"/>
    <w:rsid w:val="00FA3AFE"/>
    <w:rsid w:val="00FA56EB"/>
    <w:rsid w:val="00FA5CDE"/>
    <w:rsid w:val="00FA7252"/>
    <w:rsid w:val="00FB00C8"/>
    <w:rsid w:val="00FB14E9"/>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2C17"/>
    <w:rsid w:val="00FC32E5"/>
    <w:rsid w:val="00FC492F"/>
    <w:rsid w:val="00FC56BC"/>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443"/>
    <w:rsid w:val="00FE6A20"/>
    <w:rsid w:val="00FE784F"/>
    <w:rsid w:val="00FE78B1"/>
    <w:rsid w:val="00FF24BE"/>
    <w:rsid w:val="00FF3DBE"/>
    <w:rsid w:val="00FF3E4D"/>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C38B6"/>
    <w:rsid w:val="003E17DC"/>
    <w:rsid w:val="003F7A18"/>
    <w:rsid w:val="007D6104"/>
    <w:rsid w:val="00886E0B"/>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1E133A-0651-8A43-A7AE-437122774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2248</TotalTime>
  <Pages>66</Pages>
  <Words>17682</Words>
  <Characters>100792</Characters>
  <Application>Microsoft Macintosh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118238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240</cp:revision>
  <cp:lastPrinted>2016-09-01T12:34:00Z</cp:lastPrinted>
  <dcterms:created xsi:type="dcterms:W3CDTF">2016-09-01T12:34:00Z</dcterms:created>
  <dcterms:modified xsi:type="dcterms:W3CDTF">2016-09-05T04:53:00Z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