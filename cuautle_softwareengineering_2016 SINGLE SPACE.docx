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6774BB"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F25EEE" w:rsidRPr="00AE695C" w:rsidRDefault="00F25EEE"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F25EEE" w:rsidRPr="00AE695C" w:rsidRDefault="00F25EEE"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77777777"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lastRenderedPageBreak/>
        <w:t>Võtmesõnad</w:t>
      </w:r>
      <w:r w:rsidR="009C3F3F" w:rsidRPr="000B2F0C">
        <w:rPr>
          <w:lang w:val="et-EE"/>
        </w:rPr>
        <w:t>:</w:t>
      </w:r>
    </w:p>
    <w:p w14:paraId="69DBECD7" w14:textId="0AE6AD37" w:rsidR="000B2F0C" w:rsidRPr="000B2F0C" w:rsidRDefault="008A3563" w:rsidP="00086C13">
      <w:pPr>
        <w:spacing w:line="240" w:lineRule="auto"/>
      </w:pPr>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7A31A0">
            <w:rPr>
              <w:noProof/>
            </w:rPr>
            <w:t>8</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Pr>
              <w:noProof/>
            </w:rPr>
            <w:t>8</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Pr>
              <w:noProof/>
            </w:rPr>
            <w:t>8</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Pr>
              <w:noProof/>
            </w:rPr>
            <w:t>8</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Pr>
              <w:noProof/>
            </w:rPr>
            <w:t>11</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Pr>
              <w:noProof/>
            </w:rPr>
            <w:t>12</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Pr>
              <w:noProof/>
            </w:rPr>
            <w:t>13</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Pr>
              <w:noProof/>
            </w:rPr>
            <w:t>14</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Pr>
              <w:noProof/>
            </w:rPr>
            <w:t>14</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Pr>
              <w:noProof/>
            </w:rPr>
            <w:t>16</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Pr>
              <w:noProof/>
            </w:rPr>
            <w:t>17</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Pr>
              <w:noProof/>
            </w:rPr>
            <w:t>18</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Pr>
              <w:noProof/>
            </w:rPr>
            <w:t>20</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Pr>
              <w:noProof/>
            </w:rPr>
            <w:t>20</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Pr>
              <w:noProof/>
            </w:rPr>
            <w:t>21</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Pr>
              <w:noProof/>
            </w:rPr>
            <w:t>22</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Pr>
              <w:noProof/>
            </w:rPr>
            <w:t>24</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Pr>
              <w:noProof/>
            </w:rPr>
            <w:t>24</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Pr>
              <w:noProof/>
            </w:rPr>
            <w:t>25</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Pr>
              <w:noProof/>
            </w:rPr>
            <w:t>26</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Pr>
              <w:noProof/>
            </w:rPr>
            <w:t>26</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Pr>
              <w:noProof/>
            </w:rPr>
            <w:t>26</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Pr>
              <w:noProof/>
            </w:rPr>
            <w:t>27</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Pr>
              <w:noProof/>
            </w:rPr>
            <w:t>28</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Pr>
              <w:noProof/>
            </w:rPr>
            <w:t>28</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Pr>
              <w:noProof/>
            </w:rPr>
            <w:t>29</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Pr>
              <w:noProof/>
            </w:rPr>
            <w:t>30</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Pr>
              <w:noProof/>
            </w:rPr>
            <w:t>30</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Pr>
              <w:noProof/>
            </w:rPr>
            <w:t>31</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Pr>
              <w:noProof/>
            </w:rPr>
            <w:t>32</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Pr>
              <w:noProof/>
            </w:rPr>
            <w:t>33</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Pr>
              <w:noProof/>
            </w:rPr>
            <w:t>35</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Pr>
              <w:noProof/>
            </w:rPr>
            <w:t>35</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Pr>
              <w:noProof/>
            </w:rPr>
            <w:t>35</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Pr>
              <w:noProof/>
            </w:rPr>
            <w:t>36</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Pr>
              <w:noProof/>
            </w:rPr>
            <w:t>37</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Pr>
              <w:noProof/>
            </w:rPr>
            <w:t>37</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Pr>
              <w:noProof/>
            </w:rPr>
            <w:t>38</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Pr>
              <w:noProof/>
            </w:rPr>
            <w:t>39</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Pr>
              <w:noProof/>
            </w:rPr>
            <w:t>40</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Pr>
              <w:noProof/>
            </w:rPr>
            <w:t>40</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Pr>
              <w:noProof/>
            </w:rPr>
            <w:t>46</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Pr>
              <w:noProof/>
            </w:rPr>
            <w:t>50</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Pr>
              <w:noProof/>
            </w:rPr>
            <w:t>50</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Pr>
              <w:noProof/>
            </w:rPr>
            <w:t>52</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Pr>
              <w:noProof/>
            </w:rPr>
            <w:t>53</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Pr>
              <w:noProof/>
            </w:rPr>
            <w:t>53</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Pr>
              <w:noProof/>
            </w:rPr>
            <w:t>55</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Pr>
              <w:noProof/>
            </w:rPr>
            <w:t>56</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Pr>
              <w:noProof/>
            </w:rPr>
            <w:t>56</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Pr>
              <w:noProof/>
            </w:rPr>
            <w:t>56</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Pr>
              <w:noProof/>
            </w:rPr>
            <w:t>57</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Pr>
              <w:noProof/>
            </w:rPr>
            <w:t>57</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Pr>
              <w:noProof/>
            </w:rPr>
            <w:t>57</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Pr>
              <w:noProof/>
            </w:rPr>
            <w:t>57</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Pr>
              <w:noProof/>
            </w:rPr>
            <w:t>58</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Pr>
              <w:noProof/>
            </w:rPr>
            <w:t>58</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Pr>
              <w:noProof/>
            </w:rPr>
            <w:t>58</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Pr>
              <w:noProof/>
            </w:rPr>
            <w:t>59</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Pr>
              <w:noProof/>
            </w:rPr>
            <w:t>65</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Pr>
              <w:noProof/>
            </w:rPr>
            <w:t>65</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2066FA">
      <w:pPr>
        <w:pStyle w:val="NoSpacing"/>
        <w:rPr>
          <w:rFonts w:asciiTheme="majorHAnsi" w:hAnsiTheme="majorHAnsi"/>
          <w:b/>
          <w:sz w:val="26"/>
          <w:szCs w:val="26"/>
        </w:rPr>
      </w:pPr>
      <w:r w:rsidRPr="002066FA">
        <w:rPr>
          <w:rFonts w:asciiTheme="majorHAnsi" w:hAnsiTheme="majorHAnsi"/>
          <w:b/>
          <w:sz w:val="26"/>
          <w:szCs w:val="26"/>
        </w:rPr>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6774BB">
      <w:pPr>
        <w:spacing w:line="240" w:lineRule="auto"/>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6774BB">
      <w:pPr>
        <w:spacing w:line="240" w:lineRule="auto"/>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6774BB">
      <w:pPr>
        <w:spacing w:line="240" w:lineRule="auto"/>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w:t>
      </w:r>
      <w:r w:rsidR="00147AC1">
        <w:rPr>
          <w:lang w:val="en-GB"/>
        </w:rPr>
        <w:t>e</w:t>
      </w:r>
      <w:r w:rsidR="00147AC1">
        <w:rPr>
          <w:lang w:val="en-GB"/>
        </w:rPr>
        <w:t>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w:t>
      </w:r>
      <w:r w:rsidR="00DC3B44">
        <w:rPr>
          <w:lang w:val="en-GB"/>
        </w:rPr>
        <w:t>i</w:t>
      </w:r>
      <w:r w:rsidR="00DC3B44">
        <w:rPr>
          <w:lang w:val="en-GB"/>
        </w:rPr>
        <w:t>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rea</w:t>
      </w:r>
      <w:r w:rsidR="00100895">
        <w:rPr>
          <w:lang w:val="en-GB"/>
        </w:rPr>
        <w:t>l</w:t>
      </w:r>
      <w:r w:rsidR="00100895">
        <w:rPr>
          <w:lang w:val="en-GB"/>
        </w:rPr>
        <w:t xml:space="preserve">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w:t>
      </w:r>
      <w:r>
        <w:rPr>
          <w:lang w:val="en-GB"/>
        </w:rPr>
        <w:t>n</w:t>
      </w:r>
      <w:r>
        <w:rPr>
          <w:lang w:val="en-GB"/>
        </w:rPr>
        <w:t>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w:t>
      </w:r>
      <w:r w:rsidR="00012FF8">
        <w:rPr>
          <w:lang w:val="en-GB"/>
        </w:rPr>
        <w:t>p</w:t>
      </w:r>
      <w:r w:rsidR="00012FF8">
        <w:rPr>
          <w:lang w:val="en-GB"/>
        </w:rPr>
        <w:t xml:space="preserve">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3A592D51" w:rsidR="004153E2" w:rsidRPr="004153E2" w:rsidRDefault="004153E2" w:rsidP="006774BB">
      <w:pPr>
        <w:spacing w:line="240" w:lineRule="auto"/>
      </w:pPr>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w:t>
      </w:r>
      <w:r w:rsidRPr="006C0461">
        <w:rPr>
          <w:lang w:val="en-GB"/>
        </w:rPr>
        <w:t>d</w:t>
      </w:r>
      <w:r w:rsidRPr="006C0461">
        <w:rPr>
          <w:lang w:val="en-GB"/>
        </w:rPr>
        <w:t>uct they do evaluations according to several factors, style, texture, tags, etc. But when services are purchased, aspects to evaluate become intangible (Pa</w:t>
      </w:r>
      <w:r w:rsidRPr="006C0461">
        <w:rPr>
          <w:lang w:val="en-GB"/>
        </w:rPr>
        <w:t>r</w:t>
      </w:r>
      <w:r w:rsidRPr="006C0461">
        <w:rPr>
          <w:lang w:val="en-GB"/>
        </w:rPr>
        <w:t>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7D2983">
            <w:rPr>
              <w:noProof/>
              <w:lang w:val="en-US"/>
            </w:rPr>
            <w:t xml:space="preserve"> </w:t>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rsidR="004831D5">
            <w:rPr>
              <w:lang w:val="en-GB"/>
            </w:rPr>
            <w:fldChar w:fldCharType="end"/>
          </w:r>
        </w:sdtContent>
      </w:sdt>
      <w:r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6774BB">
      <w:pPr>
        <w:pStyle w:val="Heading2"/>
        <w:spacing w:line="240" w:lineRule="auto"/>
      </w:pPr>
      <w:bookmarkStart w:id="18" w:name="_Toc333536747"/>
      <w:r>
        <w:t>Quality</w:t>
      </w:r>
      <w:bookmarkEnd w:id="18"/>
    </w:p>
    <w:p w14:paraId="6574EBF1" w14:textId="766F8C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1541D14B" w:rsidR="00DE623B" w:rsidRDefault="00094347" w:rsidP="006774BB">
      <w:pPr>
        <w:spacing w:line="240" w:lineRule="auto"/>
      </w:pPr>
      <w:r>
        <w:t xml:space="preserve">In the context of services, quality is often understood as </w:t>
      </w:r>
      <w:r w:rsidR="00DE623B">
        <w:t>subjective customer perception.</w:t>
      </w:r>
    </w:p>
    <w:p w14:paraId="31D4BE6E" w14:textId="599B5B88" w:rsidR="00E51395" w:rsidRDefault="00E51395" w:rsidP="006774BB">
      <w:pPr>
        <w:spacing w:line="240" w:lineRule="auto"/>
        <w:rPr>
          <w:lang w:val="en-GB"/>
        </w:rPr>
      </w:pPr>
      <w:r>
        <w:rPr>
          <w:lang w:val="en-GB"/>
        </w:rPr>
        <w:t>One of the first models that allowed measuring the quality of services was created in 1985 as a conce</w:t>
      </w:r>
      <w:r>
        <w:rPr>
          <w:lang w:val="en-GB"/>
        </w:rPr>
        <w:t>p</w:t>
      </w:r>
      <w:r>
        <w:rPr>
          <w:lang w:val="en-GB"/>
        </w:rPr>
        <w:t>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7D2983">
            <w:rPr>
              <w:noProof/>
              <w:lang w:val="en-US"/>
            </w:rPr>
            <w:t xml:space="preserve"> </w:t>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w:t>
      </w:r>
      <w:r>
        <w:rPr>
          <w:lang w:val="en-GB"/>
        </w:rPr>
        <w:t>r</w:t>
      </w:r>
      <w:r>
        <w:rPr>
          <w:lang w:val="en-GB"/>
        </w:rPr>
        <w:t>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69FCB1CA"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346C588E">
                <wp:simplePos x="0" y="0"/>
                <wp:positionH relativeFrom="column">
                  <wp:posOffset>3200400</wp:posOffset>
                </wp:positionH>
                <wp:positionV relativeFrom="paragraph">
                  <wp:posOffset>-114300</wp:posOffset>
                </wp:positionV>
                <wp:extent cx="2364740" cy="2235200"/>
                <wp:effectExtent l="0" t="25400" r="0" b="25400"/>
                <wp:wrapSquare wrapText="bothSides"/>
                <wp:docPr id="40" name="Text Box 40"/>
                <wp:cNvGraphicFramePr/>
                <a:graphic xmlns:a="http://schemas.openxmlformats.org/drawingml/2006/main">
                  <a:graphicData uri="http://schemas.microsoft.com/office/word/2010/wordprocessingShape">
                    <wps:wsp>
                      <wps:cNvSpPr txBox="1"/>
                      <wps:spPr>
                        <a:xfrm>
                          <a:off x="0" y="0"/>
                          <a:ext cx="2364740" cy="22352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77777777" w:rsidR="00F25EEE" w:rsidRDefault="00F25EEE"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F25EEE" w:rsidRDefault="00F25EEE" w:rsidP="00FA2E3A">
                            <w:pPr>
                              <w:pStyle w:val="Caption"/>
                            </w:pPr>
                            <w:r>
                              <w:t>Disconformation &amp; Service quality</w:t>
                            </w:r>
                          </w:p>
                          <w:p w14:paraId="07F167C1" w14:textId="77777777" w:rsidR="00F25EEE" w:rsidRDefault="00F25EEE"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52pt;margin-top:-8.95pt;width:186.2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" filled="f" stroked="f">
                <v:textbox>
                  <w:txbxContent>
                    <w:p w14:paraId="0B9BCBB7" w14:textId="77777777" w:rsidR="00F25EEE" w:rsidRDefault="00F25EEE"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F25EEE" w:rsidRDefault="00F25EEE" w:rsidP="00FA2E3A">
                      <w:pPr>
                        <w:pStyle w:val="Caption"/>
                      </w:pPr>
                      <w:r>
                        <w:t>Disconformation &amp; Service quality</w:t>
                      </w:r>
                    </w:p>
                    <w:p w14:paraId="07F167C1" w14:textId="77777777" w:rsidR="00F25EEE" w:rsidRDefault="00F25EEE" w:rsidP="00FA2E3A">
                      <w:pPr>
                        <w:jc w:val="center"/>
                      </w:pPr>
                    </w:p>
                  </w:txbxContent>
                </v:textbox>
                <w10:wrap type="square"/>
              </v:shape>
            </w:pict>
          </mc:Fallback>
        </mc:AlternateContent>
      </w:r>
      <w:r w:rsidR="00FA2E3A">
        <w:t xml:space="preserve">Disconfirmation paradigm suggest that when the performance is at the same level as expectations, then service quality is good or excellent. If the performance is at lower level than expectations, service quality is inferior or bad </w:t>
      </w:r>
      <w:sdt>
        <w:sdtPr>
          <w:id w:val="1281144537"/>
          <w:citation/>
        </w:sdtPr>
        <w:sdtContent>
          <w:r w:rsidR="00FA2E3A">
            <w:fldChar w:fldCharType="begin"/>
          </w:r>
          <w:r w:rsidR="00FA2E3A">
            <w:rPr>
              <w:lang w:val="en-US"/>
            </w:rPr>
            <w:instrText xml:space="preserve"> CITATION Juk10 \l 1033 </w:instrText>
          </w:r>
          <w:r w:rsidR="00FA2E3A">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BF34654" w:rsidR="0069593A" w:rsidRDefault="00FA2E3A" w:rsidP="006774BB">
      <w:pPr>
        <w:spacing w:line="240" w:lineRule="auto"/>
      </w:pPr>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6F813BDA">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77777777" w:rsidR="00F25EEE" w:rsidRDefault="00F25EEE"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F25EEE" w:rsidRDefault="00F25EEE"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F25EEE" w:rsidRDefault="00F25EEE" w:rsidP="006406C8">
                            <w:pPr>
                              <w:keepNext/>
                              <w:jc w:val="center"/>
                            </w:pPr>
                          </w:p>
                          <w:p w14:paraId="3D243695" w14:textId="77777777" w:rsidR="00F25EEE" w:rsidRDefault="00F25EEE"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NJ9+ItMCAAAYBgAADgAAAAAAAAAAAAAAAAAsAgAAZHJzL2Uyb0RvYy54&#10;bWxQSwECLQAUAAYACAAAACEAHiA/LtsAAAAJAQAADwAAAAAAAAAAAAAAAAArBQAAZHJzL2Rvd25y&#10;ZXYueG1sUEsFBgAAAAAEAAQA8wAAADMGAAAAAA==&#10;" filled="f" stroked="f">
                <v:textbox>
                  <w:txbxContent>
                    <w:p w14:paraId="2E219938" w14:textId="77777777" w:rsidR="00F25EEE" w:rsidRDefault="00F25EEE"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F25EEE" w:rsidRDefault="00F25EEE"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F25EEE" w:rsidRDefault="00F25EEE" w:rsidP="006406C8">
                      <w:pPr>
                        <w:keepNext/>
                        <w:jc w:val="center"/>
                      </w:pPr>
                    </w:p>
                    <w:p w14:paraId="3D243695" w14:textId="77777777" w:rsidR="00F25EEE" w:rsidRDefault="00F25EEE"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77777777" w:rsidR="00F25EEE" w:rsidRDefault="00F25EEE"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F25EEE" w:rsidRDefault="00F25EEE"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F25EEE" w:rsidRDefault="00F25EEE" w:rsidP="00D559A5">
                            <w:pPr>
                              <w:keepNext/>
                            </w:pPr>
                          </w:p>
                          <w:p w14:paraId="3EF4AFED" w14:textId="77777777" w:rsidR="00F25EEE" w:rsidRDefault="00F25EEE"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262468E2" w14:textId="77777777" w:rsidR="00F25EEE" w:rsidRDefault="00F25EEE"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F25EEE" w:rsidRDefault="00F25EEE"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F25EEE" w:rsidRDefault="00F25EEE" w:rsidP="00D559A5">
                      <w:pPr>
                        <w:keepNext/>
                      </w:pPr>
                    </w:p>
                    <w:p w14:paraId="3EF4AFED" w14:textId="77777777" w:rsidR="00F25EEE" w:rsidRDefault="00F25EEE" w:rsidP="00D559A5"/>
                  </w:txbxContent>
                </v:textbox>
                <w10:anchorlock/>
              </v:shape>
            </w:pict>
          </mc:Fallback>
        </mc:AlternateContent>
      </w:r>
    </w:p>
    <w:p w14:paraId="6F527709" w14:textId="269617C0"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fldChar w:fldCharType="end"/>
          </w:r>
        </w:sdtContent>
      </w:sdt>
      <w:r w:rsidR="0070289E">
        <w:t xml:space="preserve"> they</w:t>
      </w:r>
      <w:r w:rsidR="00860D9E">
        <w:t xml:space="preserve"> mention</w:t>
      </w:r>
      <w:r>
        <w:t xml:space="preserve"> that the perception of service quality follows the comparison between the expected and the experienced service (Figure 2).</w:t>
      </w:r>
    </w:p>
    <w:p w14:paraId="5D946BCF" w14:textId="0F3DAAAF" w:rsidR="00854BF3" w:rsidRPr="00D62083" w:rsidRDefault="00854BF3" w:rsidP="006774BB">
      <w:pPr>
        <w:spacing w:line="240" w:lineRule="auto"/>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Pr>
              <w:noProof/>
              <w:lang w:val="en-US"/>
            </w:rPr>
            <w:t xml:space="preserve"> </w:t>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rity, availability, response time, etc., and generally are seen as distinctive success factors for service providers. Quality is used in order to define contract between a service use</w:t>
      </w:r>
      <w:r w:rsidR="00EE5D65">
        <w:rPr>
          <w:lang w:val="en-GB"/>
        </w:rPr>
        <w:t>r and the service provider,</w:t>
      </w:r>
      <w:r w:rsidRPr="0093448B">
        <w:rPr>
          <w:lang w:val="en-GB"/>
        </w:rPr>
        <w:t xml:space="preserve"> </w:t>
      </w:r>
      <w:r>
        <w:rPr>
          <w:lang w:val="en-GB"/>
        </w:rPr>
        <w:t>for having</w:t>
      </w:r>
      <w:r w:rsidRPr="0093448B">
        <w:rPr>
          <w:lang w:val="en-GB"/>
        </w:rPr>
        <w:t xml:space="preserve"> a guarantee that needs are me</w:t>
      </w:r>
      <w:r w:rsidR="00FB7C0F">
        <w:rPr>
          <w:lang w:val="en-GB"/>
        </w:rPr>
        <w:t>et.</w:t>
      </w:r>
      <w:r w:rsidRPr="0093448B">
        <w:rPr>
          <w:lang w:val="en-GB"/>
        </w:rPr>
        <w:t xml:space="preserve"> </w:t>
      </w:r>
    </w:p>
    <w:p w14:paraId="21F8C190" w14:textId="77777777" w:rsidR="00854BF3" w:rsidRDefault="00854BF3" w:rsidP="006774BB">
      <w:pPr>
        <w:spacing w:line="240" w:lineRule="auto"/>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20EB33B8" w:rsidR="00986383" w:rsidRPr="00ED16BD" w:rsidRDefault="00986383" w:rsidP="006774BB">
      <w:pPr>
        <w:pStyle w:val="ListParagraph"/>
        <w:numPr>
          <w:ilvl w:val="0"/>
          <w:numId w:val="4"/>
        </w:numPr>
        <w:spacing w:line="240" w:lineRule="auto"/>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6774BB">
      <w:pPr>
        <w:pStyle w:val="ListParagraph"/>
        <w:numPr>
          <w:ilvl w:val="0"/>
          <w:numId w:val="4"/>
        </w:numPr>
        <w:spacing w:line="240" w:lineRule="auto"/>
      </w:pPr>
      <w:r w:rsidRPr="00ED16BD">
        <w:lastRenderedPageBreak/>
        <w:t xml:space="preserve">Success on accuracy on content and useful services tailored to users according to their requirements. </w:t>
      </w:r>
    </w:p>
    <w:p w14:paraId="5EE7187C" w14:textId="77777777" w:rsidR="00986383" w:rsidRPr="00ED16BD" w:rsidRDefault="00986383" w:rsidP="006774BB">
      <w:pPr>
        <w:pStyle w:val="ListParagraph"/>
        <w:numPr>
          <w:ilvl w:val="0"/>
          <w:numId w:val="4"/>
        </w:numPr>
        <w:spacing w:line="240" w:lineRule="auto"/>
      </w:pPr>
      <w:r w:rsidRPr="00ED16BD">
        <w:t>Success factor is to warranty the levels of quality on software products.</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09FDDDB3" w:rsidR="007E6F52" w:rsidRDefault="007E6F52" w:rsidP="006774BB">
      <w:pPr>
        <w:spacing w:line="240" w:lineRule="auto"/>
      </w:pPr>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0" w:name="_Toc333536749"/>
      <w:r>
        <w:t xml:space="preserve">Definitions of </w:t>
      </w:r>
      <w:r w:rsidR="000F5925">
        <w:t>E</w:t>
      </w:r>
      <w:r w:rsidR="008B31D7">
        <w:t>-S</w:t>
      </w:r>
      <w:r w:rsidR="00094347">
        <w:t>ervice</w:t>
      </w:r>
      <w:r w:rsidR="00B97DB9">
        <w:t xml:space="preserve"> (Electronic-Service)</w:t>
      </w:r>
      <w:bookmarkEnd w:id="20"/>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Pr>
              <w:noProof/>
              <w:lang w:val="en-US"/>
            </w:rPr>
            <w:t xml:space="preserve"> </w:t>
          </w:r>
          <w:r w:rsidRPr="00E6281B">
            <w:rPr>
              <w:noProof/>
              <w:lang w:val="en-US"/>
            </w:rPr>
            <w:t>[</w:t>
          </w:r>
          <w:hyperlink w:anchor="Fil14" w:history="1">
            <w:r w:rsidRPr="00E6281B">
              <w:rPr>
                <w:rStyle w:val="Tiitellehtautor"/>
                <w:noProof/>
                <w:lang w:val="en-US"/>
              </w:rPr>
              <w:t>3</w:t>
            </w:r>
          </w:hyperlink>
          <w:r w:rsidRPr="00E6281B">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Pr="007F716D">
            <w:rPr>
              <w:noProof/>
              <w:lang w:val="en-US"/>
            </w:rPr>
            <w:t>[</w:t>
          </w:r>
          <w:hyperlink w:anchor="GPi" w:history="1">
            <w:r w:rsidRPr="007F716D">
              <w:rPr>
                <w:rStyle w:val="Tiitellehtautor"/>
                <w:noProof/>
                <w:lang w:val="en-US"/>
              </w:rPr>
              <w:t>7</w:t>
            </w:r>
          </w:hyperlink>
          <w:r w:rsidRPr="007F71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D4C3992" w14:textId="70F2D22D" w:rsidR="00CE5733" w:rsidRDefault="00CE5733"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F25EEE" w:rsidRDefault="00F25EEE"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F25EEE" w:rsidRDefault="00F25EEE"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F25EEE" w:rsidRDefault="00F25EEE" w:rsidP="008C5043">
                            <w:pPr>
                              <w:keepNext/>
                              <w:jc w:val="center"/>
                            </w:pPr>
                          </w:p>
                          <w:p w14:paraId="6674948F" w14:textId="0FB20308" w:rsidR="00F25EEE" w:rsidRDefault="00F25EEE"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Mpnd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zbvu3Ch6x00p9XdeDtD&#10;5w000A1x/p5YmGdoOthR/g4+XOhtifVewmil7Y8/6QMe6glWjELVS+y+r4llGInPCgZwkuV5WCjx&#10;kEMPwcEeWxbHFrWWMw1VyWAbGhrFgPeiF7nV8glWWRVeBRNRFN4use/Fme+2FqxCyqoqgmCFGOJv&#10;1IOhwXUoUhiPx/aJWLOfIQ+NdKv7TUKKN6PUYcNNpau117yJcxZ47ljd8w/rJ7blflWG/XZ8jqiX&#10;hT79BQ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Ap0ymd0QIAABgGAAAOAAAAAAAAAAAAAAAAACwCAABkcnMvZTJvRG9jLnhtbFBL&#10;AQItABQABgAIAAAAIQB0oVdV2QAAAAYBAAAPAAAAAAAAAAAAAAAAACkFAABkcnMvZG93bnJldi54&#10;bWxQSwUGAAAAAAQABADzAAAALwYAAAAA&#10;" filled="f" stroked="f">
                <v:textbox>
                  <w:txbxContent>
                    <w:p w14:paraId="7AE9C74D" w14:textId="77777777" w:rsidR="00F25EEE" w:rsidRDefault="00F25EEE"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F25EEE" w:rsidRDefault="00F25EEE"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F25EEE" w:rsidRDefault="00F25EEE" w:rsidP="008C5043">
                      <w:pPr>
                        <w:keepNext/>
                        <w:jc w:val="center"/>
                      </w:pPr>
                    </w:p>
                    <w:p w14:paraId="6674948F" w14:textId="0FB20308" w:rsidR="00F25EEE" w:rsidRDefault="00F25EEE"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D440CA" w:rsidRPr="00D440CA">
            <w:rPr>
              <w:noProof/>
              <w:lang w:val="en-US"/>
            </w:rPr>
            <w:t>[</w:t>
          </w:r>
          <w:hyperlink w:anchor="JSa03" w:history="1">
            <w:r w:rsidR="00D440CA" w:rsidRPr="00D440CA">
              <w:rPr>
                <w:rStyle w:val="Tiitellehtautor"/>
                <w:noProof/>
                <w:lang w:val="en-US"/>
              </w:rPr>
              <w:t>5</w:t>
            </w:r>
          </w:hyperlink>
          <w:r w:rsidR="00D440CA" w:rsidRPr="00D440CA">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Pr="00834876">
            <w:rPr>
              <w:noProof/>
              <w:lang w:val="en-US"/>
            </w:rPr>
            <w:t>[</w:t>
          </w:r>
          <w:hyperlink w:anchor="ELo12" w:history="1">
            <w:r w:rsidRPr="00834876">
              <w:rPr>
                <w:rStyle w:val="Tiitellehtautor"/>
                <w:noProof/>
                <w:lang w:val="en-US"/>
              </w:rPr>
              <w:t>8</w:t>
            </w:r>
          </w:hyperlink>
          <w:r w:rsidRPr="00834876">
            <w:rPr>
              <w:noProof/>
              <w:lang w:val="en-US"/>
            </w:rPr>
            <w:t>]</w:t>
          </w:r>
          <w:r>
            <w:fldChar w:fldCharType="end"/>
          </w:r>
        </w:sdtContent>
      </w:sdt>
      <w:r>
        <w:t>.</w:t>
      </w:r>
    </w:p>
    <w:p w14:paraId="11AE31D0" w14:textId="5EC27115" w:rsidR="00A00417" w:rsidRDefault="00BF6302" w:rsidP="006774BB">
      <w:pPr>
        <w:pStyle w:val="Heading2"/>
        <w:spacing w:line="240" w:lineRule="auto"/>
      </w:pPr>
      <w:bookmarkStart w:id="21" w:name="_Toc333536750"/>
      <w:bookmarkStart w:id="22" w:name="_GoBack"/>
      <w:bookmarkEnd w:id="22"/>
      <w:r>
        <w:t>ISO/IEC 25010</w:t>
      </w:r>
      <w:r w:rsidR="00D83BC8">
        <w:t>:2011</w:t>
      </w:r>
      <w:r w:rsidR="00A433AE">
        <w:t xml:space="preserve"> Standard</w:t>
      </w:r>
      <w:bookmarkEnd w:id="21"/>
    </w:p>
    <w:p w14:paraId="3F24A623" w14:textId="39D64DA7"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t xml:space="preserve">strongly influenced by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77777777" w:rsidR="00F25EEE" w:rsidRDefault="00F25EEE"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F25EEE" w:rsidRDefault="00F25EEE"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B226D0">
                                  <w:rPr>
                                    <w:noProof/>
                                    <w:lang w:val="en-US"/>
                                  </w:rPr>
                                  <w:t>[</w:t>
                                </w:r>
                                <w:hyperlink w:anchor="BSI11" w:history="1">
                                  <w:r w:rsidRPr="00B226D0">
                                    <w:rPr>
                                      <w:rStyle w:val="Tiitellehtautor"/>
                                      <w:noProof/>
                                      <w:lang w:val="en-US"/>
                                    </w:rPr>
                                    <w:t>10</w:t>
                                  </w:r>
                                </w:hyperlink>
                                <w:r w:rsidRPr="00B226D0">
                                  <w:rPr>
                                    <w:noProof/>
                                    <w:lang w:val="en-US"/>
                                  </w:rPr>
                                  <w:t>]</w:t>
                                </w:r>
                                <w:r>
                                  <w:fldChar w:fldCharType="end"/>
                                </w:r>
                              </w:sdtContent>
                            </w:sdt>
                          </w:p>
                          <w:p w14:paraId="19A2EDB1" w14:textId="4309B9BD" w:rsidR="00F25EEE" w:rsidRDefault="00F25EEE" w:rsidP="00EF7418">
                            <w:pPr>
                              <w:keepNext/>
                            </w:pPr>
                          </w:p>
                          <w:p w14:paraId="6397552B" w14:textId="142816BE" w:rsidR="00F25EEE" w:rsidRDefault="00F25EEE"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67276DC9" w14:textId="77777777" w:rsidR="00F25EEE" w:rsidRDefault="00F25EEE"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F25EEE" w:rsidRDefault="00F25EEE"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B226D0">
                            <w:rPr>
                              <w:noProof/>
                              <w:lang w:val="en-US"/>
                            </w:rPr>
                            <w:t>[</w:t>
                          </w:r>
                          <w:hyperlink w:anchor="BSI11" w:history="1">
                            <w:r w:rsidRPr="00B226D0">
                              <w:rPr>
                                <w:rStyle w:val="Tiitellehtautor"/>
                                <w:noProof/>
                                <w:lang w:val="en-US"/>
                              </w:rPr>
                              <w:t>10</w:t>
                            </w:r>
                          </w:hyperlink>
                          <w:r w:rsidRPr="00B226D0">
                            <w:rPr>
                              <w:noProof/>
                              <w:lang w:val="en-US"/>
                            </w:rPr>
                            <w:t>]</w:t>
                          </w:r>
                          <w:r>
                            <w:fldChar w:fldCharType="end"/>
                          </w:r>
                        </w:sdtContent>
                      </w:sdt>
                    </w:p>
                    <w:p w14:paraId="19A2EDB1" w14:textId="4309B9BD" w:rsidR="00F25EEE" w:rsidRDefault="00F25EEE" w:rsidP="00EF7418">
                      <w:pPr>
                        <w:keepNext/>
                      </w:pPr>
                    </w:p>
                    <w:p w14:paraId="6397552B" w14:textId="142816BE" w:rsidR="00F25EEE" w:rsidRDefault="00F25EEE"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3536751"/>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77777777" w:rsidR="00F25EEE" w:rsidRDefault="00F25EEE"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F25EEE" w:rsidRDefault="00F25EEE"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684BE8">
                                  <w:rPr>
                                    <w:noProof/>
                                    <w:lang w:val="en-US"/>
                                  </w:rPr>
                                  <w:t>[</w:t>
                                </w:r>
                                <w:hyperlink w:anchor="BSI11" w:history="1">
                                  <w:r w:rsidRPr="00684BE8">
                                    <w:rPr>
                                      <w:rStyle w:val="Tiitellehtautor"/>
                                      <w:noProof/>
                                      <w:lang w:val="en-US"/>
                                    </w:rPr>
                                    <w:t>10</w:t>
                                  </w:r>
                                </w:hyperlink>
                                <w:r w:rsidRPr="00684BE8">
                                  <w:rPr>
                                    <w:noProof/>
                                    <w:lang w:val="en-US"/>
                                  </w:rPr>
                                  <w:t>]</w:t>
                                </w:r>
                                <w:r>
                                  <w:fldChar w:fldCharType="end"/>
                                </w:r>
                              </w:sdtContent>
                            </w:sdt>
                          </w:p>
                          <w:p w14:paraId="65D62BBD" w14:textId="27AD5F04" w:rsidR="00F25EEE" w:rsidRDefault="00F25EEE" w:rsidP="00FB3E19">
                            <w:pPr>
                              <w:keepNext/>
                            </w:pPr>
                          </w:p>
                          <w:p w14:paraId="6458D563" w14:textId="492C3674" w:rsidR="00F25EEE" w:rsidRDefault="00F25EEE" w:rsidP="00FB3E19">
                            <w:pPr>
                              <w:pStyle w:val="Caption"/>
                              <w:jc w:val="both"/>
                            </w:pPr>
                          </w:p>
                          <w:p w14:paraId="0D9B49F6" w14:textId="0600C019" w:rsidR="00F25EEE" w:rsidRDefault="00F25EE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4122E9C8" w14:textId="77777777" w:rsidR="00F25EEE" w:rsidRDefault="00F25EEE"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F25EEE" w:rsidRDefault="00F25EEE"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684BE8">
                            <w:rPr>
                              <w:noProof/>
                              <w:lang w:val="en-US"/>
                            </w:rPr>
                            <w:t>[</w:t>
                          </w:r>
                          <w:hyperlink w:anchor="BSI11" w:history="1">
                            <w:r w:rsidRPr="00684BE8">
                              <w:rPr>
                                <w:rStyle w:val="Tiitellehtautor"/>
                                <w:noProof/>
                                <w:lang w:val="en-US"/>
                              </w:rPr>
                              <w:t>10</w:t>
                            </w:r>
                          </w:hyperlink>
                          <w:r w:rsidRPr="00684BE8">
                            <w:rPr>
                              <w:noProof/>
                              <w:lang w:val="en-US"/>
                            </w:rPr>
                            <w:t>]</w:t>
                          </w:r>
                          <w:r>
                            <w:fldChar w:fldCharType="end"/>
                          </w:r>
                        </w:sdtContent>
                      </w:sdt>
                    </w:p>
                    <w:p w14:paraId="65D62BBD" w14:textId="27AD5F04" w:rsidR="00F25EEE" w:rsidRDefault="00F25EEE" w:rsidP="00FB3E19">
                      <w:pPr>
                        <w:keepNext/>
                      </w:pPr>
                    </w:p>
                    <w:p w14:paraId="6458D563" w14:textId="492C3674" w:rsidR="00F25EEE" w:rsidRDefault="00F25EEE" w:rsidP="00FB3E19">
                      <w:pPr>
                        <w:pStyle w:val="Caption"/>
                        <w:jc w:val="both"/>
                      </w:pPr>
                    </w:p>
                    <w:p w14:paraId="0D9B49F6" w14:textId="0600C019" w:rsidR="00F25EEE" w:rsidRDefault="00F25EEE"/>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3536752"/>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53B66CF2">
                <wp:extent cx="5487278" cy="2722589"/>
                <wp:effectExtent l="0" t="0" r="0" b="0"/>
                <wp:docPr id="73" name="Text Box 73"/>
                <wp:cNvGraphicFramePr/>
                <a:graphic xmlns:a="http://schemas.openxmlformats.org/drawingml/2006/main">
                  <a:graphicData uri="http://schemas.microsoft.com/office/word/2010/wordprocessingShape">
                    <wps:wsp>
                      <wps:cNvSpPr txBox="1"/>
                      <wps:spPr>
                        <a:xfrm>
                          <a:off x="0" y="0"/>
                          <a:ext cx="5487278" cy="272258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77777777" w:rsidR="00F25EEE" w:rsidRDefault="00F25EEE"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F25EEE" w:rsidRDefault="00F25EEE"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B3F15">
                                  <w:rPr>
                                    <w:noProof/>
                                    <w:lang w:val="en-US"/>
                                  </w:rPr>
                                  <w:t>[</w:t>
                                </w:r>
                                <w:hyperlink w:anchor="BSI11" w:history="1">
                                  <w:r w:rsidRPr="005B3F15">
                                    <w:rPr>
                                      <w:rStyle w:val="Tiitellehtautor"/>
                                      <w:noProof/>
                                      <w:lang w:val="en-US"/>
                                    </w:rPr>
                                    <w:t>10</w:t>
                                  </w:r>
                                </w:hyperlink>
                                <w:r w:rsidRPr="005B3F15">
                                  <w:rPr>
                                    <w:noProof/>
                                    <w:lang w:val="en-US"/>
                                  </w:rPr>
                                  <w:t>]</w:t>
                                </w:r>
                                <w:r>
                                  <w:fldChar w:fldCharType="end"/>
                                </w:r>
                              </w:sdtContent>
                            </w:sdt>
                          </w:p>
                          <w:p w14:paraId="3AD941E2" w14:textId="18FF98DB" w:rsidR="00F25EEE" w:rsidRDefault="00F25EEE" w:rsidP="00FB3E19">
                            <w:pPr>
                              <w:keepNext/>
                            </w:pPr>
                          </w:p>
                          <w:p w14:paraId="3BC1467B" w14:textId="1525D3B5" w:rsidR="00F25EEE" w:rsidRDefault="00F25EEE" w:rsidP="00EE4111">
                            <w:pPr>
                              <w:pStyle w:val="Caption"/>
                            </w:pPr>
                          </w:p>
                          <w:p w14:paraId="7D75CAE3" w14:textId="5D59031C" w:rsidR="00F25EEE" w:rsidRDefault="00F25EE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14.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" filled="f" stroked="f">
                <v:textbox>
                  <w:txbxContent>
                    <w:p w14:paraId="2097D58A" w14:textId="77777777" w:rsidR="00F25EEE" w:rsidRDefault="00F25EEE"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F25EEE" w:rsidRDefault="00F25EEE"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B3F15">
                            <w:rPr>
                              <w:noProof/>
                              <w:lang w:val="en-US"/>
                            </w:rPr>
                            <w:t>[</w:t>
                          </w:r>
                          <w:hyperlink w:anchor="BSI11" w:history="1">
                            <w:r w:rsidRPr="005B3F15">
                              <w:rPr>
                                <w:rStyle w:val="Tiitellehtautor"/>
                                <w:noProof/>
                                <w:lang w:val="en-US"/>
                              </w:rPr>
                              <w:t>10</w:t>
                            </w:r>
                          </w:hyperlink>
                          <w:r w:rsidRPr="005B3F15">
                            <w:rPr>
                              <w:noProof/>
                              <w:lang w:val="en-US"/>
                            </w:rPr>
                            <w:t>]</w:t>
                          </w:r>
                          <w:r>
                            <w:fldChar w:fldCharType="end"/>
                          </w:r>
                        </w:sdtContent>
                      </w:sdt>
                    </w:p>
                    <w:p w14:paraId="3AD941E2" w14:textId="18FF98DB" w:rsidR="00F25EEE" w:rsidRDefault="00F25EEE" w:rsidP="00FB3E19">
                      <w:pPr>
                        <w:keepNext/>
                      </w:pPr>
                    </w:p>
                    <w:p w14:paraId="3BC1467B" w14:textId="1525D3B5" w:rsidR="00F25EEE" w:rsidRDefault="00F25EEE" w:rsidP="00EE4111">
                      <w:pPr>
                        <w:pStyle w:val="Caption"/>
                      </w:pPr>
                    </w:p>
                    <w:p w14:paraId="7D75CAE3" w14:textId="5D59031C" w:rsidR="00F25EEE" w:rsidRDefault="00F25EEE"/>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3536753"/>
      <w:r>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w:t>
      </w:r>
      <w:r w:rsidR="00124414">
        <w:lastRenderedPageBreak/>
        <w:t>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Pr="00EE4111">
            <w:rPr>
              <w:noProof/>
              <w:lang w:val="en-US"/>
            </w:rPr>
            <w:t>[</w:t>
          </w:r>
          <w:hyperlink w:anchor="JSa03" w:history="1">
            <w:r w:rsidRPr="00EE4111">
              <w:rPr>
                <w:rStyle w:val="Tiitellehtautor"/>
                <w:noProof/>
                <w:lang w:val="en-US"/>
              </w:rPr>
              <w:t>5</w:t>
            </w:r>
          </w:hyperlink>
          <w:r w:rsidRPr="00EE4111">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Pr>
              <w:noProof/>
              <w:lang w:val="en-US"/>
            </w:rPr>
            <w:t xml:space="preserve"> </w:t>
          </w:r>
          <w:r w:rsidRPr="00EE4111">
            <w:rPr>
              <w:noProof/>
              <w:lang w:val="en-US"/>
            </w:rPr>
            <w:t>[</w:t>
          </w:r>
          <w:hyperlink w:anchor="JEC06" w:history="1">
            <w:r w:rsidRPr="00EE4111">
              <w:rPr>
                <w:rStyle w:val="Tiitellehtautor"/>
                <w:noProof/>
                <w:lang w:val="en-US"/>
              </w:rPr>
              <w:t>13</w:t>
            </w:r>
          </w:hyperlink>
          <w:r w:rsidRPr="00EE4111">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7D2983">
            <w:rPr>
              <w:noProof/>
              <w:lang w:val="en-US"/>
            </w:rPr>
            <w:t xml:space="preserve"> </w:t>
          </w:r>
          <w:r w:rsidR="007D2983" w:rsidRPr="007D2983">
            <w:rPr>
              <w:noProof/>
              <w:lang w:val="en-US"/>
            </w:rPr>
            <w:t>[</w:t>
          </w:r>
          <w:hyperlink w:anchor="VAZ02" w:history="1">
            <w:r w:rsidR="007D2983" w:rsidRPr="007D2983">
              <w:rPr>
                <w:rStyle w:val="Tiitellehtautor"/>
                <w:noProof/>
                <w:lang w:val="en-US"/>
              </w:rPr>
              <w:t>14</w:t>
            </w:r>
          </w:hyperlink>
          <w:r w:rsidR="007D2983" w:rsidRPr="007D2983">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7D2983">
            <w:rPr>
              <w:noProof/>
              <w:lang w:val="en-US"/>
            </w:rPr>
            <w:t xml:space="preserve"> </w:t>
          </w:r>
          <w:r w:rsidR="007D2983" w:rsidRPr="007D2983">
            <w:rPr>
              <w:noProof/>
              <w:lang w:val="en-US"/>
            </w:rPr>
            <w:t>[</w:t>
          </w:r>
          <w:hyperlink w:anchor="Zei01" w:history="1">
            <w:r w:rsidR="007D2983" w:rsidRPr="007D2983">
              <w:rPr>
                <w:rStyle w:val="Tiitellehtautor"/>
                <w:noProof/>
                <w:lang w:val="en-US"/>
              </w:rPr>
              <w:t>15</w:t>
            </w:r>
          </w:hyperlink>
          <w:r w:rsidR="007D2983" w:rsidRPr="007D2983">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7D2983">
            <w:rPr>
              <w:noProof/>
              <w:lang w:val="en-US"/>
            </w:rPr>
            <w:t xml:space="preserve"> </w:t>
          </w:r>
          <w:r w:rsidR="007D2983" w:rsidRPr="007D2983">
            <w:rPr>
              <w:noProof/>
              <w:lang w:val="en-US"/>
            </w:rPr>
            <w:t>[</w:t>
          </w:r>
          <w:hyperlink w:anchor="Cox01" w:history="1">
            <w:r w:rsidR="007D2983" w:rsidRPr="007D2983">
              <w:rPr>
                <w:rStyle w:val="Tiitellehtautor"/>
                <w:noProof/>
                <w:lang w:val="en-US"/>
              </w:rPr>
              <w:t>16</w:t>
            </w:r>
          </w:hyperlink>
          <w:r w:rsidR="007D2983" w:rsidRPr="007D2983">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7D2983">
            <w:rPr>
              <w:noProof/>
              <w:lang w:val="en-US"/>
            </w:rPr>
            <w:t xml:space="preserve"> </w:t>
          </w:r>
          <w:r w:rsidR="007D2983" w:rsidRPr="007D2983">
            <w:rPr>
              <w:noProof/>
              <w:lang w:val="en-US"/>
            </w:rPr>
            <w:t>[</w:t>
          </w:r>
          <w:hyperlink w:anchor="ZYa03" w:history="1">
            <w:r w:rsidR="007D2983" w:rsidRPr="007D2983">
              <w:rPr>
                <w:rStyle w:val="Tiitellehtautor"/>
                <w:noProof/>
                <w:lang w:val="en-US"/>
              </w:rPr>
              <w:t>17</w:t>
            </w:r>
          </w:hyperlink>
          <w:r w:rsidR="007D2983" w:rsidRPr="007D2983">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7D2983">
            <w:rPr>
              <w:noProof/>
              <w:lang w:val="en-US"/>
            </w:rPr>
            <w:t xml:space="preserve"> </w:t>
          </w:r>
          <w:r w:rsidR="007D2983" w:rsidRPr="007D2983">
            <w:rPr>
              <w:noProof/>
              <w:lang w:val="en-US"/>
            </w:rPr>
            <w:t>[</w:t>
          </w:r>
          <w:hyperlink w:anchor="MRa08" w:history="1">
            <w:r w:rsidR="007D2983" w:rsidRPr="007D2983">
              <w:rPr>
                <w:rStyle w:val="Tiitellehtautor"/>
                <w:noProof/>
                <w:lang w:val="en-US"/>
              </w:rPr>
              <w:t>18</w:t>
            </w:r>
          </w:hyperlink>
          <w:r w:rsidR="007D2983" w:rsidRPr="007D2983">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7D2983" w:rsidRPr="007D2983">
            <w:rPr>
              <w:noProof/>
              <w:lang w:val="en-US"/>
            </w:rPr>
            <w:t>[</w:t>
          </w:r>
          <w:hyperlink w:anchor="Wol" w:history="1">
            <w:r w:rsidR="007D2983" w:rsidRPr="007D2983">
              <w:rPr>
                <w:rStyle w:val="Tiitellehtautor"/>
                <w:noProof/>
                <w:lang w:val="en-US"/>
              </w:rPr>
              <w:t>19</w:t>
            </w:r>
          </w:hyperlink>
          <w:r w:rsidR="007D2983" w:rsidRPr="007D2983">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7D2983">
            <w:rPr>
              <w:noProof/>
              <w:lang w:val="en-US"/>
            </w:rPr>
            <w:t xml:space="preserve"> </w:t>
          </w:r>
          <w:r w:rsidR="007D2983" w:rsidRPr="007D2983">
            <w:rPr>
              <w:noProof/>
              <w:lang w:val="en-US"/>
            </w:rPr>
            <w:t>[</w:t>
          </w:r>
          <w:hyperlink w:anchor="VAZ021" w:history="1">
            <w:r w:rsidR="007D2983" w:rsidRPr="007D2983">
              <w:rPr>
                <w:rStyle w:val="Tiitellehtautor"/>
                <w:noProof/>
                <w:lang w:val="en-US"/>
              </w:rPr>
              <w:t>20</w:t>
            </w:r>
          </w:hyperlink>
          <w:r w:rsidR="007D2983" w:rsidRPr="007D2983">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7D2983" w:rsidRPr="007D2983">
            <w:rPr>
              <w:noProof/>
              <w:lang w:val="en-US"/>
            </w:rPr>
            <w:t>[</w:t>
          </w:r>
          <w:hyperlink w:anchor="BVa" w:history="1">
            <w:r w:rsidR="007D2983" w:rsidRPr="007D2983">
              <w:rPr>
                <w:rStyle w:val="Tiitellehtautor"/>
                <w:noProof/>
                <w:lang w:val="en-US"/>
              </w:rPr>
              <w:t>21</w:t>
            </w:r>
          </w:hyperlink>
          <w:r w:rsidR="007D2983" w:rsidRPr="007D2983">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7D2983">
            <w:rPr>
              <w:noProof/>
              <w:lang w:val="en-US"/>
            </w:rPr>
            <w:t xml:space="preserve"> </w:t>
          </w:r>
          <w:r w:rsidR="007D2983" w:rsidRPr="007D2983">
            <w:rPr>
              <w:noProof/>
              <w:lang w:val="en-US"/>
            </w:rPr>
            <w:t>[</w:t>
          </w:r>
          <w:hyperlink w:anchor="GBr08" w:history="1">
            <w:r w:rsidR="007D2983" w:rsidRPr="007D2983">
              <w:rPr>
                <w:rStyle w:val="Tiitellehtautor"/>
                <w:noProof/>
                <w:lang w:val="en-US"/>
              </w:rPr>
              <w:t>22</w:t>
            </w:r>
          </w:hyperlink>
          <w:r w:rsidR="007D2983" w:rsidRPr="007D2983">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9AD606F">
                <wp:extent cx="4312073" cy="4119033"/>
                <wp:effectExtent l="0" t="0" r="0" b="0"/>
                <wp:docPr id="14" name="Text Box 14"/>
                <wp:cNvGraphicFramePr/>
                <a:graphic xmlns:a="http://schemas.openxmlformats.org/drawingml/2006/main">
                  <a:graphicData uri="http://schemas.microsoft.com/office/word/2010/wordprocessingShape">
                    <wps:wsp>
                      <wps:cNvSpPr txBox="1"/>
                      <wps:spPr>
                        <a:xfrm>
                          <a:off x="0" y="0"/>
                          <a:ext cx="4312073" cy="41190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F25EEE" w:rsidRPr="006C2158" w:rsidRDefault="00F25EEE"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6C2158">
                                  <w:rPr>
                                    <w:noProof/>
                                    <w:lang w:val="en-US"/>
                                  </w:rPr>
                                  <w:t>[</w:t>
                                </w:r>
                                <w:hyperlink w:anchor="Iha14" w:history="1">
                                  <w:r w:rsidRPr="006C2158">
                                    <w:rPr>
                                      <w:rStyle w:val="Tiitellehtautor"/>
                                      <w:noProof/>
                                      <w:lang w:val="en-US"/>
                                    </w:rPr>
                                    <w:t>40</w:t>
                                  </w:r>
                                </w:hyperlink>
                                <w:r w:rsidRPr="006C2158">
                                  <w:rPr>
                                    <w:noProof/>
                                    <w:lang w:val="en-US"/>
                                  </w:rPr>
                                  <w:t>]</w:t>
                                </w:r>
                                <w:r>
                                  <w:fldChar w:fldCharType="end"/>
                                </w:r>
                              </w:sdtContent>
                            </w:sdt>
                          </w:p>
                          <w:p w14:paraId="20297F16" w14:textId="69F3A1E8" w:rsidR="00F25EEE" w:rsidRDefault="00F25EEE">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39.55pt;height:324.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y4t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" filled="f" stroked="f">
                <v:textbox>
                  <w:txbxContent>
                    <w:p w14:paraId="6E68F855" w14:textId="5846AAA1" w:rsidR="00F25EEE" w:rsidRPr="006C2158" w:rsidRDefault="00F25EEE"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6C2158">
                            <w:rPr>
                              <w:noProof/>
                              <w:lang w:val="en-US"/>
                            </w:rPr>
                            <w:t>[</w:t>
                          </w:r>
                          <w:hyperlink w:anchor="Iha14" w:history="1">
                            <w:r w:rsidRPr="006C2158">
                              <w:rPr>
                                <w:rStyle w:val="Tiitellehtautor"/>
                                <w:noProof/>
                                <w:lang w:val="en-US"/>
                              </w:rPr>
                              <w:t>40</w:t>
                            </w:r>
                          </w:hyperlink>
                          <w:r w:rsidRPr="006C2158">
                            <w:rPr>
                              <w:noProof/>
                              <w:lang w:val="en-US"/>
                            </w:rPr>
                            <w:t>]</w:t>
                          </w:r>
                          <w:r>
                            <w:fldChar w:fldCharType="end"/>
                          </w:r>
                        </w:sdtContent>
                      </w:sdt>
                    </w:p>
                    <w:p w14:paraId="20297F16" w14:textId="69F3A1E8" w:rsidR="00F25EEE" w:rsidRDefault="00F25EEE">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v:textbox>
                <w10:anchorlock/>
              </v:shape>
            </w:pict>
          </mc:Fallback>
        </mc:AlternateContent>
      </w:r>
    </w:p>
    <w:p w14:paraId="367CFF9F" w14:textId="66FA46C4"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7D2983">
            <w:rPr>
              <w:noProof/>
              <w:lang w:val="en-US"/>
            </w:rPr>
            <w:t xml:space="preserve"> </w:t>
          </w:r>
          <w:r w:rsidR="007D2983" w:rsidRPr="007D2983">
            <w:rPr>
              <w:noProof/>
              <w:lang w:val="en-US"/>
            </w:rPr>
            <w:t>[</w:t>
          </w:r>
          <w:hyperlink w:anchor="Bre11" w:history="1">
            <w:r w:rsidR="007D2983" w:rsidRPr="007D2983">
              <w:rPr>
                <w:rStyle w:val="Tiitellehtautor"/>
                <w:noProof/>
                <w:lang w:val="en-US"/>
              </w:rPr>
              <w:t>23</w:t>
            </w:r>
          </w:hyperlink>
          <w:r w:rsidR="007D2983" w:rsidRPr="007D2983">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7D2983">
            <w:rPr>
              <w:noProof/>
              <w:lang w:val="en-US"/>
            </w:rPr>
            <w:t xml:space="preserve"> </w:t>
          </w:r>
          <w:r w:rsidR="007D2983" w:rsidRPr="007D2983">
            <w:rPr>
              <w:noProof/>
              <w:lang w:val="en-US"/>
            </w:rPr>
            <w:t>[</w:t>
          </w:r>
          <w:hyperlink w:anchor="VAZ02" w:history="1">
            <w:r w:rsidR="007D2983" w:rsidRPr="007D2983">
              <w:rPr>
                <w:rStyle w:val="Tiitellehtautor"/>
                <w:noProof/>
                <w:lang w:val="en-US"/>
              </w:rPr>
              <w:t>14</w:t>
            </w:r>
          </w:hyperlink>
          <w:r w:rsidR="007D2983" w:rsidRPr="007D2983">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7D2983" w:rsidRPr="007D2983">
            <w:rPr>
              <w:noProof/>
              <w:lang w:val="en-US"/>
            </w:rPr>
            <w:t>[</w:t>
          </w:r>
          <w:hyperlink w:anchor="LiH08" w:history="1">
            <w:r w:rsidR="007D2983" w:rsidRPr="007D2983">
              <w:rPr>
                <w:rStyle w:val="Tiitellehtautor"/>
                <w:noProof/>
                <w:lang w:val="en-US"/>
              </w:rPr>
              <w:t>25</w:t>
            </w:r>
          </w:hyperlink>
          <w:r w:rsidR="007D2983" w:rsidRPr="007D2983">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7D2983">
            <w:rPr>
              <w:noProof/>
              <w:lang w:val="en-US"/>
            </w:rPr>
            <w:t xml:space="preserve"> </w:t>
          </w:r>
          <w:r w:rsidR="007D2983" w:rsidRPr="007D2983">
            <w:rPr>
              <w:noProof/>
              <w:lang w:val="en-US"/>
            </w:rPr>
            <w:t>[</w:t>
          </w:r>
          <w:hyperlink w:anchor="NSe06" w:history="1">
            <w:r w:rsidR="007D2983" w:rsidRPr="007D2983">
              <w:rPr>
                <w:rStyle w:val="Tiitellehtautor"/>
                <w:noProof/>
                <w:lang w:val="en-US"/>
              </w:rPr>
              <w:t>27</w:t>
            </w:r>
          </w:hyperlink>
          <w:r w:rsidR="007D2983" w:rsidRPr="007D2983">
            <w:rPr>
              <w:noProof/>
              <w:lang w:val="en-US"/>
            </w:rPr>
            <w:t>]</w:t>
          </w:r>
          <w:r>
            <w:fldChar w:fldCharType="end"/>
          </w:r>
        </w:sdtContent>
      </w:sdt>
      <w:r>
        <w:t>.</w:t>
      </w:r>
    </w:p>
    <w:p w14:paraId="74BA5A0B" w14:textId="75B71E95" w:rsidR="00B6453F" w:rsidRPr="00ED16BD"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7D2983" w:rsidRPr="007D2983">
            <w:rPr>
              <w:noProof/>
              <w:lang w:val="en-US"/>
            </w:rPr>
            <w:t>[</w:t>
          </w:r>
          <w:hyperlink w:anchor="ISO09" w:history="1">
            <w:r w:rsidR="007D2983" w:rsidRPr="007D2983">
              <w:rPr>
                <w:rStyle w:val="Tiitellehtautor"/>
                <w:noProof/>
                <w:lang w:val="en-US"/>
              </w:rPr>
              <w:t>28</w:t>
            </w:r>
          </w:hyperlink>
          <w:r w:rsidR="007D2983" w:rsidRPr="007D2983">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774BB">
      <w:pPr>
        <w:pStyle w:val="Heading2"/>
        <w:spacing w:line="240" w:lineRule="auto"/>
      </w:pPr>
      <w:bookmarkStart w:id="26" w:name="_Toc333536754"/>
      <w:r>
        <w:lastRenderedPageBreak/>
        <w:t>IT-Services</w:t>
      </w:r>
      <w:bookmarkEnd w:id="26"/>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7" w:name="_Toc333536755"/>
      <w:r>
        <w:t>E</w:t>
      </w:r>
      <w:r w:rsidR="00312131">
        <w:t>-commerce</w:t>
      </w:r>
      <w:bookmarkEnd w:id="27"/>
    </w:p>
    <w:p w14:paraId="6EB94621" w14:textId="3B03917A"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7D2983">
            <w:rPr>
              <w:noProof/>
              <w:lang w:val="en-US"/>
            </w:rPr>
            <w:t xml:space="preserve"> </w:t>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Pr>
              <w:lang w:val="en-GB"/>
            </w:rPr>
            <w:fldChar w:fldCharType="end"/>
          </w:r>
        </w:sdtContent>
      </w:sdt>
      <w:r>
        <w:rPr>
          <w:lang w:val="en-GB"/>
        </w:rPr>
        <w:t>.</w:t>
      </w:r>
    </w:p>
    <w:p w14:paraId="5BDD57A1" w14:textId="77777777" w:rsidR="00C478F7" w:rsidRDefault="00C478F7" w:rsidP="006774BB">
      <w:pPr>
        <w:spacing w:line="240" w:lineRule="auto"/>
        <w:rPr>
          <w:lang w:val="en-GB"/>
        </w:rPr>
      </w:pPr>
      <w:r w:rsidRPr="006C0461">
        <w:rPr>
          <w:lang w:val="en-GB"/>
        </w:rPr>
        <w:t>Online environment has the power of “fast shifting” to consumers in order to switch to a new provider with a click of a mouse. Online customers expect fast, friendly and high quality service. According to Zhao and Gutierrez  (2001)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 xml:space="preserve">usiness to Business or </w:t>
      </w:r>
      <w:r w:rsidR="00312131" w:rsidRPr="006C0461">
        <w:rPr>
          <w:lang w:val="en-GB"/>
        </w:rPr>
        <w:lastRenderedPageBreak/>
        <w:t>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7D2983">
            <w:rPr>
              <w:noProof/>
              <w:lang w:val="en-US"/>
            </w:rPr>
            <w:t xml:space="preserve"> </w:t>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sidR="00D740B1">
            <w:rPr>
              <w:lang w:val="en-GB"/>
            </w:rPr>
            <w:fldChar w:fldCharType="end"/>
          </w:r>
        </w:sdtContent>
      </w:sdt>
      <w:r w:rsidR="00D740B1">
        <w:rPr>
          <w:lang w:val="en-GB"/>
        </w:rPr>
        <w:t>.</w:t>
      </w:r>
    </w:p>
    <w:p w14:paraId="6012FCC2" w14:textId="5BB27BB5"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1783E37E" w14:textId="77777777" w:rsidR="00F56132" w:rsidRDefault="00F56132" w:rsidP="006774BB">
      <w:pPr>
        <w:spacing w:line="240" w:lineRule="auto"/>
        <w:rPr>
          <w:lang w:val="en-GB"/>
        </w:rPr>
      </w:pPr>
    </w:p>
    <w:p w14:paraId="4F3CF7B8" w14:textId="437CF28D" w:rsidR="00AA0E11" w:rsidRDefault="00AA0E11" w:rsidP="006774BB">
      <w:pPr>
        <w:spacing w:line="240" w:lineRule="auto"/>
        <w:jc w:val="center"/>
        <w:rPr>
          <w:lang w:val="en-GB"/>
        </w:rPr>
      </w:pPr>
    </w:p>
    <w:p w14:paraId="7F7102C3" w14:textId="77777777" w:rsidR="00E33051" w:rsidRDefault="00E33051" w:rsidP="006774BB">
      <w:pPr>
        <w:spacing w:line="240" w:lineRule="auto"/>
        <w:rPr>
          <w:lang w:val="en-GB"/>
        </w:rPr>
      </w:pPr>
    </w:p>
    <w:p w14:paraId="2D83EC60" w14:textId="77777777" w:rsidR="00E33051" w:rsidRDefault="00E33051" w:rsidP="006774BB">
      <w:pPr>
        <w:spacing w:line="240" w:lineRule="auto"/>
        <w:rPr>
          <w:lang w:val="en-GB"/>
        </w:rPr>
      </w:pPr>
    </w:p>
    <w:p w14:paraId="6BC73206" w14:textId="7BA51C78" w:rsidR="00F56132" w:rsidRDefault="00F56132" w:rsidP="006774BB">
      <w:pPr>
        <w:spacing w:line="240" w:lineRule="auto"/>
        <w:rPr>
          <w:lang w:val="en-GB"/>
        </w:rPr>
      </w:pPr>
      <w:r>
        <w:rPr>
          <w:lang w:val="en-GB"/>
        </w:rPr>
        <w:t>Table 2 shows the common dimensions and consistent dime</w:t>
      </w:r>
      <w:r>
        <w:rPr>
          <w:lang w:val="en-GB"/>
        </w:rPr>
        <w:t>n</w:t>
      </w:r>
      <w:r>
        <w:rPr>
          <w:lang w:val="en-GB"/>
        </w:rPr>
        <w:t xml:space="preserve">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445DA399">
                <wp:extent cx="4252807" cy="2548467"/>
                <wp:effectExtent l="0" t="0" r="0" b="0"/>
                <wp:docPr id="2" name="Text Box 2"/>
                <wp:cNvGraphicFramePr/>
                <a:graphic xmlns:a="http://schemas.openxmlformats.org/drawingml/2006/main">
                  <a:graphicData uri="http://schemas.microsoft.com/office/word/2010/wordprocessingShape">
                    <wps:wsp>
                      <wps:cNvSpPr txBox="1"/>
                      <wps:spPr>
                        <a:xfrm>
                          <a:off x="0" y="0"/>
                          <a:ext cx="4252807" cy="25484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F25EEE" w:rsidRDefault="00F25EEE"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F25EEE" w:rsidRDefault="00F25EEE"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34.85pt;height:200.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" filled="f" stroked="f">
                <v:textbox>
                  <w:txbxContent>
                    <w:p w14:paraId="2D3E5D45" w14:textId="34607883" w:rsidR="00F25EEE" w:rsidRDefault="00F25EEE"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F25EEE" w:rsidRDefault="00F25EEE"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7D2983">
            <w:rPr>
              <w:noProof/>
              <w:lang w:val="en-US"/>
            </w:rPr>
            <w:t xml:space="preserve"> </w:t>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lastRenderedPageBreak/>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6A5F05F4" w14:textId="0693D02D" w:rsidR="00407182" w:rsidRPr="007A1BA6" w:rsidRDefault="007A1BA6" w:rsidP="006774BB">
      <w:pPr>
        <w:pStyle w:val="ListParagraph"/>
        <w:numPr>
          <w:ilvl w:val="0"/>
          <w:numId w:val="5"/>
        </w:numPr>
        <w:spacing w:line="240" w:lineRule="auto"/>
        <w:rPr>
          <w:lang w:val="en-GB"/>
        </w:rPr>
      </w:pPr>
      <w:r w:rsidRPr="00B31F77">
        <w:rPr>
          <w:lang w:val="en-GB"/>
        </w:rPr>
        <w:t>It is important to identify the value of each e-service in B2C e-commerce.</w:t>
      </w:r>
    </w:p>
    <w:p w14:paraId="76FE6497" w14:textId="658510F8" w:rsidR="005268D3" w:rsidRDefault="000F5925" w:rsidP="006774BB">
      <w:pPr>
        <w:pStyle w:val="Heading2"/>
        <w:spacing w:line="240" w:lineRule="auto"/>
      </w:pPr>
      <w:bookmarkStart w:id="28" w:name="_Toc333536756"/>
      <w:r>
        <w:t>E</w:t>
      </w:r>
      <w:r w:rsidR="006606B5">
        <w:t>-government</w:t>
      </w:r>
      <w:bookmarkEnd w:id="28"/>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7D2983" w:rsidRPr="007D2983">
            <w:rPr>
              <w:noProof/>
              <w:lang w:val="en-US"/>
            </w:rPr>
            <w:t>[</w:t>
          </w:r>
          <w:hyperlink w:anchor="AAl08" w:history="1">
            <w:r w:rsidR="007D2983" w:rsidRPr="007D2983">
              <w:rPr>
                <w:rStyle w:val="Tiitellehtautor"/>
                <w:noProof/>
                <w:lang w:val="en-US"/>
              </w:rPr>
              <w:t>32</w:t>
            </w:r>
          </w:hyperlink>
          <w:r w:rsidR="007D2983" w:rsidRPr="007D2983">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7D2983" w:rsidRPr="007D2983">
            <w:rPr>
              <w:noProof/>
              <w:lang w:val="en-US"/>
            </w:rPr>
            <w:t>[</w:t>
          </w:r>
          <w:hyperlink w:anchor="HLi09" w:history="1">
            <w:r w:rsidR="007D2983" w:rsidRPr="007D2983">
              <w:rPr>
                <w:rStyle w:val="Tiitellehtautor"/>
                <w:noProof/>
                <w:lang w:val="en-US"/>
              </w:rPr>
              <w:t>34</w:t>
            </w:r>
          </w:hyperlink>
          <w:r w:rsidR="007D2983" w:rsidRPr="007D2983">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7D2983" w:rsidRPr="001B413D">
            <w:rPr>
              <w:noProof/>
              <w:lang w:val="en-US"/>
            </w:rPr>
            <w:t>[</w:t>
          </w:r>
          <w:hyperlink w:anchor="Dem09" w:history="1">
            <w:r w:rsidR="007D2983" w:rsidRPr="001B413D">
              <w:rPr>
                <w:rStyle w:val="Tiitellehtautor"/>
                <w:noProof/>
                <w:lang w:val="en-US"/>
              </w:rPr>
              <w:t>35</w:t>
            </w:r>
          </w:hyperlink>
          <w:r w:rsidR="007D2983" w:rsidRPr="001B413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lastRenderedPageBreak/>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7D2983" w:rsidRPr="001B413D">
            <w:rPr>
              <w:noProof/>
              <w:lang w:val="en-US"/>
            </w:rPr>
            <w:t>[</w:t>
          </w:r>
          <w:hyperlink w:anchor="CHa07" w:history="1">
            <w:r w:rsidR="007D2983" w:rsidRPr="001B413D">
              <w:rPr>
                <w:rStyle w:val="Tiitellehtautor"/>
                <w:noProof/>
                <w:lang w:val="en-US"/>
              </w:rPr>
              <w:t>36</w:t>
            </w:r>
          </w:hyperlink>
          <w:r w:rsidR="007D2983" w:rsidRPr="001B413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7D2983" w:rsidRPr="007D2983">
            <w:rPr>
              <w:noProof/>
              <w:lang w:val="en-US"/>
            </w:rPr>
            <w:t>[</w:t>
          </w:r>
          <w:hyperlink w:anchor="CWT" w:history="1">
            <w:r w:rsidR="007D2983" w:rsidRPr="007D2983">
              <w:rPr>
                <w:rStyle w:val="Tiitellehtautor"/>
                <w:noProof/>
                <w:lang w:val="en-US"/>
              </w:rPr>
              <w:t>37</w:t>
            </w:r>
          </w:hyperlink>
          <w:r w:rsidR="007D2983" w:rsidRPr="007D2983">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7D2983">
            <w:rPr>
              <w:noProof/>
              <w:lang w:val="en-US"/>
            </w:rPr>
            <w:t xml:space="preserve"> </w:t>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F25EEE" w:rsidRDefault="00F25EEE"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F25EEE" w:rsidRDefault="00F25EEE"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29" w:name="_Toc333536757"/>
      <w:r>
        <w:lastRenderedPageBreak/>
        <w:t>E</w:t>
      </w:r>
      <w:r w:rsidR="00283E1F">
        <w:t>-infrastructure</w:t>
      </w:r>
      <w:bookmarkEnd w:id="29"/>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7D2983">
            <w:rPr>
              <w:noProof/>
              <w:lang w:val="en-US"/>
            </w:rPr>
            <w:t xml:space="preserve"> </w:t>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7D2983">
            <w:rPr>
              <w:noProof/>
              <w:lang w:val="en-US"/>
            </w:rPr>
            <w:t xml:space="preserve"> </w:t>
          </w:r>
          <w:r w:rsidR="007D2983" w:rsidRPr="007D2983">
            <w:rPr>
              <w:noProof/>
              <w:lang w:val="en-US"/>
            </w:rPr>
            <w:t>[</w:t>
          </w:r>
          <w:hyperlink w:anchor="Nae11" w:history="1">
            <w:r w:rsidR="007D2983" w:rsidRPr="007D2983">
              <w:rPr>
                <w:rStyle w:val="Tiitellehtautor"/>
                <w:noProof/>
                <w:lang w:val="en-US"/>
              </w:rPr>
              <w:t>38</w:t>
            </w:r>
          </w:hyperlink>
          <w:r w:rsidR="007D2983" w:rsidRPr="007D2983">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0" w:name="_Toc333536758"/>
      <w:r>
        <w:t>E</w:t>
      </w:r>
      <w:r w:rsidR="00283E1F">
        <w:t>-service</w:t>
      </w:r>
      <w:r w:rsidR="008D3F3D">
        <w:t>s</w:t>
      </w:r>
      <w:r w:rsidR="00283E1F">
        <w:t xml:space="preserve"> Providers</w:t>
      </w:r>
      <w:bookmarkEnd w:id="30"/>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7D2983" w:rsidRPr="007D2983">
            <w:rPr>
              <w:noProof/>
              <w:lang w:val="en-US"/>
            </w:rPr>
            <w:t>[</w:t>
          </w:r>
          <w:hyperlink w:anchor="Nae11" w:history="1">
            <w:r w:rsidR="007D2983" w:rsidRPr="007D2983">
              <w:rPr>
                <w:rStyle w:val="Tiitellehtautor"/>
                <w:noProof/>
                <w:lang w:val="en-US"/>
              </w:rPr>
              <w:t>38</w:t>
            </w:r>
          </w:hyperlink>
          <w:r w:rsidR="007D2983" w:rsidRPr="007D2983">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7D2983">
            <w:rPr>
              <w:noProof/>
              <w:lang w:val="en-US"/>
            </w:rPr>
            <w:t xml:space="preserve"> </w:t>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lastRenderedPageBreak/>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79502B1B" w14:textId="619897DB" w:rsidR="00ED1792" w:rsidRDefault="00ED1792" w:rsidP="006774BB">
      <w:pPr>
        <w:pStyle w:val="Heading2"/>
        <w:spacing w:line="240" w:lineRule="auto"/>
      </w:pPr>
      <w:bookmarkStart w:id="31" w:name="_Toc333536759"/>
      <w:r>
        <w:t xml:space="preserve">Online </w:t>
      </w:r>
      <w:r w:rsidR="001610A0">
        <w:t>and t</w:t>
      </w:r>
      <w:r>
        <w:t>raditional business</w:t>
      </w:r>
      <w:r w:rsidR="001610A0">
        <w:t xml:space="preserve"> environments</w:t>
      </w:r>
      <w:bookmarkEnd w:id="31"/>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7D2983" w:rsidRPr="007D2983">
            <w:rPr>
              <w:noProof/>
              <w:lang w:val="en-US"/>
            </w:rPr>
            <w:t>[</w:t>
          </w:r>
          <w:hyperlink w:anchor="MFa07" w:history="1">
            <w:r w:rsidR="007D2983" w:rsidRPr="007D2983">
              <w:rPr>
                <w:rStyle w:val="Tiitellehtautor"/>
                <w:noProof/>
                <w:lang w:val="en-US"/>
              </w:rPr>
              <w:t>39</w:t>
            </w:r>
          </w:hyperlink>
          <w:r w:rsidR="007D2983" w:rsidRPr="007D2983">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2" w:name="_Toc333536760"/>
      <w:r>
        <w:t>Chapter</w:t>
      </w:r>
      <w:r w:rsidR="002D6FAC">
        <w:t xml:space="preserve"> summary</w:t>
      </w:r>
      <w:bookmarkEnd w:id="32"/>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6C1261A"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7D2983" w:rsidRPr="007D2983">
            <w:rPr>
              <w:noProof/>
              <w:lang w:val="en-US"/>
            </w:rPr>
            <w:t>[</w:t>
          </w:r>
          <w:hyperlink w:anchor="NSe06" w:history="1">
            <w:r w:rsidR="007D2983" w:rsidRPr="007D2983">
              <w:rPr>
                <w:rStyle w:val="Tiitellehtautor"/>
                <w:noProof/>
                <w:lang w:val="en-US"/>
              </w:rPr>
              <w:t>27</w:t>
            </w:r>
          </w:hyperlink>
          <w:r w:rsidR="007D2983" w:rsidRPr="007D2983">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7D2983">
            <w:rPr>
              <w:noProof/>
              <w:lang w:val="en-US"/>
            </w:rPr>
            <w:t xml:space="preserve"> </w:t>
          </w:r>
          <w:r w:rsidR="007D2983" w:rsidRPr="007D2983">
            <w:rPr>
              <w:noProof/>
              <w:lang w:val="en-US"/>
            </w:rPr>
            <w:t>[</w:t>
          </w:r>
          <w:hyperlink w:anchor="Iha14" w:history="1">
            <w:r w:rsidR="007D2983" w:rsidRPr="007D2983">
              <w:rPr>
                <w:rStyle w:val="Tiitellehtautor"/>
                <w:noProof/>
                <w:lang w:val="en-US"/>
              </w:rPr>
              <w:t>40</w:t>
            </w:r>
          </w:hyperlink>
          <w:r w:rsidR="007D2983" w:rsidRPr="007D2983">
            <w:rPr>
              <w:noProof/>
              <w:lang w:val="en-US"/>
            </w:rPr>
            <w:t>]</w:t>
          </w:r>
          <w:r>
            <w:fldChar w:fldCharType="end"/>
          </w:r>
        </w:sdtContent>
      </w:sdt>
      <w:r w:rsidR="0010055A">
        <w:t xml:space="preserve">, even more, all of them are reinventing the wheel and suggesting different ways how to do the same “Quality of e-services should </w:t>
      </w:r>
      <w:r w:rsidR="0010055A">
        <w:lastRenderedPageBreak/>
        <w:t>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7D2983" w:rsidRPr="007D2983">
            <w:rPr>
              <w:noProof/>
              <w:lang w:val="en-US"/>
            </w:rPr>
            <w:t>[</w:t>
          </w:r>
          <w:hyperlink w:anchor="ZYa03" w:history="1">
            <w:r w:rsidR="007D2983" w:rsidRPr="007D2983">
              <w:rPr>
                <w:rStyle w:val="Tiitellehtautor"/>
                <w:noProof/>
                <w:lang w:val="en-US"/>
              </w:rPr>
              <w:t>17</w:t>
            </w:r>
          </w:hyperlink>
          <w:r w:rsidR="007D2983" w:rsidRPr="007D2983">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9DAF46E"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3D73DF">
        <w:t>.</w:t>
      </w:r>
    </w:p>
    <w:p w14:paraId="5A24A2C9" w14:textId="67B4D979" w:rsidR="0003258D" w:rsidRDefault="0003258D" w:rsidP="006774BB">
      <w:pPr>
        <w:spacing w:line="240" w:lineRule="auto"/>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F25EEE" w:rsidRDefault="00F25EEE"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F25EEE" w:rsidRDefault="00F25EEE"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F25EEE" w:rsidRDefault="00F25EEE" w:rsidP="00622DA9">
                            <w:pPr>
                              <w:keepNext/>
                              <w:jc w:val="center"/>
                            </w:pPr>
                          </w:p>
                          <w:p w14:paraId="18F29339" w14:textId="5BCED17E" w:rsidR="00F25EEE" w:rsidRDefault="00F25E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38325E7D" w14:textId="77777777" w:rsidR="00F25EEE" w:rsidRDefault="00F25EEE"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F25EEE" w:rsidRDefault="00F25EEE"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F25EEE" w:rsidRDefault="00F25EEE" w:rsidP="00622DA9">
                      <w:pPr>
                        <w:keepNext/>
                        <w:jc w:val="center"/>
                      </w:pPr>
                    </w:p>
                    <w:p w14:paraId="18F29339" w14:textId="5BCED17E" w:rsidR="00F25EEE" w:rsidRDefault="00F25EEE"/>
                  </w:txbxContent>
                </v:textbox>
                <w10:anchorlock/>
              </v:shape>
            </w:pict>
          </mc:Fallback>
        </mc:AlternateContent>
      </w:r>
    </w:p>
    <w:p w14:paraId="10CBBAB5" w14:textId="250EC8AD"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p>
    <w:p w14:paraId="3D4F4366" w14:textId="433E2A5E" w:rsidR="009766F9" w:rsidRDefault="009766F9" w:rsidP="006774BB">
      <w:pPr>
        <w:spacing w:line="240" w:lineRule="auto"/>
        <w:jc w:val="left"/>
      </w:pPr>
      <w:r>
        <w:t xml:space="preserve">On next chapter a definition for e-service helps to understand what it is and four dimensions for dimensions for understanding the quality of e-services are </w:t>
      </w:r>
      <w:r w:rsidR="002C0AF5">
        <w:t>presented</w:t>
      </w:r>
      <w:r>
        <w:t>.</w:t>
      </w:r>
    </w:p>
    <w:p w14:paraId="160B0DE0" w14:textId="0260FCED" w:rsidR="00283E1F" w:rsidRDefault="00C81C5E" w:rsidP="006F3C04">
      <w:pPr>
        <w:pStyle w:val="Heading1"/>
        <w:spacing w:line="240" w:lineRule="auto"/>
      </w:pPr>
      <w:bookmarkStart w:id="33" w:name="_Toc333536761"/>
      <w:r>
        <w:lastRenderedPageBreak/>
        <w:t xml:space="preserve">The </w:t>
      </w:r>
      <w:r w:rsidR="00283E1F">
        <w:t>e-service concept</w:t>
      </w:r>
      <w:r>
        <w:t xml:space="preserve"> and four dimensions</w:t>
      </w:r>
      <w:bookmarkEnd w:id="33"/>
    </w:p>
    <w:p w14:paraId="214BFF1D" w14:textId="106B3264"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933E95">
        <w:t>5</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933E95">
        <w:t>4</w:t>
      </w:r>
      <w:r w:rsidR="00DF5C1B">
        <w:t>.</w:t>
      </w:r>
    </w:p>
    <w:p w14:paraId="41200BCA" w14:textId="277DF11F" w:rsidR="00283E1F" w:rsidRDefault="00283E1F" w:rsidP="006F3C04">
      <w:pPr>
        <w:pStyle w:val="Heading2"/>
        <w:spacing w:line="240" w:lineRule="auto"/>
      </w:pPr>
      <w:bookmarkStart w:id="34" w:name="_Toc333536762"/>
      <w:r>
        <w:t>Four dimensions for e-service</w:t>
      </w:r>
      <w:r w:rsidR="00D13CF1">
        <w:t>s</w:t>
      </w:r>
      <w:r>
        <w:t xml:space="preserve"> (AUES)</w:t>
      </w:r>
      <w:bookmarkEnd w:id="34"/>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1AE4D7F9">
                <wp:extent cx="3255822" cy="2544580"/>
                <wp:effectExtent l="0" t="0" r="0" b="0"/>
                <wp:docPr id="23" name="Text Box 23"/>
                <wp:cNvGraphicFramePr/>
                <a:graphic xmlns:a="http://schemas.openxmlformats.org/drawingml/2006/main">
                  <a:graphicData uri="http://schemas.microsoft.com/office/word/2010/wordprocessingShape">
                    <wps:wsp>
                      <wps:cNvSpPr txBox="1"/>
                      <wps:spPr>
                        <a:xfrm>
                          <a:off x="0" y="0"/>
                          <a:ext cx="3255822" cy="25445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F25EEE" w:rsidRDefault="00F25EEE" w:rsidP="00376D91">
                            <w:pPr>
                              <w:keepNext/>
                              <w:jc w:val="center"/>
                            </w:pPr>
                            <w:r>
                              <w:rPr>
                                <w:noProof/>
                                <w:lang w:val="en-US" w:eastAsia="en-US"/>
                              </w:rPr>
                              <w:drawing>
                                <wp:inline distT="0" distB="0" distL="0" distR="0" wp14:anchorId="0FE72A87" wp14:editId="5E96B59D">
                                  <wp:extent cx="1382171" cy="19599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383137" cy="1961334"/>
                                          </a:xfrm>
                                          <a:prstGeom prst="rect">
                                            <a:avLst/>
                                          </a:prstGeom>
                                        </pic:spPr>
                                      </pic:pic>
                                    </a:graphicData>
                                  </a:graphic>
                                </wp:inline>
                              </w:drawing>
                            </w:r>
                          </w:p>
                          <w:p w14:paraId="131957EC" w14:textId="0237E857" w:rsidR="00F25EEE" w:rsidRDefault="00F25EEE"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F25EEE" w:rsidRDefault="00F25EEE" w:rsidP="006D648B">
                            <w:pPr>
                              <w:keepNext/>
                              <w:jc w:val="center"/>
                            </w:pPr>
                          </w:p>
                          <w:p w14:paraId="18773BDA" w14:textId="12226B8A" w:rsidR="00F25EEE" w:rsidRDefault="00F25EEE" w:rsidP="006D648B">
                            <w:pPr>
                              <w:pStyle w:val="Caption"/>
                            </w:pPr>
                          </w:p>
                          <w:p w14:paraId="5D45FDFF" w14:textId="3AD159B7" w:rsidR="00F25EEE" w:rsidRDefault="00F25EEE"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56.3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" filled="f" stroked="f">
                <v:textbox>
                  <w:txbxContent>
                    <w:p w14:paraId="76ED927A" w14:textId="77777777" w:rsidR="00F25EEE" w:rsidRDefault="00F25EEE" w:rsidP="00376D91">
                      <w:pPr>
                        <w:keepNext/>
                        <w:jc w:val="center"/>
                      </w:pPr>
                      <w:r>
                        <w:rPr>
                          <w:noProof/>
                          <w:lang w:val="en-US" w:eastAsia="en-US"/>
                        </w:rPr>
                        <w:drawing>
                          <wp:inline distT="0" distB="0" distL="0" distR="0" wp14:anchorId="0FE72A87" wp14:editId="5E96B59D">
                            <wp:extent cx="1382171" cy="19599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383137" cy="1961334"/>
                                    </a:xfrm>
                                    <a:prstGeom prst="rect">
                                      <a:avLst/>
                                    </a:prstGeom>
                                  </pic:spPr>
                                </pic:pic>
                              </a:graphicData>
                            </a:graphic>
                          </wp:inline>
                        </w:drawing>
                      </w:r>
                    </w:p>
                    <w:p w14:paraId="131957EC" w14:textId="0237E857" w:rsidR="00F25EEE" w:rsidRDefault="00F25EEE"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F25EEE" w:rsidRDefault="00F25EEE" w:rsidP="006D648B">
                      <w:pPr>
                        <w:keepNext/>
                        <w:jc w:val="center"/>
                      </w:pPr>
                    </w:p>
                    <w:p w14:paraId="18773BDA" w14:textId="12226B8A" w:rsidR="00F25EEE" w:rsidRDefault="00F25EEE" w:rsidP="006D648B">
                      <w:pPr>
                        <w:pStyle w:val="Caption"/>
                      </w:pPr>
                    </w:p>
                    <w:p w14:paraId="5D45FDFF" w14:textId="3AD159B7" w:rsidR="00F25EEE" w:rsidRDefault="00F25EEE" w:rsidP="006D648B">
                      <w:pPr>
                        <w:jc w:val="center"/>
                      </w:pPr>
                    </w:p>
                  </w:txbxContent>
                </v:textbox>
                <w10:anchorlock/>
              </v:shape>
            </w:pict>
          </mc:Fallback>
        </mc:AlternateContent>
      </w:r>
    </w:p>
    <w:p w14:paraId="3AC43811" w14:textId="5340FE99" w:rsidR="00C91F92" w:rsidRDefault="00C91F92" w:rsidP="006F3C04">
      <w:pPr>
        <w:spacing w:line="240" w:lineRule="auto"/>
      </w:pPr>
      <w:r>
        <w:t xml:space="preserve">AUES dimensions </w:t>
      </w:r>
      <w:r w:rsidR="00932A70">
        <w:t>consider</w:t>
      </w:r>
      <w:r w:rsidR="00EC5C89">
        <w:t>ed</w:t>
      </w:r>
      <w:r w:rsidR="00932A70">
        <w:t xml:space="preserve"> </w:t>
      </w:r>
      <w:r w:rsidR="00E36B98">
        <w:t>it</w:t>
      </w:r>
      <w:r w:rsidR="00932A70">
        <w:t xml:space="preserve">s basis </w:t>
      </w:r>
      <w:r w:rsidR="00E36B98">
        <w:t xml:space="preserve">and relevance </w:t>
      </w:r>
      <w:r w:rsidR="001E0F24">
        <w:t xml:space="preserve">on </w:t>
      </w:r>
      <w:r>
        <w:t xml:space="preserve">e-SQ instruments (Table </w:t>
      </w:r>
      <w:r w:rsidR="00CF1616">
        <w:t>3</w:t>
      </w:r>
      <w:r>
        <w:t xml:space="preserve">) and e-SQ approaches (Table </w:t>
      </w:r>
      <w:r w:rsidR="00CF1616">
        <w:t>4</w:t>
      </w:r>
      <w:r>
        <w:t xml:space="preserve">), as described in Chapter </w:t>
      </w:r>
      <w:r w:rsidR="00A61F7F">
        <w:t>1-</w:t>
      </w:r>
      <w:r>
        <w:t>Part 6 (e-SQ).</w:t>
      </w:r>
    </w:p>
    <w:p w14:paraId="5C7BDD6D" w14:textId="285E4CC5" w:rsidR="00B332FB" w:rsidRDefault="00932A70" w:rsidP="006F3C04">
      <w:pPr>
        <w:spacing w:line="240" w:lineRule="auto"/>
      </w:pPr>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F25EEE" w:rsidRDefault="00F25EEE"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p w14:paraId="4391B6B2" w14:textId="77777777" w:rsidR="00F25EEE" w:rsidRDefault="00F25EEE"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2652340" w14:textId="2B4DF451" w:rsidR="00F25EEE" w:rsidRDefault="00F25EEE"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p w14:paraId="4391B6B2" w14:textId="77777777" w:rsidR="00F25EEE" w:rsidRDefault="00F25EEE"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7894A3C9" w:rsidR="00932A70" w:rsidRDefault="00932A70" w:rsidP="006F3C04">
      <w:pPr>
        <w:spacing w:line="240" w:lineRule="auto"/>
      </w:pPr>
      <w:r>
        <w:lastRenderedPageBreak/>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 Usability</w:t>
      </w:r>
      <w:r w:rsidR="00CE779D">
        <w:t xml:space="preserve"> as dimension</w:t>
      </w:r>
      <w:r w:rsidR="00F12FF0">
        <w:t xml:space="preserve">, the rest of </w:t>
      </w:r>
      <w:r w:rsidR="00F25EEE">
        <w:t>i</w:t>
      </w:r>
      <w:r w:rsidR="00F12FF0">
        <w:t xml:space="preserve">nstruments consider Efficiency with different concept as NetQual </w:t>
      </w:r>
      <w:r>
        <w:t xml:space="preserve"> </w:t>
      </w:r>
      <w:r w:rsidR="000213F8">
        <w:t xml:space="preserve">that </w:t>
      </w:r>
      <w:r>
        <w:t xml:space="preserve">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w:t>
      </w:r>
      <w:r w:rsidR="000C4D22">
        <w:t>n Table 4</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F25EEE" w:rsidRDefault="00F25EEE"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p w14:paraId="6A9C562F" w14:textId="77777777" w:rsidR="00F25EEE" w:rsidRDefault="00F25EEE"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44DC34CD" w14:textId="73E62B31" w:rsidR="00F25EEE" w:rsidRDefault="00F25EEE"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p w14:paraId="6A9C562F" w14:textId="77777777" w:rsidR="00F25EEE" w:rsidRDefault="00F25EEE"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1536D805" w14:textId="73B4593B" w:rsidR="00991E7B" w:rsidRDefault="00991E7B" w:rsidP="006F3C04">
      <w:pPr>
        <w:spacing w:line="240" w:lineRule="auto"/>
      </w:pPr>
      <w:r>
        <w:t>As depicted in Figure 4</w:t>
      </w:r>
      <w:r w:rsidR="006B2239">
        <w:t xml:space="preserve">, Accessibility dimension </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5" w:name="_Toc333536763"/>
      <w:r>
        <w:t>Accessibility</w:t>
      </w:r>
      <w:r w:rsidR="00440A13">
        <w:t xml:space="preserve"> dimension</w:t>
      </w:r>
      <w:bookmarkEnd w:id="35"/>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6" w:name="_Toc333536764"/>
      <w:r>
        <w:t>Usability</w:t>
      </w:r>
      <w:r w:rsidR="00440A13">
        <w:t xml:space="preserve"> dimension</w:t>
      </w:r>
      <w:bookmarkEnd w:id="36"/>
    </w:p>
    <w:p w14:paraId="37132890" w14:textId="796B9951"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7D2983" w:rsidRPr="007D2983">
            <w:rPr>
              <w:noProof/>
              <w:lang w:val="en-US"/>
            </w:rPr>
            <w:t>[</w:t>
          </w:r>
          <w:hyperlink w:anchor="BYo01" w:history="1">
            <w:r w:rsidR="007D2983" w:rsidRPr="007D2983">
              <w:rPr>
                <w:rStyle w:val="Tiitellehtautor"/>
                <w:noProof/>
                <w:lang w:val="en-US"/>
              </w:rPr>
              <w:t>41</w:t>
            </w:r>
          </w:hyperlink>
          <w:r w:rsidR="007D2983" w:rsidRPr="007D2983">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7" w:name="_Toc333536765"/>
      <w:r>
        <w:t>Efficiency</w:t>
      </w:r>
      <w:r w:rsidR="00440A13">
        <w:t xml:space="preserve"> dimension</w:t>
      </w:r>
      <w:bookmarkEnd w:id="37"/>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7D2983" w:rsidRPr="007D2983">
            <w:rPr>
              <w:noProof/>
              <w:lang w:val="en-US"/>
            </w:rPr>
            <w:t>[</w:t>
          </w:r>
          <w:hyperlink w:anchor="MKi061" w:history="1">
            <w:r w:rsidR="007D2983" w:rsidRPr="007D2983">
              <w:rPr>
                <w:rStyle w:val="Tiitellehtautor"/>
                <w:noProof/>
                <w:lang w:val="en-US"/>
              </w:rPr>
              <w:t>42</w:t>
            </w:r>
          </w:hyperlink>
          <w:r w:rsidR="007D2983" w:rsidRPr="007D2983">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7D2983">
            <w:rPr>
              <w:noProof/>
              <w:lang w:val="en-US"/>
            </w:rPr>
            <w:t xml:space="preserve"> </w:t>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38" w:name="_Toc333536766"/>
      <w:r>
        <w:t>Security</w:t>
      </w:r>
      <w:r w:rsidR="00440A13">
        <w:t xml:space="preserve"> dimension</w:t>
      </w:r>
      <w:bookmarkEnd w:id="38"/>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377DA9">
            <w:fldChar w:fldCharType="end"/>
          </w:r>
        </w:sdtContent>
      </w:sdt>
      <w:r>
        <w:t>.</w:t>
      </w:r>
    </w:p>
    <w:p w14:paraId="389D0711" w14:textId="0ECB053A" w:rsidR="00525896" w:rsidRDefault="0040017B" w:rsidP="006F3C04">
      <w:pPr>
        <w:spacing w:line="240" w:lineRule="auto"/>
      </w:pPr>
      <w:r>
        <w:lastRenderedPageBreak/>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7777777" w:rsidR="00F25EEE" w:rsidRDefault="00F25EEE"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F25EEE" w:rsidRDefault="00F25EEE"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hypothesis influence on customer satisfaction</w:t>
                            </w:r>
                          </w:p>
                          <w:p w14:paraId="48F7ED3C" w14:textId="3B5B3737" w:rsidR="00F25EEE" w:rsidRDefault="00F25EEE" w:rsidP="00946119">
                            <w:pPr>
                              <w:keepNext/>
                              <w:jc w:val="center"/>
                            </w:pPr>
                          </w:p>
                          <w:p w14:paraId="6A54F5E1" w14:textId="733D0CD1" w:rsidR="00F25EEE" w:rsidRDefault="00F25EEE" w:rsidP="00946119">
                            <w:pPr>
                              <w:pStyle w:val="Caption"/>
                            </w:pPr>
                          </w:p>
                          <w:p w14:paraId="1699BAC3" w14:textId="786B5710" w:rsidR="00F25EEE" w:rsidRDefault="00F25E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3561FAFE" w14:textId="77777777" w:rsidR="00F25EEE" w:rsidRDefault="00F25EEE"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F25EEE" w:rsidRDefault="00F25EEE"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hypothesis influence on customer satisfaction</w:t>
                      </w:r>
                    </w:p>
                    <w:p w14:paraId="48F7ED3C" w14:textId="3B5B3737" w:rsidR="00F25EEE" w:rsidRDefault="00F25EEE" w:rsidP="00946119">
                      <w:pPr>
                        <w:keepNext/>
                        <w:jc w:val="center"/>
                      </w:pPr>
                    </w:p>
                    <w:p w14:paraId="6A54F5E1" w14:textId="733D0CD1" w:rsidR="00F25EEE" w:rsidRDefault="00F25EEE" w:rsidP="00946119">
                      <w:pPr>
                        <w:pStyle w:val="Caption"/>
                      </w:pPr>
                    </w:p>
                    <w:p w14:paraId="1699BAC3" w14:textId="786B5710" w:rsidR="00F25EEE" w:rsidRDefault="00F25EEE"/>
                  </w:txbxContent>
                </v:textbox>
                <w10:anchorlock/>
              </v:shape>
            </w:pict>
          </mc:Fallback>
        </mc:AlternateContent>
      </w:r>
    </w:p>
    <w:p w14:paraId="7C9FCCF8" w14:textId="353C3F7C"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39" w:name="_Toc333536767"/>
      <w:r>
        <w:t>Electronic service definition</w:t>
      </w:r>
      <w:bookmarkEnd w:id="39"/>
    </w:p>
    <w:p w14:paraId="3395CB68" w14:textId="227894E9" w:rsidR="00A16129"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6F3C04">
      <w:pPr>
        <w:spacing w:line="240" w:lineRule="auto"/>
      </w:pPr>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6F3C04">
      <w:pPr>
        <w:spacing w:line="240" w:lineRule="auto"/>
      </w:pPr>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00056DCC">
            <w:fldChar w:fldCharType="end"/>
          </w:r>
        </w:sdtContent>
      </w:sdt>
      <w:r>
        <w:t>.</w:t>
      </w:r>
    </w:p>
    <w:p w14:paraId="36AFEBBC" w14:textId="6DD7F465" w:rsidR="0096019B" w:rsidRDefault="00B1607C" w:rsidP="006F3C04">
      <w:pPr>
        <w:spacing w:line="240" w:lineRule="auto"/>
      </w:pPr>
      <w:r>
        <w:t>Next chapter contains all the elements necessary to construct a conceptual model for understanding qualitative characteristics of e-services.</w:t>
      </w:r>
    </w:p>
    <w:p w14:paraId="75851F8F" w14:textId="2AECC66E" w:rsidR="00E54189" w:rsidRDefault="00E54189" w:rsidP="000B7F4B">
      <w:pPr>
        <w:pStyle w:val="Heading1"/>
        <w:spacing w:line="240" w:lineRule="auto"/>
      </w:pPr>
      <w:bookmarkStart w:id="40" w:name="_Toc333536768"/>
      <w:r>
        <w:lastRenderedPageBreak/>
        <w:t xml:space="preserve">Conceptual model for understanding </w:t>
      </w:r>
      <w:r w:rsidR="00511C36">
        <w:t xml:space="preserve">quality </w:t>
      </w:r>
      <w:r w:rsidR="0096019B">
        <w:t>of e-services</w:t>
      </w:r>
      <w:bookmarkEnd w:id="40"/>
    </w:p>
    <w:p w14:paraId="6E074472" w14:textId="4E1F6C97"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1" w:name="_Toc333536769"/>
      <w:r>
        <w:t xml:space="preserve">Quality in </w:t>
      </w:r>
      <w:r w:rsidR="009C2EFB">
        <w:t>u</w:t>
      </w:r>
      <w:r w:rsidR="000727D9">
        <w:t>se model for e-services</w:t>
      </w:r>
      <w:bookmarkEnd w:id="41"/>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7D2983">
            <w:rPr>
              <w:noProof/>
              <w:lang w:val="en-US"/>
            </w:rPr>
            <w:t xml:space="preserve"> </w:t>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0B7F4B">
      <w:pPr>
        <w:spacing w:line="240" w:lineRule="auto"/>
      </w:pPr>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77777777" w:rsidR="00F25EEE" w:rsidRDefault="00F25EEE"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F25EEE" w:rsidRDefault="00F25EEE"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F25EEE" w:rsidRDefault="00F25EEE" w:rsidP="00EB3C94">
                            <w:pPr>
                              <w:keepNext/>
                              <w:jc w:val="center"/>
                            </w:pPr>
                          </w:p>
                          <w:p w14:paraId="5A42CFB9" w14:textId="34D94B35" w:rsidR="00F25EEE" w:rsidRDefault="00F25EEE" w:rsidP="003A3F14">
                            <w:pPr>
                              <w:pStyle w:val="Caption"/>
                              <w:jc w:val="both"/>
                            </w:pPr>
                          </w:p>
                          <w:p w14:paraId="5027D016" w14:textId="77777777" w:rsidR="00F25EEE" w:rsidRDefault="00F25EEE"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40A05C81" w14:textId="77777777" w:rsidR="00F25EEE" w:rsidRDefault="00F25EEE"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F25EEE" w:rsidRDefault="00F25EEE"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F25EEE" w:rsidRDefault="00F25EEE" w:rsidP="00EB3C94">
                      <w:pPr>
                        <w:keepNext/>
                        <w:jc w:val="center"/>
                      </w:pPr>
                    </w:p>
                    <w:p w14:paraId="5A42CFB9" w14:textId="34D94B35" w:rsidR="00F25EEE" w:rsidRDefault="00F25EEE" w:rsidP="003A3F14">
                      <w:pPr>
                        <w:pStyle w:val="Caption"/>
                        <w:jc w:val="both"/>
                      </w:pPr>
                    </w:p>
                    <w:p w14:paraId="5027D016" w14:textId="77777777" w:rsidR="00F25EEE" w:rsidRDefault="00F25EEE"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0B7F4B">
      <w:pPr>
        <w:spacing w:line="240" w:lineRule="auto"/>
      </w:pPr>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0B7F4B">
      <w:pPr>
        <w:spacing w:line="240" w:lineRule="auto"/>
      </w:pPr>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2" w:name="_Toc333536770"/>
      <w:r>
        <w:t>Product quality model for e-services</w:t>
      </w:r>
      <w:bookmarkEnd w:id="42"/>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7D2983" w:rsidRPr="007D2983">
            <w:rPr>
              <w:rFonts w:eastAsiaTheme="minorEastAsia"/>
              <w:noProof/>
              <w:lang w:val="en-US"/>
            </w:rPr>
            <w:t>[</w:t>
          </w:r>
          <w:hyperlink w:anchor="May" w:history="1">
            <w:r w:rsidR="007D2983" w:rsidRPr="007D2983">
              <w:rPr>
                <w:rStyle w:val="Tiitellehtautor"/>
                <w:rFonts w:eastAsiaTheme="minorEastAsia"/>
                <w:noProof/>
                <w:lang w:val="en-US"/>
              </w:rPr>
              <w:t>6</w:t>
            </w:r>
          </w:hyperlink>
          <w:r w:rsidR="007D2983" w:rsidRPr="007D2983">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lastRenderedPageBreak/>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77777777" w:rsidR="00F25EEE" w:rsidRDefault="00F25EEE"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F25EEE" w:rsidRDefault="00F25EEE"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F25EEE" w:rsidRDefault="00F25EEE" w:rsidP="00975F82">
                            <w:pPr>
                              <w:keepNext/>
                              <w:jc w:val="center"/>
                            </w:pPr>
                          </w:p>
                          <w:p w14:paraId="3215C6EB" w14:textId="1E08812D" w:rsidR="00F25EEE" w:rsidRDefault="00F25EEE"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69304EAD" w14:textId="77777777" w:rsidR="00F25EEE" w:rsidRDefault="00F25EEE"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F25EEE" w:rsidRDefault="00F25EEE"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F25EEE" w:rsidRDefault="00F25EEE" w:rsidP="00975F82">
                      <w:pPr>
                        <w:keepNext/>
                        <w:jc w:val="center"/>
                      </w:pPr>
                    </w:p>
                    <w:p w14:paraId="3215C6EB" w14:textId="1E08812D" w:rsidR="00F25EEE" w:rsidRDefault="00F25EEE"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0B7F4B">
      <w:pPr>
        <w:spacing w:line="240" w:lineRule="auto"/>
      </w:pPr>
      <w:r>
        <w:rPr>
          <w:b/>
        </w:rPr>
        <w:t>Functionality</w:t>
      </w:r>
      <w:r w:rsidR="00A930A6">
        <w:t xml:space="preserve"> </w:t>
      </w:r>
      <w:r>
        <w:t>refers to the functions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7D2983">
            <w:rPr>
              <w:noProof/>
              <w:lang w:val="en-US"/>
            </w:rPr>
            <w:t xml:space="preserve"> </w:t>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fldChar w:fldCharType="end"/>
          </w:r>
        </w:sdtContent>
      </w:sdt>
      <w:r>
        <w:t>.</w:t>
      </w:r>
    </w:p>
    <w:p w14:paraId="0EA6E14B" w14:textId="2674ADAB" w:rsidR="00457DEC" w:rsidRDefault="00CD515B" w:rsidP="000B7F4B">
      <w:pPr>
        <w:pStyle w:val="Heading2"/>
        <w:spacing w:line="240" w:lineRule="auto"/>
      </w:pPr>
      <w:bookmarkStart w:id="43" w:name="_Toc333536771"/>
      <w:r>
        <w:t>Quality in use model</w:t>
      </w:r>
      <w:r w:rsidR="00457DEC">
        <w:t xml:space="preserve"> </w:t>
      </w:r>
      <w:r w:rsidR="003A703A">
        <w:t>and AUES</w:t>
      </w:r>
      <w:r w:rsidR="00F95EF5">
        <w:t xml:space="preserve"> dimensions</w:t>
      </w:r>
      <w:bookmarkEnd w:id="43"/>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77777777" w:rsidR="00F25EEE" w:rsidRDefault="00F25EEE"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F25EEE" w:rsidRDefault="00F25EEE"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F25EEE" w:rsidRDefault="00F25EEE" w:rsidP="002C2900">
                            <w:pPr>
                              <w:keepNext/>
                              <w:jc w:val="center"/>
                            </w:pPr>
                          </w:p>
                          <w:p w14:paraId="697891EF" w14:textId="43AEC0A4" w:rsidR="00F25EEE" w:rsidRDefault="00F25EEE" w:rsidP="002C2900">
                            <w:pPr>
                              <w:pStyle w:val="Caption"/>
                              <w:jc w:val="both"/>
                            </w:pPr>
                          </w:p>
                          <w:p w14:paraId="45278D5B" w14:textId="2EDEF3C3" w:rsidR="00F25EEE" w:rsidRDefault="00F25E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102CF93D" w14:textId="77777777" w:rsidR="00F25EEE" w:rsidRDefault="00F25EEE"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F25EEE" w:rsidRDefault="00F25EEE"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F25EEE" w:rsidRDefault="00F25EEE" w:rsidP="002C2900">
                      <w:pPr>
                        <w:keepNext/>
                        <w:jc w:val="center"/>
                      </w:pPr>
                    </w:p>
                    <w:p w14:paraId="697891EF" w14:textId="43AEC0A4" w:rsidR="00F25EEE" w:rsidRDefault="00F25EEE" w:rsidP="002C2900">
                      <w:pPr>
                        <w:pStyle w:val="Caption"/>
                        <w:jc w:val="both"/>
                      </w:pPr>
                    </w:p>
                    <w:p w14:paraId="45278D5B" w14:textId="2EDEF3C3" w:rsidR="00F25EEE" w:rsidRDefault="00F25EEE"/>
                  </w:txbxContent>
                </v:textbox>
                <w10:anchorlock/>
              </v:shape>
            </w:pict>
          </mc:Fallback>
        </mc:AlternateContent>
      </w:r>
    </w:p>
    <w:p w14:paraId="0C46F2A3" w14:textId="44EC676A" w:rsidR="00A308E9" w:rsidRDefault="00A308E9" w:rsidP="000B7F4B">
      <w:pPr>
        <w:spacing w:line="240" w:lineRule="auto"/>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0B7F4B">
      <w:pPr>
        <w:pStyle w:val="Heading2"/>
        <w:spacing w:line="240" w:lineRule="auto"/>
      </w:pPr>
      <w:bookmarkStart w:id="44" w:name="_Toc333536772"/>
      <w:r>
        <w:t xml:space="preserve">Quality product model </w:t>
      </w:r>
      <w:r w:rsidR="00C976C5">
        <w:t>and AUES</w:t>
      </w:r>
      <w:r w:rsidR="006C1F7A">
        <w:t xml:space="preserve"> dimensions</w:t>
      </w:r>
      <w:bookmarkEnd w:id="44"/>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F25EEE" w:rsidRDefault="00F25EEE" w:rsidP="00BF56DA">
                            <w:pPr>
                              <w:keepNext/>
                              <w:jc w:val="center"/>
                            </w:pPr>
                            <w:r>
                              <w:rPr>
                                <w:noProof/>
                                <w:lang w:val="en-US" w:eastAsia="en-US"/>
                              </w:rPr>
                              <w:drawing>
                                <wp:inline distT="0" distB="0" distL="0" distR="0" wp14:anchorId="06679FBE" wp14:editId="4AC2C9DD">
                                  <wp:extent cx="4676140" cy="162218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F25EEE" w:rsidRDefault="00F25EEE"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F25EEE" w:rsidRDefault="00F25EEE" w:rsidP="00652613">
                            <w:pPr>
                              <w:keepNext/>
                              <w:jc w:val="center"/>
                            </w:pPr>
                          </w:p>
                          <w:p w14:paraId="6888276A" w14:textId="2DBA5254" w:rsidR="00F25EEE" w:rsidRDefault="00F25EEE" w:rsidP="00652613">
                            <w:pPr>
                              <w:pStyle w:val="Caption"/>
                            </w:pPr>
                          </w:p>
                          <w:p w14:paraId="371F1E84" w14:textId="22968DB5" w:rsidR="00F25EEE" w:rsidRDefault="00F25EEE" w:rsidP="0044681A">
                            <w:pPr>
                              <w:keepNext/>
                              <w:jc w:val="center"/>
                            </w:pPr>
                          </w:p>
                          <w:p w14:paraId="3FE28758" w14:textId="683DB7FB" w:rsidR="00F25EEE" w:rsidRDefault="00F25EEE" w:rsidP="00652613">
                            <w:pPr>
                              <w:pStyle w:val="Caption"/>
                              <w:jc w:val="both"/>
                            </w:pPr>
                          </w:p>
                          <w:p w14:paraId="3B965938" w14:textId="3BB202B8" w:rsidR="00F25EEE" w:rsidRDefault="00F25EEE"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SDQtQ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" filled="f" stroked="f">
                <v:textbox>
                  <w:txbxContent>
                    <w:p w14:paraId="09A035BE" w14:textId="77777777" w:rsidR="00F25EEE" w:rsidRDefault="00F25EEE" w:rsidP="00BF56DA">
                      <w:pPr>
                        <w:keepNext/>
                        <w:jc w:val="center"/>
                      </w:pPr>
                      <w:r>
                        <w:rPr>
                          <w:noProof/>
                          <w:lang w:val="en-US" w:eastAsia="en-US"/>
                        </w:rPr>
                        <w:drawing>
                          <wp:inline distT="0" distB="0" distL="0" distR="0" wp14:anchorId="06679FBE" wp14:editId="4AC2C9DD">
                            <wp:extent cx="4676140" cy="162218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F25EEE" w:rsidRDefault="00F25EEE"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F25EEE" w:rsidRDefault="00F25EEE" w:rsidP="00652613">
                      <w:pPr>
                        <w:keepNext/>
                        <w:jc w:val="center"/>
                      </w:pPr>
                    </w:p>
                    <w:p w14:paraId="6888276A" w14:textId="2DBA5254" w:rsidR="00F25EEE" w:rsidRDefault="00F25EEE" w:rsidP="00652613">
                      <w:pPr>
                        <w:pStyle w:val="Caption"/>
                      </w:pPr>
                    </w:p>
                    <w:p w14:paraId="371F1E84" w14:textId="22968DB5" w:rsidR="00F25EEE" w:rsidRDefault="00F25EEE" w:rsidP="0044681A">
                      <w:pPr>
                        <w:keepNext/>
                        <w:jc w:val="center"/>
                      </w:pPr>
                    </w:p>
                    <w:p w14:paraId="3FE28758" w14:textId="683DB7FB" w:rsidR="00F25EEE" w:rsidRDefault="00F25EEE" w:rsidP="00652613">
                      <w:pPr>
                        <w:pStyle w:val="Caption"/>
                        <w:jc w:val="both"/>
                      </w:pPr>
                    </w:p>
                    <w:p w14:paraId="3B965938" w14:textId="3BB202B8" w:rsidR="00F25EEE" w:rsidRDefault="00F25EEE"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5" w:name="_Toc333536773"/>
      <w:r>
        <w:lastRenderedPageBreak/>
        <w:t>Quality in use, Product quality models and AUES dimensions</w:t>
      </w:r>
      <w:bookmarkEnd w:id="45"/>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7777777" w:rsidR="00F25EEE" w:rsidRDefault="00F25EEE" w:rsidP="00BF56DA">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5491B428" w14:textId="30663754" w:rsidR="00F25EEE" w:rsidRDefault="00F25EEE"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F25EEE" w:rsidRDefault="00F25EEE" w:rsidP="000E4392">
                            <w:pPr>
                              <w:keepNext/>
                              <w:jc w:val="center"/>
                            </w:pPr>
                          </w:p>
                          <w:p w14:paraId="4F602AF0" w14:textId="3822431B" w:rsidR="00F25EEE" w:rsidRDefault="00F25EEE" w:rsidP="000E4392">
                            <w:pPr>
                              <w:pStyle w:val="Caption"/>
                            </w:pPr>
                          </w:p>
                          <w:p w14:paraId="21FE95FA" w14:textId="58F0362D" w:rsidR="00F25EEE" w:rsidRDefault="00F25EEE" w:rsidP="000346FB">
                            <w:pPr>
                              <w:keepNext/>
                              <w:jc w:val="center"/>
                            </w:pPr>
                          </w:p>
                          <w:p w14:paraId="3ECC4E25" w14:textId="0B8E75E2" w:rsidR="00F25EEE" w:rsidRDefault="00F25EEE" w:rsidP="000E4392">
                            <w:pPr>
                              <w:pStyle w:val="Caption"/>
                              <w:jc w:val="both"/>
                            </w:pPr>
                          </w:p>
                          <w:p w14:paraId="1E671FE0" w14:textId="65B9BFC3" w:rsidR="00F25EEE" w:rsidRDefault="00F25EEE"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5AF63BB" w14:textId="77777777" w:rsidR="00F25EEE" w:rsidRDefault="00F25EEE" w:rsidP="00BF56DA">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5491B428" w14:textId="30663754" w:rsidR="00F25EEE" w:rsidRDefault="00F25EEE"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F25EEE" w:rsidRDefault="00F25EEE" w:rsidP="000E4392">
                      <w:pPr>
                        <w:keepNext/>
                        <w:jc w:val="center"/>
                      </w:pPr>
                    </w:p>
                    <w:p w14:paraId="4F602AF0" w14:textId="3822431B" w:rsidR="00F25EEE" w:rsidRDefault="00F25EEE" w:rsidP="000E4392">
                      <w:pPr>
                        <w:pStyle w:val="Caption"/>
                      </w:pPr>
                    </w:p>
                    <w:p w14:paraId="21FE95FA" w14:textId="58F0362D" w:rsidR="00F25EEE" w:rsidRDefault="00F25EEE" w:rsidP="000346FB">
                      <w:pPr>
                        <w:keepNext/>
                        <w:jc w:val="center"/>
                      </w:pPr>
                    </w:p>
                    <w:p w14:paraId="3ECC4E25" w14:textId="0B8E75E2" w:rsidR="00F25EEE" w:rsidRDefault="00F25EEE" w:rsidP="000E4392">
                      <w:pPr>
                        <w:pStyle w:val="Caption"/>
                        <w:jc w:val="both"/>
                      </w:pPr>
                    </w:p>
                    <w:p w14:paraId="1E671FE0" w14:textId="65B9BFC3" w:rsidR="00F25EEE" w:rsidRDefault="00F25EEE"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F25EEE" w:rsidRDefault="00F25EEE"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p w14:paraId="3B680B38" w14:textId="11CC24AD" w:rsidR="00F25EEE" w:rsidRDefault="00F25EEE"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2FC998D2" w14:textId="695C0FF0" w:rsidR="00F25EEE" w:rsidRDefault="00F25EEE"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p w14:paraId="3B680B38" w14:textId="11CC24AD" w:rsidR="00F25EEE" w:rsidRDefault="00F25EEE"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0B7F4B">
      <w:pPr>
        <w:pStyle w:val="Heading2"/>
        <w:spacing w:line="240" w:lineRule="auto"/>
      </w:pPr>
      <w:bookmarkStart w:id="46" w:name="_Toc333536774"/>
      <w:r w:rsidRPr="00B35649">
        <w:t>Hypothesis on e-services AUES dimensions and Qualitative chara</w:t>
      </w:r>
      <w:r w:rsidRPr="00B35649">
        <w:t>c</w:t>
      </w:r>
      <w:r w:rsidRPr="00B35649">
        <w:t>teristics</w:t>
      </w:r>
      <w:bookmarkEnd w:id="46"/>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7" w:name="_Toc333536775"/>
      <w:r>
        <w:t>AUES and k</w:t>
      </w:r>
      <w:r w:rsidR="007F6272">
        <w:t>ey e-service dimensional components</w:t>
      </w:r>
      <w:bookmarkEnd w:id="47"/>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0B7F4B">
      <w:pPr>
        <w:spacing w:line="240" w:lineRule="auto"/>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77777777" w:rsidR="00F25EEE" w:rsidRDefault="00F25EEE" w:rsidP="00BF56DA">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280B0D34" w14:textId="07B1208F" w:rsidR="00F25EEE" w:rsidRDefault="00F25EEE"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F25EEE" w:rsidRDefault="00F25EEE" w:rsidP="00540F6B">
                            <w:pPr>
                              <w:keepNext/>
                              <w:jc w:val="center"/>
                            </w:pPr>
                          </w:p>
                          <w:p w14:paraId="3F25D7E4" w14:textId="7DA4EBDF" w:rsidR="00F25EEE" w:rsidRDefault="00F25EEE" w:rsidP="00540F6B">
                            <w:pPr>
                              <w:pStyle w:val="Caption"/>
                            </w:pPr>
                          </w:p>
                          <w:p w14:paraId="5D2BE1A7" w14:textId="2BA62232" w:rsidR="00F25EEE" w:rsidRDefault="00F25EEE" w:rsidP="006278BE">
                            <w:pPr>
                              <w:keepNext/>
                              <w:jc w:val="center"/>
                            </w:pPr>
                          </w:p>
                          <w:p w14:paraId="777CACA4" w14:textId="07A17886" w:rsidR="00F25EEE" w:rsidRDefault="00F25EEE" w:rsidP="006278BE">
                            <w:pPr>
                              <w:pStyle w:val="Caption"/>
                            </w:pPr>
                          </w:p>
                          <w:p w14:paraId="22196177" w14:textId="1734BC63" w:rsidR="00F25EEE" w:rsidRDefault="00F25EEE"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0BD290D6" w14:textId="77777777" w:rsidR="00F25EEE" w:rsidRDefault="00F25EEE" w:rsidP="00BF56DA">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280B0D34" w14:textId="07B1208F" w:rsidR="00F25EEE" w:rsidRDefault="00F25EEE"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F25EEE" w:rsidRDefault="00F25EEE" w:rsidP="00540F6B">
                      <w:pPr>
                        <w:keepNext/>
                        <w:jc w:val="center"/>
                      </w:pPr>
                    </w:p>
                    <w:p w14:paraId="3F25D7E4" w14:textId="7DA4EBDF" w:rsidR="00F25EEE" w:rsidRDefault="00F25EEE" w:rsidP="00540F6B">
                      <w:pPr>
                        <w:pStyle w:val="Caption"/>
                      </w:pPr>
                    </w:p>
                    <w:p w14:paraId="5D2BE1A7" w14:textId="2BA62232" w:rsidR="00F25EEE" w:rsidRDefault="00F25EEE" w:rsidP="006278BE">
                      <w:pPr>
                        <w:keepNext/>
                        <w:jc w:val="center"/>
                      </w:pPr>
                    </w:p>
                    <w:p w14:paraId="777CACA4" w14:textId="07A17886" w:rsidR="00F25EEE" w:rsidRDefault="00F25EEE" w:rsidP="006278BE">
                      <w:pPr>
                        <w:pStyle w:val="Caption"/>
                      </w:pPr>
                    </w:p>
                    <w:p w14:paraId="22196177" w14:textId="1734BC63" w:rsidR="00F25EEE" w:rsidRDefault="00F25EEE" w:rsidP="00674462"/>
                  </w:txbxContent>
                </v:textbox>
                <w10:anchorlock/>
              </v:shape>
            </w:pict>
          </mc:Fallback>
        </mc:AlternateContent>
      </w:r>
    </w:p>
    <w:p w14:paraId="5D6451FF" w14:textId="789CA50C" w:rsidR="00507182" w:rsidRDefault="0072567D" w:rsidP="000B7F4B">
      <w:pPr>
        <w:spacing w:line="240" w:lineRule="auto"/>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5AFE5" w14:textId="1A48F5E7" w:rsidR="00F25EEE" w:rsidRDefault="00F25EEE" w:rsidP="00F12E15">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p w14:paraId="1B598BF3" w14:textId="25A6BC57" w:rsidR="00F25EEE" w:rsidRDefault="00F25EEE"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6995AFE5" w14:textId="1A48F5E7" w:rsidR="00F25EEE" w:rsidRDefault="00F25EEE" w:rsidP="00F12E15">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p w14:paraId="1B598BF3" w14:textId="25A6BC57" w:rsidR="00F25EEE" w:rsidRDefault="00F25EEE"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0B7F4B">
      <w:pPr>
        <w:pStyle w:val="Heading3"/>
        <w:spacing w:line="240" w:lineRule="auto"/>
      </w:pPr>
      <w:bookmarkStart w:id="48" w:name="_Toc333536776"/>
      <w:r>
        <w:lastRenderedPageBreak/>
        <w:t>Accessibility</w:t>
      </w:r>
      <w:r w:rsidR="00E507E2">
        <w:t xml:space="preserve"> key components</w:t>
      </w:r>
      <w:r w:rsidR="00F31170">
        <w:t xml:space="preserve"> definitions</w:t>
      </w:r>
      <w:bookmarkEnd w:id="48"/>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7D2983" w:rsidRPr="007D2983">
            <w:rPr>
              <w:noProof/>
              <w:lang w:val="en-US"/>
            </w:rPr>
            <w:t>[</w:t>
          </w:r>
          <w:hyperlink w:anchor="KWa02" w:history="1">
            <w:r w:rsidR="007D2983" w:rsidRPr="007D2983">
              <w:rPr>
                <w:rStyle w:val="Tiitellehtautor"/>
                <w:noProof/>
                <w:lang w:val="en-US"/>
              </w:rPr>
              <w:t>44</w:t>
            </w:r>
          </w:hyperlink>
          <w:r w:rsidR="007D2983" w:rsidRPr="007D2983">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7D2983" w:rsidRPr="007D2983">
            <w:rPr>
              <w:noProof/>
              <w:lang w:val="en-US"/>
            </w:rPr>
            <w:t>[</w:t>
          </w:r>
          <w:hyperlink w:anchor="MKi061" w:history="1">
            <w:r w:rsidR="007D2983" w:rsidRPr="007D2983">
              <w:rPr>
                <w:rStyle w:val="Tiitellehtautor"/>
                <w:noProof/>
                <w:lang w:val="en-US"/>
              </w:rPr>
              <w:t>42</w:t>
            </w:r>
          </w:hyperlink>
          <w:r w:rsidR="007D2983" w:rsidRPr="007D2983">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49" w:name="_Ref332718146"/>
      <w:r>
        <w:rPr>
          <w:rStyle w:val="FootnoteReference"/>
        </w:rPr>
        <w:footnoteReference w:id="6"/>
      </w:r>
      <w:bookmarkEnd w:id="49"/>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287954" w:rsidRPr="00287954">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0" w:name="_Toc333536777"/>
      <w:r>
        <w:t>Usability</w:t>
      </w:r>
      <w:r w:rsidR="00E507E2">
        <w:t xml:space="preserve"> key components</w:t>
      </w:r>
      <w:r w:rsidR="00F31170">
        <w:t xml:space="preserve"> definitions</w:t>
      </w:r>
      <w:bookmarkEnd w:id="50"/>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7D2983">
            <w:rPr>
              <w:noProof/>
              <w:lang w:val="en-US"/>
            </w:rPr>
            <w:t xml:space="preserve"> </w:t>
          </w:r>
          <w:r w:rsidR="007D2983" w:rsidRPr="007D2983">
            <w:rPr>
              <w:noProof/>
              <w:lang w:val="en-US"/>
            </w:rPr>
            <w:t>[</w:t>
          </w:r>
          <w:hyperlink w:anchor="ZYa04" w:history="1">
            <w:r w:rsidR="007D2983" w:rsidRPr="007D2983">
              <w:rPr>
                <w:rStyle w:val="Tiitellehtautor"/>
                <w:noProof/>
                <w:lang w:val="en-US"/>
              </w:rPr>
              <w:t>45</w:t>
            </w:r>
          </w:hyperlink>
          <w:r w:rsidR="007D2983" w:rsidRPr="007D2983">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7D2983">
            <w:rPr>
              <w:noProof/>
              <w:lang w:val="en-US"/>
            </w:rPr>
            <w:t xml:space="preserve"> </w:t>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7D2983">
            <w:rPr>
              <w:noProof/>
              <w:lang w:val="en-US"/>
            </w:rPr>
            <w:t xml:space="preserve"> </w:t>
          </w:r>
          <w:r w:rsidR="007D2983" w:rsidRPr="007D2983">
            <w:rPr>
              <w:noProof/>
              <w:lang w:val="en-US"/>
            </w:rPr>
            <w:t>[</w:t>
          </w:r>
          <w:hyperlink w:anchor="BYo01" w:history="1">
            <w:r w:rsidR="007D2983" w:rsidRPr="007D2983">
              <w:rPr>
                <w:rStyle w:val="Tiitellehtautor"/>
                <w:noProof/>
                <w:lang w:val="en-US"/>
              </w:rPr>
              <w:t>41</w:t>
            </w:r>
          </w:hyperlink>
          <w:r w:rsidR="007D2983" w:rsidRPr="007D2983">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0114A19D" w14:textId="5231F1A8" w:rsidR="00A843B5" w:rsidRDefault="00A843B5" w:rsidP="000B7F4B">
      <w:pPr>
        <w:pStyle w:val="Heading3"/>
        <w:spacing w:line="240" w:lineRule="auto"/>
      </w:pPr>
      <w:bookmarkStart w:id="51" w:name="_Toc333536778"/>
      <w:r>
        <w:t>Efficiency</w:t>
      </w:r>
      <w:r w:rsidR="00E507E2">
        <w:t xml:space="preserve"> key components</w:t>
      </w:r>
      <w:r w:rsidR="00F31170">
        <w:t xml:space="preserve"> definitions</w:t>
      </w:r>
      <w:bookmarkEnd w:id="51"/>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2" w:name="_Ref332720216"/>
      <w:r w:rsidR="00824170">
        <w:rPr>
          <w:rStyle w:val="FootnoteReference"/>
        </w:rPr>
        <w:footnoteReference w:id="7"/>
      </w:r>
      <w:bookmarkEnd w:id="52"/>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7D2983">
            <w:rPr>
              <w:noProof/>
              <w:lang w:val="en-US"/>
            </w:rPr>
            <w:t xml:space="preserve"> </w:t>
          </w:r>
          <w:r w:rsidR="007D2983" w:rsidRPr="007D2983">
            <w:rPr>
              <w:noProof/>
              <w:lang w:val="en-US"/>
            </w:rPr>
            <w:t>[</w:t>
          </w:r>
          <w:hyperlink w:anchor="Yan02" w:history="1">
            <w:r w:rsidR="007D2983" w:rsidRPr="007D2983">
              <w:rPr>
                <w:rStyle w:val="Tiitellehtautor"/>
                <w:noProof/>
                <w:lang w:val="en-US"/>
              </w:rPr>
              <w:t>46</w:t>
            </w:r>
          </w:hyperlink>
          <w:r w:rsidR="007D2983" w:rsidRPr="007D2983">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7D2983" w:rsidRPr="007D2983">
            <w:rPr>
              <w:noProof/>
              <w:lang w:val="en-US"/>
            </w:rPr>
            <w:t>[</w:t>
          </w:r>
          <w:hyperlink w:anchor="MCO09" w:history="1">
            <w:r w:rsidR="007D2983" w:rsidRPr="007D2983">
              <w:rPr>
                <w:rStyle w:val="Tiitellehtautor"/>
                <w:noProof/>
                <w:lang w:val="en-US"/>
              </w:rPr>
              <w:t>47</w:t>
            </w:r>
          </w:hyperlink>
          <w:r w:rsidR="007D2983" w:rsidRPr="007D2983">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7D2983" w:rsidRPr="007D2983">
            <w:rPr>
              <w:noProof/>
              <w:lang w:val="en-US"/>
            </w:rPr>
            <w:t>[</w:t>
          </w:r>
          <w:hyperlink w:anchor="Int98" w:history="1">
            <w:r w:rsidR="007D2983" w:rsidRPr="007D2983">
              <w:rPr>
                <w:rStyle w:val="Tiitellehtautor"/>
                <w:noProof/>
                <w:lang w:val="en-US"/>
              </w:rPr>
              <w:t>48</w:t>
            </w:r>
          </w:hyperlink>
          <w:r w:rsidR="007D2983" w:rsidRPr="007D2983">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3" w:name="_Ref332719043"/>
      <w:r>
        <w:rPr>
          <w:rStyle w:val="FootnoteReference"/>
        </w:rPr>
        <w:footnoteReference w:id="9"/>
      </w:r>
      <w:bookmarkEnd w:id="53"/>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287954" w:rsidRPr="00287954">
        <w:rPr>
          <w:rStyle w:val="FootnoteReference"/>
        </w:rPr>
        <w:t>9</w:t>
      </w:r>
      <w:r>
        <w:fldChar w:fldCharType="end"/>
      </w:r>
      <w:r>
        <w:t>.</w:t>
      </w:r>
    </w:p>
    <w:p w14:paraId="0B736893" w14:textId="55E5AE16" w:rsidR="00A843B5" w:rsidRDefault="00A843B5" w:rsidP="000B7F4B">
      <w:pPr>
        <w:pStyle w:val="Heading3"/>
        <w:spacing w:line="240" w:lineRule="auto"/>
      </w:pPr>
      <w:bookmarkStart w:id="54" w:name="_Toc333536779"/>
      <w:r>
        <w:lastRenderedPageBreak/>
        <w:t>Security</w:t>
      </w:r>
      <w:r w:rsidR="00E507E2">
        <w:t xml:space="preserve"> key components</w:t>
      </w:r>
      <w:r w:rsidR="00F31170">
        <w:t xml:space="preserve"> definitions</w:t>
      </w:r>
      <w:bookmarkEnd w:id="54"/>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5" w:name="_Ref332722138"/>
      <w:r w:rsidR="000F652A">
        <w:rPr>
          <w:rStyle w:val="FootnoteReference"/>
        </w:rPr>
        <w:footnoteReference w:id="10"/>
      </w:r>
      <w:bookmarkEnd w:id="55"/>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7D2983">
            <w:rPr>
              <w:noProof/>
              <w:lang w:val="en-US"/>
            </w:rPr>
            <w:t xml:space="preserve"> </w:t>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7D2983">
            <w:rPr>
              <w:noProof/>
              <w:lang w:val="en-US"/>
            </w:rPr>
            <w:t xml:space="preserve"> </w:t>
          </w:r>
          <w:r w:rsidR="007D2983" w:rsidRPr="007D2983">
            <w:rPr>
              <w:noProof/>
              <w:lang w:val="en-US"/>
            </w:rPr>
            <w:t>[</w:t>
          </w:r>
          <w:hyperlink w:anchor="JEC06" w:history="1">
            <w:r w:rsidR="007D2983" w:rsidRPr="007D2983">
              <w:rPr>
                <w:rStyle w:val="Tiitellehtautor"/>
                <w:noProof/>
                <w:lang w:val="en-US"/>
              </w:rPr>
              <w:t>13</w:t>
            </w:r>
          </w:hyperlink>
          <w:r w:rsidR="007D2983" w:rsidRPr="007D2983">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287954" w:rsidRPr="00287954">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287954" w:rsidRPr="00287954">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6" w:name="_Toc333536780"/>
      <w:r>
        <w:t>Hypothesis</w:t>
      </w:r>
      <w:r w:rsidR="00EE3EC4">
        <w:t xml:space="preserve"> on AUES Key dimensional components</w:t>
      </w:r>
      <w:bookmarkEnd w:id="56"/>
    </w:p>
    <w:p w14:paraId="7D880F02" w14:textId="0F595CCE" w:rsidR="007A0899" w:rsidRDefault="004227B6" w:rsidP="000B7F4B">
      <w:pPr>
        <w:spacing w:line="240" w:lineRule="auto"/>
      </w:pPr>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57" w:name="_Toc333536781"/>
      <w:r>
        <w:t>AUES key components h</w:t>
      </w:r>
      <w:r w:rsidR="00340709">
        <w:t>ypothesis series</w:t>
      </w:r>
      <w:bookmarkEnd w:id="57"/>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6107CE15">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77777777" w:rsidR="00F25EEE" w:rsidRDefault="00F25EEE" w:rsidP="00540F6B">
                            <w:pPr>
                              <w:keepNext/>
                              <w:jc w:val="center"/>
                            </w:pPr>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F25EEE" w:rsidRDefault="00F25EEE"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F25EEE" w:rsidRDefault="00F25EEE" w:rsidP="00540F6B">
                            <w:pPr>
                              <w:pStyle w:val="Caption"/>
                            </w:pPr>
                          </w:p>
                          <w:p w14:paraId="75343AEB" w14:textId="40064AB0" w:rsidR="00F25EEE" w:rsidRDefault="00F25EEE" w:rsidP="005711FA">
                            <w:pPr>
                              <w:keepNext/>
                              <w:jc w:val="center"/>
                            </w:pPr>
                          </w:p>
                          <w:p w14:paraId="7BF62C1F" w14:textId="756D17BA" w:rsidR="00F25EEE" w:rsidRDefault="00F25EEE"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jQHN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nhsz6Wu99CdVnfz&#10;7QxdNNBBN8T5e2JhoKHrYEn5O/hwoXcl1gcJo7W2P/6kD/5AKFgxCrSX2H3fEMswEp8VTOA0y/Ow&#10;UeIhhyaCgz21LE8taiPnGmjJYB0aGsXg70UvcqvlE+yyKrwKJqIovF1i34tz360t2IWUVVV0gh1i&#10;iL9RD4aG0IGlMB+P7ROx5jBEHjrpVverhBRvZqnzDTeVrjZe8yYOWgC6Q/VAAOyf2JeHXRkW3Ok5&#10;er1s9NkvAA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CtCNAc1AIAABkGAAAOAAAAAAAAAAAAAAAAACwCAABkcnMvZTJv&#10;RG9jLnhtbFBLAQItABQABgAIAAAAIQCbgs2R3wAAAAoBAAAPAAAAAAAAAAAAAAAAACwFAABkcnMv&#10;ZG93bnJldi54bWxQSwUGAAAAAAQABADzAAAAOAYAAAAA&#10;" filled="f" stroked="f">
                <v:textbox>
                  <w:txbxContent>
                    <w:p w14:paraId="4C6C0CB7" w14:textId="77777777" w:rsidR="00F25EEE" w:rsidRDefault="00F25EEE" w:rsidP="00540F6B">
                      <w:pPr>
                        <w:keepNext/>
                        <w:jc w:val="center"/>
                      </w:pPr>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F25EEE" w:rsidRDefault="00F25EEE"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F25EEE" w:rsidRDefault="00F25EEE" w:rsidP="00540F6B">
                      <w:pPr>
                        <w:pStyle w:val="Caption"/>
                      </w:pPr>
                    </w:p>
                    <w:p w14:paraId="75343AEB" w14:textId="40064AB0" w:rsidR="00F25EEE" w:rsidRDefault="00F25EEE" w:rsidP="005711FA">
                      <w:pPr>
                        <w:keepNext/>
                        <w:jc w:val="center"/>
                      </w:pPr>
                    </w:p>
                    <w:p w14:paraId="7BF62C1F" w14:textId="756D17BA" w:rsidR="00F25EEE" w:rsidRDefault="00F25EEE"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58" w:name="_Toc333536782"/>
      <w:r>
        <w:lastRenderedPageBreak/>
        <w:t>Conceptual Model</w:t>
      </w:r>
      <w:bookmarkEnd w:id="58"/>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77777777" w:rsidR="00F25EEE" w:rsidRDefault="00F25EEE"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F25EEE" w:rsidRDefault="00F25EEE"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F25EEE" w:rsidRDefault="00F25EEE" w:rsidP="00B3057C">
                            <w:pPr>
                              <w:keepNext/>
                              <w:jc w:val="center"/>
                            </w:pPr>
                          </w:p>
                          <w:p w14:paraId="07DACD11" w14:textId="51144798" w:rsidR="00F25EEE" w:rsidRDefault="00F25EEE" w:rsidP="006022C0">
                            <w:pPr>
                              <w:pStyle w:val="Caption"/>
                              <w:jc w:val="both"/>
                            </w:pPr>
                            <w:r>
                              <w:t>Conceptual model for understanding qualitative characteristics of e-services</w:t>
                            </w:r>
                          </w:p>
                          <w:p w14:paraId="5911E390" w14:textId="1A7FD03C" w:rsidR="00F25EEE" w:rsidRDefault="00F25EEE"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43F53D50" w14:textId="77777777" w:rsidR="00F25EEE" w:rsidRDefault="00F25EEE"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F25EEE" w:rsidRDefault="00F25EEE"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F25EEE" w:rsidRDefault="00F25EEE" w:rsidP="00B3057C">
                      <w:pPr>
                        <w:keepNext/>
                        <w:jc w:val="center"/>
                      </w:pPr>
                    </w:p>
                    <w:p w14:paraId="07DACD11" w14:textId="51144798" w:rsidR="00F25EEE" w:rsidRDefault="00F25EEE" w:rsidP="006022C0">
                      <w:pPr>
                        <w:pStyle w:val="Caption"/>
                        <w:jc w:val="both"/>
                      </w:pPr>
                      <w:r>
                        <w:t>Conceptual model for understanding qualitative characteristics of e-services</w:t>
                      </w:r>
                    </w:p>
                    <w:p w14:paraId="5911E390" w14:textId="1A7FD03C" w:rsidR="00F25EEE" w:rsidRDefault="00F25EEE"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59" w:name="_Toc333536783"/>
      <w:r>
        <w:t>Conceptual model dependability</w:t>
      </w:r>
      <w:bookmarkEnd w:id="59"/>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77777777" w:rsidR="00F25EEE" w:rsidRDefault="00F25EEE"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F25EEE" w:rsidRDefault="00F25EEE"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F25EEE" w:rsidRDefault="00F25EEE" w:rsidP="00BD1C1F">
                            <w:pPr>
                              <w:keepNext/>
                            </w:pPr>
                          </w:p>
                          <w:p w14:paraId="1956A47C" w14:textId="181C6CE6" w:rsidR="00F25EEE" w:rsidRDefault="00F25EEE"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2A0AF6B9" w14:textId="77777777" w:rsidR="00F25EEE" w:rsidRDefault="00F25EEE"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F25EEE" w:rsidRDefault="00F25EEE"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F25EEE" w:rsidRDefault="00F25EEE" w:rsidP="00BD1C1F">
                      <w:pPr>
                        <w:keepNext/>
                      </w:pPr>
                    </w:p>
                    <w:p w14:paraId="1956A47C" w14:textId="181C6CE6" w:rsidR="00F25EEE" w:rsidRDefault="00F25EEE"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77777777" w:rsidR="00F25EEE" w:rsidRDefault="00F25EEE"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F25EEE" w:rsidRDefault="00F25EEE"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F25EEE" w:rsidRDefault="00F25EEE" w:rsidP="00DB6926">
                            <w:pPr>
                              <w:keepNext/>
                            </w:pPr>
                          </w:p>
                          <w:p w14:paraId="5F73C040" w14:textId="0D97AA5C" w:rsidR="00F25EEE" w:rsidRDefault="00F25EEE"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4F6BB6A1" w14:textId="77777777" w:rsidR="00F25EEE" w:rsidRDefault="00F25EEE"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F25EEE" w:rsidRDefault="00F25EEE"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F25EEE" w:rsidRDefault="00F25EEE" w:rsidP="00DB6926">
                      <w:pPr>
                        <w:keepNext/>
                      </w:pPr>
                    </w:p>
                    <w:p w14:paraId="5F73C040" w14:textId="0D97AA5C" w:rsidR="00F25EEE" w:rsidRDefault="00F25EEE"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D00687">
      <w:pPr>
        <w:pStyle w:val="Heading1"/>
        <w:spacing w:line="240" w:lineRule="auto"/>
      </w:pPr>
      <w:bookmarkStart w:id="60" w:name="_Toc333536784"/>
      <w:r>
        <w:lastRenderedPageBreak/>
        <w:t xml:space="preserve">Applying </w:t>
      </w:r>
      <w:r w:rsidR="00BF2CF7">
        <w:t>c</w:t>
      </w:r>
      <w:r w:rsidR="00E54189">
        <w:t>onceptual model on Estonian e-services</w:t>
      </w:r>
      <w:bookmarkEnd w:id="60"/>
    </w:p>
    <w:p w14:paraId="612D356D" w14:textId="7A87A048" w:rsidR="00611A0F" w:rsidRPr="00611A0F" w:rsidRDefault="00611A0F" w:rsidP="00D00687">
      <w:pPr>
        <w:spacing w:line="240" w:lineRule="auto"/>
      </w:pPr>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D00687">
      <w:pPr>
        <w:pStyle w:val="Heading2"/>
        <w:spacing w:line="240" w:lineRule="auto"/>
      </w:pPr>
      <w:bookmarkStart w:id="61" w:name="_Toc333536785"/>
      <w:r>
        <w:t xml:space="preserve">Estonian e-service 1: </w:t>
      </w:r>
      <w:r w:rsidR="00A52DB9">
        <w:t>Digital Prescription</w:t>
      </w:r>
      <w:bookmarkEnd w:id="61"/>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2" w:name="_Toc333536786"/>
      <w:r>
        <w:t>Estonian e-service 2:</w:t>
      </w:r>
      <w:r w:rsidR="00A52DB9">
        <w:t xml:space="preserve"> X-Road services for citizens via eesti.ee</w:t>
      </w:r>
      <w:bookmarkEnd w:id="62"/>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3" w:name="_Toc333536787"/>
      <w:r>
        <w:t>Methodology</w:t>
      </w:r>
      <w:bookmarkEnd w:id="63"/>
    </w:p>
    <w:p w14:paraId="226709E0" w14:textId="514B8F28" w:rsidR="00A01A6E" w:rsidRDefault="00FB00C8" w:rsidP="002274A1">
      <w:pPr>
        <w:spacing w:line="240" w:lineRule="auto"/>
      </w:pPr>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2274A1">
      <w:pPr>
        <w:pStyle w:val="ListParagraph"/>
        <w:numPr>
          <w:ilvl w:val="0"/>
          <w:numId w:val="41"/>
        </w:numPr>
        <w:spacing w:line="240" w:lineRule="auto"/>
      </w:pPr>
      <w:r>
        <w:t>0</w:t>
      </w:r>
      <w:r w:rsidR="004F2F2F">
        <w:t xml:space="preserve"> means no contribution for estimating quality</w:t>
      </w:r>
    </w:p>
    <w:p w14:paraId="4C7947F8" w14:textId="1568534B" w:rsidR="00A01A6E" w:rsidRDefault="00A01A6E" w:rsidP="002274A1">
      <w:pPr>
        <w:pStyle w:val="ListParagraph"/>
        <w:numPr>
          <w:ilvl w:val="0"/>
          <w:numId w:val="41"/>
        </w:numPr>
        <w:spacing w:line="240" w:lineRule="auto"/>
      </w:pPr>
      <w:r>
        <w:t>0,2 means there are 5 questions which contribute to estimate quality</w:t>
      </w:r>
      <w:r w:rsidR="004F2F2F">
        <w:t xml:space="preserve"> </w:t>
      </w:r>
    </w:p>
    <w:p w14:paraId="56963033" w14:textId="64F3DEC3"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p>
    <w:p w14:paraId="030929DD" w14:textId="48B9C0C4"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bookmarkStart w:id="64" w:name="_Toc333536788"/>
      <w:r>
        <w:t>U</w:t>
      </w:r>
      <w:r w:rsidR="00971CF4">
        <w:t>ser</w:t>
      </w:r>
      <w:r w:rsidR="00AB11FD">
        <w:t xml:space="preserve"> survey </w:t>
      </w:r>
      <w:r w:rsidR="00647084">
        <w:t>results</w:t>
      </w:r>
      <w:r w:rsidR="00AB11FD">
        <w:t xml:space="preserve"> mapped to </w:t>
      </w:r>
      <w:r w:rsidR="00581730">
        <w:t>proposed conceptual model</w:t>
      </w:r>
      <w:bookmarkEnd w:id="64"/>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inline distT="0" distB="0" distL="0" distR="0" wp14:anchorId="44A8FAF5" wp14:editId="4E30EA3D">
                <wp:extent cx="4015740" cy="3086100"/>
                <wp:effectExtent l="0" t="0" r="0" b="12700"/>
                <wp:docPr id="34" name="Text Box 34"/>
                <wp:cNvGraphicFramePr/>
                <a:graphic xmlns:a="http://schemas.openxmlformats.org/drawingml/2006/main">
                  <a:graphicData uri="http://schemas.microsoft.com/office/word/2010/wordprocessingShape">
                    <wps:wsp>
                      <wps:cNvSpPr txBox="1"/>
                      <wps:spPr>
                        <a:xfrm>
                          <a:off x="0" y="0"/>
                          <a:ext cx="401574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F25EEE" w:rsidRDefault="00F25EEE" w:rsidP="00A01616">
                            <w:pPr>
                              <w:pStyle w:val="Caption"/>
                              <w:keepNext/>
                            </w:pPr>
                            <w:r>
                              <w:t>Table 6. Survey for e-service User (Best scenario)</w:t>
                            </w:r>
                          </w:p>
                          <w:p w14:paraId="5141617A" w14:textId="129C9B40" w:rsidR="00F25EEE" w:rsidRDefault="00F25EEE"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243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" filled="f" stroked="f">
                <v:textbox>
                  <w:txbxContent>
                    <w:p w14:paraId="15D2C0F6" w14:textId="2D3989C6" w:rsidR="00F25EEE" w:rsidRDefault="00F25EEE" w:rsidP="00A01616">
                      <w:pPr>
                        <w:pStyle w:val="Caption"/>
                        <w:keepNext/>
                      </w:pPr>
                      <w:r>
                        <w:t>Table 6. Survey for e-service User (Best scenario)</w:t>
                      </w:r>
                    </w:p>
                    <w:p w14:paraId="5141617A" w14:textId="129C9B40" w:rsidR="00F25EEE" w:rsidRDefault="00F25EEE"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w:lastRenderedPageBreak/>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0CDBD" w14:textId="77777777" w:rsidR="00F25EEE" w:rsidRDefault="00F25EEE" w:rsidP="00BF56DA">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F25EEE" w:rsidRDefault="00F25EEE"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F25EEE" w:rsidRDefault="00F25EEE" w:rsidP="00C73253">
                            <w:pPr>
                              <w:keepNext/>
                              <w:jc w:val="center"/>
                            </w:pPr>
                          </w:p>
                          <w:p w14:paraId="415E3CC2" w14:textId="59CAC3E4" w:rsidR="00F25EEE" w:rsidRDefault="00F25EEE"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KTcNU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" filled="f" stroked="f">
                <v:textbox>
                  <w:txbxContent>
                    <w:p w14:paraId="3660CDBD" w14:textId="77777777" w:rsidR="00F25EEE" w:rsidRDefault="00F25EEE" w:rsidP="00BF56DA">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F25EEE" w:rsidRDefault="00F25EEE"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F25EEE" w:rsidRDefault="00F25EEE" w:rsidP="00C73253">
                      <w:pPr>
                        <w:keepNext/>
                        <w:jc w:val="center"/>
                      </w:pPr>
                    </w:p>
                    <w:p w14:paraId="415E3CC2" w14:textId="59CAC3E4" w:rsidR="00F25EEE" w:rsidRDefault="00F25EEE" w:rsidP="00C73253">
                      <w:pPr>
                        <w:pStyle w:val="Caption"/>
                      </w:pPr>
                    </w:p>
                  </w:txbxContent>
                </v:textbox>
                <w10:anchorlock/>
              </v:shape>
            </w:pict>
          </mc:Fallback>
        </mc:AlternateContent>
      </w:r>
    </w:p>
    <w:p w14:paraId="5953A2CB" w14:textId="6AA7903E" w:rsidR="00964842" w:rsidRDefault="00964842" w:rsidP="00F55160">
      <w:r>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lastRenderedPageBreak/>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bookmarkStart w:id="65" w:name="_Toc333536789"/>
      <w:r>
        <w:t>C</w:t>
      </w:r>
      <w:r w:rsidR="00065D15">
        <w:t>onceptual model data results</w:t>
      </w:r>
      <w:r w:rsidR="00FD155E">
        <w:t xml:space="preserve"> for quality in use model</w:t>
      </w:r>
      <w:bookmarkEnd w:id="65"/>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F55160">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D23C5">
      <w:r>
        <w:t>Field “Quality Level” represents the percentage of quality level perceived by the user of an e-service.</w:t>
      </w:r>
    </w:p>
    <w:p w14:paraId="3AEAD050" w14:textId="53F0AD4C" w:rsidR="00E51336" w:rsidRDefault="00094441" w:rsidP="00E51336">
      <w:pPr>
        <w:pStyle w:val="Heading3"/>
      </w:pPr>
      <w:bookmarkStart w:id="66" w:name="_Toc333536790"/>
      <w:r>
        <w:t>D</w:t>
      </w:r>
      <w:r w:rsidR="00E51336">
        <w:t>ependability degree</w:t>
      </w:r>
      <w:r w:rsidR="00B076BC">
        <w:t xml:space="preserve"> for quality in use model</w:t>
      </w:r>
      <w:bookmarkEnd w:id="66"/>
    </w:p>
    <w:p w14:paraId="004D901A" w14:textId="0C9DB235"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w:t>
      </w:r>
      <w:r w:rsidR="00F13DD4">
        <w:lastRenderedPageBreak/>
        <w:t>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7578A1">
      <w:pPr>
        <w:pStyle w:val="Heading2"/>
      </w:pPr>
      <w:bookmarkStart w:id="67" w:name="_Toc333536791"/>
      <w:r>
        <w:t xml:space="preserve">Provider survey </w:t>
      </w:r>
      <w:r w:rsidR="004079A7">
        <w:t>results</w:t>
      </w:r>
      <w:r>
        <w:t xml:space="preserve"> mapped to proposed conceptual model</w:t>
      </w:r>
      <w:bookmarkEnd w:id="67"/>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F25EEE" w:rsidRDefault="00F25EEE" w:rsidP="00117945">
                            <w:pPr>
                              <w:pStyle w:val="Caption"/>
                              <w:keepNext/>
                            </w:pPr>
                            <w:r>
                              <w:t>Table 7. Survey for e-service Provider (Best scenario)</w:t>
                            </w:r>
                          </w:p>
                          <w:p w14:paraId="0B621D95" w14:textId="1D5BCB66" w:rsidR="00F25EEE" w:rsidRDefault="00F25EEE"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V5n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X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GM1eZzQAgAAGQYAAA4AAAAAAAAAAAAAAAAALAIAAGRycy9lMm9Eb2Mu&#10;eG1sUEsBAi0AFAAGAAgAAAAhAKXcn/nfAAAABgEAAA8AAAAAAAAAAAAAAAAAKAUAAGRycy9kb3du&#10;cmV2LnhtbFBLBQYAAAAABAAEAPMAAAA0BgAAAAA=&#10;" filled="f" stroked="f">
                <v:textbox>
                  <w:txbxContent>
                    <w:p w14:paraId="6E5D4662" w14:textId="5262EE18" w:rsidR="00F25EEE" w:rsidRDefault="00F25EEE" w:rsidP="00117945">
                      <w:pPr>
                        <w:pStyle w:val="Caption"/>
                        <w:keepNext/>
                      </w:pPr>
                      <w:r>
                        <w:t>Table 7. Survey for e-service Provider (Best scenario)</w:t>
                      </w:r>
                    </w:p>
                    <w:p w14:paraId="0B621D95" w14:textId="1D5BCB66" w:rsidR="00F25EEE" w:rsidRDefault="00F25EEE"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lastRenderedPageBreak/>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BBCC78" w14:textId="77777777" w:rsidR="00F25EEE" w:rsidRDefault="00F25EEE" w:rsidP="00374A81">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F25EEE" w:rsidRDefault="00F25EEE" w:rsidP="00374A8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F25EEE" w:rsidRDefault="00F25EEE" w:rsidP="008C4A39">
                            <w:pPr>
                              <w:keepNext/>
                              <w:jc w:val="center"/>
                            </w:pPr>
                          </w:p>
                          <w:p w14:paraId="12ED2A0D" w14:textId="0C0DDF21" w:rsidR="00F25EEE" w:rsidRDefault="00F25EEE"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P0a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6tOFC1zvoTqu7&#10;CXeGzhvooBvi/D2xMNLQkLCm/B18uNDbEuu9hNFK2x9/0gc8FBSsGIWyl9h9XxPLMBKfFczgeZbn&#10;YafEQw5NBAd7bFkcW9RazjSUJYOFaGgUA96LXuRWyyfYZlV4FUxEUXi7xL4XZ75bXLANKauqCIIt&#10;Yoi/UQ+GBtehSmE+HtsnYs1+iDx00q3ulwkp3sxShw03la7WXvMmDlogumN1XwDYQLEv99syrLjj&#10;c0S97PTpLwA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PCj9GnVAgAAGwYAAA4AAAAAAAAAAAAAAAAALAIAAGRycy9lMm9Eb2Mu&#10;eG1sUEsBAi0AFAAGAAgAAAAhAAOXTVraAAAABQEAAA8AAAAAAAAAAAAAAAAALQUAAGRycy9kb3du&#10;cmV2LnhtbFBLBQYAAAAABAAEAPMAAAA0BgAAAAA=&#10;" filled="f" stroked="f">
                <v:textbox>
                  <w:txbxContent>
                    <w:p w14:paraId="47BBCC78" w14:textId="77777777" w:rsidR="00F25EEE" w:rsidRDefault="00F25EEE" w:rsidP="00374A81">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F25EEE" w:rsidRDefault="00F25EEE" w:rsidP="00374A8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F25EEE" w:rsidRDefault="00F25EEE" w:rsidP="008C4A39">
                      <w:pPr>
                        <w:keepNext/>
                        <w:jc w:val="center"/>
                      </w:pPr>
                    </w:p>
                    <w:p w14:paraId="12ED2A0D" w14:textId="0C0DDF21" w:rsidR="00F25EEE" w:rsidRDefault="00F25EEE" w:rsidP="008C4A39">
                      <w:pPr>
                        <w:pStyle w:val="Caption"/>
                      </w:pPr>
                    </w:p>
                  </w:txbxContent>
                </v:textbox>
                <w10:anchorlock/>
              </v:shape>
            </w:pict>
          </mc:Fallback>
        </mc:AlternateContent>
      </w:r>
    </w:p>
    <w:p w14:paraId="0AF10B28" w14:textId="71A740CD" w:rsidR="00F11738" w:rsidRDefault="00187BBB" w:rsidP="0086112C">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964E64">
      <w:pPr>
        <w:pStyle w:val="Heading3"/>
      </w:pPr>
      <w:bookmarkStart w:id="68" w:name="_Toc333536792"/>
      <w:r>
        <w:t>Conceptual model data results for Product quality model</w:t>
      </w:r>
      <w:bookmarkEnd w:id="68"/>
    </w:p>
    <w:p w14:paraId="5C45B0EE" w14:textId="1EC44F1A" w:rsidR="00F11738" w:rsidRDefault="00336608" w:rsidP="0086112C">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812C47">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86112C"/>
    <w:p w14:paraId="318939B7" w14:textId="700E2ED1" w:rsidR="00F05C21" w:rsidRDefault="007578A1" w:rsidP="008834E2">
      <w:pPr>
        <w:pStyle w:val="Heading3"/>
      </w:pPr>
      <w:bookmarkStart w:id="69" w:name="_Toc333536793"/>
      <w:r>
        <w:lastRenderedPageBreak/>
        <w:t xml:space="preserve">Dependability degree for </w:t>
      </w:r>
      <w:r w:rsidR="00675246">
        <w:t>Product quality</w:t>
      </w:r>
      <w:r>
        <w:t xml:space="preserve"> model</w:t>
      </w:r>
      <w:bookmarkEnd w:id="69"/>
    </w:p>
    <w:p w14:paraId="471D80B0" w14:textId="5E9E6870" w:rsidR="00532C6A" w:rsidRDefault="00532C6A" w:rsidP="00532C6A">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661C70">
      <w:pPr>
        <w:pStyle w:val="Heading2"/>
      </w:pPr>
      <w:bookmarkStart w:id="70" w:name="_Toc333536794"/>
      <w:r>
        <w:t>Scope</w:t>
      </w:r>
      <w:bookmarkEnd w:id="70"/>
    </w:p>
    <w:p w14:paraId="5D4C966E" w14:textId="714AA108" w:rsidR="00A0236A" w:rsidRPr="00A0236A" w:rsidRDefault="008177FC" w:rsidP="00A0236A">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661C70">
      <w:pPr>
        <w:pStyle w:val="Heading2"/>
      </w:pPr>
      <w:bookmarkStart w:id="71" w:name="_Toc333536795"/>
      <w:r>
        <w:t>Limitations</w:t>
      </w:r>
      <w:bookmarkEnd w:id="71"/>
    </w:p>
    <w:p w14:paraId="4D77244D" w14:textId="0B0F1143" w:rsidR="003C6464" w:rsidRDefault="006855B4" w:rsidP="003C6464">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C6464">
      <w:r>
        <w:t>Next Chapter show results obtained from applying proposed conceptual model (Chapter 4) on selected Estonian e-services.</w:t>
      </w:r>
    </w:p>
    <w:p w14:paraId="64FD4047" w14:textId="06BBB4AA" w:rsidR="00E54189" w:rsidRDefault="00E54189" w:rsidP="00E54189">
      <w:pPr>
        <w:pStyle w:val="Heading1"/>
      </w:pPr>
      <w:bookmarkStart w:id="72" w:name="_Toc333536796"/>
      <w:r>
        <w:lastRenderedPageBreak/>
        <w:t>Results</w:t>
      </w:r>
      <w:r w:rsidR="00661C70">
        <w:t xml:space="preserve"> and discussion</w:t>
      </w:r>
      <w:bookmarkEnd w:id="72"/>
      <w:r w:rsidR="00661C70">
        <w:t xml:space="preserve"> </w:t>
      </w:r>
    </w:p>
    <w:p w14:paraId="3BD7B759" w14:textId="5171F878" w:rsidR="00093F6D" w:rsidRPr="00093F6D" w:rsidRDefault="00C71BE1" w:rsidP="00093F6D">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093F6D">
      <w:pPr>
        <w:pStyle w:val="Heading3"/>
      </w:pPr>
      <w:bookmarkStart w:id="73" w:name="_Toc333536797"/>
      <w:r>
        <w:t>Results for Estonian e-service 1: Digital Prescription</w:t>
      </w:r>
      <w:bookmarkEnd w:id="73"/>
    </w:p>
    <w:p w14:paraId="08154943" w14:textId="699F6E99" w:rsidR="00EC4C84" w:rsidRDefault="00EC4C84" w:rsidP="00EC4C84">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EC4C84"/>
    <w:p w14:paraId="51FE833F" w14:textId="12C2DC64" w:rsidR="00295F07" w:rsidRPr="00295F07" w:rsidRDefault="00093F6D" w:rsidP="00EC4C84">
      <w:pPr>
        <w:pStyle w:val="Heading3"/>
      </w:pPr>
      <w:bookmarkStart w:id="74" w:name="_Toc333536798"/>
      <w:r>
        <w:t>Results for Estonian e-service 2: X-Road services for citizens via eesti.ee</w:t>
      </w:r>
      <w:bookmarkEnd w:id="74"/>
    </w:p>
    <w:p w14:paraId="1D0EA666" w14:textId="26B91DA6" w:rsidR="00225E72" w:rsidRPr="00225E72" w:rsidRDefault="00661C70" w:rsidP="000736C4">
      <w:pPr>
        <w:pStyle w:val="Heading2"/>
      </w:pPr>
      <w:bookmarkStart w:id="75" w:name="_Toc333536799"/>
      <w:r>
        <w:t>Discussion</w:t>
      </w:r>
      <w:bookmarkEnd w:id="75"/>
    </w:p>
    <w:p w14:paraId="1704E4A7" w14:textId="5F28D51C" w:rsidR="00E54189" w:rsidRDefault="00E54189" w:rsidP="00E54189">
      <w:pPr>
        <w:pStyle w:val="Heading1"/>
      </w:pPr>
      <w:bookmarkStart w:id="76" w:name="_Toc333536800"/>
      <w:r>
        <w:lastRenderedPageBreak/>
        <w:t>Conclusions and future work</w:t>
      </w:r>
      <w:bookmarkEnd w:id="76"/>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7" w:name="_Toc333536801"/>
      <w:r>
        <w:t>Conclusions</w:t>
      </w:r>
      <w:bookmarkEnd w:id="77"/>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8" w:name="_Toc333536802"/>
      <w:r>
        <w:t>Future work</w:t>
      </w:r>
      <w:bookmarkEnd w:id="78"/>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lastRenderedPageBreak/>
        <w:t>Quality assessment model and quality prediction model.</w:t>
      </w:r>
    </w:p>
    <w:p w14:paraId="0403E601" w14:textId="77777777" w:rsidR="005268D3" w:rsidRPr="00B27115" w:rsidRDefault="002065CD" w:rsidP="00B65B50">
      <w:pPr>
        <w:pStyle w:val="Heading1"/>
        <w:numPr>
          <w:ilvl w:val="0"/>
          <w:numId w:val="0"/>
        </w:numPr>
      </w:pPr>
      <w:bookmarkStart w:id="79" w:name="_Toc165742637"/>
      <w:bookmarkStart w:id="80" w:name="_Toc165745807"/>
      <w:bookmarkStart w:id="81" w:name="_Toc165746100"/>
      <w:bookmarkStart w:id="82" w:name="_Toc333536803"/>
      <w:bookmarkEnd w:id="79"/>
      <w:bookmarkEnd w:id="80"/>
      <w:bookmarkEnd w:id="81"/>
      <w:r w:rsidRPr="002065CD">
        <w:lastRenderedPageBreak/>
        <w:t>References</w:t>
      </w:r>
      <w:bookmarkEnd w:id="82"/>
    </w:p>
    <w:sdt>
      <w:sdtPr>
        <w:rPr>
          <w:rFonts w:asciiTheme="majorHAnsi" w:eastAsiaTheme="majorEastAsia" w:hAnsiTheme="majorHAnsi" w:cstheme="majorBidi"/>
          <w:b/>
          <w:bCs/>
          <w:sz w:val="28"/>
          <w:szCs w:val="28"/>
          <w:lang w:val="en-GB"/>
          <w14:ligatures w14:val="standardContextual"/>
        </w:rPr>
        <w:id w:val="25567878"/>
        <w:bibliography/>
      </w:sdtPr>
      <w:sdtContent>
        <w:p w14:paraId="6D5C694B" w14:textId="77777777" w:rsidR="007D2983" w:rsidRDefault="00156940" w:rsidP="007D2983">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7D2983">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7D2983" w14:paraId="4B8AC84F" w14:textId="77777777" w:rsidTr="007D2983">
            <w:trPr>
              <w:tblCellSpacing w:w="15" w:type="dxa"/>
            </w:trPr>
            <w:tc>
              <w:tcPr>
                <w:tcW w:w="0" w:type="auto"/>
                <w:hideMark/>
              </w:tcPr>
              <w:p w14:paraId="0D4063BA" w14:textId="77777777" w:rsidR="007D2983" w:rsidRDefault="007D2983">
                <w:pPr>
                  <w:pStyle w:val="Bibliography"/>
                  <w:jc w:val="right"/>
                  <w:rPr>
                    <w:rFonts w:cs="Times New Roman"/>
                    <w:noProof/>
                  </w:rPr>
                </w:pPr>
                <w:bookmarkStart w:id="83" w:name="APa85"/>
                <w:r>
                  <w:rPr>
                    <w:rFonts w:cs="Times New Roman"/>
                    <w:noProof/>
                  </w:rPr>
                  <w:t>[1]</w:t>
                </w:r>
                <w:bookmarkEnd w:id="83"/>
              </w:p>
            </w:tc>
            <w:tc>
              <w:tcPr>
                <w:tcW w:w="0" w:type="auto"/>
                <w:hideMark/>
              </w:tcPr>
              <w:p w14:paraId="7A3E853F" w14:textId="77777777" w:rsidR="007D2983" w:rsidRDefault="007D2983">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7D2983" w14:paraId="32C4D2A9" w14:textId="77777777" w:rsidTr="007D2983">
            <w:trPr>
              <w:tblCellSpacing w:w="15" w:type="dxa"/>
            </w:trPr>
            <w:tc>
              <w:tcPr>
                <w:tcW w:w="0" w:type="auto"/>
                <w:hideMark/>
              </w:tcPr>
              <w:p w14:paraId="26335372" w14:textId="77777777" w:rsidR="007D2983" w:rsidRDefault="007D2983">
                <w:pPr>
                  <w:pStyle w:val="Bibliography"/>
                  <w:jc w:val="right"/>
                  <w:rPr>
                    <w:rFonts w:cs="Times New Roman"/>
                    <w:noProof/>
                  </w:rPr>
                </w:pPr>
                <w:bookmarkStart w:id="84" w:name="Juk10"/>
                <w:r>
                  <w:rPr>
                    <w:rFonts w:cs="Times New Roman"/>
                    <w:noProof/>
                  </w:rPr>
                  <w:t>[2]</w:t>
                </w:r>
                <w:bookmarkEnd w:id="84"/>
              </w:p>
            </w:tc>
            <w:tc>
              <w:tcPr>
                <w:tcW w:w="0" w:type="auto"/>
                <w:hideMark/>
              </w:tcPr>
              <w:p w14:paraId="1A15009A" w14:textId="77777777" w:rsidR="007D2983" w:rsidRDefault="007D2983">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7D2983" w14:paraId="6C8C7F1F" w14:textId="77777777" w:rsidTr="007D2983">
            <w:trPr>
              <w:tblCellSpacing w:w="15" w:type="dxa"/>
            </w:trPr>
            <w:tc>
              <w:tcPr>
                <w:tcW w:w="0" w:type="auto"/>
                <w:hideMark/>
              </w:tcPr>
              <w:p w14:paraId="43D27882" w14:textId="77777777" w:rsidR="007D2983" w:rsidRDefault="007D2983">
                <w:pPr>
                  <w:pStyle w:val="Bibliography"/>
                  <w:jc w:val="right"/>
                  <w:rPr>
                    <w:rFonts w:cs="Times New Roman"/>
                    <w:noProof/>
                  </w:rPr>
                </w:pPr>
                <w:r>
                  <w:rPr>
                    <w:rFonts w:cs="Times New Roman"/>
                    <w:noProof/>
                  </w:rPr>
                  <w:t>[3]</w:t>
                </w:r>
              </w:p>
            </w:tc>
            <w:tc>
              <w:tcPr>
                <w:tcW w:w="0" w:type="auto"/>
                <w:hideMark/>
              </w:tcPr>
              <w:p w14:paraId="7C65E844" w14:textId="77777777" w:rsidR="007D2983" w:rsidRDefault="007D2983">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7D2983" w14:paraId="28E68C9D" w14:textId="77777777" w:rsidTr="007D2983">
            <w:trPr>
              <w:tblCellSpacing w:w="15" w:type="dxa"/>
            </w:trPr>
            <w:tc>
              <w:tcPr>
                <w:tcW w:w="0" w:type="auto"/>
                <w:hideMark/>
              </w:tcPr>
              <w:p w14:paraId="64F5C35E" w14:textId="77777777" w:rsidR="007D2983" w:rsidRDefault="007D2983">
                <w:pPr>
                  <w:pStyle w:val="Bibliography"/>
                  <w:jc w:val="right"/>
                  <w:rPr>
                    <w:rFonts w:cs="Times New Roman"/>
                    <w:noProof/>
                  </w:rPr>
                </w:pPr>
                <w:r>
                  <w:rPr>
                    <w:rFonts w:cs="Times New Roman"/>
                    <w:noProof/>
                  </w:rPr>
                  <w:t>[4]</w:t>
                </w:r>
              </w:p>
            </w:tc>
            <w:tc>
              <w:tcPr>
                <w:tcW w:w="0" w:type="auto"/>
                <w:hideMark/>
              </w:tcPr>
              <w:p w14:paraId="4354D7C6" w14:textId="77777777" w:rsidR="007D2983" w:rsidRDefault="007D2983">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7D2983" w14:paraId="177700E8" w14:textId="77777777" w:rsidTr="007D2983">
            <w:trPr>
              <w:tblCellSpacing w:w="15" w:type="dxa"/>
            </w:trPr>
            <w:tc>
              <w:tcPr>
                <w:tcW w:w="0" w:type="auto"/>
                <w:hideMark/>
              </w:tcPr>
              <w:p w14:paraId="2FAD3A07" w14:textId="77777777" w:rsidR="007D2983" w:rsidRDefault="007D2983">
                <w:pPr>
                  <w:pStyle w:val="Bibliography"/>
                  <w:jc w:val="right"/>
                  <w:rPr>
                    <w:rFonts w:cs="Times New Roman"/>
                    <w:noProof/>
                  </w:rPr>
                </w:pPr>
                <w:r>
                  <w:rPr>
                    <w:rFonts w:cs="Times New Roman"/>
                    <w:noProof/>
                  </w:rPr>
                  <w:t>[5]</w:t>
                </w:r>
              </w:p>
            </w:tc>
            <w:tc>
              <w:tcPr>
                <w:tcW w:w="0" w:type="auto"/>
                <w:hideMark/>
              </w:tcPr>
              <w:p w14:paraId="2397F3F7" w14:textId="77777777" w:rsidR="007D2983" w:rsidRDefault="007D2983">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7D2983" w14:paraId="3A83E1EF" w14:textId="77777777" w:rsidTr="007D2983">
            <w:trPr>
              <w:tblCellSpacing w:w="15" w:type="dxa"/>
            </w:trPr>
            <w:tc>
              <w:tcPr>
                <w:tcW w:w="0" w:type="auto"/>
                <w:hideMark/>
              </w:tcPr>
              <w:p w14:paraId="4B6A8445" w14:textId="77777777" w:rsidR="007D2983" w:rsidRDefault="007D2983">
                <w:pPr>
                  <w:pStyle w:val="Bibliography"/>
                  <w:jc w:val="right"/>
                  <w:rPr>
                    <w:rFonts w:cs="Times New Roman"/>
                    <w:noProof/>
                  </w:rPr>
                </w:pPr>
                <w:r>
                  <w:rPr>
                    <w:rFonts w:cs="Times New Roman"/>
                    <w:noProof/>
                  </w:rPr>
                  <w:t>[6]</w:t>
                </w:r>
              </w:p>
            </w:tc>
            <w:tc>
              <w:tcPr>
                <w:tcW w:w="0" w:type="auto"/>
                <w:hideMark/>
              </w:tcPr>
              <w:p w14:paraId="5061298D" w14:textId="77777777" w:rsidR="007D2983" w:rsidRDefault="007D2983">
                <w:pPr>
                  <w:pStyle w:val="Bibliography"/>
                  <w:rPr>
                    <w:rFonts w:cs="Times New Roman"/>
                    <w:noProof/>
                  </w:rPr>
                </w:pPr>
                <w:r>
                  <w:rPr>
                    <w:rFonts w:cs="Times New Roman"/>
                    <w:noProof/>
                  </w:rPr>
                  <w:t>Mayte Herrera, Ma Ángeles Moraga, Ismael Caballero, and Coral Calero, "Quality in use model for web portals (QiUWeP)," n.d.</w:t>
                </w:r>
              </w:p>
            </w:tc>
          </w:tr>
          <w:tr w:rsidR="007D2983" w14:paraId="4170F122" w14:textId="77777777" w:rsidTr="007D2983">
            <w:trPr>
              <w:tblCellSpacing w:w="15" w:type="dxa"/>
            </w:trPr>
            <w:tc>
              <w:tcPr>
                <w:tcW w:w="0" w:type="auto"/>
                <w:hideMark/>
              </w:tcPr>
              <w:p w14:paraId="707F7440" w14:textId="77777777" w:rsidR="007D2983" w:rsidRDefault="007D2983">
                <w:pPr>
                  <w:pStyle w:val="Bibliography"/>
                  <w:jc w:val="right"/>
                  <w:rPr>
                    <w:rFonts w:cs="Times New Roman"/>
                    <w:noProof/>
                  </w:rPr>
                </w:pPr>
                <w:bookmarkStart w:id="85" w:name="GPi"/>
                <w:r>
                  <w:rPr>
                    <w:rFonts w:cs="Times New Roman"/>
                    <w:noProof/>
                  </w:rPr>
                  <w:t>[7]</w:t>
                </w:r>
                <w:bookmarkEnd w:id="85"/>
              </w:p>
            </w:tc>
            <w:tc>
              <w:tcPr>
                <w:tcW w:w="0" w:type="auto"/>
                <w:hideMark/>
              </w:tcPr>
              <w:p w14:paraId="649BA0B3" w14:textId="77777777" w:rsidR="007D2983" w:rsidRDefault="007D2983">
                <w:pPr>
                  <w:pStyle w:val="Bibliography"/>
                  <w:rPr>
                    <w:rFonts w:cs="Times New Roman"/>
                    <w:noProof/>
                  </w:rPr>
                </w:pPr>
                <w:r>
                  <w:rPr>
                    <w:rFonts w:cs="Times New Roman"/>
                    <w:noProof/>
                  </w:rPr>
                  <w:t>G. Piccinelli and E. Stammers, "From E-Processess to E-Networks: an E-Service-oriented approach".</w:t>
                </w:r>
              </w:p>
            </w:tc>
          </w:tr>
          <w:tr w:rsidR="007D2983" w14:paraId="3CB04E13" w14:textId="77777777" w:rsidTr="007D2983">
            <w:trPr>
              <w:tblCellSpacing w:w="15" w:type="dxa"/>
            </w:trPr>
            <w:tc>
              <w:tcPr>
                <w:tcW w:w="0" w:type="auto"/>
                <w:hideMark/>
              </w:tcPr>
              <w:p w14:paraId="24DF73BB" w14:textId="77777777" w:rsidR="007D2983" w:rsidRDefault="007D2983">
                <w:pPr>
                  <w:pStyle w:val="Bibliography"/>
                  <w:jc w:val="right"/>
                  <w:rPr>
                    <w:rFonts w:cs="Times New Roman"/>
                    <w:noProof/>
                  </w:rPr>
                </w:pPr>
                <w:r>
                  <w:rPr>
                    <w:rFonts w:cs="Times New Roman"/>
                    <w:noProof/>
                  </w:rPr>
                  <w:t>[8]</w:t>
                </w:r>
              </w:p>
            </w:tc>
            <w:tc>
              <w:tcPr>
                <w:tcW w:w="0" w:type="auto"/>
                <w:hideMark/>
              </w:tcPr>
              <w:p w14:paraId="2B678043" w14:textId="77777777" w:rsidR="007D2983" w:rsidRDefault="007D2983">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7D2983" w14:paraId="40DCB4AF" w14:textId="77777777" w:rsidTr="007D2983">
            <w:trPr>
              <w:tblCellSpacing w:w="15" w:type="dxa"/>
            </w:trPr>
            <w:tc>
              <w:tcPr>
                <w:tcW w:w="0" w:type="auto"/>
                <w:hideMark/>
              </w:tcPr>
              <w:p w14:paraId="52B01088" w14:textId="77777777" w:rsidR="007D2983" w:rsidRDefault="007D2983">
                <w:pPr>
                  <w:pStyle w:val="Bibliography"/>
                  <w:jc w:val="right"/>
                  <w:rPr>
                    <w:rFonts w:cs="Times New Roman"/>
                    <w:noProof/>
                  </w:rPr>
                </w:pPr>
                <w:r>
                  <w:rPr>
                    <w:rFonts w:cs="Times New Roman"/>
                    <w:noProof/>
                  </w:rPr>
                  <w:t>[9]</w:t>
                </w:r>
              </w:p>
            </w:tc>
            <w:tc>
              <w:tcPr>
                <w:tcW w:w="0" w:type="auto"/>
                <w:hideMark/>
              </w:tcPr>
              <w:p w14:paraId="4777253F" w14:textId="77777777" w:rsidR="007D2983" w:rsidRDefault="007D2983">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7D2983" w14:paraId="496EC33F" w14:textId="77777777" w:rsidTr="007D2983">
            <w:trPr>
              <w:tblCellSpacing w:w="15" w:type="dxa"/>
            </w:trPr>
            <w:tc>
              <w:tcPr>
                <w:tcW w:w="0" w:type="auto"/>
                <w:hideMark/>
              </w:tcPr>
              <w:p w14:paraId="6E0C6C65" w14:textId="77777777" w:rsidR="007D2983" w:rsidRDefault="007D2983">
                <w:pPr>
                  <w:pStyle w:val="Bibliography"/>
                  <w:jc w:val="right"/>
                  <w:rPr>
                    <w:rFonts w:cs="Times New Roman"/>
                    <w:noProof/>
                  </w:rPr>
                </w:pPr>
                <w:bookmarkStart w:id="86" w:name="BSI11"/>
                <w:r>
                  <w:rPr>
                    <w:rFonts w:cs="Times New Roman"/>
                    <w:noProof/>
                  </w:rPr>
                  <w:t>[10]</w:t>
                </w:r>
                <w:bookmarkEnd w:id="86"/>
              </w:p>
            </w:tc>
            <w:tc>
              <w:tcPr>
                <w:tcW w:w="0" w:type="auto"/>
                <w:hideMark/>
              </w:tcPr>
              <w:p w14:paraId="6DA76230" w14:textId="77777777" w:rsidR="007D2983" w:rsidRDefault="007D2983">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7D2983" w14:paraId="597EA8FC" w14:textId="77777777" w:rsidTr="007D2983">
            <w:trPr>
              <w:tblCellSpacing w:w="15" w:type="dxa"/>
            </w:trPr>
            <w:tc>
              <w:tcPr>
                <w:tcW w:w="0" w:type="auto"/>
                <w:hideMark/>
              </w:tcPr>
              <w:p w14:paraId="394532CF" w14:textId="77777777" w:rsidR="007D2983" w:rsidRDefault="007D2983">
                <w:pPr>
                  <w:pStyle w:val="Bibliography"/>
                  <w:jc w:val="right"/>
                  <w:rPr>
                    <w:rFonts w:cs="Times New Roman"/>
                    <w:noProof/>
                  </w:rPr>
                </w:pPr>
                <w:r>
                  <w:rPr>
                    <w:rFonts w:cs="Times New Roman"/>
                    <w:noProof/>
                  </w:rPr>
                  <w:t>[11]</w:t>
                </w:r>
              </w:p>
            </w:tc>
            <w:tc>
              <w:tcPr>
                <w:tcW w:w="0" w:type="auto"/>
                <w:hideMark/>
              </w:tcPr>
              <w:p w14:paraId="2EBB10C2" w14:textId="77777777" w:rsidR="007D2983" w:rsidRDefault="007D2983">
                <w:pPr>
                  <w:pStyle w:val="Bibliography"/>
                  <w:rPr>
                    <w:rFonts w:cs="Times New Roman"/>
                    <w:noProof/>
                  </w:rPr>
                </w:pPr>
                <w:r>
                  <w:rPr>
                    <w:rFonts w:cs="Times New Roman"/>
                    <w:noProof/>
                  </w:rPr>
                  <w:t>Mohammed Ateeq, Ahmad Kamil, and Shuib Basri, "Conceptual model for measuring e-government service quality".</w:t>
                </w:r>
              </w:p>
            </w:tc>
          </w:tr>
          <w:tr w:rsidR="007D2983" w14:paraId="48A05CF1" w14:textId="77777777" w:rsidTr="007D2983">
            <w:trPr>
              <w:tblCellSpacing w:w="15" w:type="dxa"/>
            </w:trPr>
            <w:tc>
              <w:tcPr>
                <w:tcW w:w="0" w:type="auto"/>
                <w:hideMark/>
              </w:tcPr>
              <w:p w14:paraId="6B25A276" w14:textId="77777777" w:rsidR="007D2983" w:rsidRDefault="007D2983">
                <w:pPr>
                  <w:pStyle w:val="Bibliography"/>
                  <w:jc w:val="right"/>
                  <w:rPr>
                    <w:rFonts w:cs="Times New Roman"/>
                    <w:noProof/>
                  </w:rPr>
                </w:pPr>
                <w:r>
                  <w:rPr>
                    <w:rFonts w:cs="Times New Roman"/>
                    <w:noProof/>
                  </w:rPr>
                  <w:t>[12]</w:t>
                </w:r>
              </w:p>
            </w:tc>
            <w:tc>
              <w:tcPr>
                <w:tcW w:w="0" w:type="auto"/>
                <w:hideMark/>
              </w:tcPr>
              <w:p w14:paraId="1DD67DAF" w14:textId="77777777" w:rsidR="007D2983" w:rsidRDefault="007D2983">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7D2983" w14:paraId="3CACE482" w14:textId="77777777" w:rsidTr="007D2983">
            <w:trPr>
              <w:tblCellSpacing w:w="15" w:type="dxa"/>
            </w:trPr>
            <w:tc>
              <w:tcPr>
                <w:tcW w:w="0" w:type="auto"/>
                <w:hideMark/>
              </w:tcPr>
              <w:p w14:paraId="4B1A767F" w14:textId="77777777" w:rsidR="007D2983" w:rsidRDefault="007D2983">
                <w:pPr>
                  <w:pStyle w:val="Bibliography"/>
                  <w:jc w:val="right"/>
                  <w:rPr>
                    <w:rFonts w:cs="Times New Roman"/>
                    <w:noProof/>
                  </w:rPr>
                </w:pPr>
                <w:r>
                  <w:rPr>
                    <w:rFonts w:cs="Times New Roman"/>
                    <w:noProof/>
                  </w:rPr>
                  <w:t>[13]</w:t>
                </w:r>
              </w:p>
            </w:tc>
            <w:tc>
              <w:tcPr>
                <w:tcW w:w="0" w:type="auto"/>
                <w:hideMark/>
              </w:tcPr>
              <w:p w14:paraId="5140C405" w14:textId="77777777" w:rsidR="007D2983" w:rsidRDefault="007D2983">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7D2983" w14:paraId="559C0DB9" w14:textId="77777777" w:rsidTr="007D2983">
            <w:trPr>
              <w:tblCellSpacing w:w="15" w:type="dxa"/>
            </w:trPr>
            <w:tc>
              <w:tcPr>
                <w:tcW w:w="0" w:type="auto"/>
                <w:hideMark/>
              </w:tcPr>
              <w:p w14:paraId="4FC73042" w14:textId="77777777" w:rsidR="007D2983" w:rsidRDefault="007D2983">
                <w:pPr>
                  <w:pStyle w:val="Bibliography"/>
                  <w:jc w:val="right"/>
                  <w:rPr>
                    <w:rFonts w:cs="Times New Roman"/>
                    <w:noProof/>
                  </w:rPr>
                </w:pPr>
                <w:r>
                  <w:rPr>
                    <w:rFonts w:cs="Times New Roman"/>
                    <w:noProof/>
                  </w:rPr>
                  <w:lastRenderedPageBreak/>
                  <w:t>[14]</w:t>
                </w:r>
              </w:p>
            </w:tc>
            <w:tc>
              <w:tcPr>
                <w:tcW w:w="0" w:type="auto"/>
                <w:hideMark/>
              </w:tcPr>
              <w:p w14:paraId="2793366F" w14:textId="77777777" w:rsidR="007D2983" w:rsidRDefault="007D2983">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7D2983" w14:paraId="5BCC8CC3" w14:textId="77777777" w:rsidTr="007D2983">
            <w:trPr>
              <w:tblCellSpacing w:w="15" w:type="dxa"/>
            </w:trPr>
            <w:tc>
              <w:tcPr>
                <w:tcW w:w="0" w:type="auto"/>
                <w:hideMark/>
              </w:tcPr>
              <w:p w14:paraId="5EC76465" w14:textId="77777777" w:rsidR="007D2983" w:rsidRDefault="007D2983">
                <w:pPr>
                  <w:pStyle w:val="Bibliography"/>
                  <w:jc w:val="right"/>
                  <w:rPr>
                    <w:rFonts w:cs="Times New Roman"/>
                    <w:noProof/>
                  </w:rPr>
                </w:pPr>
                <w:bookmarkStart w:id="87" w:name="Zei01"/>
                <w:r>
                  <w:rPr>
                    <w:rFonts w:cs="Times New Roman"/>
                    <w:noProof/>
                  </w:rPr>
                  <w:t>[15]</w:t>
                </w:r>
                <w:bookmarkEnd w:id="87"/>
              </w:p>
            </w:tc>
            <w:tc>
              <w:tcPr>
                <w:tcW w:w="0" w:type="auto"/>
                <w:hideMark/>
              </w:tcPr>
              <w:p w14:paraId="22637001" w14:textId="77777777" w:rsidR="007D2983" w:rsidRDefault="007D2983">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7D2983" w14:paraId="1DB11CB6" w14:textId="77777777" w:rsidTr="007D2983">
            <w:trPr>
              <w:tblCellSpacing w:w="15" w:type="dxa"/>
            </w:trPr>
            <w:tc>
              <w:tcPr>
                <w:tcW w:w="0" w:type="auto"/>
                <w:hideMark/>
              </w:tcPr>
              <w:p w14:paraId="5140E9BC" w14:textId="77777777" w:rsidR="007D2983" w:rsidRDefault="007D2983">
                <w:pPr>
                  <w:pStyle w:val="Bibliography"/>
                  <w:jc w:val="right"/>
                  <w:rPr>
                    <w:rFonts w:cs="Times New Roman"/>
                    <w:noProof/>
                  </w:rPr>
                </w:pPr>
                <w:bookmarkStart w:id="88" w:name="Cox01"/>
                <w:r>
                  <w:rPr>
                    <w:rFonts w:cs="Times New Roman"/>
                    <w:noProof/>
                  </w:rPr>
                  <w:t>[16]</w:t>
                </w:r>
                <w:bookmarkEnd w:id="88"/>
              </w:p>
            </w:tc>
            <w:tc>
              <w:tcPr>
                <w:tcW w:w="0" w:type="auto"/>
                <w:hideMark/>
              </w:tcPr>
              <w:p w14:paraId="4253A36B" w14:textId="77777777" w:rsidR="007D2983" w:rsidRDefault="007D2983">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7D2983" w14:paraId="03A77445" w14:textId="77777777" w:rsidTr="007D2983">
            <w:trPr>
              <w:tblCellSpacing w:w="15" w:type="dxa"/>
            </w:trPr>
            <w:tc>
              <w:tcPr>
                <w:tcW w:w="0" w:type="auto"/>
                <w:hideMark/>
              </w:tcPr>
              <w:p w14:paraId="2EA7279E" w14:textId="77777777" w:rsidR="007D2983" w:rsidRDefault="007D2983">
                <w:pPr>
                  <w:pStyle w:val="Bibliography"/>
                  <w:jc w:val="right"/>
                  <w:rPr>
                    <w:rFonts w:cs="Times New Roman"/>
                    <w:noProof/>
                  </w:rPr>
                </w:pPr>
                <w:r>
                  <w:rPr>
                    <w:rFonts w:cs="Times New Roman"/>
                    <w:noProof/>
                  </w:rPr>
                  <w:t>[17]</w:t>
                </w:r>
              </w:p>
            </w:tc>
            <w:tc>
              <w:tcPr>
                <w:tcW w:w="0" w:type="auto"/>
                <w:hideMark/>
              </w:tcPr>
              <w:p w14:paraId="5DA7A666" w14:textId="77777777" w:rsidR="007D2983" w:rsidRDefault="007D2983">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7D2983" w14:paraId="15CE7133" w14:textId="77777777" w:rsidTr="007D2983">
            <w:trPr>
              <w:tblCellSpacing w:w="15" w:type="dxa"/>
            </w:trPr>
            <w:tc>
              <w:tcPr>
                <w:tcW w:w="0" w:type="auto"/>
                <w:hideMark/>
              </w:tcPr>
              <w:p w14:paraId="4A242D0B" w14:textId="77777777" w:rsidR="007D2983" w:rsidRDefault="007D2983">
                <w:pPr>
                  <w:pStyle w:val="Bibliography"/>
                  <w:jc w:val="right"/>
                  <w:rPr>
                    <w:rFonts w:cs="Times New Roman"/>
                    <w:noProof/>
                  </w:rPr>
                </w:pPr>
                <w:r>
                  <w:rPr>
                    <w:rFonts w:cs="Times New Roman"/>
                    <w:noProof/>
                  </w:rPr>
                  <w:t>[18]</w:t>
                </w:r>
              </w:p>
            </w:tc>
            <w:tc>
              <w:tcPr>
                <w:tcW w:w="0" w:type="auto"/>
                <w:hideMark/>
              </w:tcPr>
              <w:p w14:paraId="68E0DEC1" w14:textId="77777777" w:rsidR="007D2983" w:rsidRDefault="007D2983">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7D2983" w14:paraId="5885E58F" w14:textId="77777777" w:rsidTr="007D2983">
            <w:trPr>
              <w:tblCellSpacing w:w="15" w:type="dxa"/>
            </w:trPr>
            <w:tc>
              <w:tcPr>
                <w:tcW w:w="0" w:type="auto"/>
                <w:hideMark/>
              </w:tcPr>
              <w:p w14:paraId="2BD97843" w14:textId="77777777" w:rsidR="007D2983" w:rsidRDefault="007D2983">
                <w:pPr>
                  <w:pStyle w:val="Bibliography"/>
                  <w:jc w:val="right"/>
                  <w:rPr>
                    <w:rFonts w:cs="Times New Roman"/>
                    <w:noProof/>
                  </w:rPr>
                </w:pPr>
                <w:bookmarkStart w:id="89" w:name="Wol"/>
                <w:r>
                  <w:rPr>
                    <w:rFonts w:cs="Times New Roman"/>
                    <w:noProof/>
                  </w:rPr>
                  <w:t>[19]</w:t>
                </w:r>
                <w:bookmarkEnd w:id="89"/>
              </w:p>
            </w:tc>
            <w:tc>
              <w:tcPr>
                <w:tcW w:w="0" w:type="auto"/>
                <w:hideMark/>
              </w:tcPr>
              <w:p w14:paraId="50E767CC" w14:textId="77777777" w:rsidR="007D2983" w:rsidRDefault="007D2983">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7D2983" w14:paraId="32225DE3" w14:textId="77777777" w:rsidTr="007D2983">
            <w:trPr>
              <w:tblCellSpacing w:w="15" w:type="dxa"/>
            </w:trPr>
            <w:tc>
              <w:tcPr>
                <w:tcW w:w="0" w:type="auto"/>
                <w:hideMark/>
              </w:tcPr>
              <w:p w14:paraId="23C480BC" w14:textId="77777777" w:rsidR="007D2983" w:rsidRDefault="007D2983">
                <w:pPr>
                  <w:pStyle w:val="Bibliography"/>
                  <w:jc w:val="right"/>
                  <w:rPr>
                    <w:rFonts w:cs="Times New Roman"/>
                    <w:noProof/>
                  </w:rPr>
                </w:pPr>
                <w:r>
                  <w:rPr>
                    <w:rFonts w:cs="Times New Roman"/>
                    <w:noProof/>
                  </w:rPr>
                  <w:t>[20]</w:t>
                </w:r>
              </w:p>
            </w:tc>
            <w:tc>
              <w:tcPr>
                <w:tcW w:w="0" w:type="auto"/>
                <w:hideMark/>
              </w:tcPr>
              <w:p w14:paraId="448B6159" w14:textId="77777777" w:rsidR="007D2983" w:rsidRDefault="007D2983">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7D2983" w14:paraId="2097D42C" w14:textId="77777777" w:rsidTr="007D2983">
            <w:trPr>
              <w:tblCellSpacing w:w="15" w:type="dxa"/>
            </w:trPr>
            <w:tc>
              <w:tcPr>
                <w:tcW w:w="0" w:type="auto"/>
                <w:hideMark/>
              </w:tcPr>
              <w:p w14:paraId="6B789D09" w14:textId="77777777" w:rsidR="007D2983" w:rsidRDefault="007D2983">
                <w:pPr>
                  <w:pStyle w:val="Bibliography"/>
                  <w:jc w:val="right"/>
                  <w:rPr>
                    <w:rFonts w:cs="Times New Roman"/>
                    <w:noProof/>
                  </w:rPr>
                </w:pPr>
                <w:r>
                  <w:rPr>
                    <w:rFonts w:cs="Times New Roman"/>
                    <w:noProof/>
                  </w:rPr>
                  <w:t>[21]</w:t>
                </w:r>
              </w:p>
            </w:tc>
            <w:tc>
              <w:tcPr>
                <w:tcW w:w="0" w:type="auto"/>
                <w:hideMark/>
              </w:tcPr>
              <w:p w14:paraId="0D2D5EBB" w14:textId="77777777" w:rsidR="007D2983" w:rsidRDefault="007D2983">
                <w:pPr>
                  <w:pStyle w:val="Bibliography"/>
                  <w:rPr>
                    <w:rFonts w:cs="Times New Roman"/>
                    <w:noProof/>
                  </w:rPr>
                </w:pPr>
                <w:r>
                  <w:rPr>
                    <w:rFonts w:cs="Times New Roman"/>
                    <w:noProof/>
                  </w:rPr>
                  <w:t>B. Vanpariya and V. Patel, "Assessing electronic service quality through E-S-QUAL scale.".</w:t>
                </w:r>
              </w:p>
            </w:tc>
          </w:tr>
          <w:tr w:rsidR="007D2983" w14:paraId="4082A250" w14:textId="77777777" w:rsidTr="007D2983">
            <w:trPr>
              <w:tblCellSpacing w:w="15" w:type="dxa"/>
            </w:trPr>
            <w:tc>
              <w:tcPr>
                <w:tcW w:w="0" w:type="auto"/>
                <w:hideMark/>
              </w:tcPr>
              <w:p w14:paraId="7BB36436" w14:textId="77777777" w:rsidR="007D2983" w:rsidRDefault="007D2983">
                <w:pPr>
                  <w:pStyle w:val="Bibliography"/>
                  <w:jc w:val="right"/>
                  <w:rPr>
                    <w:rFonts w:cs="Times New Roman"/>
                    <w:noProof/>
                  </w:rPr>
                </w:pPr>
                <w:r>
                  <w:rPr>
                    <w:rFonts w:cs="Times New Roman"/>
                    <w:noProof/>
                  </w:rPr>
                  <w:t>[22]</w:t>
                </w:r>
              </w:p>
            </w:tc>
            <w:tc>
              <w:tcPr>
                <w:tcW w:w="0" w:type="auto"/>
                <w:hideMark/>
              </w:tcPr>
              <w:p w14:paraId="2C186FB8" w14:textId="77777777" w:rsidR="007D2983" w:rsidRDefault="007D2983">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7D2983" w14:paraId="62DDE29B" w14:textId="77777777" w:rsidTr="007D2983">
            <w:trPr>
              <w:tblCellSpacing w:w="15" w:type="dxa"/>
            </w:trPr>
            <w:tc>
              <w:tcPr>
                <w:tcW w:w="0" w:type="auto"/>
                <w:hideMark/>
              </w:tcPr>
              <w:p w14:paraId="6E99A0F0" w14:textId="77777777" w:rsidR="007D2983" w:rsidRDefault="007D2983">
                <w:pPr>
                  <w:pStyle w:val="Bibliography"/>
                  <w:jc w:val="right"/>
                  <w:rPr>
                    <w:rFonts w:cs="Times New Roman"/>
                    <w:noProof/>
                  </w:rPr>
                </w:pPr>
                <w:r>
                  <w:rPr>
                    <w:rFonts w:cs="Times New Roman"/>
                    <w:noProof/>
                  </w:rPr>
                  <w:t>[23]</w:t>
                </w:r>
              </w:p>
            </w:tc>
            <w:tc>
              <w:tcPr>
                <w:tcW w:w="0" w:type="auto"/>
                <w:hideMark/>
              </w:tcPr>
              <w:p w14:paraId="16C01B24" w14:textId="77777777" w:rsidR="007D2983" w:rsidRDefault="007D2983">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7D2983" w14:paraId="49C70411" w14:textId="77777777" w:rsidTr="007D2983">
            <w:trPr>
              <w:tblCellSpacing w:w="15" w:type="dxa"/>
            </w:trPr>
            <w:tc>
              <w:tcPr>
                <w:tcW w:w="0" w:type="auto"/>
                <w:hideMark/>
              </w:tcPr>
              <w:p w14:paraId="754B4CCA" w14:textId="77777777" w:rsidR="007D2983" w:rsidRDefault="007D2983">
                <w:pPr>
                  <w:pStyle w:val="Bibliography"/>
                  <w:jc w:val="right"/>
                  <w:rPr>
                    <w:rFonts w:cs="Times New Roman"/>
                    <w:noProof/>
                  </w:rPr>
                </w:pPr>
                <w:r>
                  <w:rPr>
                    <w:rFonts w:cs="Times New Roman"/>
                    <w:noProof/>
                  </w:rPr>
                  <w:t>[24]</w:t>
                </w:r>
              </w:p>
            </w:tc>
            <w:tc>
              <w:tcPr>
                <w:tcW w:w="0" w:type="auto"/>
                <w:hideMark/>
              </w:tcPr>
              <w:p w14:paraId="64CDE495" w14:textId="77777777" w:rsidR="007D2983" w:rsidRDefault="007D2983">
                <w:pPr>
                  <w:pStyle w:val="Bibliography"/>
                  <w:rPr>
                    <w:rFonts w:cs="Times New Roman"/>
                    <w:noProof/>
                  </w:rPr>
                </w:pPr>
                <w:r>
                  <w:rPr>
                    <w:rFonts w:cs="Times New Roman"/>
                    <w:noProof/>
                  </w:rPr>
                  <w:t>H. Li, Y. Liu, and R. Suomi, "Measurement of E-service Quality: An empirical study in online travel service," 2009.</w:t>
                </w:r>
              </w:p>
            </w:tc>
          </w:tr>
          <w:tr w:rsidR="007D2983" w14:paraId="5C5ACB32" w14:textId="77777777" w:rsidTr="007D2983">
            <w:trPr>
              <w:tblCellSpacing w:w="15" w:type="dxa"/>
            </w:trPr>
            <w:tc>
              <w:tcPr>
                <w:tcW w:w="0" w:type="auto"/>
                <w:hideMark/>
              </w:tcPr>
              <w:p w14:paraId="72F3D524" w14:textId="77777777" w:rsidR="007D2983" w:rsidRDefault="007D2983">
                <w:pPr>
                  <w:pStyle w:val="Bibliography"/>
                  <w:jc w:val="right"/>
                  <w:rPr>
                    <w:rFonts w:cs="Times New Roman"/>
                    <w:noProof/>
                  </w:rPr>
                </w:pPr>
                <w:r>
                  <w:rPr>
                    <w:rFonts w:cs="Times New Roman"/>
                    <w:noProof/>
                  </w:rPr>
                  <w:t>[25]</w:t>
                </w:r>
              </w:p>
            </w:tc>
            <w:tc>
              <w:tcPr>
                <w:tcW w:w="0" w:type="auto"/>
                <w:hideMark/>
              </w:tcPr>
              <w:p w14:paraId="0F44C589" w14:textId="77777777" w:rsidR="007D2983" w:rsidRDefault="007D2983">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7D2983" w14:paraId="31450DFE" w14:textId="77777777" w:rsidTr="007D2983">
            <w:trPr>
              <w:tblCellSpacing w:w="15" w:type="dxa"/>
            </w:trPr>
            <w:tc>
              <w:tcPr>
                <w:tcW w:w="0" w:type="auto"/>
                <w:hideMark/>
              </w:tcPr>
              <w:p w14:paraId="2232205F" w14:textId="77777777" w:rsidR="007D2983" w:rsidRDefault="007D2983">
                <w:pPr>
                  <w:pStyle w:val="Bibliography"/>
                  <w:jc w:val="right"/>
                  <w:rPr>
                    <w:rFonts w:cs="Times New Roman"/>
                    <w:noProof/>
                  </w:rPr>
                </w:pPr>
                <w:r>
                  <w:rPr>
                    <w:rFonts w:cs="Times New Roman"/>
                    <w:noProof/>
                  </w:rPr>
                  <w:lastRenderedPageBreak/>
                  <w:t>[26]</w:t>
                </w:r>
              </w:p>
            </w:tc>
            <w:tc>
              <w:tcPr>
                <w:tcW w:w="0" w:type="auto"/>
                <w:hideMark/>
              </w:tcPr>
              <w:p w14:paraId="7810A2DE" w14:textId="77777777" w:rsidR="007D2983" w:rsidRDefault="007D2983">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7D2983" w14:paraId="68C97C04" w14:textId="77777777" w:rsidTr="007D2983">
            <w:trPr>
              <w:tblCellSpacing w:w="15" w:type="dxa"/>
            </w:trPr>
            <w:tc>
              <w:tcPr>
                <w:tcW w:w="0" w:type="auto"/>
                <w:hideMark/>
              </w:tcPr>
              <w:p w14:paraId="4136A01E" w14:textId="77777777" w:rsidR="007D2983" w:rsidRDefault="007D2983">
                <w:pPr>
                  <w:pStyle w:val="Bibliography"/>
                  <w:jc w:val="right"/>
                  <w:rPr>
                    <w:rFonts w:cs="Times New Roman"/>
                    <w:noProof/>
                  </w:rPr>
                </w:pPr>
                <w:bookmarkStart w:id="90" w:name="NSe06"/>
                <w:r>
                  <w:rPr>
                    <w:rFonts w:cs="Times New Roman"/>
                    <w:noProof/>
                  </w:rPr>
                  <w:t>[27]</w:t>
                </w:r>
                <w:bookmarkEnd w:id="90"/>
              </w:p>
            </w:tc>
            <w:tc>
              <w:tcPr>
                <w:tcW w:w="0" w:type="auto"/>
                <w:hideMark/>
              </w:tcPr>
              <w:p w14:paraId="67A96661" w14:textId="77777777" w:rsidR="007D2983" w:rsidRDefault="007D2983">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7D2983" w14:paraId="4775CE98" w14:textId="77777777" w:rsidTr="007D2983">
            <w:trPr>
              <w:tblCellSpacing w:w="15" w:type="dxa"/>
            </w:trPr>
            <w:tc>
              <w:tcPr>
                <w:tcW w:w="0" w:type="auto"/>
                <w:hideMark/>
              </w:tcPr>
              <w:p w14:paraId="14A78B0F" w14:textId="77777777" w:rsidR="007D2983" w:rsidRDefault="007D2983">
                <w:pPr>
                  <w:pStyle w:val="Bibliography"/>
                  <w:jc w:val="right"/>
                  <w:rPr>
                    <w:rFonts w:cs="Times New Roman"/>
                    <w:noProof/>
                  </w:rPr>
                </w:pPr>
                <w:bookmarkStart w:id="91" w:name="ISO09"/>
                <w:r>
                  <w:rPr>
                    <w:rFonts w:cs="Times New Roman"/>
                    <w:noProof/>
                  </w:rPr>
                  <w:t>[28]</w:t>
                </w:r>
                <w:bookmarkEnd w:id="91"/>
              </w:p>
            </w:tc>
            <w:tc>
              <w:tcPr>
                <w:tcW w:w="0" w:type="auto"/>
                <w:hideMark/>
              </w:tcPr>
              <w:p w14:paraId="7A8E7D9C" w14:textId="77777777" w:rsidR="007D2983" w:rsidRDefault="007D2983">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7D2983" w14:paraId="5125BD88" w14:textId="77777777" w:rsidTr="007D2983">
            <w:trPr>
              <w:tblCellSpacing w:w="15" w:type="dxa"/>
            </w:trPr>
            <w:tc>
              <w:tcPr>
                <w:tcW w:w="0" w:type="auto"/>
                <w:hideMark/>
              </w:tcPr>
              <w:p w14:paraId="0D83800D" w14:textId="77777777" w:rsidR="007D2983" w:rsidRDefault="007D2983">
                <w:pPr>
                  <w:pStyle w:val="Bibliography"/>
                  <w:jc w:val="right"/>
                  <w:rPr>
                    <w:rFonts w:cs="Times New Roman"/>
                    <w:noProof/>
                  </w:rPr>
                </w:pPr>
                <w:r>
                  <w:rPr>
                    <w:rFonts w:cs="Times New Roman"/>
                    <w:noProof/>
                  </w:rPr>
                  <w:t>[29]</w:t>
                </w:r>
              </w:p>
            </w:tc>
            <w:tc>
              <w:tcPr>
                <w:tcW w:w="0" w:type="auto"/>
                <w:hideMark/>
              </w:tcPr>
              <w:p w14:paraId="08D43C9B" w14:textId="77777777" w:rsidR="007D2983" w:rsidRDefault="007D2983">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7D2983" w14:paraId="16A18EAB" w14:textId="77777777" w:rsidTr="007D2983">
            <w:trPr>
              <w:tblCellSpacing w:w="15" w:type="dxa"/>
            </w:trPr>
            <w:tc>
              <w:tcPr>
                <w:tcW w:w="0" w:type="auto"/>
                <w:hideMark/>
              </w:tcPr>
              <w:p w14:paraId="2FE4DF3A" w14:textId="77777777" w:rsidR="007D2983" w:rsidRDefault="007D2983">
                <w:pPr>
                  <w:pStyle w:val="Bibliography"/>
                  <w:jc w:val="right"/>
                  <w:rPr>
                    <w:rFonts w:cs="Times New Roman"/>
                    <w:noProof/>
                  </w:rPr>
                </w:pPr>
                <w:r>
                  <w:rPr>
                    <w:rFonts w:cs="Times New Roman"/>
                    <w:noProof/>
                  </w:rPr>
                  <w:t>[30]</w:t>
                </w:r>
              </w:p>
            </w:tc>
            <w:tc>
              <w:tcPr>
                <w:tcW w:w="0" w:type="auto"/>
                <w:hideMark/>
              </w:tcPr>
              <w:p w14:paraId="7A547F38" w14:textId="77777777" w:rsidR="007D2983" w:rsidRDefault="007D2983">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7D2983" w14:paraId="577CD861" w14:textId="77777777" w:rsidTr="007D2983">
            <w:trPr>
              <w:tblCellSpacing w:w="15" w:type="dxa"/>
            </w:trPr>
            <w:tc>
              <w:tcPr>
                <w:tcW w:w="0" w:type="auto"/>
                <w:hideMark/>
              </w:tcPr>
              <w:p w14:paraId="4EEAEB65" w14:textId="77777777" w:rsidR="007D2983" w:rsidRDefault="007D2983">
                <w:pPr>
                  <w:pStyle w:val="Bibliography"/>
                  <w:jc w:val="right"/>
                  <w:rPr>
                    <w:rFonts w:cs="Times New Roman"/>
                    <w:noProof/>
                  </w:rPr>
                </w:pPr>
                <w:r>
                  <w:rPr>
                    <w:rFonts w:cs="Times New Roman"/>
                    <w:noProof/>
                  </w:rPr>
                  <w:t>[31]</w:t>
                </w:r>
              </w:p>
            </w:tc>
            <w:tc>
              <w:tcPr>
                <w:tcW w:w="0" w:type="auto"/>
                <w:hideMark/>
              </w:tcPr>
              <w:p w14:paraId="25556127" w14:textId="77777777" w:rsidR="007D2983" w:rsidRDefault="007D2983">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7D2983" w14:paraId="58F6D97A" w14:textId="77777777" w:rsidTr="007D2983">
            <w:trPr>
              <w:tblCellSpacing w:w="15" w:type="dxa"/>
            </w:trPr>
            <w:tc>
              <w:tcPr>
                <w:tcW w:w="0" w:type="auto"/>
                <w:hideMark/>
              </w:tcPr>
              <w:p w14:paraId="6B85D874" w14:textId="77777777" w:rsidR="007D2983" w:rsidRDefault="007D2983">
                <w:pPr>
                  <w:pStyle w:val="Bibliography"/>
                  <w:jc w:val="right"/>
                  <w:rPr>
                    <w:rFonts w:cs="Times New Roman"/>
                    <w:noProof/>
                  </w:rPr>
                </w:pPr>
                <w:bookmarkStart w:id="92" w:name="AAl08"/>
                <w:r>
                  <w:rPr>
                    <w:rFonts w:cs="Times New Roman"/>
                    <w:noProof/>
                  </w:rPr>
                  <w:t>[32]</w:t>
                </w:r>
                <w:bookmarkEnd w:id="92"/>
              </w:p>
            </w:tc>
            <w:tc>
              <w:tcPr>
                <w:tcW w:w="0" w:type="auto"/>
                <w:hideMark/>
              </w:tcPr>
              <w:p w14:paraId="08CDC478" w14:textId="77777777" w:rsidR="007D2983" w:rsidRDefault="007D2983">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7D2983" w14:paraId="4E13A0FF" w14:textId="77777777" w:rsidTr="007D2983">
            <w:trPr>
              <w:tblCellSpacing w:w="15" w:type="dxa"/>
            </w:trPr>
            <w:tc>
              <w:tcPr>
                <w:tcW w:w="0" w:type="auto"/>
                <w:hideMark/>
              </w:tcPr>
              <w:p w14:paraId="11020BC5" w14:textId="77777777" w:rsidR="007D2983" w:rsidRDefault="007D2983">
                <w:pPr>
                  <w:pStyle w:val="Bibliography"/>
                  <w:jc w:val="right"/>
                  <w:rPr>
                    <w:rFonts w:cs="Times New Roman"/>
                    <w:noProof/>
                  </w:rPr>
                </w:pPr>
                <w:r>
                  <w:rPr>
                    <w:rFonts w:cs="Times New Roman"/>
                    <w:noProof/>
                  </w:rPr>
                  <w:t>[33]</w:t>
                </w:r>
              </w:p>
            </w:tc>
            <w:tc>
              <w:tcPr>
                <w:tcW w:w="0" w:type="auto"/>
                <w:hideMark/>
              </w:tcPr>
              <w:p w14:paraId="168A2E01" w14:textId="77777777" w:rsidR="007D2983" w:rsidRDefault="007D2983">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7D2983" w14:paraId="3A67C13C" w14:textId="77777777" w:rsidTr="007D2983">
            <w:trPr>
              <w:tblCellSpacing w:w="15" w:type="dxa"/>
            </w:trPr>
            <w:tc>
              <w:tcPr>
                <w:tcW w:w="0" w:type="auto"/>
                <w:hideMark/>
              </w:tcPr>
              <w:p w14:paraId="62143F29" w14:textId="77777777" w:rsidR="007D2983" w:rsidRDefault="007D2983">
                <w:pPr>
                  <w:pStyle w:val="Bibliography"/>
                  <w:jc w:val="right"/>
                  <w:rPr>
                    <w:rFonts w:cs="Times New Roman"/>
                    <w:noProof/>
                  </w:rPr>
                </w:pPr>
                <w:r>
                  <w:rPr>
                    <w:rFonts w:cs="Times New Roman"/>
                    <w:noProof/>
                  </w:rPr>
                  <w:t>[34]</w:t>
                </w:r>
              </w:p>
            </w:tc>
            <w:tc>
              <w:tcPr>
                <w:tcW w:w="0" w:type="auto"/>
                <w:hideMark/>
              </w:tcPr>
              <w:p w14:paraId="3DC7F0A5" w14:textId="77777777" w:rsidR="007D2983" w:rsidRDefault="007D2983">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7D2983" w14:paraId="58DDA79C" w14:textId="77777777" w:rsidTr="007D2983">
            <w:trPr>
              <w:tblCellSpacing w:w="15" w:type="dxa"/>
            </w:trPr>
            <w:tc>
              <w:tcPr>
                <w:tcW w:w="0" w:type="auto"/>
                <w:hideMark/>
              </w:tcPr>
              <w:p w14:paraId="396CE5BA" w14:textId="77777777" w:rsidR="007D2983" w:rsidRDefault="007D2983">
                <w:pPr>
                  <w:pStyle w:val="Bibliography"/>
                  <w:jc w:val="right"/>
                  <w:rPr>
                    <w:rFonts w:cs="Times New Roman"/>
                    <w:noProof/>
                  </w:rPr>
                </w:pPr>
                <w:r>
                  <w:rPr>
                    <w:rFonts w:cs="Times New Roman"/>
                    <w:noProof/>
                  </w:rPr>
                  <w:t>[35]</w:t>
                </w:r>
              </w:p>
            </w:tc>
            <w:tc>
              <w:tcPr>
                <w:tcW w:w="0" w:type="auto"/>
                <w:hideMark/>
              </w:tcPr>
              <w:p w14:paraId="21B5DCA0" w14:textId="77777777" w:rsidR="007D2983" w:rsidRDefault="007D2983">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7D2983" w14:paraId="6D2E2186" w14:textId="77777777" w:rsidTr="007D2983">
            <w:trPr>
              <w:tblCellSpacing w:w="15" w:type="dxa"/>
            </w:trPr>
            <w:tc>
              <w:tcPr>
                <w:tcW w:w="0" w:type="auto"/>
                <w:hideMark/>
              </w:tcPr>
              <w:p w14:paraId="4A74026F" w14:textId="77777777" w:rsidR="007D2983" w:rsidRDefault="007D2983">
                <w:pPr>
                  <w:pStyle w:val="Bibliography"/>
                  <w:jc w:val="right"/>
                  <w:rPr>
                    <w:rFonts w:cs="Times New Roman"/>
                    <w:noProof/>
                  </w:rPr>
                </w:pPr>
                <w:bookmarkStart w:id="93" w:name="CHa07"/>
                <w:r>
                  <w:rPr>
                    <w:rFonts w:cs="Times New Roman"/>
                    <w:noProof/>
                  </w:rPr>
                  <w:t>[36]</w:t>
                </w:r>
                <w:bookmarkEnd w:id="93"/>
              </w:p>
            </w:tc>
            <w:tc>
              <w:tcPr>
                <w:tcW w:w="0" w:type="auto"/>
                <w:hideMark/>
              </w:tcPr>
              <w:p w14:paraId="5F8E3257" w14:textId="77777777" w:rsidR="007D2983" w:rsidRDefault="007D2983">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7D2983" w14:paraId="537444E9" w14:textId="77777777" w:rsidTr="007D2983">
            <w:trPr>
              <w:tblCellSpacing w:w="15" w:type="dxa"/>
            </w:trPr>
            <w:tc>
              <w:tcPr>
                <w:tcW w:w="0" w:type="auto"/>
                <w:hideMark/>
              </w:tcPr>
              <w:p w14:paraId="1DC8FD6E" w14:textId="77777777" w:rsidR="007D2983" w:rsidRDefault="007D2983">
                <w:pPr>
                  <w:pStyle w:val="Bibliography"/>
                  <w:jc w:val="right"/>
                  <w:rPr>
                    <w:rFonts w:cs="Times New Roman"/>
                    <w:noProof/>
                  </w:rPr>
                </w:pPr>
                <w:bookmarkStart w:id="94" w:name="CWT"/>
                <w:r>
                  <w:rPr>
                    <w:rFonts w:cs="Times New Roman"/>
                    <w:noProof/>
                  </w:rPr>
                  <w:lastRenderedPageBreak/>
                  <w:t>[37]</w:t>
                </w:r>
                <w:bookmarkEnd w:id="94"/>
              </w:p>
            </w:tc>
            <w:tc>
              <w:tcPr>
                <w:tcW w:w="0" w:type="auto"/>
                <w:hideMark/>
              </w:tcPr>
              <w:p w14:paraId="42AF203B" w14:textId="77777777" w:rsidR="007D2983" w:rsidRDefault="007D2983">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7D2983" w14:paraId="7B73D082" w14:textId="77777777" w:rsidTr="007D2983">
            <w:trPr>
              <w:tblCellSpacing w:w="15" w:type="dxa"/>
            </w:trPr>
            <w:tc>
              <w:tcPr>
                <w:tcW w:w="0" w:type="auto"/>
                <w:hideMark/>
              </w:tcPr>
              <w:p w14:paraId="2E847171" w14:textId="77777777" w:rsidR="007D2983" w:rsidRDefault="007D2983">
                <w:pPr>
                  <w:pStyle w:val="Bibliography"/>
                  <w:jc w:val="right"/>
                  <w:rPr>
                    <w:rFonts w:cs="Times New Roman"/>
                    <w:noProof/>
                  </w:rPr>
                </w:pPr>
                <w:r>
                  <w:rPr>
                    <w:rFonts w:cs="Times New Roman"/>
                    <w:noProof/>
                  </w:rPr>
                  <w:t>[38]</w:t>
                </w:r>
              </w:p>
            </w:tc>
            <w:tc>
              <w:tcPr>
                <w:tcW w:w="0" w:type="auto"/>
                <w:hideMark/>
              </w:tcPr>
              <w:p w14:paraId="2A00CAE1" w14:textId="77777777" w:rsidR="007D2983" w:rsidRDefault="007D2983">
                <w:pPr>
                  <w:pStyle w:val="Bibliography"/>
                  <w:rPr>
                    <w:rFonts w:cs="Times New Roman"/>
                    <w:noProof/>
                  </w:rPr>
                </w:pPr>
                <w:r>
                  <w:rPr>
                    <w:rFonts w:cs="Times New Roman"/>
                    <w:noProof/>
                  </w:rPr>
                  <w:t>Naelah Al-Dabbous, Anwar Al-Yatama, and Kassem Saleh, "Assessment of the trustworthiness of e-service providers," 2011.</w:t>
                </w:r>
              </w:p>
            </w:tc>
          </w:tr>
          <w:tr w:rsidR="007D2983" w14:paraId="013BBE57" w14:textId="77777777" w:rsidTr="007D2983">
            <w:trPr>
              <w:tblCellSpacing w:w="15" w:type="dxa"/>
            </w:trPr>
            <w:tc>
              <w:tcPr>
                <w:tcW w:w="0" w:type="auto"/>
                <w:hideMark/>
              </w:tcPr>
              <w:p w14:paraId="251302F7" w14:textId="77777777" w:rsidR="007D2983" w:rsidRDefault="007D2983">
                <w:pPr>
                  <w:pStyle w:val="Bibliography"/>
                  <w:jc w:val="right"/>
                  <w:rPr>
                    <w:rFonts w:cs="Times New Roman"/>
                    <w:noProof/>
                  </w:rPr>
                </w:pPr>
                <w:r>
                  <w:rPr>
                    <w:rFonts w:cs="Times New Roman"/>
                    <w:noProof/>
                  </w:rPr>
                  <w:t>[39]</w:t>
                </w:r>
              </w:p>
            </w:tc>
            <w:tc>
              <w:tcPr>
                <w:tcW w:w="0" w:type="auto"/>
                <w:hideMark/>
              </w:tcPr>
              <w:p w14:paraId="65657B65" w14:textId="77777777" w:rsidR="007D2983" w:rsidRDefault="007D2983">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7D2983" w14:paraId="774483B0" w14:textId="77777777" w:rsidTr="007D2983">
            <w:trPr>
              <w:tblCellSpacing w:w="15" w:type="dxa"/>
            </w:trPr>
            <w:tc>
              <w:tcPr>
                <w:tcW w:w="0" w:type="auto"/>
                <w:hideMark/>
              </w:tcPr>
              <w:p w14:paraId="6C01D19D" w14:textId="77777777" w:rsidR="007D2983" w:rsidRDefault="007D2983">
                <w:pPr>
                  <w:pStyle w:val="Bibliography"/>
                  <w:jc w:val="right"/>
                  <w:rPr>
                    <w:rFonts w:cs="Times New Roman"/>
                    <w:noProof/>
                  </w:rPr>
                </w:pPr>
                <w:r>
                  <w:rPr>
                    <w:rFonts w:cs="Times New Roman"/>
                    <w:noProof/>
                  </w:rPr>
                  <w:t>[40]</w:t>
                </w:r>
              </w:p>
            </w:tc>
            <w:tc>
              <w:tcPr>
                <w:tcW w:w="0" w:type="auto"/>
                <w:hideMark/>
              </w:tcPr>
              <w:p w14:paraId="1CD37537" w14:textId="77777777" w:rsidR="007D2983" w:rsidRDefault="007D2983">
                <w:pPr>
                  <w:pStyle w:val="Bibliography"/>
                  <w:rPr>
                    <w:rFonts w:cs="Times New Roman"/>
                    <w:noProof/>
                  </w:rPr>
                </w:pPr>
                <w:r>
                  <w:rPr>
                    <w:rFonts w:cs="Times New Roman"/>
                    <w:noProof/>
                  </w:rPr>
                  <w:t>Iham Tariq, Ahmad Kamil, and Hamid Jebur, "Proposed conceptual model for e-service quality in Malaysian universities," 2014.</w:t>
                </w:r>
              </w:p>
            </w:tc>
          </w:tr>
          <w:tr w:rsidR="007D2983" w14:paraId="6CEDEE85" w14:textId="77777777" w:rsidTr="007D2983">
            <w:trPr>
              <w:tblCellSpacing w:w="15" w:type="dxa"/>
            </w:trPr>
            <w:tc>
              <w:tcPr>
                <w:tcW w:w="0" w:type="auto"/>
                <w:hideMark/>
              </w:tcPr>
              <w:p w14:paraId="1A7CE66F" w14:textId="77777777" w:rsidR="007D2983" w:rsidRDefault="007D2983">
                <w:pPr>
                  <w:pStyle w:val="Bibliography"/>
                  <w:jc w:val="right"/>
                  <w:rPr>
                    <w:rFonts w:cs="Times New Roman"/>
                    <w:noProof/>
                  </w:rPr>
                </w:pPr>
                <w:r>
                  <w:rPr>
                    <w:rFonts w:cs="Times New Roman"/>
                    <w:noProof/>
                  </w:rPr>
                  <w:t>[41]</w:t>
                </w:r>
              </w:p>
            </w:tc>
            <w:tc>
              <w:tcPr>
                <w:tcW w:w="0" w:type="auto"/>
                <w:hideMark/>
              </w:tcPr>
              <w:p w14:paraId="44A0EE97" w14:textId="77777777" w:rsidR="007D2983" w:rsidRDefault="007D2983">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7D2983" w14:paraId="35F1C925" w14:textId="77777777" w:rsidTr="007D2983">
            <w:trPr>
              <w:tblCellSpacing w:w="15" w:type="dxa"/>
            </w:trPr>
            <w:tc>
              <w:tcPr>
                <w:tcW w:w="0" w:type="auto"/>
                <w:hideMark/>
              </w:tcPr>
              <w:p w14:paraId="7EE45215" w14:textId="77777777" w:rsidR="007D2983" w:rsidRDefault="007D2983">
                <w:pPr>
                  <w:pStyle w:val="Bibliography"/>
                  <w:jc w:val="right"/>
                  <w:rPr>
                    <w:rFonts w:cs="Times New Roman"/>
                    <w:noProof/>
                  </w:rPr>
                </w:pPr>
                <w:r>
                  <w:rPr>
                    <w:rFonts w:cs="Times New Roman"/>
                    <w:noProof/>
                  </w:rPr>
                  <w:t>[42]</w:t>
                </w:r>
              </w:p>
            </w:tc>
            <w:tc>
              <w:tcPr>
                <w:tcW w:w="0" w:type="auto"/>
                <w:hideMark/>
              </w:tcPr>
              <w:p w14:paraId="182DF3E1" w14:textId="77777777" w:rsidR="007D2983" w:rsidRDefault="007D2983">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7D2983" w14:paraId="1FAD8CB9" w14:textId="77777777" w:rsidTr="007D2983">
            <w:trPr>
              <w:tblCellSpacing w:w="15" w:type="dxa"/>
            </w:trPr>
            <w:tc>
              <w:tcPr>
                <w:tcW w:w="0" w:type="auto"/>
                <w:hideMark/>
              </w:tcPr>
              <w:p w14:paraId="17BE5215" w14:textId="77777777" w:rsidR="007D2983" w:rsidRDefault="007D2983">
                <w:pPr>
                  <w:pStyle w:val="Bibliography"/>
                  <w:jc w:val="right"/>
                  <w:rPr>
                    <w:rFonts w:cs="Times New Roman"/>
                    <w:noProof/>
                  </w:rPr>
                </w:pPr>
                <w:r>
                  <w:rPr>
                    <w:rFonts w:cs="Times New Roman"/>
                    <w:noProof/>
                  </w:rPr>
                  <w:t>[43]</w:t>
                </w:r>
              </w:p>
            </w:tc>
            <w:tc>
              <w:tcPr>
                <w:tcW w:w="0" w:type="auto"/>
                <w:hideMark/>
              </w:tcPr>
              <w:p w14:paraId="7B5FA799" w14:textId="77777777" w:rsidR="007D2983" w:rsidRDefault="007D2983">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7D2983" w14:paraId="3727A2AA" w14:textId="77777777" w:rsidTr="007D2983">
            <w:trPr>
              <w:tblCellSpacing w:w="15" w:type="dxa"/>
            </w:trPr>
            <w:tc>
              <w:tcPr>
                <w:tcW w:w="0" w:type="auto"/>
                <w:hideMark/>
              </w:tcPr>
              <w:p w14:paraId="5FFC5DA9" w14:textId="77777777" w:rsidR="007D2983" w:rsidRDefault="007D2983">
                <w:pPr>
                  <w:pStyle w:val="Bibliography"/>
                  <w:jc w:val="right"/>
                  <w:rPr>
                    <w:rFonts w:cs="Times New Roman"/>
                    <w:noProof/>
                  </w:rPr>
                </w:pPr>
                <w:bookmarkStart w:id="95" w:name="KWa02"/>
                <w:r>
                  <w:rPr>
                    <w:rFonts w:cs="Times New Roman"/>
                    <w:noProof/>
                  </w:rPr>
                  <w:t>[44]</w:t>
                </w:r>
                <w:bookmarkEnd w:id="95"/>
              </w:p>
            </w:tc>
            <w:tc>
              <w:tcPr>
                <w:tcW w:w="0" w:type="auto"/>
                <w:hideMark/>
              </w:tcPr>
              <w:p w14:paraId="6FA20F08" w14:textId="77777777" w:rsidR="007D2983" w:rsidRDefault="007D2983">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7D2983" w14:paraId="735D5AB5" w14:textId="77777777" w:rsidTr="007D2983">
            <w:trPr>
              <w:tblCellSpacing w:w="15" w:type="dxa"/>
            </w:trPr>
            <w:tc>
              <w:tcPr>
                <w:tcW w:w="0" w:type="auto"/>
                <w:hideMark/>
              </w:tcPr>
              <w:p w14:paraId="069817DF" w14:textId="77777777" w:rsidR="007D2983" w:rsidRDefault="007D2983">
                <w:pPr>
                  <w:pStyle w:val="Bibliography"/>
                  <w:jc w:val="right"/>
                  <w:rPr>
                    <w:rFonts w:cs="Times New Roman"/>
                    <w:noProof/>
                  </w:rPr>
                </w:pPr>
                <w:bookmarkStart w:id="96" w:name="ZYa04"/>
                <w:r>
                  <w:rPr>
                    <w:rFonts w:cs="Times New Roman"/>
                    <w:noProof/>
                  </w:rPr>
                  <w:t>[45]</w:t>
                </w:r>
                <w:bookmarkEnd w:id="96"/>
              </w:p>
            </w:tc>
            <w:tc>
              <w:tcPr>
                <w:tcW w:w="0" w:type="auto"/>
                <w:hideMark/>
              </w:tcPr>
              <w:p w14:paraId="13D87DC3" w14:textId="77777777" w:rsidR="007D2983" w:rsidRDefault="007D2983">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7D2983" w14:paraId="0CE67C87" w14:textId="77777777" w:rsidTr="007D2983">
            <w:trPr>
              <w:tblCellSpacing w:w="15" w:type="dxa"/>
            </w:trPr>
            <w:tc>
              <w:tcPr>
                <w:tcW w:w="0" w:type="auto"/>
                <w:hideMark/>
              </w:tcPr>
              <w:p w14:paraId="5F6DCCC9" w14:textId="77777777" w:rsidR="007D2983" w:rsidRDefault="007D2983">
                <w:pPr>
                  <w:pStyle w:val="Bibliography"/>
                  <w:jc w:val="right"/>
                  <w:rPr>
                    <w:rFonts w:cs="Times New Roman"/>
                    <w:noProof/>
                  </w:rPr>
                </w:pPr>
                <w:r>
                  <w:rPr>
                    <w:rFonts w:cs="Times New Roman"/>
                    <w:noProof/>
                  </w:rPr>
                  <w:t>[46]</w:t>
                </w:r>
              </w:p>
            </w:tc>
            <w:tc>
              <w:tcPr>
                <w:tcW w:w="0" w:type="auto"/>
                <w:hideMark/>
              </w:tcPr>
              <w:p w14:paraId="12561EC1" w14:textId="77777777" w:rsidR="007D2983" w:rsidRDefault="007D2983">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7D2983" w14:paraId="4F6EE704" w14:textId="77777777" w:rsidTr="007D2983">
            <w:trPr>
              <w:tblCellSpacing w:w="15" w:type="dxa"/>
            </w:trPr>
            <w:tc>
              <w:tcPr>
                <w:tcW w:w="0" w:type="auto"/>
                <w:hideMark/>
              </w:tcPr>
              <w:p w14:paraId="0143F32E" w14:textId="77777777" w:rsidR="007D2983" w:rsidRDefault="007D2983">
                <w:pPr>
                  <w:pStyle w:val="Bibliography"/>
                  <w:jc w:val="right"/>
                  <w:rPr>
                    <w:rFonts w:cs="Times New Roman"/>
                    <w:noProof/>
                  </w:rPr>
                </w:pPr>
                <w:r>
                  <w:rPr>
                    <w:rFonts w:cs="Times New Roman"/>
                    <w:noProof/>
                  </w:rPr>
                  <w:t>[47]</w:t>
                </w:r>
              </w:p>
            </w:tc>
            <w:tc>
              <w:tcPr>
                <w:tcW w:w="0" w:type="auto"/>
                <w:hideMark/>
              </w:tcPr>
              <w:p w14:paraId="26D4DEAA" w14:textId="77777777" w:rsidR="007D2983" w:rsidRDefault="007D2983">
                <w:pPr>
                  <w:pStyle w:val="Bibliography"/>
                  <w:rPr>
                    <w:rFonts w:cs="Times New Roman"/>
                    <w:noProof/>
                  </w:rPr>
                </w:pPr>
                <w:r>
                  <w:rPr>
                    <w:rFonts w:cs="Times New Roman"/>
                    <w:noProof/>
                  </w:rPr>
                  <w:t>M.C. Obi, "Cevelopment and validation of a scale for measuring e-government user satisfaction," 2009.</w:t>
                </w:r>
              </w:p>
            </w:tc>
          </w:tr>
          <w:tr w:rsidR="007D2983" w14:paraId="68BBFF95" w14:textId="77777777" w:rsidTr="007D2983">
            <w:trPr>
              <w:tblCellSpacing w:w="15" w:type="dxa"/>
            </w:trPr>
            <w:tc>
              <w:tcPr>
                <w:tcW w:w="0" w:type="auto"/>
                <w:hideMark/>
              </w:tcPr>
              <w:p w14:paraId="6CA15FD3" w14:textId="77777777" w:rsidR="007D2983" w:rsidRDefault="007D2983">
                <w:pPr>
                  <w:pStyle w:val="Bibliography"/>
                  <w:jc w:val="right"/>
                  <w:rPr>
                    <w:rFonts w:cs="Times New Roman"/>
                    <w:noProof/>
                  </w:rPr>
                </w:pPr>
                <w:r>
                  <w:rPr>
                    <w:rFonts w:cs="Times New Roman"/>
                    <w:noProof/>
                  </w:rPr>
                  <w:lastRenderedPageBreak/>
                  <w:t>[48]</w:t>
                </w:r>
              </w:p>
            </w:tc>
            <w:tc>
              <w:tcPr>
                <w:tcW w:w="0" w:type="auto"/>
                <w:hideMark/>
              </w:tcPr>
              <w:p w14:paraId="05E6223C" w14:textId="77777777" w:rsidR="007D2983" w:rsidRDefault="007D2983">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7D2983" w14:paraId="5AD94456" w14:textId="77777777" w:rsidTr="007D2983">
            <w:trPr>
              <w:tblCellSpacing w:w="15" w:type="dxa"/>
            </w:trPr>
            <w:tc>
              <w:tcPr>
                <w:tcW w:w="0" w:type="auto"/>
                <w:hideMark/>
              </w:tcPr>
              <w:p w14:paraId="0F48E248" w14:textId="77777777" w:rsidR="007D2983" w:rsidRDefault="007D2983">
                <w:pPr>
                  <w:pStyle w:val="Bibliography"/>
                  <w:jc w:val="right"/>
                  <w:rPr>
                    <w:rFonts w:cs="Times New Roman"/>
                    <w:noProof/>
                  </w:rPr>
                </w:pPr>
                <w:r>
                  <w:rPr>
                    <w:rFonts w:cs="Times New Roman"/>
                    <w:noProof/>
                  </w:rPr>
                  <w:t>[49]</w:t>
                </w:r>
              </w:p>
            </w:tc>
            <w:tc>
              <w:tcPr>
                <w:tcW w:w="0" w:type="auto"/>
                <w:hideMark/>
              </w:tcPr>
              <w:p w14:paraId="7A1D8DE3" w14:textId="77777777" w:rsidR="007D2983" w:rsidRDefault="007D2983">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7D2983" w14:paraId="5211E9FC" w14:textId="77777777" w:rsidTr="007D2983">
            <w:trPr>
              <w:tblCellSpacing w:w="15" w:type="dxa"/>
            </w:trPr>
            <w:tc>
              <w:tcPr>
                <w:tcW w:w="0" w:type="auto"/>
                <w:hideMark/>
              </w:tcPr>
              <w:p w14:paraId="5C1F6F48" w14:textId="77777777" w:rsidR="007D2983" w:rsidRDefault="007D2983">
                <w:pPr>
                  <w:pStyle w:val="Bibliography"/>
                  <w:jc w:val="right"/>
                  <w:rPr>
                    <w:rFonts w:cs="Times New Roman"/>
                    <w:noProof/>
                  </w:rPr>
                </w:pPr>
                <w:r>
                  <w:rPr>
                    <w:rFonts w:cs="Times New Roman"/>
                    <w:noProof/>
                  </w:rPr>
                  <w:t>[50]</w:t>
                </w:r>
              </w:p>
            </w:tc>
            <w:tc>
              <w:tcPr>
                <w:tcW w:w="0" w:type="auto"/>
                <w:hideMark/>
              </w:tcPr>
              <w:p w14:paraId="3CFD0768" w14:textId="77777777" w:rsidR="007D2983" w:rsidRDefault="007D2983">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7D2983" w14:paraId="2532CBB2" w14:textId="77777777" w:rsidTr="007D2983">
            <w:trPr>
              <w:tblCellSpacing w:w="15" w:type="dxa"/>
            </w:trPr>
            <w:tc>
              <w:tcPr>
                <w:tcW w:w="0" w:type="auto"/>
                <w:hideMark/>
              </w:tcPr>
              <w:p w14:paraId="144A5426" w14:textId="77777777" w:rsidR="007D2983" w:rsidRDefault="007D2983">
                <w:pPr>
                  <w:pStyle w:val="Bibliography"/>
                  <w:jc w:val="right"/>
                  <w:rPr>
                    <w:rFonts w:cs="Times New Roman"/>
                    <w:noProof/>
                  </w:rPr>
                </w:pPr>
                <w:r>
                  <w:rPr>
                    <w:rFonts w:cs="Times New Roman"/>
                    <w:noProof/>
                  </w:rPr>
                  <w:t>[51]</w:t>
                </w:r>
              </w:p>
            </w:tc>
            <w:tc>
              <w:tcPr>
                <w:tcW w:w="0" w:type="auto"/>
                <w:hideMark/>
              </w:tcPr>
              <w:p w14:paraId="028AE2FE" w14:textId="77777777" w:rsidR="007D2983" w:rsidRDefault="007D2983">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7D2983" w14:paraId="7B4487C7" w14:textId="77777777" w:rsidTr="007D2983">
            <w:trPr>
              <w:tblCellSpacing w:w="15" w:type="dxa"/>
            </w:trPr>
            <w:tc>
              <w:tcPr>
                <w:tcW w:w="0" w:type="auto"/>
                <w:hideMark/>
              </w:tcPr>
              <w:p w14:paraId="28BD1F98" w14:textId="77777777" w:rsidR="007D2983" w:rsidRDefault="007D2983">
                <w:pPr>
                  <w:pStyle w:val="Bibliography"/>
                  <w:jc w:val="right"/>
                  <w:rPr>
                    <w:rFonts w:cs="Times New Roman"/>
                    <w:noProof/>
                  </w:rPr>
                </w:pPr>
                <w:r>
                  <w:rPr>
                    <w:rFonts w:cs="Times New Roman"/>
                    <w:noProof/>
                  </w:rPr>
                  <w:t>[52]</w:t>
                </w:r>
              </w:p>
            </w:tc>
            <w:tc>
              <w:tcPr>
                <w:tcW w:w="0" w:type="auto"/>
                <w:hideMark/>
              </w:tcPr>
              <w:p w14:paraId="7A71CFF9" w14:textId="77777777" w:rsidR="007D2983" w:rsidRDefault="007D2983">
                <w:pPr>
                  <w:pStyle w:val="Bibliography"/>
                  <w:rPr>
                    <w:rFonts w:cs="Times New Roman"/>
                    <w:noProof/>
                  </w:rPr>
                </w:pPr>
                <w:r>
                  <w:rPr>
                    <w:rFonts w:cs="Times New Roman"/>
                    <w:noProof/>
                  </w:rPr>
                  <w:t>Hunk-Jen Tu and Yuan-Ting Chaoo, "Toward a framework for assessing e-marketplace service quality," pp. 36-43, 2011.</w:t>
                </w:r>
              </w:p>
            </w:tc>
          </w:tr>
          <w:tr w:rsidR="007D2983" w14:paraId="479FC4B4" w14:textId="77777777" w:rsidTr="007D2983">
            <w:trPr>
              <w:tblCellSpacing w:w="15" w:type="dxa"/>
            </w:trPr>
            <w:tc>
              <w:tcPr>
                <w:tcW w:w="0" w:type="auto"/>
                <w:hideMark/>
              </w:tcPr>
              <w:p w14:paraId="0F19D51B" w14:textId="77777777" w:rsidR="007D2983" w:rsidRDefault="007D2983">
                <w:pPr>
                  <w:pStyle w:val="Bibliography"/>
                  <w:jc w:val="right"/>
                  <w:rPr>
                    <w:rFonts w:cs="Times New Roman"/>
                    <w:noProof/>
                  </w:rPr>
                </w:pPr>
                <w:r>
                  <w:rPr>
                    <w:rFonts w:cs="Times New Roman"/>
                    <w:noProof/>
                  </w:rPr>
                  <w:t>[53]</w:t>
                </w:r>
              </w:p>
            </w:tc>
            <w:tc>
              <w:tcPr>
                <w:tcW w:w="0" w:type="auto"/>
                <w:hideMark/>
              </w:tcPr>
              <w:p w14:paraId="6D11315E" w14:textId="77777777" w:rsidR="007D2983" w:rsidRDefault="007D2983">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7D2983" w14:paraId="58B9AD35" w14:textId="77777777" w:rsidTr="007D2983">
            <w:trPr>
              <w:tblCellSpacing w:w="15" w:type="dxa"/>
            </w:trPr>
            <w:tc>
              <w:tcPr>
                <w:tcW w:w="0" w:type="auto"/>
                <w:hideMark/>
              </w:tcPr>
              <w:p w14:paraId="574A1A69" w14:textId="77777777" w:rsidR="007D2983" w:rsidRDefault="007D2983">
                <w:pPr>
                  <w:pStyle w:val="Bibliography"/>
                  <w:jc w:val="right"/>
                  <w:rPr>
                    <w:rFonts w:cs="Times New Roman"/>
                    <w:noProof/>
                  </w:rPr>
                </w:pPr>
                <w:r>
                  <w:rPr>
                    <w:rFonts w:cs="Times New Roman"/>
                    <w:noProof/>
                  </w:rPr>
                  <w:t>[54]</w:t>
                </w:r>
              </w:p>
            </w:tc>
            <w:tc>
              <w:tcPr>
                <w:tcW w:w="0" w:type="auto"/>
                <w:hideMark/>
              </w:tcPr>
              <w:p w14:paraId="50E412FF" w14:textId="77777777" w:rsidR="007D2983" w:rsidRDefault="007D2983">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7D2983" w14:paraId="5590E2AC" w14:textId="77777777" w:rsidTr="007D2983">
            <w:trPr>
              <w:tblCellSpacing w:w="15" w:type="dxa"/>
            </w:trPr>
            <w:tc>
              <w:tcPr>
                <w:tcW w:w="0" w:type="auto"/>
                <w:hideMark/>
              </w:tcPr>
              <w:p w14:paraId="6636ABA9" w14:textId="77777777" w:rsidR="007D2983" w:rsidRDefault="007D2983">
                <w:pPr>
                  <w:pStyle w:val="Bibliography"/>
                  <w:jc w:val="right"/>
                  <w:rPr>
                    <w:rFonts w:cs="Times New Roman"/>
                    <w:noProof/>
                  </w:rPr>
                </w:pPr>
                <w:r>
                  <w:rPr>
                    <w:rFonts w:cs="Times New Roman"/>
                    <w:noProof/>
                  </w:rPr>
                  <w:t>[55]</w:t>
                </w:r>
              </w:p>
            </w:tc>
            <w:tc>
              <w:tcPr>
                <w:tcW w:w="0" w:type="auto"/>
                <w:hideMark/>
              </w:tcPr>
              <w:p w14:paraId="5A645154" w14:textId="77777777" w:rsidR="007D2983" w:rsidRDefault="007D2983">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7D2983" w14:paraId="4F1BE4C6" w14:textId="77777777" w:rsidTr="007D2983">
            <w:trPr>
              <w:tblCellSpacing w:w="15" w:type="dxa"/>
            </w:trPr>
            <w:tc>
              <w:tcPr>
                <w:tcW w:w="0" w:type="auto"/>
                <w:hideMark/>
              </w:tcPr>
              <w:p w14:paraId="3254D48D" w14:textId="77777777" w:rsidR="007D2983" w:rsidRDefault="007D2983">
                <w:pPr>
                  <w:pStyle w:val="Bibliography"/>
                  <w:jc w:val="right"/>
                  <w:rPr>
                    <w:rFonts w:cs="Times New Roman"/>
                    <w:noProof/>
                  </w:rPr>
                </w:pPr>
                <w:r>
                  <w:rPr>
                    <w:rFonts w:cs="Times New Roman"/>
                    <w:noProof/>
                  </w:rPr>
                  <w:t>[56]</w:t>
                </w:r>
              </w:p>
            </w:tc>
            <w:tc>
              <w:tcPr>
                <w:tcW w:w="0" w:type="auto"/>
                <w:hideMark/>
              </w:tcPr>
              <w:p w14:paraId="7B6AE68F" w14:textId="77777777" w:rsidR="007D2983" w:rsidRDefault="007D2983">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7D2983" w14:paraId="50214B23" w14:textId="77777777" w:rsidTr="007D2983">
            <w:trPr>
              <w:tblCellSpacing w:w="15" w:type="dxa"/>
            </w:trPr>
            <w:tc>
              <w:tcPr>
                <w:tcW w:w="0" w:type="auto"/>
                <w:hideMark/>
              </w:tcPr>
              <w:p w14:paraId="7C245E43" w14:textId="77777777" w:rsidR="007D2983" w:rsidRDefault="007D2983">
                <w:pPr>
                  <w:pStyle w:val="Bibliography"/>
                  <w:jc w:val="right"/>
                  <w:rPr>
                    <w:rFonts w:cs="Times New Roman"/>
                    <w:noProof/>
                  </w:rPr>
                </w:pPr>
                <w:r>
                  <w:rPr>
                    <w:rFonts w:cs="Times New Roman"/>
                    <w:noProof/>
                  </w:rPr>
                  <w:t>[57]</w:t>
                </w:r>
              </w:p>
            </w:tc>
            <w:tc>
              <w:tcPr>
                <w:tcW w:w="0" w:type="auto"/>
                <w:hideMark/>
              </w:tcPr>
              <w:p w14:paraId="1A41247B" w14:textId="77777777" w:rsidR="007D2983" w:rsidRDefault="007D2983">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7D2983" w14:paraId="04660B2E" w14:textId="77777777" w:rsidTr="007D2983">
            <w:trPr>
              <w:tblCellSpacing w:w="15" w:type="dxa"/>
            </w:trPr>
            <w:tc>
              <w:tcPr>
                <w:tcW w:w="0" w:type="auto"/>
                <w:hideMark/>
              </w:tcPr>
              <w:p w14:paraId="284C705B" w14:textId="77777777" w:rsidR="007D2983" w:rsidRDefault="007D2983">
                <w:pPr>
                  <w:pStyle w:val="Bibliography"/>
                  <w:jc w:val="right"/>
                  <w:rPr>
                    <w:rFonts w:cs="Times New Roman"/>
                    <w:noProof/>
                  </w:rPr>
                </w:pPr>
                <w:r>
                  <w:rPr>
                    <w:rFonts w:cs="Times New Roman"/>
                    <w:noProof/>
                  </w:rPr>
                  <w:t>[58]</w:t>
                </w:r>
              </w:p>
            </w:tc>
            <w:tc>
              <w:tcPr>
                <w:tcW w:w="0" w:type="auto"/>
                <w:hideMark/>
              </w:tcPr>
              <w:p w14:paraId="177F2974" w14:textId="77777777" w:rsidR="007D2983" w:rsidRDefault="007D2983">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7D2983" w14:paraId="6911CD7F" w14:textId="77777777" w:rsidTr="007D2983">
            <w:trPr>
              <w:tblCellSpacing w:w="15" w:type="dxa"/>
            </w:trPr>
            <w:tc>
              <w:tcPr>
                <w:tcW w:w="0" w:type="auto"/>
                <w:hideMark/>
              </w:tcPr>
              <w:p w14:paraId="59C7947D" w14:textId="77777777" w:rsidR="007D2983" w:rsidRDefault="007D2983">
                <w:pPr>
                  <w:pStyle w:val="Bibliography"/>
                  <w:jc w:val="right"/>
                  <w:rPr>
                    <w:rFonts w:cs="Times New Roman"/>
                    <w:noProof/>
                  </w:rPr>
                </w:pPr>
                <w:r>
                  <w:rPr>
                    <w:rFonts w:cs="Times New Roman"/>
                    <w:noProof/>
                  </w:rPr>
                  <w:t>[59]</w:t>
                </w:r>
              </w:p>
            </w:tc>
            <w:tc>
              <w:tcPr>
                <w:tcW w:w="0" w:type="auto"/>
                <w:hideMark/>
              </w:tcPr>
              <w:p w14:paraId="589862C4" w14:textId="77777777" w:rsidR="007D2983" w:rsidRDefault="007D2983">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6B05683C" w14:textId="77777777" w:rsidR="007D2983" w:rsidRDefault="007D2983" w:rsidP="007D2983">
          <w:pPr>
            <w:pStyle w:val="Bibliography"/>
            <w:rPr>
              <w:rFonts w:eastAsiaTheme="minorEastAsia" w:cs="Times New Roman"/>
              <w:noProof/>
              <w:vanish/>
            </w:rPr>
          </w:pPr>
          <w:r>
            <w:rPr>
              <w:rFonts w:cs="Times New Roman"/>
              <w:noProof/>
              <w:vanish/>
            </w:rPr>
            <w:t>x</w:t>
          </w:r>
        </w:p>
        <w:p w14:paraId="0737D6CF" w14:textId="77777777" w:rsidR="002336FF" w:rsidRDefault="00156940" w:rsidP="007D2983">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7" w:name="_Toc333536804"/>
          <w:r>
            <w:lastRenderedPageBreak/>
            <w:t>Appendix A</w:t>
          </w:r>
        </w:p>
      </w:sdtContent>
    </w:sdt>
    <w:bookmarkEnd w:id="97" w:displacedByCustomXml="prev"/>
    <w:p w14:paraId="44A11CCA" w14:textId="77777777" w:rsidR="00F56399" w:rsidRDefault="002B235B" w:rsidP="008506D8">
      <w:pPr>
        <w:pStyle w:val="Appendixheading"/>
        <w:pageBreakBefore w:val="0"/>
      </w:pPr>
      <w:bookmarkStart w:id="98" w:name="_Ref166675784"/>
      <w:bookmarkStart w:id="99" w:name="_Toc333536805"/>
      <w:r>
        <w:t>Glossary</w:t>
      </w:r>
      <w:bookmarkEnd w:id="98"/>
      <w:bookmarkEnd w:id="99"/>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00" w:name="_Toc333536806"/>
      <w:r>
        <w:lastRenderedPageBreak/>
        <w:t>License</w:t>
      </w:r>
      <w:bookmarkEnd w:id="100"/>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6774BB"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066FA">
        <w:rPr>
          <w:b/>
          <w:noProof/>
          <w:spacing w:val="-1"/>
          <w:lang w:val="en-GB"/>
        </w:rPr>
        <w:t>23.08.2016</w:t>
      </w:r>
      <w:r>
        <w:rPr>
          <w:b/>
          <w:spacing w:val="-1"/>
          <w:lang w:val="en-GB"/>
        </w:rPr>
        <w:fldChar w:fldCharType="end"/>
      </w:r>
    </w:p>
    <w:sectPr w:rsidR="00CE5733" w:rsidRPr="00CE5733" w:rsidSect="003B6ED0">
      <w:footerReference w:type="default" r:id="rId4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F25EEE" w:rsidRDefault="00F25EEE" w:rsidP="00FB55BE">
      <w:pPr>
        <w:spacing w:before="0" w:after="0" w:line="240" w:lineRule="auto"/>
      </w:pPr>
      <w:r>
        <w:separator/>
      </w:r>
    </w:p>
  </w:endnote>
  <w:endnote w:type="continuationSeparator" w:id="0">
    <w:p w14:paraId="3A716E12" w14:textId="77777777" w:rsidR="00F25EEE" w:rsidRDefault="00F25EEE"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F25EEE" w:rsidRDefault="00F25EEE">
        <w:pPr>
          <w:pStyle w:val="Footer"/>
          <w:jc w:val="center"/>
        </w:pPr>
        <w:r>
          <w:fldChar w:fldCharType="begin"/>
        </w:r>
        <w:r>
          <w:instrText xml:space="preserve"> PAGE   \* MERGEFORMAT </w:instrText>
        </w:r>
        <w:r>
          <w:fldChar w:fldCharType="separate"/>
        </w:r>
        <w:r w:rsidR="00834876">
          <w:rPr>
            <w:noProof/>
          </w:rPr>
          <w:t>25</w:t>
        </w:r>
        <w:r>
          <w:rPr>
            <w:noProof/>
          </w:rPr>
          <w:fldChar w:fldCharType="end"/>
        </w:r>
      </w:p>
    </w:sdtContent>
  </w:sdt>
  <w:p w14:paraId="6FE0902C" w14:textId="77777777" w:rsidR="00F25EEE" w:rsidRDefault="00F25EE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F25EEE" w:rsidRDefault="00F25EEE" w:rsidP="00FB55BE">
      <w:pPr>
        <w:spacing w:before="0" w:after="0" w:line="240" w:lineRule="auto"/>
      </w:pPr>
      <w:r>
        <w:separator/>
      </w:r>
    </w:p>
  </w:footnote>
  <w:footnote w:type="continuationSeparator" w:id="0">
    <w:p w14:paraId="11035F38" w14:textId="77777777" w:rsidR="00F25EEE" w:rsidRDefault="00F25EEE" w:rsidP="00FB55BE">
      <w:pPr>
        <w:spacing w:before="0" w:after="0" w:line="240" w:lineRule="auto"/>
      </w:pPr>
      <w:r>
        <w:continuationSeparator/>
      </w:r>
    </w:p>
  </w:footnote>
  <w:footnote w:id="1">
    <w:p w14:paraId="0C7FBA67" w14:textId="77777777" w:rsidR="00F25EEE" w:rsidRPr="009938CB" w:rsidRDefault="00F25EEE"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F25EEE" w:rsidRPr="005C1436" w:rsidRDefault="00F25EEE">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F25EEE" w:rsidRPr="006A65BB" w:rsidRDefault="00F25EEE">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F25EEE" w:rsidRPr="00FA5CDE" w:rsidRDefault="00F25EEE">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F25EEE" w:rsidRPr="00BC3413" w:rsidRDefault="00F25EEE">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F25EEE" w:rsidRPr="00FE3520" w:rsidRDefault="00F25EEE">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F25EEE" w:rsidRPr="00824170" w:rsidRDefault="00F25EEE">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F25EEE" w:rsidRPr="000C0716" w:rsidRDefault="00F25EEE">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F25EEE" w:rsidRPr="0067118C" w:rsidRDefault="00F25EEE">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F25EEE" w:rsidRPr="000F652A" w:rsidRDefault="00F25EEE">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36150"/>
    <w:rsid w:val="00040C7D"/>
    <w:rsid w:val="0004265B"/>
    <w:rsid w:val="00043C18"/>
    <w:rsid w:val="00043EC3"/>
    <w:rsid w:val="00044449"/>
    <w:rsid w:val="0004452B"/>
    <w:rsid w:val="000449EF"/>
    <w:rsid w:val="00044A06"/>
    <w:rsid w:val="000459B5"/>
    <w:rsid w:val="00045EB8"/>
    <w:rsid w:val="00046062"/>
    <w:rsid w:val="00046115"/>
    <w:rsid w:val="0004616A"/>
    <w:rsid w:val="00046D9A"/>
    <w:rsid w:val="00046E83"/>
    <w:rsid w:val="0004739B"/>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1DA5"/>
    <w:rsid w:val="00132474"/>
    <w:rsid w:val="0013340B"/>
    <w:rsid w:val="00134ABD"/>
    <w:rsid w:val="0013576A"/>
    <w:rsid w:val="0013611B"/>
    <w:rsid w:val="0013731F"/>
    <w:rsid w:val="00140505"/>
    <w:rsid w:val="00140E55"/>
    <w:rsid w:val="0014169F"/>
    <w:rsid w:val="00141744"/>
    <w:rsid w:val="00141832"/>
    <w:rsid w:val="00141A62"/>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2A8A"/>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66FA"/>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314"/>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363E"/>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2F4F"/>
    <w:rsid w:val="00493000"/>
    <w:rsid w:val="00493248"/>
    <w:rsid w:val="0049362A"/>
    <w:rsid w:val="00493FB1"/>
    <w:rsid w:val="00494E6C"/>
    <w:rsid w:val="00494EDB"/>
    <w:rsid w:val="00495514"/>
    <w:rsid w:val="00495711"/>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F0C9C"/>
    <w:rsid w:val="005F1661"/>
    <w:rsid w:val="005F1F8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2613"/>
    <w:rsid w:val="00654FCA"/>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5C9"/>
    <w:rsid w:val="0069227E"/>
    <w:rsid w:val="00693CA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362"/>
    <w:rsid w:val="007D2983"/>
    <w:rsid w:val="007D2FDF"/>
    <w:rsid w:val="007D37AB"/>
    <w:rsid w:val="007D418E"/>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76"/>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3D8"/>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3E95"/>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B7F11"/>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696"/>
    <w:rsid w:val="00AA36A8"/>
    <w:rsid w:val="00AA3C7C"/>
    <w:rsid w:val="00AA3F1C"/>
    <w:rsid w:val="00AA5D3C"/>
    <w:rsid w:val="00AA6D66"/>
    <w:rsid w:val="00AB11FD"/>
    <w:rsid w:val="00AB1B2F"/>
    <w:rsid w:val="00AB2B92"/>
    <w:rsid w:val="00AB3234"/>
    <w:rsid w:val="00AB39BC"/>
    <w:rsid w:val="00AB6157"/>
    <w:rsid w:val="00AB6B18"/>
    <w:rsid w:val="00AB6D27"/>
    <w:rsid w:val="00AB6D75"/>
    <w:rsid w:val="00AB6FAF"/>
    <w:rsid w:val="00AB716B"/>
    <w:rsid w:val="00AB75D5"/>
    <w:rsid w:val="00AC0668"/>
    <w:rsid w:val="00AC0C06"/>
    <w:rsid w:val="00AC3194"/>
    <w:rsid w:val="00AC3B73"/>
    <w:rsid w:val="00AC460C"/>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E4"/>
    <w:rsid w:val="00B21E16"/>
    <w:rsid w:val="00B226D0"/>
    <w:rsid w:val="00B239CE"/>
    <w:rsid w:val="00B239EE"/>
    <w:rsid w:val="00B23D84"/>
    <w:rsid w:val="00B241EC"/>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2E60"/>
    <w:rsid w:val="00B6453F"/>
    <w:rsid w:val="00B65B50"/>
    <w:rsid w:val="00B66087"/>
    <w:rsid w:val="00B6643B"/>
    <w:rsid w:val="00B6691F"/>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6DA"/>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575"/>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40CA"/>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37AD"/>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411509-5B5D-DE40-BDAC-9605D9878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8486</TotalTime>
  <Pages>60</Pages>
  <Words>17375</Words>
  <Characters>99039</Characters>
  <Application>Microsoft Macintosh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116182</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2044</cp:revision>
  <cp:lastPrinted>2014-04-29T12:14:00Z</cp:lastPrinted>
  <dcterms:created xsi:type="dcterms:W3CDTF">2016-05-19T19:29:00Z</dcterms:created>
  <dcterms:modified xsi:type="dcterms:W3CDTF">2016-08-23T17:26:00Z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